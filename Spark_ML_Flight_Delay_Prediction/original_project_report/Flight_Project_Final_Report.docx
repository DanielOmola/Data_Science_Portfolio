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1E03A9" w14:textId="77777777"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39"/>
      </w:tblGrid>
      <w:tr w:rsidR="00D077E9" w14:paraId="69FD70AA" w14:textId="77777777" w:rsidTr="43BEA349">
        <w:trPr>
          <w:trHeight w:val="1894"/>
        </w:trPr>
        <w:tc>
          <w:tcPr>
            <w:tcW w:w="9639" w:type="dxa"/>
            <w:tcBorders>
              <w:top w:val="nil"/>
              <w:left w:val="nil"/>
              <w:bottom w:val="nil"/>
              <w:right w:val="nil"/>
            </w:tcBorders>
          </w:tcPr>
          <w:p w14:paraId="2E7F3B8B" w14:textId="02CBC4AE" w:rsidR="00D077E9" w:rsidRDefault="00CE5FF2" w:rsidP="00AB02A7">
            <w:r>
              <w:rPr>
                <w:noProof/>
                <w:lang w:eastAsia="fr-FR" w:bidi="ks-Deva"/>
              </w:rPr>
              <mc:AlternateContent>
                <mc:Choice Requires="wps">
                  <w:drawing>
                    <wp:inline distT="0" distB="0" distL="0" distR="0" wp14:anchorId="7D099C76" wp14:editId="47C59AAD">
                      <wp:extent cx="6225540" cy="2068830"/>
                      <wp:effectExtent l="0" t="1270" r="0" b="0"/>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ADD1F" w14:textId="77777777" w:rsidR="00E3198D" w:rsidRDefault="00E3198D" w:rsidP="00325E8E">
                                  <w:pPr>
                                    <w:pStyle w:val="Titre"/>
                                    <w:jc w:val="center"/>
                                    <w:rPr>
                                      <w:sz w:val="48"/>
                                      <w:szCs w:val="48"/>
                                      <w:lang w:bidi="fr-FR"/>
                                    </w:rPr>
                                  </w:pPr>
                                  <w:r w:rsidRPr="001C4400">
                                    <w:rPr>
                                      <w:sz w:val="48"/>
                                      <w:szCs w:val="48"/>
                                      <w:lang w:bidi="fr-FR"/>
                                    </w:rPr>
                                    <w:t xml:space="preserve">PREDICTIONS </w:t>
                                  </w:r>
                                  <w:r>
                                    <w:rPr>
                                      <w:sz w:val="48"/>
                                      <w:szCs w:val="48"/>
                                      <w:lang w:bidi="fr-FR"/>
                                    </w:rPr>
                                    <w:t>du</w:t>
                                  </w:r>
                                  <w:r w:rsidRPr="001C4400">
                                    <w:rPr>
                                      <w:sz w:val="48"/>
                                      <w:szCs w:val="48"/>
                                      <w:lang w:bidi="fr-FR"/>
                                    </w:rPr>
                                    <w:t xml:space="preserve"> RETARD D’UN VOL </w:t>
                                  </w:r>
                                </w:p>
                                <w:p w14:paraId="27B1A99B" w14:textId="77777777" w:rsidR="00E3198D" w:rsidRDefault="00E3198D" w:rsidP="00325E8E">
                                  <w:pPr>
                                    <w:pStyle w:val="Titre"/>
                                    <w:jc w:val="center"/>
                                    <w:rPr>
                                      <w:sz w:val="48"/>
                                      <w:szCs w:val="48"/>
                                      <w:lang w:bidi="fr-FR"/>
                                    </w:rPr>
                                  </w:pPr>
                                  <w:r w:rsidRPr="001C4400">
                                    <w:rPr>
                                      <w:sz w:val="48"/>
                                      <w:szCs w:val="48"/>
                                      <w:lang w:bidi="fr-FR"/>
                                    </w:rPr>
                                    <w:t>LIE AUX CONDITIONS CLIMATIQUES</w:t>
                                  </w:r>
                                </w:p>
                                <w:p w14:paraId="65C473C0" w14:textId="77777777" w:rsidR="00E3198D" w:rsidRPr="001C4400" w:rsidRDefault="00E3198D" w:rsidP="00325E8E">
                                  <w:pPr>
                                    <w:pStyle w:val="Titre"/>
                                    <w:jc w:val="center"/>
                                    <w:rPr>
                                      <w:sz w:val="48"/>
                                      <w:szCs w:val="48"/>
                                      <w:lang w:bidi="fr-FR"/>
                                    </w:rPr>
                                  </w:pPr>
                                </w:p>
                                <w:p w14:paraId="3C9981CA" w14:textId="77777777" w:rsidR="00E3198D" w:rsidRPr="001C4400" w:rsidRDefault="00E3198D" w:rsidP="00325E8E">
                                  <w:pPr>
                                    <w:pStyle w:val="Titre"/>
                                    <w:jc w:val="center"/>
                                    <w:rPr>
                                      <w:sz w:val="48"/>
                                      <w:szCs w:val="48"/>
                                    </w:rPr>
                                  </w:pPr>
                                  <w:r w:rsidRPr="001C4400">
                                    <w:rPr>
                                      <w:sz w:val="48"/>
                                      <w:szCs w:val="48"/>
                                      <w:lang w:bidi="fr-FR"/>
                                    </w:rPr>
                                    <w:t>MANIPULATION DE DONNE</w:t>
                                  </w:r>
                                  <w:r>
                                    <w:rPr>
                                      <w:sz w:val="48"/>
                                      <w:szCs w:val="48"/>
                                      <w:lang w:bidi="fr-FR"/>
                                    </w:rPr>
                                    <w:t>E</w:t>
                                  </w:r>
                                  <w:r w:rsidRPr="001C4400">
                                    <w:rPr>
                                      <w:sz w:val="48"/>
                                      <w:szCs w:val="48"/>
                                      <w:lang w:bidi="fr-FR"/>
                                    </w:rPr>
                                    <w:t>S MASSIVES</w:t>
                                  </w:r>
                                </w:p>
                              </w:txbxContent>
                            </wps:txbx>
                            <wps:bodyPr rot="0" vert="horz" wrap="square" lIns="91440" tIns="45720" rIns="91440" bIns="45720" anchor="t" anchorCtr="0" upright="1">
                              <a:noAutofit/>
                            </wps:bodyPr>
                          </wps:wsp>
                        </a:graphicData>
                      </a:graphic>
                    </wp:inline>
                  </w:drawing>
                </mc:Choice>
                <mc:Fallback>
                  <w:pict>
                    <v:shapetype w14:anchorId="7D099C76" id="_x0000_t202" coordsize="21600,21600" o:spt="202" path="m,l,21600r21600,l21600,xe">
                      <v:stroke joinstyle="miter"/>
                      <v:path gradientshapeok="t" o:connecttype="rect"/>
                    </v:shapetype>
                    <v:shape id="Zone de texte 8" o:spid="_x0000_s1026" type="#_x0000_t202" style="width:490.2pt;height:1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" filled="f" stroked="f" strokeweight=".5pt">
                      <v:textbox>
                        <w:txbxContent>
                          <w:p w14:paraId="1D6ADD1F" w14:textId="77777777" w:rsidR="00E3198D" w:rsidRDefault="00E3198D" w:rsidP="00325E8E">
                            <w:pPr>
                              <w:pStyle w:val="Titre"/>
                              <w:jc w:val="center"/>
                              <w:rPr>
                                <w:sz w:val="48"/>
                                <w:szCs w:val="48"/>
                                <w:lang w:bidi="fr-FR"/>
                              </w:rPr>
                            </w:pPr>
                            <w:r w:rsidRPr="001C4400">
                              <w:rPr>
                                <w:sz w:val="48"/>
                                <w:szCs w:val="48"/>
                                <w:lang w:bidi="fr-FR"/>
                              </w:rPr>
                              <w:t xml:space="preserve">PREDICTIONS </w:t>
                            </w:r>
                            <w:r>
                              <w:rPr>
                                <w:sz w:val="48"/>
                                <w:szCs w:val="48"/>
                                <w:lang w:bidi="fr-FR"/>
                              </w:rPr>
                              <w:t>du</w:t>
                            </w:r>
                            <w:r w:rsidRPr="001C4400">
                              <w:rPr>
                                <w:sz w:val="48"/>
                                <w:szCs w:val="48"/>
                                <w:lang w:bidi="fr-FR"/>
                              </w:rPr>
                              <w:t xml:space="preserve"> RETARD D’UN VOL </w:t>
                            </w:r>
                          </w:p>
                          <w:p w14:paraId="27B1A99B" w14:textId="77777777" w:rsidR="00E3198D" w:rsidRDefault="00E3198D" w:rsidP="00325E8E">
                            <w:pPr>
                              <w:pStyle w:val="Titre"/>
                              <w:jc w:val="center"/>
                              <w:rPr>
                                <w:sz w:val="48"/>
                                <w:szCs w:val="48"/>
                                <w:lang w:bidi="fr-FR"/>
                              </w:rPr>
                            </w:pPr>
                            <w:r w:rsidRPr="001C4400">
                              <w:rPr>
                                <w:sz w:val="48"/>
                                <w:szCs w:val="48"/>
                                <w:lang w:bidi="fr-FR"/>
                              </w:rPr>
                              <w:t>LIE AUX CONDITIONS CLIMATIQUES</w:t>
                            </w:r>
                          </w:p>
                          <w:p w14:paraId="65C473C0" w14:textId="77777777" w:rsidR="00E3198D" w:rsidRPr="001C4400" w:rsidRDefault="00E3198D" w:rsidP="00325E8E">
                            <w:pPr>
                              <w:pStyle w:val="Titre"/>
                              <w:jc w:val="center"/>
                              <w:rPr>
                                <w:sz w:val="48"/>
                                <w:szCs w:val="48"/>
                                <w:lang w:bidi="fr-FR"/>
                              </w:rPr>
                            </w:pPr>
                          </w:p>
                          <w:p w14:paraId="3C9981CA" w14:textId="77777777" w:rsidR="00E3198D" w:rsidRPr="001C4400" w:rsidRDefault="00E3198D" w:rsidP="00325E8E">
                            <w:pPr>
                              <w:pStyle w:val="Titre"/>
                              <w:jc w:val="center"/>
                              <w:rPr>
                                <w:sz w:val="48"/>
                                <w:szCs w:val="48"/>
                              </w:rPr>
                            </w:pPr>
                            <w:r w:rsidRPr="001C4400">
                              <w:rPr>
                                <w:sz w:val="48"/>
                                <w:szCs w:val="48"/>
                                <w:lang w:bidi="fr-FR"/>
                              </w:rPr>
                              <w:t>MANIPULATION DE DONNE</w:t>
                            </w:r>
                            <w:r>
                              <w:rPr>
                                <w:sz w:val="48"/>
                                <w:szCs w:val="48"/>
                                <w:lang w:bidi="fr-FR"/>
                              </w:rPr>
                              <w:t>E</w:t>
                            </w:r>
                            <w:r w:rsidRPr="001C4400">
                              <w:rPr>
                                <w:sz w:val="48"/>
                                <w:szCs w:val="48"/>
                                <w:lang w:bidi="fr-FR"/>
                              </w:rPr>
                              <w:t>S MASSIVES</w:t>
                            </w:r>
                          </w:p>
                        </w:txbxContent>
                      </v:textbox>
                      <w10:anchorlock/>
                    </v:shape>
                  </w:pict>
                </mc:Fallback>
              </mc:AlternateContent>
            </w:r>
          </w:p>
          <w:p w14:paraId="621C1278" w14:textId="714FACB2" w:rsidR="00D077E9" w:rsidRDefault="00CE5FF2" w:rsidP="00AB02A7">
            <w:r>
              <w:rPr>
                <w:noProof/>
                <w:lang w:eastAsia="fr-FR" w:bidi="ks-Deva"/>
              </w:rPr>
              <mc:AlternateContent>
                <mc:Choice Requires="wps">
                  <w:drawing>
                    <wp:inline distT="0" distB="0" distL="0" distR="0" wp14:anchorId="2CE0A81C" wp14:editId="6C4D6CB1">
                      <wp:extent cx="1390650" cy="635"/>
                      <wp:effectExtent l="24765" t="24130" r="22860" b="23495"/>
                      <wp:docPr id="5" name="Connecteur droit 5" descr="séparateur de text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9F7146"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" strokecolor="#082a75 [3215]" strokeweight="3pt">
                      <w10:anchorlock/>
                    </v:line>
                  </w:pict>
                </mc:Fallback>
              </mc:AlternateContent>
            </w:r>
          </w:p>
        </w:tc>
      </w:tr>
      <w:tr w:rsidR="00D077E9" w14:paraId="0F4D90E2" w14:textId="77777777" w:rsidTr="43BEA349">
        <w:trPr>
          <w:trHeight w:val="7305"/>
        </w:trPr>
        <w:tc>
          <w:tcPr>
            <w:tcW w:w="9639" w:type="dxa"/>
            <w:tcBorders>
              <w:top w:val="nil"/>
              <w:left w:val="nil"/>
              <w:bottom w:val="nil"/>
              <w:right w:val="nil"/>
            </w:tcBorders>
          </w:tcPr>
          <w:p w14:paraId="3AD81940" w14:textId="77777777" w:rsidR="00D077E9" w:rsidRDefault="00B55BAD" w:rsidP="00AB02A7">
            <w:pPr>
              <w:rPr>
                <w:noProof/>
              </w:rPr>
            </w:pPr>
            <w:r>
              <w:rPr>
                <w:noProof/>
                <w:lang w:eastAsia="fr-FR" w:bidi="ks-Deva"/>
              </w:rPr>
              <w:drawing>
                <wp:anchor distT="0" distB="0" distL="114300" distR="114300" simplePos="0" relativeHeight="251644416" behindDoc="1" locked="0" layoutInCell="1" allowOverlap="1" wp14:anchorId="55C7E6CC" wp14:editId="70EE076F">
                  <wp:simplePos x="0" y="0"/>
                  <wp:positionH relativeFrom="page">
                    <wp:posOffset>-728557</wp:posOffset>
                  </wp:positionH>
                  <wp:positionV relativeFrom="margin">
                    <wp:posOffset>287232</wp:posOffset>
                  </wp:positionV>
                  <wp:extent cx="7923107" cy="4619572"/>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944187" cy="4631863"/>
                          </a:xfrm>
                          <a:prstGeom prst="rect">
                            <a:avLst/>
                          </a:prstGeom>
                        </pic:spPr>
                      </pic:pic>
                    </a:graphicData>
                  </a:graphic>
                </wp:anchor>
              </w:drawing>
            </w:r>
          </w:p>
        </w:tc>
      </w:tr>
    </w:tbl>
    <w:p w14:paraId="2DBBDF68" w14:textId="005B8371" w:rsidR="00D17D7F" w:rsidRDefault="00CE5FF2">
      <w:r>
        <w:rPr>
          <w:noProof/>
          <w:lang w:eastAsia="fr-FR" w:bidi="ks-Deva"/>
        </w:rPr>
        <mc:AlternateContent>
          <mc:Choice Requires="wps">
            <w:drawing>
              <wp:anchor distT="0" distB="0" distL="114300" distR="114300" simplePos="0" relativeHeight="251680256" behindDoc="0" locked="0" layoutInCell="1" allowOverlap="1" wp14:anchorId="4D903878" wp14:editId="28E1FAB4">
                <wp:simplePos x="0" y="0"/>
                <wp:positionH relativeFrom="column">
                  <wp:posOffset>998220</wp:posOffset>
                </wp:positionH>
                <wp:positionV relativeFrom="paragraph">
                  <wp:posOffset>7225030</wp:posOffset>
                </wp:positionV>
                <wp:extent cx="868045" cy="890905"/>
                <wp:effectExtent l="0" t="0" r="8255" b="444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89090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831D71E" id="Ellipse 2" o:spid="_x0000_s1026" style="position:absolute;margin-left:78.6pt;margin-top:568.9pt;width:68.35pt;height:7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" filled="f" strokecolor="white [3212]" strokeweight="2pt">
                <v:path arrowok="t"/>
              </v:oval>
            </w:pict>
          </mc:Fallback>
        </mc:AlternateContent>
      </w:r>
      <w:r>
        <w:rPr>
          <w:noProof/>
          <w:lang w:eastAsia="fr-FR" w:bidi="ks-Deva"/>
        </w:rPr>
        <mc:AlternateContent>
          <mc:Choice Requires="wps">
            <w:drawing>
              <wp:anchor distT="0" distB="0" distL="114300" distR="114300" simplePos="0" relativeHeight="251679232" behindDoc="0" locked="0" layoutInCell="1" allowOverlap="1" wp14:anchorId="30D337A0" wp14:editId="312D9DAB">
                <wp:simplePos x="0" y="0"/>
                <wp:positionH relativeFrom="column">
                  <wp:posOffset>4842510</wp:posOffset>
                </wp:positionH>
                <wp:positionV relativeFrom="paragraph">
                  <wp:posOffset>7539990</wp:posOffset>
                </wp:positionV>
                <wp:extent cx="1836420" cy="327660"/>
                <wp:effectExtent l="0" t="0" r="0" b="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6420" cy="327660"/>
                        </a:xfrm>
                        <a:prstGeom prst="rect">
                          <a:avLst/>
                        </a:prstGeom>
                        <a:solidFill>
                          <a:srgbClr val="000000"/>
                        </a:solidFill>
                        <a:ln w="6350">
                          <a:noFill/>
                        </a:ln>
                      </wps:spPr>
                      <wps:txbx>
                        <w:txbxContent>
                          <w:p w14:paraId="0684BABF" w14:textId="77777777" w:rsidR="00E3198D" w:rsidRPr="0081197B" w:rsidRDefault="00E3198D" w:rsidP="0081197B">
                            <w:pPr>
                              <w:rPr>
                                <w:color w:val="FFFFFF" w:themeColor="background1"/>
                                <w:sz w:val="20"/>
                                <w:szCs w:val="20"/>
                              </w:rPr>
                            </w:pPr>
                            <w:r w:rsidRPr="0081197B">
                              <w:rPr>
                                <w:color w:val="FFFFFF" w:themeColor="background1"/>
                                <w:sz w:val="20"/>
                                <w:szCs w:val="20"/>
                              </w:rPr>
                              <w:t xml:space="preserve">IASD 2019 </w:t>
                            </w:r>
                            <w:r>
                              <w:rPr>
                                <w:color w:val="FFFFFF" w:themeColor="background1"/>
                                <w:sz w:val="20"/>
                                <w:szCs w:val="20"/>
                              </w:rPr>
                              <w:t>/</w:t>
                            </w:r>
                            <w:r w:rsidRPr="0081197B">
                              <w:rPr>
                                <w:color w:val="FFFFFF" w:themeColor="background1"/>
                                <w:sz w:val="20"/>
                                <w:szCs w:val="20"/>
                              </w:rPr>
                              <w:t xml:space="preserve"> 2020 – Promo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37A0" id="Zone de texte 33" o:spid="_x0000_s1027" type="#_x0000_t202" style="position:absolute;margin-left:381.3pt;margin-top:593.7pt;width:144.6pt;height:25.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" fillcolor="black" stroked="f" strokeweight=".5pt">
                <v:path arrowok="t"/>
                <v:textbox>
                  <w:txbxContent>
                    <w:p w14:paraId="0684BABF" w14:textId="77777777" w:rsidR="00E3198D" w:rsidRPr="0081197B" w:rsidRDefault="00E3198D" w:rsidP="0081197B">
                      <w:pPr>
                        <w:rPr>
                          <w:color w:val="FFFFFF" w:themeColor="background1"/>
                          <w:sz w:val="20"/>
                          <w:szCs w:val="20"/>
                        </w:rPr>
                      </w:pPr>
                      <w:r w:rsidRPr="0081197B">
                        <w:rPr>
                          <w:color w:val="FFFFFF" w:themeColor="background1"/>
                          <w:sz w:val="20"/>
                          <w:szCs w:val="20"/>
                        </w:rPr>
                        <w:t xml:space="preserve">IASD 2019 </w:t>
                      </w:r>
                      <w:r>
                        <w:rPr>
                          <w:color w:val="FFFFFF" w:themeColor="background1"/>
                          <w:sz w:val="20"/>
                          <w:szCs w:val="20"/>
                        </w:rPr>
                        <w:t>/</w:t>
                      </w:r>
                      <w:r w:rsidRPr="0081197B">
                        <w:rPr>
                          <w:color w:val="FFFFFF" w:themeColor="background1"/>
                          <w:sz w:val="20"/>
                          <w:szCs w:val="20"/>
                        </w:rPr>
                        <w:t xml:space="preserve"> 2020 – Promo 1</w:t>
                      </w:r>
                    </w:p>
                  </w:txbxContent>
                </v:textbox>
              </v:shape>
            </w:pict>
          </mc:Fallback>
        </mc:AlternateContent>
      </w:r>
      <w:r w:rsidR="00D17D7F">
        <w:rPr>
          <w:noProof/>
          <w:lang w:eastAsia="fr-FR" w:bidi="ks-Deva"/>
        </w:rPr>
        <w:drawing>
          <wp:anchor distT="0" distB="0" distL="114300" distR="114300" simplePos="0" relativeHeight="251676160" behindDoc="0" locked="0" layoutInCell="1" allowOverlap="1" wp14:anchorId="2F1019A9" wp14:editId="17B5453C">
            <wp:simplePos x="0" y="0"/>
            <wp:positionH relativeFrom="column">
              <wp:posOffset>-354330</wp:posOffset>
            </wp:positionH>
            <wp:positionV relativeFrom="paragraph">
              <wp:posOffset>7227570</wp:posOffset>
            </wp:positionV>
            <wp:extent cx="868248" cy="897725"/>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248" cy="897725"/>
                    </a:xfrm>
                    <a:prstGeom prst="rect">
                      <a:avLst/>
                    </a:prstGeom>
                  </pic:spPr>
                </pic:pic>
              </a:graphicData>
            </a:graphic>
          </wp:anchor>
        </w:drawing>
      </w:r>
      <w:r w:rsidR="00D17D7F">
        <w:rPr>
          <w:noProof/>
          <w:lang w:eastAsia="fr-FR" w:bidi="ks-Deva"/>
        </w:rPr>
        <w:drawing>
          <wp:anchor distT="0" distB="0" distL="114300" distR="114300" simplePos="0" relativeHeight="251675136" behindDoc="0" locked="0" layoutInCell="1" allowOverlap="1" wp14:anchorId="202DC44C" wp14:editId="16D0659D">
            <wp:simplePos x="0" y="0"/>
            <wp:positionH relativeFrom="column">
              <wp:posOffset>963930</wp:posOffset>
            </wp:positionH>
            <wp:positionV relativeFrom="paragraph">
              <wp:posOffset>7235190</wp:posOffset>
            </wp:positionV>
            <wp:extent cx="849515" cy="883920"/>
            <wp:effectExtent l="0" t="0" r="825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9515" cy="883920"/>
                    </a:xfrm>
                    <a:prstGeom prst="rect">
                      <a:avLst/>
                    </a:prstGeom>
                  </pic:spPr>
                </pic:pic>
              </a:graphicData>
            </a:graphic>
          </wp:anchor>
        </w:drawing>
      </w:r>
      <w:r w:rsidR="00D17D7F">
        <w:rPr>
          <w:noProof/>
          <w:lang w:eastAsia="fr-FR" w:bidi="ks-Deva"/>
        </w:rPr>
        <w:drawing>
          <wp:anchor distT="0" distB="0" distL="114300" distR="114300" simplePos="0" relativeHeight="251674112" behindDoc="0" locked="0" layoutInCell="1" allowOverlap="1" wp14:anchorId="53D6EEE2" wp14:editId="77972C70">
            <wp:simplePos x="0" y="0"/>
            <wp:positionH relativeFrom="rightMargin">
              <wp:posOffset>-3815715</wp:posOffset>
            </wp:positionH>
            <wp:positionV relativeFrom="paragraph">
              <wp:posOffset>7243445</wp:posOffset>
            </wp:positionV>
            <wp:extent cx="861060" cy="86629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1060" cy="866295"/>
                    </a:xfrm>
                    <a:prstGeom prst="rect">
                      <a:avLst/>
                    </a:prstGeom>
                  </pic:spPr>
                </pic:pic>
              </a:graphicData>
            </a:graphic>
          </wp:anchor>
        </w:drawing>
      </w:r>
      <w:r>
        <w:rPr>
          <w:noProof/>
          <w:lang w:eastAsia="fr-FR" w:bidi="ks-Deva"/>
        </w:rPr>
        <mc:AlternateContent>
          <mc:Choice Requires="wps">
            <w:drawing>
              <wp:anchor distT="0" distB="0" distL="114300" distR="114300" simplePos="0" relativeHeight="251677184" behindDoc="0" locked="0" layoutInCell="1" allowOverlap="1" wp14:anchorId="651C060D" wp14:editId="74A6A6FE">
                <wp:simplePos x="0" y="0"/>
                <wp:positionH relativeFrom="column">
                  <wp:posOffset>-461010</wp:posOffset>
                </wp:positionH>
                <wp:positionV relativeFrom="paragraph">
                  <wp:posOffset>8164830</wp:posOffset>
                </wp:positionV>
                <wp:extent cx="3878580" cy="327660"/>
                <wp:effectExtent l="0" t="0" r="0" b="0"/>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8580" cy="327660"/>
                        </a:xfrm>
                        <a:prstGeom prst="rect">
                          <a:avLst/>
                        </a:prstGeom>
                        <a:solidFill>
                          <a:schemeClr val="lt1"/>
                        </a:solidFill>
                        <a:ln w="6350">
                          <a:noFill/>
                        </a:ln>
                      </wps:spPr>
                      <wps:txbx>
                        <w:txbxContent>
                          <w:p w14:paraId="7E4933EB" w14:textId="77777777" w:rsidR="00E3198D" w:rsidRPr="00D17D7F" w:rsidRDefault="00E3198D">
                            <w:pPr>
                              <w:rPr>
                                <w:color w:val="0F0D29" w:themeColor="text1"/>
                                <w:sz w:val="20"/>
                                <w:szCs w:val="20"/>
                              </w:rPr>
                            </w:pPr>
                            <w:r w:rsidRPr="00D17D7F">
                              <w:rPr>
                                <w:color w:val="0F0D29" w:themeColor="text1"/>
                                <w:sz w:val="20"/>
                                <w:szCs w:val="20"/>
                              </w:rPr>
                              <w:t>CHANG Hy-Boui</w:t>
                            </w:r>
                            <w:r>
                              <w:rPr>
                                <w:color w:val="0F0D29" w:themeColor="text1"/>
                                <w:sz w:val="20"/>
                                <w:szCs w:val="20"/>
                              </w:rPr>
                              <w:tab/>
                            </w:r>
                            <w:r>
                              <w:rPr>
                                <w:color w:val="0F0D29" w:themeColor="text1"/>
                                <w:sz w:val="20"/>
                                <w:szCs w:val="20"/>
                              </w:rPr>
                              <w:tab/>
                              <w:t xml:space="preserve">OMOLA </w:t>
                            </w:r>
                            <w:r w:rsidRPr="00D17D7F">
                              <w:rPr>
                                <w:color w:val="0F0D29" w:themeColor="text1"/>
                                <w:sz w:val="20"/>
                                <w:szCs w:val="20"/>
                              </w:rPr>
                              <w:t>Daniel</w:t>
                            </w:r>
                            <w:r>
                              <w:rPr>
                                <w:color w:val="0F0D29" w:themeColor="text1"/>
                                <w:sz w:val="20"/>
                                <w:szCs w:val="20"/>
                              </w:rPr>
                              <w:tab/>
                            </w:r>
                            <w:r>
                              <w:rPr>
                                <w:color w:val="0F0D29" w:themeColor="text1"/>
                                <w:sz w:val="20"/>
                                <w:szCs w:val="20"/>
                              </w:rPr>
                              <w:tab/>
                              <w:t xml:space="preserve">PAN </w:t>
                            </w:r>
                            <w:r w:rsidRPr="00D17D7F">
                              <w:rPr>
                                <w:color w:val="0F0D29" w:themeColor="text1"/>
                                <w:sz w:val="20"/>
                                <w:szCs w:val="20"/>
                              </w:rPr>
                              <w:t>Frédéric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060D" id="Zone de texte 32" o:spid="_x0000_s1028" type="#_x0000_t202" style="position:absolute;margin-left:-36.3pt;margin-top:642.9pt;width:305.4pt;height:25.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" fillcolor="white [3201]" stroked="f" strokeweight=".5pt">
                <v:path arrowok="t"/>
                <v:textbox>
                  <w:txbxContent>
                    <w:p w14:paraId="7E4933EB" w14:textId="77777777" w:rsidR="00E3198D" w:rsidRPr="00D17D7F" w:rsidRDefault="00E3198D">
                      <w:pPr>
                        <w:rPr>
                          <w:color w:val="0F0D29" w:themeColor="text1"/>
                          <w:sz w:val="20"/>
                          <w:szCs w:val="20"/>
                        </w:rPr>
                      </w:pPr>
                      <w:r w:rsidRPr="00D17D7F">
                        <w:rPr>
                          <w:color w:val="0F0D29" w:themeColor="text1"/>
                          <w:sz w:val="20"/>
                          <w:szCs w:val="20"/>
                        </w:rPr>
                        <w:t>CHANG Hy-Boui</w:t>
                      </w:r>
                      <w:r>
                        <w:rPr>
                          <w:color w:val="0F0D29" w:themeColor="text1"/>
                          <w:sz w:val="20"/>
                          <w:szCs w:val="20"/>
                        </w:rPr>
                        <w:tab/>
                      </w:r>
                      <w:r>
                        <w:rPr>
                          <w:color w:val="0F0D29" w:themeColor="text1"/>
                          <w:sz w:val="20"/>
                          <w:szCs w:val="20"/>
                        </w:rPr>
                        <w:tab/>
                        <w:t xml:space="preserve">OMOLA </w:t>
                      </w:r>
                      <w:r w:rsidRPr="00D17D7F">
                        <w:rPr>
                          <w:color w:val="0F0D29" w:themeColor="text1"/>
                          <w:sz w:val="20"/>
                          <w:szCs w:val="20"/>
                        </w:rPr>
                        <w:t>Daniel</w:t>
                      </w:r>
                      <w:r>
                        <w:rPr>
                          <w:color w:val="0F0D29" w:themeColor="text1"/>
                          <w:sz w:val="20"/>
                          <w:szCs w:val="20"/>
                        </w:rPr>
                        <w:tab/>
                      </w:r>
                      <w:r>
                        <w:rPr>
                          <w:color w:val="0F0D29" w:themeColor="text1"/>
                          <w:sz w:val="20"/>
                          <w:szCs w:val="20"/>
                        </w:rPr>
                        <w:tab/>
                        <w:t xml:space="preserve">PAN </w:t>
                      </w:r>
                      <w:r w:rsidRPr="00D17D7F">
                        <w:rPr>
                          <w:color w:val="0F0D29" w:themeColor="text1"/>
                          <w:sz w:val="20"/>
                          <w:szCs w:val="20"/>
                        </w:rPr>
                        <w:t>Frédéric</w:t>
                      </w:r>
                    </w:p>
                  </w:txbxContent>
                </v:textbox>
              </v:shape>
            </w:pict>
          </mc:Fallback>
        </mc:AlternateContent>
      </w:r>
      <w:r>
        <w:rPr>
          <w:noProof/>
          <w:lang w:eastAsia="fr-FR" w:bidi="ks-Deva"/>
        </w:rPr>
        <mc:AlternateContent>
          <mc:Choice Requires="wps">
            <w:drawing>
              <wp:anchor distT="0" distB="0" distL="114300" distR="114300" simplePos="0" relativeHeight="251642367" behindDoc="0" locked="0" layoutInCell="1" allowOverlap="1" wp14:anchorId="7F2113BC" wp14:editId="1BF9F013">
                <wp:simplePos x="0" y="0"/>
                <wp:positionH relativeFrom="column">
                  <wp:posOffset>-704850</wp:posOffset>
                </wp:positionH>
                <wp:positionV relativeFrom="paragraph">
                  <wp:posOffset>7227570</wp:posOffset>
                </wp:positionV>
                <wp:extent cx="7543800" cy="906780"/>
                <wp:effectExtent l="0" t="0" r="0" b="76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0" cy="906780"/>
                        </a:xfrm>
                        <a:prstGeom prst="rect">
                          <a:avLst/>
                        </a:prstGeom>
                        <a:solidFill>
                          <a:srgbClr val="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EF076D" id="Rectangle 30" o:spid="_x0000_s1026" style="position:absolute;margin-left:-55.5pt;margin-top:569.1pt;width:594pt;height:71.4pt;z-index:251642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" fillcolor="black" strokecolor="#012639 [1604]" strokeweight="2pt">
                <v:path arrowok="t"/>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39"/>
      </w:tblGrid>
      <w:tr w:rsidR="00D077E9" w14:paraId="3D8AB113" w14:textId="77777777" w:rsidTr="00D17D7F">
        <w:trPr>
          <w:trHeight w:val="2438"/>
        </w:trPr>
        <w:tc>
          <w:tcPr>
            <w:tcW w:w="9639" w:type="dxa"/>
            <w:tcBorders>
              <w:top w:val="nil"/>
              <w:left w:val="nil"/>
              <w:bottom w:val="nil"/>
              <w:right w:val="nil"/>
            </w:tcBorders>
          </w:tcPr>
          <w:p w14:paraId="1B766031" w14:textId="77777777" w:rsidR="0051441F" w:rsidRDefault="0051441F" w:rsidP="0051441F"/>
          <w:sdt>
            <w:sdtPr>
              <w:rPr>
                <w:rFonts w:asciiTheme="minorHAnsi" w:eastAsiaTheme="minorHAnsi" w:hAnsiTheme="minorHAnsi" w:cstheme="minorHAnsi"/>
                <w:color w:val="082A75" w:themeColor="text2"/>
                <w:sz w:val="28"/>
                <w:szCs w:val="22"/>
                <w:lang w:eastAsia="en-US" w:bidi="ar-SA"/>
              </w:rPr>
              <w:id w:val="1234735392"/>
              <w:docPartObj>
                <w:docPartGallery w:val="Table of Contents"/>
                <w:docPartUnique/>
              </w:docPartObj>
            </w:sdtPr>
            <w:sdtEndPr>
              <w:rPr>
                <w:b/>
                <w:bCs/>
              </w:rPr>
            </w:sdtEndPr>
            <w:sdtContent>
              <w:p w14:paraId="2754EF40" w14:textId="77777777" w:rsidR="008B0273" w:rsidRDefault="008B0273">
                <w:pPr>
                  <w:pStyle w:val="En-ttedetabledesmatires"/>
                </w:pPr>
                <w:r>
                  <w:t>Table des matières</w:t>
                </w:r>
              </w:p>
              <w:p w14:paraId="006B2D9D" w14:textId="77777777" w:rsidR="008B0273" w:rsidRPr="008B0273" w:rsidRDefault="008B0273" w:rsidP="008B0273">
                <w:pPr>
                  <w:rPr>
                    <w:lang w:eastAsia="fr-FR" w:bidi="ks-Deva"/>
                  </w:rPr>
                </w:pPr>
              </w:p>
              <w:p w14:paraId="2AC19ED4" w14:textId="4A55BA69" w:rsidR="0092301F" w:rsidRDefault="0040243F">
                <w:pPr>
                  <w:pStyle w:val="TM1"/>
                  <w:tabs>
                    <w:tab w:val="left" w:pos="560"/>
                    <w:tab w:val="right" w:leader="dot" w:pos="9629"/>
                  </w:tabs>
                  <w:rPr>
                    <w:rFonts w:eastAsiaTheme="minorEastAsia" w:cstheme="minorBidi"/>
                    <w:noProof/>
                    <w:color w:val="auto"/>
                    <w:sz w:val="22"/>
                    <w:lang w:eastAsia="ja-JP"/>
                  </w:rPr>
                </w:pPr>
                <w:r>
                  <w:fldChar w:fldCharType="begin"/>
                </w:r>
                <w:r w:rsidR="008B0273">
                  <w:instrText xml:space="preserve"> TOC \o "1-3" \h \z \u </w:instrText>
                </w:r>
                <w:r>
                  <w:fldChar w:fldCharType="separate"/>
                </w:r>
                <w:hyperlink w:anchor="_Toc56300624" w:history="1">
                  <w:r w:rsidR="0092301F" w:rsidRPr="00CD2E9F">
                    <w:rPr>
                      <w:rStyle w:val="Lienhypertexte"/>
                      <w:noProof/>
                    </w:rPr>
                    <w:t>1</w:t>
                  </w:r>
                  <w:r w:rsidR="0092301F">
                    <w:rPr>
                      <w:rFonts w:eastAsiaTheme="minorEastAsia" w:cstheme="minorBidi"/>
                      <w:noProof/>
                      <w:color w:val="auto"/>
                      <w:sz w:val="22"/>
                      <w:lang w:eastAsia="ja-JP"/>
                    </w:rPr>
                    <w:tab/>
                  </w:r>
                  <w:r w:rsidR="0092301F" w:rsidRPr="00CD2E9F">
                    <w:rPr>
                      <w:rStyle w:val="Lienhypertexte"/>
                      <w:noProof/>
                    </w:rPr>
                    <w:t>Introduction</w:t>
                  </w:r>
                  <w:r w:rsidR="0092301F">
                    <w:rPr>
                      <w:noProof/>
                      <w:webHidden/>
                    </w:rPr>
                    <w:tab/>
                  </w:r>
                  <w:r>
                    <w:rPr>
                      <w:noProof/>
                      <w:webHidden/>
                    </w:rPr>
                    <w:fldChar w:fldCharType="begin"/>
                  </w:r>
                  <w:r w:rsidR="0092301F">
                    <w:rPr>
                      <w:noProof/>
                      <w:webHidden/>
                    </w:rPr>
                    <w:instrText xml:space="preserve"> PAGEREF _Toc56300624 \h </w:instrText>
                  </w:r>
                  <w:r>
                    <w:rPr>
                      <w:noProof/>
                      <w:webHidden/>
                    </w:rPr>
                  </w:r>
                  <w:r>
                    <w:rPr>
                      <w:noProof/>
                      <w:webHidden/>
                    </w:rPr>
                    <w:fldChar w:fldCharType="separate"/>
                  </w:r>
                  <w:r w:rsidR="003548C2">
                    <w:rPr>
                      <w:noProof/>
                      <w:webHidden/>
                    </w:rPr>
                    <w:t>4</w:t>
                  </w:r>
                  <w:r>
                    <w:rPr>
                      <w:noProof/>
                      <w:webHidden/>
                    </w:rPr>
                    <w:fldChar w:fldCharType="end"/>
                  </w:r>
                </w:hyperlink>
              </w:p>
              <w:p w14:paraId="60F6E6BC" w14:textId="65C07DC2"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25" w:history="1">
                  <w:r w:rsidR="0092301F" w:rsidRPr="00CD2E9F">
                    <w:rPr>
                      <w:rStyle w:val="Lienhypertexte"/>
                      <w:noProof/>
                    </w:rPr>
                    <w:t>1.1</w:t>
                  </w:r>
                  <w:r w:rsidR="0092301F">
                    <w:rPr>
                      <w:rFonts w:eastAsiaTheme="minorEastAsia" w:cstheme="minorBidi"/>
                      <w:noProof/>
                      <w:color w:val="auto"/>
                      <w:sz w:val="22"/>
                      <w:lang w:eastAsia="ja-JP"/>
                    </w:rPr>
                    <w:tab/>
                  </w:r>
                  <w:r w:rsidR="0092301F" w:rsidRPr="00CD2E9F">
                    <w:rPr>
                      <w:rStyle w:val="Lienhypertexte"/>
                      <w:noProof/>
                    </w:rPr>
                    <w:t>Présentation du sujet</w:t>
                  </w:r>
                  <w:r w:rsidR="0092301F">
                    <w:rPr>
                      <w:noProof/>
                      <w:webHidden/>
                    </w:rPr>
                    <w:tab/>
                  </w:r>
                  <w:r w:rsidR="0040243F">
                    <w:rPr>
                      <w:noProof/>
                      <w:webHidden/>
                    </w:rPr>
                    <w:fldChar w:fldCharType="begin"/>
                  </w:r>
                  <w:r w:rsidR="0092301F">
                    <w:rPr>
                      <w:noProof/>
                      <w:webHidden/>
                    </w:rPr>
                    <w:instrText xml:space="preserve"> PAGEREF _Toc56300625 \h </w:instrText>
                  </w:r>
                  <w:r w:rsidR="0040243F">
                    <w:rPr>
                      <w:noProof/>
                      <w:webHidden/>
                    </w:rPr>
                  </w:r>
                  <w:r w:rsidR="0040243F">
                    <w:rPr>
                      <w:noProof/>
                      <w:webHidden/>
                    </w:rPr>
                    <w:fldChar w:fldCharType="separate"/>
                  </w:r>
                  <w:r w:rsidR="003548C2">
                    <w:rPr>
                      <w:noProof/>
                      <w:webHidden/>
                    </w:rPr>
                    <w:t>4</w:t>
                  </w:r>
                  <w:r w:rsidR="0040243F">
                    <w:rPr>
                      <w:noProof/>
                      <w:webHidden/>
                    </w:rPr>
                    <w:fldChar w:fldCharType="end"/>
                  </w:r>
                </w:hyperlink>
              </w:p>
              <w:p w14:paraId="7AFE96B8" w14:textId="51CE4998"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26" w:history="1">
                  <w:r w:rsidR="0092301F" w:rsidRPr="00CD2E9F">
                    <w:rPr>
                      <w:rStyle w:val="Lienhypertexte"/>
                      <w:noProof/>
                    </w:rPr>
                    <w:t>1.2</w:t>
                  </w:r>
                  <w:r w:rsidR="0092301F">
                    <w:rPr>
                      <w:rFonts w:eastAsiaTheme="minorEastAsia" w:cstheme="minorBidi"/>
                      <w:noProof/>
                      <w:color w:val="auto"/>
                      <w:sz w:val="22"/>
                      <w:lang w:eastAsia="ja-JP"/>
                    </w:rPr>
                    <w:tab/>
                  </w:r>
                  <w:r w:rsidR="0092301F" w:rsidRPr="00CD2E9F">
                    <w:rPr>
                      <w:rStyle w:val="Lienhypertexte"/>
                      <w:noProof/>
                    </w:rPr>
                    <w:t>La publication</w:t>
                  </w:r>
                  <w:r w:rsidR="0092301F">
                    <w:rPr>
                      <w:noProof/>
                      <w:webHidden/>
                    </w:rPr>
                    <w:tab/>
                  </w:r>
                  <w:r w:rsidR="0040243F">
                    <w:rPr>
                      <w:noProof/>
                      <w:webHidden/>
                    </w:rPr>
                    <w:fldChar w:fldCharType="begin"/>
                  </w:r>
                  <w:r w:rsidR="0092301F">
                    <w:rPr>
                      <w:noProof/>
                      <w:webHidden/>
                    </w:rPr>
                    <w:instrText xml:space="preserve"> PAGEREF _Toc56300626 \h </w:instrText>
                  </w:r>
                  <w:r w:rsidR="0040243F">
                    <w:rPr>
                      <w:noProof/>
                      <w:webHidden/>
                    </w:rPr>
                  </w:r>
                  <w:r w:rsidR="0040243F">
                    <w:rPr>
                      <w:noProof/>
                      <w:webHidden/>
                    </w:rPr>
                    <w:fldChar w:fldCharType="separate"/>
                  </w:r>
                  <w:r w:rsidR="003548C2">
                    <w:rPr>
                      <w:noProof/>
                      <w:webHidden/>
                    </w:rPr>
                    <w:t>5</w:t>
                  </w:r>
                  <w:r w:rsidR="0040243F">
                    <w:rPr>
                      <w:noProof/>
                      <w:webHidden/>
                    </w:rPr>
                    <w:fldChar w:fldCharType="end"/>
                  </w:r>
                </w:hyperlink>
              </w:p>
              <w:p w14:paraId="13E8FFE4" w14:textId="7A8ECC4B"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27" w:history="1">
                  <w:r w:rsidR="0092301F" w:rsidRPr="00CD2E9F">
                    <w:rPr>
                      <w:rStyle w:val="Lienhypertexte"/>
                      <w:noProof/>
                    </w:rPr>
                    <w:t>1.3</w:t>
                  </w:r>
                  <w:r w:rsidR="0092301F">
                    <w:rPr>
                      <w:rFonts w:eastAsiaTheme="minorEastAsia" w:cstheme="minorBidi"/>
                      <w:noProof/>
                      <w:color w:val="auto"/>
                      <w:sz w:val="22"/>
                      <w:lang w:eastAsia="ja-JP"/>
                    </w:rPr>
                    <w:tab/>
                  </w:r>
                  <w:r w:rsidR="0092301F" w:rsidRPr="00CD2E9F">
                    <w:rPr>
                      <w:rStyle w:val="Lienhypertexte"/>
                      <w:noProof/>
                    </w:rPr>
                    <w:t>Méthodologie</w:t>
                  </w:r>
                  <w:r w:rsidR="0092301F">
                    <w:rPr>
                      <w:noProof/>
                      <w:webHidden/>
                    </w:rPr>
                    <w:tab/>
                  </w:r>
                  <w:r w:rsidR="0040243F">
                    <w:rPr>
                      <w:noProof/>
                      <w:webHidden/>
                    </w:rPr>
                    <w:fldChar w:fldCharType="begin"/>
                  </w:r>
                  <w:r w:rsidR="0092301F">
                    <w:rPr>
                      <w:noProof/>
                      <w:webHidden/>
                    </w:rPr>
                    <w:instrText xml:space="preserve"> PAGEREF _Toc56300627 \h </w:instrText>
                  </w:r>
                  <w:r w:rsidR="0040243F">
                    <w:rPr>
                      <w:noProof/>
                      <w:webHidden/>
                    </w:rPr>
                  </w:r>
                  <w:r w:rsidR="0040243F">
                    <w:rPr>
                      <w:noProof/>
                      <w:webHidden/>
                    </w:rPr>
                    <w:fldChar w:fldCharType="separate"/>
                  </w:r>
                  <w:r w:rsidR="003548C2">
                    <w:rPr>
                      <w:noProof/>
                      <w:webHidden/>
                    </w:rPr>
                    <w:t>6</w:t>
                  </w:r>
                  <w:r w:rsidR="0040243F">
                    <w:rPr>
                      <w:noProof/>
                      <w:webHidden/>
                    </w:rPr>
                    <w:fldChar w:fldCharType="end"/>
                  </w:r>
                </w:hyperlink>
              </w:p>
              <w:p w14:paraId="6CAD88CB" w14:textId="548B7E05"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28" w:history="1">
                  <w:r w:rsidR="0092301F" w:rsidRPr="00CD2E9F">
                    <w:rPr>
                      <w:rStyle w:val="Lienhypertexte"/>
                      <w:noProof/>
                    </w:rPr>
                    <w:t>2</w:t>
                  </w:r>
                  <w:r w:rsidR="0092301F">
                    <w:rPr>
                      <w:rFonts w:eastAsiaTheme="minorEastAsia" w:cstheme="minorBidi"/>
                      <w:noProof/>
                      <w:color w:val="auto"/>
                      <w:sz w:val="22"/>
                      <w:lang w:eastAsia="ja-JP"/>
                    </w:rPr>
                    <w:tab/>
                  </w:r>
                  <w:r w:rsidR="0092301F" w:rsidRPr="00CD2E9F">
                    <w:rPr>
                      <w:rStyle w:val="Lienhypertexte"/>
                      <w:noProof/>
                    </w:rPr>
                    <w:t>Les données sources et leur préparation</w:t>
                  </w:r>
                  <w:r w:rsidR="0092301F">
                    <w:rPr>
                      <w:noProof/>
                      <w:webHidden/>
                    </w:rPr>
                    <w:tab/>
                  </w:r>
                  <w:r w:rsidR="0040243F">
                    <w:rPr>
                      <w:noProof/>
                      <w:webHidden/>
                    </w:rPr>
                    <w:fldChar w:fldCharType="begin"/>
                  </w:r>
                  <w:r w:rsidR="0092301F">
                    <w:rPr>
                      <w:noProof/>
                      <w:webHidden/>
                    </w:rPr>
                    <w:instrText xml:space="preserve"> PAGEREF _Toc56300628 \h </w:instrText>
                  </w:r>
                  <w:r w:rsidR="0040243F">
                    <w:rPr>
                      <w:noProof/>
                      <w:webHidden/>
                    </w:rPr>
                  </w:r>
                  <w:r w:rsidR="0040243F">
                    <w:rPr>
                      <w:noProof/>
                      <w:webHidden/>
                    </w:rPr>
                    <w:fldChar w:fldCharType="separate"/>
                  </w:r>
                  <w:r w:rsidR="003548C2">
                    <w:rPr>
                      <w:noProof/>
                      <w:webHidden/>
                    </w:rPr>
                    <w:t>7</w:t>
                  </w:r>
                  <w:r w:rsidR="0040243F">
                    <w:rPr>
                      <w:noProof/>
                      <w:webHidden/>
                    </w:rPr>
                    <w:fldChar w:fldCharType="end"/>
                  </w:r>
                </w:hyperlink>
              </w:p>
              <w:p w14:paraId="5865D213" w14:textId="0F355E51"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29" w:history="1">
                  <w:r w:rsidR="0092301F" w:rsidRPr="00CD2E9F">
                    <w:rPr>
                      <w:rStyle w:val="Lienhypertexte"/>
                      <w:noProof/>
                    </w:rPr>
                    <w:t>2.1</w:t>
                  </w:r>
                  <w:r w:rsidR="0092301F">
                    <w:rPr>
                      <w:rFonts w:eastAsiaTheme="minorEastAsia" w:cstheme="minorBidi"/>
                      <w:noProof/>
                      <w:color w:val="auto"/>
                      <w:sz w:val="22"/>
                      <w:lang w:eastAsia="ja-JP"/>
                    </w:rPr>
                    <w:tab/>
                  </w:r>
                  <w:r w:rsidR="0092301F" w:rsidRPr="00CD2E9F">
                    <w:rPr>
                      <w:rStyle w:val="Lienhypertexte"/>
                      <w:noProof/>
                    </w:rPr>
                    <w:t>Récupération des données</w:t>
                  </w:r>
                  <w:r w:rsidR="0092301F">
                    <w:rPr>
                      <w:noProof/>
                      <w:webHidden/>
                    </w:rPr>
                    <w:tab/>
                  </w:r>
                  <w:r w:rsidR="0040243F">
                    <w:rPr>
                      <w:noProof/>
                      <w:webHidden/>
                    </w:rPr>
                    <w:fldChar w:fldCharType="begin"/>
                  </w:r>
                  <w:r w:rsidR="0092301F">
                    <w:rPr>
                      <w:noProof/>
                      <w:webHidden/>
                    </w:rPr>
                    <w:instrText xml:space="preserve"> PAGEREF _Toc56300629 \h </w:instrText>
                  </w:r>
                  <w:r w:rsidR="0040243F">
                    <w:rPr>
                      <w:noProof/>
                      <w:webHidden/>
                    </w:rPr>
                  </w:r>
                  <w:r w:rsidR="0040243F">
                    <w:rPr>
                      <w:noProof/>
                      <w:webHidden/>
                    </w:rPr>
                    <w:fldChar w:fldCharType="separate"/>
                  </w:r>
                  <w:r w:rsidR="003548C2">
                    <w:rPr>
                      <w:noProof/>
                      <w:webHidden/>
                    </w:rPr>
                    <w:t>7</w:t>
                  </w:r>
                  <w:r w:rsidR="0040243F">
                    <w:rPr>
                      <w:noProof/>
                      <w:webHidden/>
                    </w:rPr>
                    <w:fldChar w:fldCharType="end"/>
                  </w:r>
                </w:hyperlink>
              </w:p>
              <w:p w14:paraId="55390655" w14:textId="2FF2F4DC"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0" w:history="1">
                  <w:r w:rsidR="0092301F" w:rsidRPr="00CD2E9F">
                    <w:rPr>
                      <w:rStyle w:val="Lienhypertexte"/>
                      <w:b/>
                      <w:bCs/>
                      <w:noProof/>
                    </w:rPr>
                    <w:t>2.1.1</w:t>
                  </w:r>
                  <w:r w:rsidR="0092301F">
                    <w:rPr>
                      <w:rFonts w:eastAsiaTheme="minorEastAsia" w:cstheme="minorBidi"/>
                      <w:noProof/>
                      <w:color w:val="auto"/>
                      <w:sz w:val="22"/>
                      <w:lang w:eastAsia="ja-JP"/>
                    </w:rPr>
                    <w:tab/>
                  </w:r>
                  <w:r w:rsidR="0092301F" w:rsidRPr="00CD2E9F">
                    <w:rPr>
                      <w:rStyle w:val="Lienhypertexte"/>
                      <w:b/>
                      <w:bCs/>
                      <w:noProof/>
                    </w:rPr>
                    <w:t>Les données vol</w:t>
                  </w:r>
                  <w:r w:rsidR="0092301F">
                    <w:rPr>
                      <w:noProof/>
                      <w:webHidden/>
                    </w:rPr>
                    <w:tab/>
                  </w:r>
                  <w:r w:rsidR="0040243F">
                    <w:rPr>
                      <w:noProof/>
                      <w:webHidden/>
                    </w:rPr>
                    <w:fldChar w:fldCharType="begin"/>
                  </w:r>
                  <w:r w:rsidR="0092301F">
                    <w:rPr>
                      <w:noProof/>
                      <w:webHidden/>
                    </w:rPr>
                    <w:instrText xml:space="preserve"> PAGEREF _Toc56300630 \h </w:instrText>
                  </w:r>
                  <w:r w:rsidR="0040243F">
                    <w:rPr>
                      <w:noProof/>
                      <w:webHidden/>
                    </w:rPr>
                  </w:r>
                  <w:r w:rsidR="0040243F">
                    <w:rPr>
                      <w:noProof/>
                      <w:webHidden/>
                    </w:rPr>
                    <w:fldChar w:fldCharType="separate"/>
                  </w:r>
                  <w:r w:rsidR="003548C2">
                    <w:rPr>
                      <w:noProof/>
                      <w:webHidden/>
                    </w:rPr>
                    <w:t>7</w:t>
                  </w:r>
                  <w:r w:rsidR="0040243F">
                    <w:rPr>
                      <w:noProof/>
                      <w:webHidden/>
                    </w:rPr>
                    <w:fldChar w:fldCharType="end"/>
                  </w:r>
                </w:hyperlink>
              </w:p>
              <w:p w14:paraId="07B4C625" w14:textId="75B78EF8"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1" w:history="1">
                  <w:r w:rsidR="0092301F" w:rsidRPr="00CD2E9F">
                    <w:rPr>
                      <w:rStyle w:val="Lienhypertexte"/>
                      <w:b/>
                      <w:bCs/>
                      <w:noProof/>
                    </w:rPr>
                    <w:t>2.1.2</w:t>
                  </w:r>
                  <w:r w:rsidR="0092301F">
                    <w:rPr>
                      <w:rFonts w:eastAsiaTheme="minorEastAsia" w:cstheme="minorBidi"/>
                      <w:noProof/>
                      <w:color w:val="auto"/>
                      <w:sz w:val="22"/>
                      <w:lang w:eastAsia="ja-JP"/>
                    </w:rPr>
                    <w:tab/>
                  </w:r>
                  <w:r w:rsidR="0092301F" w:rsidRPr="00CD2E9F">
                    <w:rPr>
                      <w:rStyle w:val="Lienhypertexte"/>
                      <w:b/>
                      <w:bCs/>
                      <w:noProof/>
                    </w:rPr>
                    <w:t>Les données météo</w:t>
                  </w:r>
                  <w:r w:rsidR="0092301F">
                    <w:rPr>
                      <w:noProof/>
                      <w:webHidden/>
                    </w:rPr>
                    <w:tab/>
                  </w:r>
                  <w:r w:rsidR="0040243F">
                    <w:rPr>
                      <w:noProof/>
                      <w:webHidden/>
                    </w:rPr>
                    <w:fldChar w:fldCharType="begin"/>
                  </w:r>
                  <w:r w:rsidR="0092301F">
                    <w:rPr>
                      <w:noProof/>
                      <w:webHidden/>
                    </w:rPr>
                    <w:instrText xml:space="preserve"> PAGEREF _Toc56300631 \h </w:instrText>
                  </w:r>
                  <w:r w:rsidR="0040243F">
                    <w:rPr>
                      <w:noProof/>
                      <w:webHidden/>
                    </w:rPr>
                  </w:r>
                  <w:r w:rsidR="0040243F">
                    <w:rPr>
                      <w:noProof/>
                      <w:webHidden/>
                    </w:rPr>
                    <w:fldChar w:fldCharType="separate"/>
                  </w:r>
                  <w:r w:rsidR="003548C2">
                    <w:rPr>
                      <w:noProof/>
                      <w:webHidden/>
                    </w:rPr>
                    <w:t>8</w:t>
                  </w:r>
                  <w:r w:rsidR="0040243F">
                    <w:rPr>
                      <w:noProof/>
                      <w:webHidden/>
                    </w:rPr>
                    <w:fldChar w:fldCharType="end"/>
                  </w:r>
                </w:hyperlink>
              </w:p>
              <w:p w14:paraId="3D22360F" w14:textId="4EA4007F"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32" w:history="1">
                  <w:r w:rsidR="0092301F" w:rsidRPr="00CD2E9F">
                    <w:rPr>
                      <w:rStyle w:val="Lienhypertexte"/>
                      <w:noProof/>
                    </w:rPr>
                    <w:t>2.2</w:t>
                  </w:r>
                  <w:r w:rsidR="0092301F">
                    <w:rPr>
                      <w:rFonts w:eastAsiaTheme="minorEastAsia" w:cstheme="minorBidi"/>
                      <w:noProof/>
                      <w:color w:val="auto"/>
                      <w:sz w:val="22"/>
                      <w:lang w:eastAsia="ja-JP"/>
                    </w:rPr>
                    <w:tab/>
                  </w:r>
                  <w:r w:rsidR="0092301F" w:rsidRPr="00CD2E9F">
                    <w:rPr>
                      <w:rStyle w:val="Lienhypertexte"/>
                      <w:noProof/>
                    </w:rPr>
                    <w:t>Lien entre les données vol et données météo</w:t>
                  </w:r>
                  <w:r w:rsidR="0092301F">
                    <w:rPr>
                      <w:noProof/>
                      <w:webHidden/>
                    </w:rPr>
                    <w:tab/>
                  </w:r>
                  <w:r w:rsidR="0040243F">
                    <w:rPr>
                      <w:noProof/>
                      <w:webHidden/>
                    </w:rPr>
                    <w:fldChar w:fldCharType="begin"/>
                  </w:r>
                  <w:r w:rsidR="0092301F">
                    <w:rPr>
                      <w:noProof/>
                      <w:webHidden/>
                    </w:rPr>
                    <w:instrText xml:space="preserve"> PAGEREF _Toc56300632 \h </w:instrText>
                  </w:r>
                  <w:r w:rsidR="0040243F">
                    <w:rPr>
                      <w:noProof/>
                      <w:webHidden/>
                    </w:rPr>
                  </w:r>
                  <w:r w:rsidR="0040243F">
                    <w:rPr>
                      <w:noProof/>
                      <w:webHidden/>
                    </w:rPr>
                    <w:fldChar w:fldCharType="separate"/>
                  </w:r>
                  <w:r w:rsidR="003548C2">
                    <w:rPr>
                      <w:noProof/>
                      <w:webHidden/>
                    </w:rPr>
                    <w:t>11</w:t>
                  </w:r>
                  <w:r w:rsidR="0040243F">
                    <w:rPr>
                      <w:noProof/>
                      <w:webHidden/>
                    </w:rPr>
                    <w:fldChar w:fldCharType="end"/>
                  </w:r>
                </w:hyperlink>
              </w:p>
              <w:p w14:paraId="6480B543" w14:textId="197802E1"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33" w:history="1">
                  <w:r w:rsidR="0092301F" w:rsidRPr="00CD2E9F">
                    <w:rPr>
                      <w:rStyle w:val="Lienhypertexte"/>
                      <w:noProof/>
                    </w:rPr>
                    <w:t>2.3</w:t>
                  </w:r>
                  <w:r w:rsidR="0092301F">
                    <w:rPr>
                      <w:rFonts w:eastAsiaTheme="minorEastAsia" w:cstheme="minorBidi"/>
                      <w:noProof/>
                      <w:color w:val="auto"/>
                      <w:sz w:val="22"/>
                      <w:lang w:eastAsia="ja-JP"/>
                    </w:rPr>
                    <w:tab/>
                  </w:r>
                  <w:r w:rsidR="0092301F" w:rsidRPr="00CD2E9F">
                    <w:rPr>
                      <w:rStyle w:val="Lienhypertexte"/>
                      <w:noProof/>
                    </w:rPr>
                    <w:t>Nettoyage des données</w:t>
                  </w:r>
                  <w:r w:rsidR="0092301F">
                    <w:rPr>
                      <w:noProof/>
                      <w:webHidden/>
                    </w:rPr>
                    <w:tab/>
                  </w:r>
                  <w:r w:rsidR="0040243F">
                    <w:rPr>
                      <w:noProof/>
                      <w:webHidden/>
                    </w:rPr>
                    <w:fldChar w:fldCharType="begin"/>
                  </w:r>
                  <w:r w:rsidR="0092301F">
                    <w:rPr>
                      <w:noProof/>
                      <w:webHidden/>
                    </w:rPr>
                    <w:instrText xml:space="preserve"> PAGEREF _Toc56300633 \h </w:instrText>
                  </w:r>
                  <w:r w:rsidR="0040243F">
                    <w:rPr>
                      <w:noProof/>
                      <w:webHidden/>
                    </w:rPr>
                  </w:r>
                  <w:r w:rsidR="0040243F">
                    <w:rPr>
                      <w:noProof/>
                      <w:webHidden/>
                    </w:rPr>
                    <w:fldChar w:fldCharType="separate"/>
                  </w:r>
                  <w:r w:rsidR="003548C2">
                    <w:rPr>
                      <w:noProof/>
                      <w:webHidden/>
                    </w:rPr>
                    <w:t>13</w:t>
                  </w:r>
                  <w:r w:rsidR="0040243F">
                    <w:rPr>
                      <w:noProof/>
                      <w:webHidden/>
                    </w:rPr>
                    <w:fldChar w:fldCharType="end"/>
                  </w:r>
                </w:hyperlink>
              </w:p>
              <w:p w14:paraId="38B6C70C" w14:textId="30109CEB"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4" w:history="1">
                  <w:r w:rsidR="0092301F" w:rsidRPr="00CD2E9F">
                    <w:rPr>
                      <w:rStyle w:val="Lienhypertexte"/>
                      <w:b/>
                      <w:bCs/>
                      <w:noProof/>
                    </w:rPr>
                    <w:t>2.3.1</w:t>
                  </w:r>
                  <w:r w:rsidR="0092301F">
                    <w:rPr>
                      <w:rFonts w:eastAsiaTheme="minorEastAsia" w:cstheme="minorBidi"/>
                      <w:noProof/>
                      <w:color w:val="auto"/>
                      <w:sz w:val="22"/>
                      <w:lang w:eastAsia="ja-JP"/>
                    </w:rPr>
                    <w:tab/>
                  </w:r>
                  <w:r w:rsidR="0092301F" w:rsidRPr="00CD2E9F">
                    <w:rPr>
                      <w:rStyle w:val="Lienhypertexte"/>
                      <w:b/>
                      <w:bCs/>
                      <w:noProof/>
                    </w:rPr>
                    <w:t>Liste des nettoyages</w:t>
                  </w:r>
                  <w:r w:rsidR="0092301F">
                    <w:rPr>
                      <w:noProof/>
                      <w:webHidden/>
                    </w:rPr>
                    <w:tab/>
                  </w:r>
                  <w:r w:rsidR="0040243F">
                    <w:rPr>
                      <w:noProof/>
                      <w:webHidden/>
                    </w:rPr>
                    <w:fldChar w:fldCharType="begin"/>
                  </w:r>
                  <w:r w:rsidR="0092301F">
                    <w:rPr>
                      <w:noProof/>
                      <w:webHidden/>
                    </w:rPr>
                    <w:instrText xml:space="preserve"> PAGEREF _Toc56300634 \h </w:instrText>
                  </w:r>
                  <w:r w:rsidR="0040243F">
                    <w:rPr>
                      <w:noProof/>
                      <w:webHidden/>
                    </w:rPr>
                  </w:r>
                  <w:r w:rsidR="0040243F">
                    <w:rPr>
                      <w:noProof/>
                      <w:webHidden/>
                    </w:rPr>
                    <w:fldChar w:fldCharType="separate"/>
                  </w:r>
                  <w:r w:rsidR="003548C2">
                    <w:rPr>
                      <w:noProof/>
                      <w:webHidden/>
                    </w:rPr>
                    <w:t>13</w:t>
                  </w:r>
                  <w:r w:rsidR="0040243F">
                    <w:rPr>
                      <w:noProof/>
                      <w:webHidden/>
                    </w:rPr>
                    <w:fldChar w:fldCharType="end"/>
                  </w:r>
                </w:hyperlink>
              </w:p>
              <w:p w14:paraId="56FEECED" w14:textId="0D598AA4"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5" w:history="1">
                  <w:r w:rsidR="0092301F" w:rsidRPr="00CD2E9F">
                    <w:rPr>
                      <w:rStyle w:val="Lienhypertexte"/>
                      <w:b/>
                      <w:bCs/>
                      <w:noProof/>
                    </w:rPr>
                    <w:t>2.3.2</w:t>
                  </w:r>
                  <w:r w:rsidR="0092301F">
                    <w:rPr>
                      <w:rFonts w:eastAsiaTheme="minorEastAsia" w:cstheme="minorBidi"/>
                      <w:noProof/>
                      <w:color w:val="auto"/>
                      <w:sz w:val="22"/>
                      <w:lang w:eastAsia="ja-JP"/>
                    </w:rPr>
                    <w:tab/>
                  </w:r>
                  <w:r w:rsidR="0092301F" w:rsidRPr="00CD2E9F">
                    <w:rPr>
                      <w:rStyle w:val="Lienhypertexte"/>
                      <w:b/>
                      <w:bCs/>
                      <w:noProof/>
                    </w:rPr>
                    <w:t>Programme de nettoyage sous PANDAS</w:t>
                  </w:r>
                  <w:r w:rsidR="0092301F">
                    <w:rPr>
                      <w:noProof/>
                      <w:webHidden/>
                    </w:rPr>
                    <w:tab/>
                  </w:r>
                  <w:r w:rsidR="0040243F">
                    <w:rPr>
                      <w:noProof/>
                      <w:webHidden/>
                    </w:rPr>
                    <w:fldChar w:fldCharType="begin"/>
                  </w:r>
                  <w:r w:rsidR="0092301F">
                    <w:rPr>
                      <w:noProof/>
                      <w:webHidden/>
                    </w:rPr>
                    <w:instrText xml:space="preserve"> PAGEREF _Toc56300635 \h </w:instrText>
                  </w:r>
                  <w:r w:rsidR="0040243F">
                    <w:rPr>
                      <w:noProof/>
                      <w:webHidden/>
                    </w:rPr>
                  </w:r>
                  <w:r w:rsidR="0040243F">
                    <w:rPr>
                      <w:noProof/>
                      <w:webHidden/>
                    </w:rPr>
                    <w:fldChar w:fldCharType="separate"/>
                  </w:r>
                  <w:r w:rsidR="003548C2">
                    <w:rPr>
                      <w:noProof/>
                      <w:webHidden/>
                    </w:rPr>
                    <w:t>15</w:t>
                  </w:r>
                  <w:r w:rsidR="0040243F">
                    <w:rPr>
                      <w:noProof/>
                      <w:webHidden/>
                    </w:rPr>
                    <w:fldChar w:fldCharType="end"/>
                  </w:r>
                </w:hyperlink>
              </w:p>
              <w:p w14:paraId="0CD42A93" w14:textId="329BD595"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6" w:history="1">
                  <w:r w:rsidR="0092301F" w:rsidRPr="00CD2E9F">
                    <w:rPr>
                      <w:rStyle w:val="Lienhypertexte"/>
                      <w:b/>
                      <w:bCs/>
                      <w:noProof/>
                    </w:rPr>
                    <w:t>2.3.3</w:t>
                  </w:r>
                  <w:r w:rsidR="0092301F">
                    <w:rPr>
                      <w:rFonts w:eastAsiaTheme="minorEastAsia" w:cstheme="minorBidi"/>
                      <w:noProof/>
                      <w:color w:val="auto"/>
                      <w:sz w:val="22"/>
                      <w:lang w:eastAsia="ja-JP"/>
                    </w:rPr>
                    <w:tab/>
                  </w:r>
                  <w:r w:rsidR="0092301F" w:rsidRPr="00CD2E9F">
                    <w:rPr>
                      <w:rStyle w:val="Lienhypertexte"/>
                      <w:b/>
                      <w:bCs/>
                      <w:noProof/>
                    </w:rPr>
                    <w:t>Gain en tailles des données en sortie</w:t>
                  </w:r>
                  <w:r w:rsidR="0092301F">
                    <w:rPr>
                      <w:noProof/>
                      <w:webHidden/>
                    </w:rPr>
                    <w:tab/>
                  </w:r>
                  <w:r w:rsidR="0040243F">
                    <w:rPr>
                      <w:noProof/>
                      <w:webHidden/>
                    </w:rPr>
                    <w:fldChar w:fldCharType="begin"/>
                  </w:r>
                  <w:r w:rsidR="0092301F">
                    <w:rPr>
                      <w:noProof/>
                      <w:webHidden/>
                    </w:rPr>
                    <w:instrText xml:space="preserve"> PAGEREF _Toc56300636 \h </w:instrText>
                  </w:r>
                  <w:r w:rsidR="0040243F">
                    <w:rPr>
                      <w:noProof/>
                      <w:webHidden/>
                    </w:rPr>
                  </w:r>
                  <w:r w:rsidR="0040243F">
                    <w:rPr>
                      <w:noProof/>
                      <w:webHidden/>
                    </w:rPr>
                    <w:fldChar w:fldCharType="separate"/>
                  </w:r>
                  <w:r w:rsidR="003548C2">
                    <w:rPr>
                      <w:noProof/>
                      <w:webHidden/>
                    </w:rPr>
                    <w:t>20</w:t>
                  </w:r>
                  <w:r w:rsidR="0040243F">
                    <w:rPr>
                      <w:noProof/>
                      <w:webHidden/>
                    </w:rPr>
                    <w:fldChar w:fldCharType="end"/>
                  </w:r>
                </w:hyperlink>
              </w:p>
              <w:p w14:paraId="42720126" w14:textId="4149E222"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37" w:history="1">
                  <w:r w:rsidR="0092301F" w:rsidRPr="00CD2E9F">
                    <w:rPr>
                      <w:rStyle w:val="Lienhypertexte"/>
                      <w:noProof/>
                    </w:rPr>
                    <w:t>3</w:t>
                  </w:r>
                  <w:r w:rsidR="0092301F">
                    <w:rPr>
                      <w:rFonts w:eastAsiaTheme="minorEastAsia" w:cstheme="minorBidi"/>
                      <w:noProof/>
                      <w:color w:val="auto"/>
                      <w:sz w:val="22"/>
                      <w:lang w:eastAsia="ja-JP"/>
                    </w:rPr>
                    <w:tab/>
                  </w:r>
                  <w:r w:rsidR="0092301F" w:rsidRPr="00CD2E9F">
                    <w:rPr>
                      <w:rStyle w:val="Lienhypertexte"/>
                      <w:noProof/>
                    </w:rPr>
                    <w:t>Exploration des données</w:t>
                  </w:r>
                  <w:r w:rsidR="0092301F">
                    <w:rPr>
                      <w:noProof/>
                      <w:webHidden/>
                    </w:rPr>
                    <w:tab/>
                  </w:r>
                  <w:r w:rsidR="0040243F">
                    <w:rPr>
                      <w:noProof/>
                      <w:webHidden/>
                    </w:rPr>
                    <w:fldChar w:fldCharType="begin"/>
                  </w:r>
                  <w:r w:rsidR="0092301F">
                    <w:rPr>
                      <w:noProof/>
                      <w:webHidden/>
                    </w:rPr>
                    <w:instrText xml:space="preserve"> PAGEREF _Toc56300637 \h </w:instrText>
                  </w:r>
                  <w:r w:rsidR="0040243F">
                    <w:rPr>
                      <w:noProof/>
                      <w:webHidden/>
                    </w:rPr>
                  </w:r>
                  <w:r w:rsidR="0040243F">
                    <w:rPr>
                      <w:noProof/>
                      <w:webHidden/>
                    </w:rPr>
                    <w:fldChar w:fldCharType="separate"/>
                  </w:r>
                  <w:r w:rsidR="003548C2">
                    <w:rPr>
                      <w:noProof/>
                      <w:webHidden/>
                    </w:rPr>
                    <w:t>21</w:t>
                  </w:r>
                  <w:r w:rsidR="0040243F">
                    <w:rPr>
                      <w:noProof/>
                      <w:webHidden/>
                    </w:rPr>
                    <w:fldChar w:fldCharType="end"/>
                  </w:r>
                </w:hyperlink>
              </w:p>
              <w:p w14:paraId="2AA2EE0A" w14:textId="2366AE0B"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38" w:history="1">
                  <w:r w:rsidR="0092301F" w:rsidRPr="00CD2E9F">
                    <w:rPr>
                      <w:rStyle w:val="Lienhypertexte"/>
                      <w:noProof/>
                    </w:rPr>
                    <w:t>4</w:t>
                  </w:r>
                  <w:r w:rsidR="0092301F">
                    <w:rPr>
                      <w:rFonts w:eastAsiaTheme="minorEastAsia" w:cstheme="minorBidi"/>
                      <w:noProof/>
                      <w:color w:val="auto"/>
                      <w:sz w:val="22"/>
                      <w:lang w:eastAsia="ja-JP"/>
                    </w:rPr>
                    <w:tab/>
                  </w:r>
                  <w:r w:rsidR="0092301F" w:rsidRPr="00CD2E9F">
                    <w:rPr>
                      <w:rStyle w:val="Lienhypertexte"/>
                      <w:noProof/>
                    </w:rPr>
                    <w:t>Jointures</w:t>
                  </w:r>
                  <w:r w:rsidR="0092301F">
                    <w:rPr>
                      <w:noProof/>
                      <w:webHidden/>
                    </w:rPr>
                    <w:tab/>
                  </w:r>
                  <w:r w:rsidR="0040243F">
                    <w:rPr>
                      <w:noProof/>
                      <w:webHidden/>
                    </w:rPr>
                    <w:fldChar w:fldCharType="begin"/>
                  </w:r>
                  <w:r w:rsidR="0092301F">
                    <w:rPr>
                      <w:noProof/>
                      <w:webHidden/>
                    </w:rPr>
                    <w:instrText xml:space="preserve"> PAGEREF _Toc56300638 \h </w:instrText>
                  </w:r>
                  <w:r w:rsidR="0040243F">
                    <w:rPr>
                      <w:noProof/>
                      <w:webHidden/>
                    </w:rPr>
                  </w:r>
                  <w:r w:rsidR="0040243F">
                    <w:rPr>
                      <w:noProof/>
                      <w:webHidden/>
                    </w:rPr>
                    <w:fldChar w:fldCharType="separate"/>
                  </w:r>
                  <w:r w:rsidR="003548C2">
                    <w:rPr>
                      <w:noProof/>
                      <w:webHidden/>
                    </w:rPr>
                    <w:t>25</w:t>
                  </w:r>
                  <w:r w:rsidR="0040243F">
                    <w:rPr>
                      <w:noProof/>
                      <w:webHidden/>
                    </w:rPr>
                    <w:fldChar w:fldCharType="end"/>
                  </w:r>
                </w:hyperlink>
              </w:p>
              <w:p w14:paraId="4792CA4D" w14:textId="2C778B49"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39" w:history="1">
                  <w:r w:rsidR="0092301F" w:rsidRPr="00CD2E9F">
                    <w:rPr>
                      <w:rStyle w:val="Lienhypertexte"/>
                      <w:b/>
                      <w:bCs/>
                      <w:noProof/>
                    </w:rPr>
                    <w:t>4.1.1</w:t>
                  </w:r>
                  <w:r w:rsidR="0092301F">
                    <w:rPr>
                      <w:rFonts w:eastAsiaTheme="minorEastAsia" w:cstheme="minorBidi"/>
                      <w:noProof/>
                      <w:color w:val="auto"/>
                      <w:sz w:val="22"/>
                      <w:lang w:eastAsia="ja-JP"/>
                    </w:rPr>
                    <w:tab/>
                  </w:r>
                  <w:r w:rsidR="0092301F" w:rsidRPr="00CD2E9F">
                    <w:rPr>
                      <w:rStyle w:val="Lienhypertexte"/>
                      <w:b/>
                      <w:bCs/>
                      <w:noProof/>
                    </w:rPr>
                    <w:t>Matériels</w:t>
                  </w:r>
                  <w:r w:rsidR="0092301F">
                    <w:rPr>
                      <w:noProof/>
                      <w:webHidden/>
                    </w:rPr>
                    <w:tab/>
                  </w:r>
                  <w:r w:rsidR="0040243F">
                    <w:rPr>
                      <w:noProof/>
                      <w:webHidden/>
                    </w:rPr>
                    <w:fldChar w:fldCharType="begin"/>
                  </w:r>
                  <w:r w:rsidR="0092301F">
                    <w:rPr>
                      <w:noProof/>
                      <w:webHidden/>
                    </w:rPr>
                    <w:instrText xml:space="preserve"> PAGEREF _Toc56300639 \h </w:instrText>
                  </w:r>
                  <w:r w:rsidR="0040243F">
                    <w:rPr>
                      <w:noProof/>
                      <w:webHidden/>
                    </w:rPr>
                  </w:r>
                  <w:r w:rsidR="0040243F">
                    <w:rPr>
                      <w:noProof/>
                      <w:webHidden/>
                    </w:rPr>
                    <w:fldChar w:fldCharType="separate"/>
                  </w:r>
                  <w:r w:rsidR="003548C2">
                    <w:rPr>
                      <w:noProof/>
                      <w:webHidden/>
                    </w:rPr>
                    <w:t>25</w:t>
                  </w:r>
                  <w:r w:rsidR="0040243F">
                    <w:rPr>
                      <w:noProof/>
                      <w:webHidden/>
                    </w:rPr>
                    <w:fldChar w:fldCharType="end"/>
                  </w:r>
                </w:hyperlink>
              </w:p>
              <w:p w14:paraId="6567CF8D" w14:textId="1BBA2226"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0" w:history="1">
                  <w:r w:rsidR="0092301F" w:rsidRPr="00CD2E9F">
                    <w:rPr>
                      <w:rStyle w:val="Lienhypertexte"/>
                      <w:b/>
                      <w:bCs/>
                      <w:noProof/>
                    </w:rPr>
                    <w:t>4.1.2</w:t>
                  </w:r>
                  <w:r w:rsidR="0092301F">
                    <w:rPr>
                      <w:rFonts w:eastAsiaTheme="minorEastAsia" w:cstheme="minorBidi"/>
                      <w:noProof/>
                      <w:color w:val="auto"/>
                      <w:sz w:val="22"/>
                      <w:lang w:eastAsia="ja-JP"/>
                    </w:rPr>
                    <w:tab/>
                  </w:r>
                  <w:r w:rsidR="0092301F" w:rsidRPr="00CD2E9F">
                    <w:rPr>
                      <w:rStyle w:val="Lienhypertexte"/>
                      <w:b/>
                      <w:bCs/>
                      <w:noProof/>
                    </w:rPr>
                    <w:t>Programme scala</w:t>
                  </w:r>
                  <w:r w:rsidR="0092301F">
                    <w:rPr>
                      <w:noProof/>
                      <w:webHidden/>
                    </w:rPr>
                    <w:tab/>
                  </w:r>
                  <w:r w:rsidR="0040243F">
                    <w:rPr>
                      <w:noProof/>
                      <w:webHidden/>
                    </w:rPr>
                    <w:fldChar w:fldCharType="begin"/>
                  </w:r>
                  <w:r w:rsidR="0092301F">
                    <w:rPr>
                      <w:noProof/>
                      <w:webHidden/>
                    </w:rPr>
                    <w:instrText xml:space="preserve"> PAGEREF _Toc56300640 \h </w:instrText>
                  </w:r>
                  <w:r w:rsidR="0040243F">
                    <w:rPr>
                      <w:noProof/>
                      <w:webHidden/>
                    </w:rPr>
                  </w:r>
                  <w:r w:rsidR="0040243F">
                    <w:rPr>
                      <w:noProof/>
                      <w:webHidden/>
                    </w:rPr>
                    <w:fldChar w:fldCharType="separate"/>
                  </w:r>
                  <w:r w:rsidR="003548C2">
                    <w:rPr>
                      <w:noProof/>
                      <w:webHidden/>
                    </w:rPr>
                    <w:t>25</w:t>
                  </w:r>
                  <w:r w:rsidR="0040243F">
                    <w:rPr>
                      <w:noProof/>
                      <w:webHidden/>
                    </w:rPr>
                    <w:fldChar w:fldCharType="end"/>
                  </w:r>
                </w:hyperlink>
              </w:p>
              <w:p w14:paraId="5A923D6C" w14:textId="3AD59784"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41" w:history="1">
                  <w:r w:rsidR="0092301F" w:rsidRPr="00CD2E9F">
                    <w:rPr>
                      <w:rStyle w:val="Lienhypertexte"/>
                      <w:noProof/>
                    </w:rPr>
                    <w:t>5</w:t>
                  </w:r>
                  <w:r w:rsidR="0092301F">
                    <w:rPr>
                      <w:rFonts w:eastAsiaTheme="minorEastAsia" w:cstheme="minorBidi"/>
                      <w:noProof/>
                      <w:color w:val="auto"/>
                      <w:sz w:val="22"/>
                      <w:lang w:eastAsia="ja-JP"/>
                    </w:rPr>
                    <w:tab/>
                  </w:r>
                  <w:r w:rsidR="0092301F" w:rsidRPr="00CD2E9F">
                    <w:rPr>
                      <w:rStyle w:val="Lienhypertexte"/>
                      <w:noProof/>
                    </w:rPr>
                    <w:t>Pipeline et modèles</w:t>
                  </w:r>
                  <w:r w:rsidR="0092301F">
                    <w:rPr>
                      <w:noProof/>
                      <w:webHidden/>
                    </w:rPr>
                    <w:tab/>
                  </w:r>
                  <w:r w:rsidR="0040243F">
                    <w:rPr>
                      <w:noProof/>
                      <w:webHidden/>
                    </w:rPr>
                    <w:fldChar w:fldCharType="begin"/>
                  </w:r>
                  <w:r w:rsidR="0092301F">
                    <w:rPr>
                      <w:noProof/>
                      <w:webHidden/>
                    </w:rPr>
                    <w:instrText xml:space="preserve"> PAGEREF _Toc56300641 \h </w:instrText>
                  </w:r>
                  <w:r w:rsidR="0040243F">
                    <w:rPr>
                      <w:noProof/>
                      <w:webHidden/>
                    </w:rPr>
                  </w:r>
                  <w:r w:rsidR="0040243F">
                    <w:rPr>
                      <w:noProof/>
                      <w:webHidden/>
                    </w:rPr>
                    <w:fldChar w:fldCharType="separate"/>
                  </w:r>
                  <w:r w:rsidR="003548C2">
                    <w:rPr>
                      <w:noProof/>
                      <w:webHidden/>
                    </w:rPr>
                    <w:t>38</w:t>
                  </w:r>
                  <w:r w:rsidR="0040243F">
                    <w:rPr>
                      <w:noProof/>
                      <w:webHidden/>
                    </w:rPr>
                    <w:fldChar w:fldCharType="end"/>
                  </w:r>
                </w:hyperlink>
              </w:p>
              <w:p w14:paraId="374B32F9" w14:textId="6EE7A9AB"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42" w:history="1">
                  <w:r w:rsidR="0092301F" w:rsidRPr="00CD2E9F">
                    <w:rPr>
                      <w:rStyle w:val="Lienhypertexte"/>
                      <w:noProof/>
                    </w:rPr>
                    <w:t>5.1</w:t>
                  </w:r>
                  <w:r w:rsidR="0092301F">
                    <w:rPr>
                      <w:rFonts w:eastAsiaTheme="minorEastAsia" w:cstheme="minorBidi"/>
                      <w:noProof/>
                      <w:color w:val="auto"/>
                      <w:sz w:val="22"/>
                      <w:lang w:eastAsia="ja-JP"/>
                    </w:rPr>
                    <w:tab/>
                  </w:r>
                  <w:r w:rsidR="0092301F" w:rsidRPr="00CD2E9F">
                    <w:rPr>
                      <w:rStyle w:val="Lienhypertexte"/>
                      <w:noProof/>
                    </w:rPr>
                    <w:t>Le programme pour le pipeline et le modèle à entrainer</w:t>
                  </w:r>
                  <w:r w:rsidR="0092301F">
                    <w:rPr>
                      <w:noProof/>
                      <w:webHidden/>
                    </w:rPr>
                    <w:tab/>
                  </w:r>
                  <w:r w:rsidR="0040243F">
                    <w:rPr>
                      <w:noProof/>
                      <w:webHidden/>
                    </w:rPr>
                    <w:fldChar w:fldCharType="begin"/>
                  </w:r>
                  <w:r w:rsidR="0092301F">
                    <w:rPr>
                      <w:noProof/>
                      <w:webHidden/>
                    </w:rPr>
                    <w:instrText xml:space="preserve"> PAGEREF _Toc56300642 \h </w:instrText>
                  </w:r>
                  <w:r w:rsidR="0040243F">
                    <w:rPr>
                      <w:noProof/>
                      <w:webHidden/>
                    </w:rPr>
                  </w:r>
                  <w:r w:rsidR="0040243F">
                    <w:rPr>
                      <w:noProof/>
                      <w:webHidden/>
                    </w:rPr>
                    <w:fldChar w:fldCharType="separate"/>
                  </w:r>
                  <w:r w:rsidR="003548C2">
                    <w:rPr>
                      <w:noProof/>
                      <w:webHidden/>
                    </w:rPr>
                    <w:t>38</w:t>
                  </w:r>
                  <w:r w:rsidR="0040243F">
                    <w:rPr>
                      <w:noProof/>
                      <w:webHidden/>
                    </w:rPr>
                    <w:fldChar w:fldCharType="end"/>
                  </w:r>
                </w:hyperlink>
              </w:p>
              <w:p w14:paraId="5AEF5305" w14:textId="03E668F8"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3" w:history="1">
                  <w:r w:rsidR="0092301F" w:rsidRPr="00CD2E9F">
                    <w:rPr>
                      <w:rStyle w:val="Lienhypertexte"/>
                      <w:b/>
                      <w:bCs/>
                      <w:noProof/>
                    </w:rPr>
                    <w:t>5.1.1</w:t>
                  </w:r>
                  <w:r w:rsidR="0092301F">
                    <w:rPr>
                      <w:rFonts w:eastAsiaTheme="minorEastAsia" w:cstheme="minorBidi"/>
                      <w:noProof/>
                      <w:color w:val="auto"/>
                      <w:sz w:val="22"/>
                      <w:lang w:eastAsia="ja-JP"/>
                    </w:rPr>
                    <w:tab/>
                  </w:r>
                  <w:r w:rsidR="0092301F" w:rsidRPr="00CD2E9F">
                    <w:rPr>
                      <w:rStyle w:val="Lienhypertexte"/>
                      <w:b/>
                      <w:bCs/>
                      <w:noProof/>
                    </w:rPr>
                    <w:t>Préparation des données avant Pipeline</w:t>
                  </w:r>
                  <w:r w:rsidR="0092301F">
                    <w:rPr>
                      <w:noProof/>
                      <w:webHidden/>
                    </w:rPr>
                    <w:tab/>
                  </w:r>
                  <w:r w:rsidR="0040243F">
                    <w:rPr>
                      <w:noProof/>
                      <w:webHidden/>
                    </w:rPr>
                    <w:fldChar w:fldCharType="begin"/>
                  </w:r>
                  <w:r w:rsidR="0092301F">
                    <w:rPr>
                      <w:noProof/>
                      <w:webHidden/>
                    </w:rPr>
                    <w:instrText xml:space="preserve"> PAGEREF _Toc56300643 \h </w:instrText>
                  </w:r>
                  <w:r w:rsidR="0040243F">
                    <w:rPr>
                      <w:noProof/>
                      <w:webHidden/>
                    </w:rPr>
                  </w:r>
                  <w:r w:rsidR="0040243F">
                    <w:rPr>
                      <w:noProof/>
                      <w:webHidden/>
                    </w:rPr>
                    <w:fldChar w:fldCharType="separate"/>
                  </w:r>
                  <w:r w:rsidR="003548C2">
                    <w:rPr>
                      <w:noProof/>
                      <w:webHidden/>
                    </w:rPr>
                    <w:t>38</w:t>
                  </w:r>
                  <w:r w:rsidR="0040243F">
                    <w:rPr>
                      <w:noProof/>
                      <w:webHidden/>
                    </w:rPr>
                    <w:fldChar w:fldCharType="end"/>
                  </w:r>
                </w:hyperlink>
              </w:p>
              <w:p w14:paraId="2A50DB7B" w14:textId="796374C8"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4" w:history="1">
                  <w:r w:rsidR="0092301F" w:rsidRPr="00CD2E9F">
                    <w:rPr>
                      <w:rStyle w:val="Lienhypertexte"/>
                      <w:b/>
                      <w:bCs/>
                      <w:noProof/>
                    </w:rPr>
                    <w:t>5.1.2</w:t>
                  </w:r>
                  <w:r w:rsidR="0092301F">
                    <w:rPr>
                      <w:rFonts w:eastAsiaTheme="minorEastAsia" w:cstheme="minorBidi"/>
                      <w:noProof/>
                      <w:color w:val="auto"/>
                      <w:sz w:val="22"/>
                      <w:lang w:eastAsia="ja-JP"/>
                    </w:rPr>
                    <w:tab/>
                  </w:r>
                  <w:r w:rsidR="0092301F" w:rsidRPr="00CD2E9F">
                    <w:rPr>
                      <w:rStyle w:val="Lienhypertexte"/>
                      <w:b/>
                      <w:bCs/>
                      <w:noProof/>
                    </w:rPr>
                    <w:t>Pipeline</w:t>
                  </w:r>
                  <w:r w:rsidR="0092301F">
                    <w:rPr>
                      <w:noProof/>
                      <w:webHidden/>
                    </w:rPr>
                    <w:tab/>
                  </w:r>
                  <w:r w:rsidR="0040243F">
                    <w:rPr>
                      <w:noProof/>
                      <w:webHidden/>
                    </w:rPr>
                    <w:fldChar w:fldCharType="begin"/>
                  </w:r>
                  <w:r w:rsidR="0092301F">
                    <w:rPr>
                      <w:noProof/>
                      <w:webHidden/>
                    </w:rPr>
                    <w:instrText xml:space="preserve"> PAGEREF _Toc56300644 \h </w:instrText>
                  </w:r>
                  <w:r w:rsidR="0040243F">
                    <w:rPr>
                      <w:noProof/>
                      <w:webHidden/>
                    </w:rPr>
                  </w:r>
                  <w:r w:rsidR="0040243F">
                    <w:rPr>
                      <w:noProof/>
                      <w:webHidden/>
                    </w:rPr>
                    <w:fldChar w:fldCharType="separate"/>
                  </w:r>
                  <w:r w:rsidR="003548C2">
                    <w:rPr>
                      <w:noProof/>
                      <w:webHidden/>
                    </w:rPr>
                    <w:t>43</w:t>
                  </w:r>
                  <w:r w:rsidR="0040243F">
                    <w:rPr>
                      <w:noProof/>
                      <w:webHidden/>
                    </w:rPr>
                    <w:fldChar w:fldCharType="end"/>
                  </w:r>
                </w:hyperlink>
              </w:p>
              <w:p w14:paraId="7B00D067" w14:textId="5CF2A3C7"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5" w:history="1">
                  <w:r w:rsidR="0092301F" w:rsidRPr="00CD2E9F">
                    <w:rPr>
                      <w:rStyle w:val="Lienhypertexte"/>
                      <w:b/>
                      <w:bCs/>
                      <w:noProof/>
                    </w:rPr>
                    <w:t>5.1.3</w:t>
                  </w:r>
                  <w:r w:rsidR="0092301F">
                    <w:rPr>
                      <w:rFonts w:eastAsiaTheme="minorEastAsia" w:cstheme="minorBidi"/>
                      <w:noProof/>
                      <w:color w:val="auto"/>
                      <w:sz w:val="22"/>
                      <w:lang w:eastAsia="ja-JP"/>
                    </w:rPr>
                    <w:tab/>
                  </w:r>
                  <w:r w:rsidR="0092301F" w:rsidRPr="00CD2E9F">
                    <w:rPr>
                      <w:rStyle w:val="Lienhypertexte"/>
                      <w:b/>
                      <w:bCs/>
                      <w:noProof/>
                    </w:rPr>
                    <w:t>Les hyperparamètres et l’évaluation du modèle</w:t>
                  </w:r>
                  <w:r w:rsidR="0092301F">
                    <w:rPr>
                      <w:noProof/>
                      <w:webHidden/>
                    </w:rPr>
                    <w:tab/>
                  </w:r>
                  <w:r w:rsidR="0040243F">
                    <w:rPr>
                      <w:noProof/>
                      <w:webHidden/>
                    </w:rPr>
                    <w:fldChar w:fldCharType="begin"/>
                  </w:r>
                  <w:r w:rsidR="0092301F">
                    <w:rPr>
                      <w:noProof/>
                      <w:webHidden/>
                    </w:rPr>
                    <w:instrText xml:space="preserve"> PAGEREF _Toc56300645 \h </w:instrText>
                  </w:r>
                  <w:r w:rsidR="0040243F">
                    <w:rPr>
                      <w:noProof/>
                      <w:webHidden/>
                    </w:rPr>
                  </w:r>
                  <w:r w:rsidR="0040243F">
                    <w:rPr>
                      <w:noProof/>
                      <w:webHidden/>
                    </w:rPr>
                    <w:fldChar w:fldCharType="separate"/>
                  </w:r>
                  <w:r w:rsidR="003548C2">
                    <w:rPr>
                      <w:noProof/>
                      <w:webHidden/>
                    </w:rPr>
                    <w:t>51</w:t>
                  </w:r>
                  <w:r w:rsidR="0040243F">
                    <w:rPr>
                      <w:noProof/>
                      <w:webHidden/>
                    </w:rPr>
                    <w:fldChar w:fldCharType="end"/>
                  </w:r>
                </w:hyperlink>
              </w:p>
              <w:p w14:paraId="6947EDA3" w14:textId="1CCEB331"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46" w:history="1">
                  <w:r w:rsidR="0092301F" w:rsidRPr="00CD2E9F">
                    <w:rPr>
                      <w:rStyle w:val="Lienhypertexte"/>
                      <w:noProof/>
                    </w:rPr>
                    <w:t>5.2</w:t>
                  </w:r>
                  <w:r w:rsidR="0092301F">
                    <w:rPr>
                      <w:rFonts w:eastAsiaTheme="minorEastAsia" w:cstheme="minorBidi"/>
                      <w:noProof/>
                      <w:color w:val="auto"/>
                      <w:sz w:val="22"/>
                      <w:lang w:eastAsia="ja-JP"/>
                    </w:rPr>
                    <w:tab/>
                  </w:r>
                  <w:r w:rsidR="0092301F" w:rsidRPr="00CD2E9F">
                    <w:rPr>
                      <w:rStyle w:val="Lienhypertexte"/>
                      <w:noProof/>
                    </w:rPr>
                    <w:t>Lancement du programme en traitement de données massives via le cluster Dauphine ou AWS</w:t>
                  </w:r>
                  <w:r w:rsidR="0092301F">
                    <w:rPr>
                      <w:noProof/>
                      <w:webHidden/>
                    </w:rPr>
                    <w:tab/>
                  </w:r>
                  <w:r w:rsidR="0040243F">
                    <w:rPr>
                      <w:noProof/>
                      <w:webHidden/>
                    </w:rPr>
                    <w:fldChar w:fldCharType="begin"/>
                  </w:r>
                  <w:r w:rsidR="0092301F">
                    <w:rPr>
                      <w:noProof/>
                      <w:webHidden/>
                    </w:rPr>
                    <w:instrText xml:space="preserve"> PAGEREF _Toc56300646 \h </w:instrText>
                  </w:r>
                  <w:r w:rsidR="0040243F">
                    <w:rPr>
                      <w:noProof/>
                      <w:webHidden/>
                    </w:rPr>
                  </w:r>
                  <w:r w:rsidR="0040243F">
                    <w:rPr>
                      <w:noProof/>
                      <w:webHidden/>
                    </w:rPr>
                    <w:fldChar w:fldCharType="separate"/>
                  </w:r>
                  <w:r w:rsidR="003548C2">
                    <w:rPr>
                      <w:noProof/>
                      <w:webHidden/>
                    </w:rPr>
                    <w:t>53</w:t>
                  </w:r>
                  <w:r w:rsidR="0040243F">
                    <w:rPr>
                      <w:noProof/>
                      <w:webHidden/>
                    </w:rPr>
                    <w:fldChar w:fldCharType="end"/>
                  </w:r>
                </w:hyperlink>
              </w:p>
              <w:p w14:paraId="0774678D" w14:textId="0D2935A2"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7" w:history="1">
                  <w:r w:rsidR="0092301F" w:rsidRPr="00CD2E9F">
                    <w:rPr>
                      <w:rStyle w:val="Lienhypertexte"/>
                      <w:b/>
                      <w:bCs/>
                      <w:noProof/>
                    </w:rPr>
                    <w:t>5.2.1</w:t>
                  </w:r>
                  <w:r w:rsidR="0092301F">
                    <w:rPr>
                      <w:rFonts w:eastAsiaTheme="minorEastAsia" w:cstheme="minorBidi"/>
                      <w:noProof/>
                      <w:color w:val="auto"/>
                      <w:sz w:val="22"/>
                      <w:lang w:eastAsia="ja-JP"/>
                    </w:rPr>
                    <w:tab/>
                  </w:r>
                  <w:r w:rsidR="0092301F" w:rsidRPr="00CD2E9F">
                    <w:rPr>
                      <w:rStyle w:val="Lienhypertexte"/>
                      <w:b/>
                      <w:bCs/>
                      <w:noProof/>
                    </w:rPr>
                    <w:t>Création du .jar</w:t>
                  </w:r>
                  <w:r w:rsidR="0092301F">
                    <w:rPr>
                      <w:noProof/>
                      <w:webHidden/>
                    </w:rPr>
                    <w:tab/>
                  </w:r>
                  <w:r w:rsidR="0040243F">
                    <w:rPr>
                      <w:noProof/>
                      <w:webHidden/>
                    </w:rPr>
                    <w:fldChar w:fldCharType="begin"/>
                  </w:r>
                  <w:r w:rsidR="0092301F">
                    <w:rPr>
                      <w:noProof/>
                      <w:webHidden/>
                    </w:rPr>
                    <w:instrText xml:space="preserve"> PAGEREF _Toc56300647 \h </w:instrText>
                  </w:r>
                  <w:r w:rsidR="0040243F">
                    <w:rPr>
                      <w:noProof/>
                      <w:webHidden/>
                    </w:rPr>
                  </w:r>
                  <w:r w:rsidR="0040243F">
                    <w:rPr>
                      <w:noProof/>
                      <w:webHidden/>
                    </w:rPr>
                    <w:fldChar w:fldCharType="separate"/>
                  </w:r>
                  <w:r w:rsidR="003548C2">
                    <w:rPr>
                      <w:noProof/>
                      <w:webHidden/>
                    </w:rPr>
                    <w:t>53</w:t>
                  </w:r>
                  <w:r w:rsidR="0040243F">
                    <w:rPr>
                      <w:noProof/>
                      <w:webHidden/>
                    </w:rPr>
                    <w:fldChar w:fldCharType="end"/>
                  </w:r>
                </w:hyperlink>
              </w:p>
              <w:p w14:paraId="17B53DD4" w14:textId="7F56ECC8"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48" w:history="1">
                  <w:r w:rsidR="0092301F" w:rsidRPr="00CD2E9F">
                    <w:rPr>
                      <w:rStyle w:val="Lienhypertexte"/>
                      <w:b/>
                      <w:bCs/>
                      <w:noProof/>
                    </w:rPr>
                    <w:t>5.2.2</w:t>
                  </w:r>
                  <w:r w:rsidR="0092301F">
                    <w:rPr>
                      <w:rFonts w:eastAsiaTheme="minorEastAsia" w:cstheme="minorBidi"/>
                      <w:noProof/>
                      <w:color w:val="auto"/>
                      <w:sz w:val="22"/>
                      <w:lang w:eastAsia="ja-JP"/>
                    </w:rPr>
                    <w:tab/>
                  </w:r>
                  <w:r w:rsidR="0092301F" w:rsidRPr="00CD2E9F">
                    <w:rPr>
                      <w:rStyle w:val="Lienhypertexte"/>
                      <w:b/>
                      <w:bCs/>
                      <w:noProof/>
                    </w:rPr>
                    <w:t>Connection au cluster Dauphine</w:t>
                  </w:r>
                  <w:r w:rsidR="0092301F">
                    <w:rPr>
                      <w:noProof/>
                      <w:webHidden/>
                    </w:rPr>
                    <w:tab/>
                  </w:r>
                  <w:r w:rsidR="0040243F">
                    <w:rPr>
                      <w:noProof/>
                      <w:webHidden/>
                    </w:rPr>
                    <w:fldChar w:fldCharType="begin"/>
                  </w:r>
                  <w:r w:rsidR="0092301F">
                    <w:rPr>
                      <w:noProof/>
                      <w:webHidden/>
                    </w:rPr>
                    <w:instrText xml:space="preserve"> PAGEREF _Toc56300648 \h </w:instrText>
                  </w:r>
                  <w:r w:rsidR="0040243F">
                    <w:rPr>
                      <w:noProof/>
                      <w:webHidden/>
                    </w:rPr>
                  </w:r>
                  <w:r w:rsidR="0040243F">
                    <w:rPr>
                      <w:noProof/>
                      <w:webHidden/>
                    </w:rPr>
                    <w:fldChar w:fldCharType="separate"/>
                  </w:r>
                  <w:r w:rsidR="003548C2">
                    <w:rPr>
                      <w:noProof/>
                      <w:webHidden/>
                    </w:rPr>
                    <w:t>55</w:t>
                  </w:r>
                  <w:r w:rsidR="0040243F">
                    <w:rPr>
                      <w:noProof/>
                      <w:webHidden/>
                    </w:rPr>
                    <w:fldChar w:fldCharType="end"/>
                  </w:r>
                </w:hyperlink>
              </w:p>
              <w:p w14:paraId="1F11AAEF" w14:textId="650F0055" w:rsidR="0092301F" w:rsidRDefault="00C542F5">
                <w:pPr>
                  <w:pStyle w:val="TM2"/>
                  <w:tabs>
                    <w:tab w:val="right" w:leader="dot" w:pos="9629"/>
                  </w:tabs>
                  <w:rPr>
                    <w:rFonts w:eastAsiaTheme="minorEastAsia" w:cstheme="minorBidi"/>
                    <w:noProof/>
                    <w:color w:val="auto"/>
                    <w:sz w:val="22"/>
                    <w:lang w:eastAsia="ja-JP"/>
                  </w:rPr>
                </w:pPr>
                <w:hyperlink w:anchor="_Toc56300649" w:history="1">
                  <w:r w:rsidR="0092301F" w:rsidRPr="00CD2E9F">
                    <w:rPr>
                      <w:rStyle w:val="Lienhypertexte"/>
                      <w:bCs/>
                      <w:noProof/>
                    </w:rPr>
                    <w:t>Vérification des versions Spark et Scala du cluster Dauphine</w:t>
                  </w:r>
                  <w:r w:rsidR="0092301F">
                    <w:rPr>
                      <w:noProof/>
                      <w:webHidden/>
                    </w:rPr>
                    <w:tab/>
                  </w:r>
                  <w:r w:rsidR="0040243F">
                    <w:rPr>
                      <w:noProof/>
                      <w:webHidden/>
                    </w:rPr>
                    <w:fldChar w:fldCharType="begin"/>
                  </w:r>
                  <w:r w:rsidR="0092301F">
                    <w:rPr>
                      <w:noProof/>
                      <w:webHidden/>
                    </w:rPr>
                    <w:instrText xml:space="preserve"> PAGEREF _Toc56300649 \h </w:instrText>
                  </w:r>
                  <w:r w:rsidR="0040243F">
                    <w:rPr>
                      <w:noProof/>
                      <w:webHidden/>
                    </w:rPr>
                  </w:r>
                  <w:r w:rsidR="0040243F">
                    <w:rPr>
                      <w:noProof/>
                      <w:webHidden/>
                    </w:rPr>
                    <w:fldChar w:fldCharType="separate"/>
                  </w:r>
                  <w:r w:rsidR="003548C2">
                    <w:rPr>
                      <w:noProof/>
                      <w:webHidden/>
                    </w:rPr>
                    <w:t>58</w:t>
                  </w:r>
                  <w:r w:rsidR="0040243F">
                    <w:rPr>
                      <w:noProof/>
                      <w:webHidden/>
                    </w:rPr>
                    <w:fldChar w:fldCharType="end"/>
                  </w:r>
                </w:hyperlink>
              </w:p>
              <w:p w14:paraId="03D76027" w14:textId="41544942"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0" w:history="1">
                  <w:r w:rsidR="0092301F" w:rsidRPr="00CD2E9F">
                    <w:rPr>
                      <w:rStyle w:val="Lienhypertexte"/>
                      <w:b/>
                      <w:bCs/>
                      <w:noProof/>
                    </w:rPr>
                    <w:t>5.2.3</w:t>
                  </w:r>
                  <w:r w:rsidR="0092301F">
                    <w:rPr>
                      <w:rFonts w:eastAsiaTheme="minorEastAsia" w:cstheme="minorBidi"/>
                      <w:noProof/>
                      <w:color w:val="auto"/>
                      <w:sz w:val="22"/>
                      <w:lang w:eastAsia="ja-JP"/>
                    </w:rPr>
                    <w:tab/>
                  </w:r>
                  <w:r w:rsidR="0092301F" w:rsidRPr="00CD2E9F">
                    <w:rPr>
                      <w:rStyle w:val="Lienhypertexte"/>
                      <w:b/>
                      <w:bCs/>
                      <w:noProof/>
                    </w:rPr>
                    <w:t>Chargement des fichiers (sources et .jar) dans HDFS</w:t>
                  </w:r>
                  <w:r w:rsidR="0092301F">
                    <w:rPr>
                      <w:noProof/>
                      <w:webHidden/>
                    </w:rPr>
                    <w:tab/>
                  </w:r>
                  <w:r w:rsidR="0040243F">
                    <w:rPr>
                      <w:noProof/>
                      <w:webHidden/>
                    </w:rPr>
                    <w:fldChar w:fldCharType="begin"/>
                  </w:r>
                  <w:r w:rsidR="0092301F">
                    <w:rPr>
                      <w:noProof/>
                      <w:webHidden/>
                    </w:rPr>
                    <w:instrText xml:space="preserve"> PAGEREF _Toc56300650 \h </w:instrText>
                  </w:r>
                  <w:r w:rsidR="0040243F">
                    <w:rPr>
                      <w:noProof/>
                      <w:webHidden/>
                    </w:rPr>
                  </w:r>
                  <w:r w:rsidR="0040243F">
                    <w:rPr>
                      <w:noProof/>
                      <w:webHidden/>
                    </w:rPr>
                    <w:fldChar w:fldCharType="separate"/>
                  </w:r>
                  <w:r w:rsidR="003548C2">
                    <w:rPr>
                      <w:noProof/>
                      <w:webHidden/>
                    </w:rPr>
                    <w:t>58</w:t>
                  </w:r>
                  <w:r w:rsidR="0040243F">
                    <w:rPr>
                      <w:noProof/>
                      <w:webHidden/>
                    </w:rPr>
                    <w:fldChar w:fldCharType="end"/>
                  </w:r>
                </w:hyperlink>
              </w:p>
              <w:p w14:paraId="78907D06" w14:textId="16F36874"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1" w:history="1">
                  <w:r w:rsidR="0092301F" w:rsidRPr="00CD2E9F">
                    <w:rPr>
                      <w:rStyle w:val="Lienhypertexte"/>
                      <w:b/>
                      <w:bCs/>
                      <w:noProof/>
                    </w:rPr>
                    <w:t>5.2.4</w:t>
                  </w:r>
                  <w:r w:rsidR="0092301F">
                    <w:rPr>
                      <w:rFonts w:eastAsiaTheme="minorEastAsia" w:cstheme="minorBidi"/>
                      <w:noProof/>
                      <w:color w:val="auto"/>
                      <w:sz w:val="22"/>
                      <w:lang w:eastAsia="ja-JP"/>
                    </w:rPr>
                    <w:tab/>
                  </w:r>
                  <w:r w:rsidR="0092301F" w:rsidRPr="00CD2E9F">
                    <w:rPr>
                      <w:rStyle w:val="Lienhypertexte"/>
                      <w:b/>
                      <w:bCs/>
                      <w:noProof/>
                    </w:rPr>
                    <w:t>Lancement des job Spark en local, Stand Alone et sur Yarn</w:t>
                  </w:r>
                  <w:r w:rsidR="0092301F">
                    <w:rPr>
                      <w:noProof/>
                      <w:webHidden/>
                    </w:rPr>
                    <w:tab/>
                  </w:r>
                  <w:r w:rsidR="0040243F">
                    <w:rPr>
                      <w:noProof/>
                      <w:webHidden/>
                    </w:rPr>
                    <w:fldChar w:fldCharType="begin"/>
                  </w:r>
                  <w:r w:rsidR="0092301F">
                    <w:rPr>
                      <w:noProof/>
                      <w:webHidden/>
                    </w:rPr>
                    <w:instrText xml:space="preserve"> PAGEREF _Toc56300651 \h </w:instrText>
                  </w:r>
                  <w:r w:rsidR="0040243F">
                    <w:rPr>
                      <w:noProof/>
                      <w:webHidden/>
                    </w:rPr>
                  </w:r>
                  <w:r w:rsidR="0040243F">
                    <w:rPr>
                      <w:noProof/>
                      <w:webHidden/>
                    </w:rPr>
                    <w:fldChar w:fldCharType="separate"/>
                  </w:r>
                  <w:r w:rsidR="003548C2">
                    <w:rPr>
                      <w:noProof/>
                      <w:webHidden/>
                    </w:rPr>
                    <w:t>60</w:t>
                  </w:r>
                  <w:r w:rsidR="0040243F">
                    <w:rPr>
                      <w:noProof/>
                      <w:webHidden/>
                    </w:rPr>
                    <w:fldChar w:fldCharType="end"/>
                  </w:r>
                </w:hyperlink>
              </w:p>
              <w:p w14:paraId="5A194C9C" w14:textId="37E6214E"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2" w:history="1">
                  <w:r w:rsidR="0092301F" w:rsidRPr="00CD2E9F">
                    <w:rPr>
                      <w:rStyle w:val="Lienhypertexte"/>
                      <w:b/>
                      <w:bCs/>
                      <w:noProof/>
                    </w:rPr>
                    <w:t>5.2.5</w:t>
                  </w:r>
                  <w:r w:rsidR="0092301F">
                    <w:rPr>
                      <w:rFonts w:eastAsiaTheme="minorEastAsia" w:cstheme="minorBidi"/>
                      <w:noProof/>
                      <w:color w:val="auto"/>
                      <w:sz w:val="22"/>
                      <w:lang w:eastAsia="ja-JP"/>
                    </w:rPr>
                    <w:tab/>
                  </w:r>
                  <w:r w:rsidR="0092301F" w:rsidRPr="00CD2E9F">
                    <w:rPr>
                      <w:rStyle w:val="Lienhypertexte"/>
                      <w:b/>
                      <w:bCs/>
                      <w:noProof/>
                    </w:rPr>
                    <w:t>Tentatives d’optimisation</w:t>
                  </w:r>
                  <w:r w:rsidR="0092301F">
                    <w:rPr>
                      <w:noProof/>
                      <w:webHidden/>
                    </w:rPr>
                    <w:tab/>
                  </w:r>
                  <w:r w:rsidR="0040243F">
                    <w:rPr>
                      <w:noProof/>
                      <w:webHidden/>
                    </w:rPr>
                    <w:fldChar w:fldCharType="begin"/>
                  </w:r>
                  <w:r w:rsidR="0092301F">
                    <w:rPr>
                      <w:noProof/>
                      <w:webHidden/>
                    </w:rPr>
                    <w:instrText xml:space="preserve"> PAGEREF _Toc56300652 \h </w:instrText>
                  </w:r>
                  <w:r w:rsidR="0040243F">
                    <w:rPr>
                      <w:noProof/>
                      <w:webHidden/>
                    </w:rPr>
                  </w:r>
                  <w:r w:rsidR="0040243F">
                    <w:rPr>
                      <w:noProof/>
                      <w:webHidden/>
                    </w:rPr>
                    <w:fldChar w:fldCharType="separate"/>
                  </w:r>
                  <w:r w:rsidR="003548C2">
                    <w:rPr>
                      <w:noProof/>
                      <w:webHidden/>
                    </w:rPr>
                    <w:t>61</w:t>
                  </w:r>
                  <w:r w:rsidR="0040243F">
                    <w:rPr>
                      <w:noProof/>
                      <w:webHidden/>
                    </w:rPr>
                    <w:fldChar w:fldCharType="end"/>
                  </w:r>
                </w:hyperlink>
              </w:p>
              <w:p w14:paraId="179CD936" w14:textId="33556E09"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3" w:history="1">
                  <w:r w:rsidR="0092301F" w:rsidRPr="00CD2E9F">
                    <w:rPr>
                      <w:rStyle w:val="Lienhypertexte"/>
                      <w:b/>
                      <w:bCs/>
                      <w:noProof/>
                    </w:rPr>
                    <w:t>5.2.6</w:t>
                  </w:r>
                  <w:r w:rsidR="0092301F">
                    <w:rPr>
                      <w:rFonts w:eastAsiaTheme="minorEastAsia" w:cstheme="minorBidi"/>
                      <w:noProof/>
                      <w:color w:val="auto"/>
                      <w:sz w:val="22"/>
                      <w:lang w:eastAsia="ja-JP"/>
                    </w:rPr>
                    <w:tab/>
                  </w:r>
                  <w:r w:rsidR="0092301F" w:rsidRPr="00CD2E9F">
                    <w:rPr>
                      <w:rStyle w:val="Lienhypertexte"/>
                      <w:b/>
                      <w:bCs/>
                      <w:noProof/>
                    </w:rPr>
                    <w:t>Conclusion sur les clusters Dauphine et AWS :</w:t>
                  </w:r>
                  <w:r w:rsidR="0092301F">
                    <w:rPr>
                      <w:noProof/>
                      <w:webHidden/>
                    </w:rPr>
                    <w:tab/>
                  </w:r>
                  <w:r w:rsidR="0040243F">
                    <w:rPr>
                      <w:noProof/>
                      <w:webHidden/>
                    </w:rPr>
                    <w:fldChar w:fldCharType="begin"/>
                  </w:r>
                  <w:r w:rsidR="0092301F">
                    <w:rPr>
                      <w:noProof/>
                      <w:webHidden/>
                    </w:rPr>
                    <w:instrText xml:space="preserve"> PAGEREF _Toc56300653 \h </w:instrText>
                  </w:r>
                  <w:r w:rsidR="0040243F">
                    <w:rPr>
                      <w:noProof/>
                      <w:webHidden/>
                    </w:rPr>
                  </w:r>
                  <w:r w:rsidR="0040243F">
                    <w:rPr>
                      <w:noProof/>
                      <w:webHidden/>
                    </w:rPr>
                    <w:fldChar w:fldCharType="separate"/>
                  </w:r>
                  <w:r w:rsidR="003548C2">
                    <w:rPr>
                      <w:noProof/>
                      <w:webHidden/>
                    </w:rPr>
                    <w:t>62</w:t>
                  </w:r>
                  <w:r w:rsidR="0040243F">
                    <w:rPr>
                      <w:noProof/>
                      <w:webHidden/>
                    </w:rPr>
                    <w:fldChar w:fldCharType="end"/>
                  </w:r>
                </w:hyperlink>
              </w:p>
              <w:p w14:paraId="7745AC9A" w14:textId="0198E71D"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54" w:history="1">
                  <w:r w:rsidR="0092301F" w:rsidRPr="00CD2E9F">
                    <w:rPr>
                      <w:rStyle w:val="Lienhypertexte"/>
                      <w:noProof/>
                    </w:rPr>
                    <w:t>5.3</w:t>
                  </w:r>
                  <w:r w:rsidR="0092301F">
                    <w:rPr>
                      <w:rFonts w:eastAsiaTheme="minorEastAsia" w:cstheme="minorBidi"/>
                      <w:noProof/>
                      <w:color w:val="auto"/>
                      <w:sz w:val="22"/>
                      <w:lang w:eastAsia="ja-JP"/>
                    </w:rPr>
                    <w:tab/>
                  </w:r>
                  <w:r w:rsidR="0092301F" w:rsidRPr="00CD2E9F">
                    <w:rPr>
                      <w:rStyle w:val="Lienhypertexte"/>
                      <w:noProof/>
                    </w:rPr>
                    <w:t>Traitement de données massives via DATABRICKS</w:t>
                  </w:r>
                  <w:r w:rsidR="0092301F">
                    <w:rPr>
                      <w:noProof/>
                      <w:webHidden/>
                    </w:rPr>
                    <w:tab/>
                  </w:r>
                  <w:r w:rsidR="0040243F">
                    <w:rPr>
                      <w:noProof/>
                      <w:webHidden/>
                    </w:rPr>
                    <w:fldChar w:fldCharType="begin"/>
                  </w:r>
                  <w:r w:rsidR="0092301F">
                    <w:rPr>
                      <w:noProof/>
                      <w:webHidden/>
                    </w:rPr>
                    <w:instrText xml:space="preserve"> PAGEREF _Toc56300654 \h </w:instrText>
                  </w:r>
                  <w:r w:rsidR="0040243F">
                    <w:rPr>
                      <w:noProof/>
                      <w:webHidden/>
                    </w:rPr>
                  </w:r>
                  <w:r w:rsidR="0040243F">
                    <w:rPr>
                      <w:noProof/>
                      <w:webHidden/>
                    </w:rPr>
                    <w:fldChar w:fldCharType="separate"/>
                  </w:r>
                  <w:r w:rsidR="003548C2">
                    <w:rPr>
                      <w:noProof/>
                      <w:webHidden/>
                    </w:rPr>
                    <w:t>64</w:t>
                  </w:r>
                  <w:r w:rsidR="0040243F">
                    <w:rPr>
                      <w:noProof/>
                      <w:webHidden/>
                    </w:rPr>
                    <w:fldChar w:fldCharType="end"/>
                  </w:r>
                </w:hyperlink>
              </w:p>
              <w:p w14:paraId="46FB94CB" w14:textId="55DF5100"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55" w:history="1">
                  <w:r w:rsidR="0092301F" w:rsidRPr="00CD2E9F">
                    <w:rPr>
                      <w:rStyle w:val="Lienhypertexte"/>
                      <w:noProof/>
                    </w:rPr>
                    <w:t>6</w:t>
                  </w:r>
                  <w:r w:rsidR="0092301F">
                    <w:rPr>
                      <w:rFonts w:eastAsiaTheme="minorEastAsia" w:cstheme="minorBidi"/>
                      <w:noProof/>
                      <w:color w:val="auto"/>
                      <w:sz w:val="22"/>
                      <w:lang w:eastAsia="ja-JP"/>
                    </w:rPr>
                    <w:tab/>
                  </w:r>
                  <w:r w:rsidR="0092301F" w:rsidRPr="00CD2E9F">
                    <w:rPr>
                      <w:rStyle w:val="Lienhypertexte"/>
                      <w:noProof/>
                    </w:rPr>
                    <w:t>Résultats</w:t>
                  </w:r>
                  <w:r w:rsidR="0092301F">
                    <w:rPr>
                      <w:noProof/>
                      <w:webHidden/>
                    </w:rPr>
                    <w:tab/>
                  </w:r>
                  <w:r w:rsidR="0040243F">
                    <w:rPr>
                      <w:noProof/>
                      <w:webHidden/>
                    </w:rPr>
                    <w:fldChar w:fldCharType="begin"/>
                  </w:r>
                  <w:r w:rsidR="0092301F">
                    <w:rPr>
                      <w:noProof/>
                      <w:webHidden/>
                    </w:rPr>
                    <w:instrText xml:space="preserve"> PAGEREF _Toc56300655 \h </w:instrText>
                  </w:r>
                  <w:r w:rsidR="0040243F">
                    <w:rPr>
                      <w:noProof/>
                      <w:webHidden/>
                    </w:rPr>
                  </w:r>
                  <w:r w:rsidR="0040243F">
                    <w:rPr>
                      <w:noProof/>
                      <w:webHidden/>
                    </w:rPr>
                    <w:fldChar w:fldCharType="separate"/>
                  </w:r>
                  <w:r w:rsidR="003548C2">
                    <w:rPr>
                      <w:noProof/>
                      <w:webHidden/>
                    </w:rPr>
                    <w:t>67</w:t>
                  </w:r>
                  <w:r w:rsidR="0040243F">
                    <w:rPr>
                      <w:noProof/>
                      <w:webHidden/>
                    </w:rPr>
                    <w:fldChar w:fldCharType="end"/>
                  </w:r>
                </w:hyperlink>
              </w:p>
              <w:p w14:paraId="3C880B89" w14:textId="1B6BBCD9"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56" w:history="1">
                  <w:r w:rsidR="0092301F" w:rsidRPr="00CD2E9F">
                    <w:rPr>
                      <w:rStyle w:val="Lienhypertexte"/>
                      <w:noProof/>
                    </w:rPr>
                    <w:t>6.1</w:t>
                  </w:r>
                  <w:r w:rsidR="0092301F">
                    <w:rPr>
                      <w:rFonts w:eastAsiaTheme="minorEastAsia" w:cstheme="minorBidi"/>
                      <w:noProof/>
                      <w:color w:val="auto"/>
                      <w:sz w:val="22"/>
                      <w:lang w:eastAsia="ja-JP"/>
                    </w:rPr>
                    <w:tab/>
                  </w:r>
                  <w:r w:rsidR="0092301F" w:rsidRPr="00CD2E9F">
                    <w:rPr>
                      <w:rStyle w:val="Lienhypertexte"/>
                      <w:noProof/>
                    </w:rPr>
                    <w:t>Résultats sur les deux versions de datasets vol que nous avons testé</w:t>
                  </w:r>
                  <w:r w:rsidR="0092301F">
                    <w:rPr>
                      <w:noProof/>
                      <w:webHidden/>
                    </w:rPr>
                    <w:tab/>
                  </w:r>
                  <w:r w:rsidR="0040243F">
                    <w:rPr>
                      <w:noProof/>
                      <w:webHidden/>
                    </w:rPr>
                    <w:fldChar w:fldCharType="begin"/>
                  </w:r>
                  <w:r w:rsidR="0092301F">
                    <w:rPr>
                      <w:noProof/>
                      <w:webHidden/>
                    </w:rPr>
                    <w:instrText xml:space="preserve"> PAGEREF _Toc56300656 \h </w:instrText>
                  </w:r>
                  <w:r w:rsidR="0040243F">
                    <w:rPr>
                      <w:noProof/>
                      <w:webHidden/>
                    </w:rPr>
                  </w:r>
                  <w:r w:rsidR="0040243F">
                    <w:rPr>
                      <w:noProof/>
                      <w:webHidden/>
                    </w:rPr>
                    <w:fldChar w:fldCharType="separate"/>
                  </w:r>
                  <w:r w:rsidR="003548C2">
                    <w:rPr>
                      <w:noProof/>
                      <w:webHidden/>
                    </w:rPr>
                    <w:t>67</w:t>
                  </w:r>
                  <w:r w:rsidR="0040243F">
                    <w:rPr>
                      <w:noProof/>
                      <w:webHidden/>
                    </w:rPr>
                    <w:fldChar w:fldCharType="end"/>
                  </w:r>
                </w:hyperlink>
              </w:p>
              <w:p w14:paraId="4A2F4DCD" w14:textId="08F96A88"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7" w:history="1">
                  <w:r w:rsidR="0092301F" w:rsidRPr="00CD2E9F">
                    <w:rPr>
                      <w:rStyle w:val="Lienhypertexte"/>
                      <w:b/>
                      <w:bCs/>
                      <w:noProof/>
                    </w:rPr>
                    <w:t>6.1.1</w:t>
                  </w:r>
                  <w:r w:rsidR="0092301F">
                    <w:rPr>
                      <w:rFonts w:eastAsiaTheme="minorEastAsia" w:cstheme="minorBidi"/>
                      <w:noProof/>
                      <w:color w:val="auto"/>
                      <w:sz w:val="22"/>
                      <w:lang w:eastAsia="ja-JP"/>
                    </w:rPr>
                    <w:tab/>
                  </w:r>
                  <w:r w:rsidR="0092301F" w:rsidRPr="00CD2E9F">
                    <w:rPr>
                      <w:rStyle w:val="Lienhypertexte"/>
                      <w:b/>
                      <w:bCs/>
                      <w:noProof/>
                    </w:rPr>
                    <w:t>Résultats avec le premier dataset1 de vol</w:t>
                  </w:r>
                  <w:r w:rsidR="0092301F">
                    <w:rPr>
                      <w:noProof/>
                      <w:webHidden/>
                    </w:rPr>
                    <w:tab/>
                  </w:r>
                  <w:r w:rsidR="0040243F">
                    <w:rPr>
                      <w:noProof/>
                      <w:webHidden/>
                    </w:rPr>
                    <w:fldChar w:fldCharType="begin"/>
                  </w:r>
                  <w:r w:rsidR="0092301F">
                    <w:rPr>
                      <w:noProof/>
                      <w:webHidden/>
                    </w:rPr>
                    <w:instrText xml:space="preserve"> PAGEREF _Toc56300657 \h </w:instrText>
                  </w:r>
                  <w:r w:rsidR="0040243F">
                    <w:rPr>
                      <w:noProof/>
                      <w:webHidden/>
                    </w:rPr>
                  </w:r>
                  <w:r w:rsidR="0040243F">
                    <w:rPr>
                      <w:noProof/>
                      <w:webHidden/>
                    </w:rPr>
                    <w:fldChar w:fldCharType="separate"/>
                  </w:r>
                  <w:r w:rsidR="003548C2">
                    <w:rPr>
                      <w:noProof/>
                      <w:webHidden/>
                    </w:rPr>
                    <w:t>67</w:t>
                  </w:r>
                  <w:r w:rsidR="0040243F">
                    <w:rPr>
                      <w:noProof/>
                      <w:webHidden/>
                    </w:rPr>
                    <w:fldChar w:fldCharType="end"/>
                  </w:r>
                </w:hyperlink>
              </w:p>
              <w:p w14:paraId="13C892CF" w14:textId="5050EC50"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58" w:history="1">
                  <w:r w:rsidR="0092301F" w:rsidRPr="00CD2E9F">
                    <w:rPr>
                      <w:rStyle w:val="Lienhypertexte"/>
                      <w:b/>
                      <w:bCs/>
                      <w:noProof/>
                    </w:rPr>
                    <w:t>6.1.2</w:t>
                  </w:r>
                  <w:r w:rsidR="0092301F">
                    <w:rPr>
                      <w:rFonts w:eastAsiaTheme="minorEastAsia" w:cstheme="minorBidi"/>
                      <w:noProof/>
                      <w:color w:val="auto"/>
                      <w:sz w:val="22"/>
                      <w:lang w:eastAsia="ja-JP"/>
                    </w:rPr>
                    <w:tab/>
                  </w:r>
                  <w:r w:rsidR="0092301F" w:rsidRPr="00CD2E9F">
                    <w:rPr>
                      <w:rStyle w:val="Lienhypertexte"/>
                      <w:b/>
                      <w:bCs/>
                      <w:noProof/>
                    </w:rPr>
                    <w:t>Résultats avec le second dataset2 de vol</w:t>
                  </w:r>
                  <w:r w:rsidR="0092301F">
                    <w:rPr>
                      <w:noProof/>
                      <w:webHidden/>
                    </w:rPr>
                    <w:tab/>
                  </w:r>
                  <w:r w:rsidR="0040243F">
                    <w:rPr>
                      <w:noProof/>
                      <w:webHidden/>
                    </w:rPr>
                    <w:fldChar w:fldCharType="begin"/>
                  </w:r>
                  <w:r w:rsidR="0092301F">
                    <w:rPr>
                      <w:noProof/>
                      <w:webHidden/>
                    </w:rPr>
                    <w:instrText xml:space="preserve"> PAGEREF _Toc56300658 \h </w:instrText>
                  </w:r>
                  <w:r w:rsidR="0040243F">
                    <w:rPr>
                      <w:noProof/>
                      <w:webHidden/>
                    </w:rPr>
                  </w:r>
                  <w:r w:rsidR="0040243F">
                    <w:rPr>
                      <w:noProof/>
                      <w:webHidden/>
                    </w:rPr>
                    <w:fldChar w:fldCharType="separate"/>
                  </w:r>
                  <w:r w:rsidR="003548C2">
                    <w:rPr>
                      <w:noProof/>
                      <w:webHidden/>
                    </w:rPr>
                    <w:t>67</w:t>
                  </w:r>
                  <w:r w:rsidR="0040243F">
                    <w:rPr>
                      <w:noProof/>
                      <w:webHidden/>
                    </w:rPr>
                    <w:fldChar w:fldCharType="end"/>
                  </w:r>
                </w:hyperlink>
              </w:p>
              <w:p w14:paraId="10B4C0CE" w14:textId="3F482835"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59" w:history="1">
                  <w:r w:rsidR="0092301F" w:rsidRPr="00CD2E9F">
                    <w:rPr>
                      <w:rStyle w:val="Lienhypertexte"/>
                      <w:noProof/>
                    </w:rPr>
                    <w:t>6.2</w:t>
                  </w:r>
                  <w:r w:rsidR="0092301F">
                    <w:rPr>
                      <w:rFonts w:eastAsiaTheme="minorEastAsia" w:cstheme="minorBidi"/>
                      <w:noProof/>
                      <w:color w:val="auto"/>
                      <w:sz w:val="22"/>
                      <w:lang w:eastAsia="ja-JP"/>
                    </w:rPr>
                    <w:tab/>
                  </w:r>
                  <w:r w:rsidR="0092301F" w:rsidRPr="00CD2E9F">
                    <w:rPr>
                      <w:rStyle w:val="Lienhypertexte"/>
                      <w:noProof/>
                    </w:rPr>
                    <w:t>Interprétation des résultats</w:t>
                  </w:r>
                  <w:r w:rsidR="0092301F">
                    <w:rPr>
                      <w:noProof/>
                      <w:webHidden/>
                    </w:rPr>
                    <w:tab/>
                  </w:r>
                  <w:r w:rsidR="0040243F">
                    <w:rPr>
                      <w:noProof/>
                      <w:webHidden/>
                    </w:rPr>
                    <w:fldChar w:fldCharType="begin"/>
                  </w:r>
                  <w:r w:rsidR="0092301F">
                    <w:rPr>
                      <w:noProof/>
                      <w:webHidden/>
                    </w:rPr>
                    <w:instrText xml:space="preserve"> PAGEREF _Toc56300659 \h </w:instrText>
                  </w:r>
                  <w:r w:rsidR="0040243F">
                    <w:rPr>
                      <w:noProof/>
                      <w:webHidden/>
                    </w:rPr>
                  </w:r>
                  <w:r w:rsidR="0040243F">
                    <w:rPr>
                      <w:noProof/>
                      <w:webHidden/>
                    </w:rPr>
                    <w:fldChar w:fldCharType="separate"/>
                  </w:r>
                  <w:r w:rsidR="003548C2">
                    <w:rPr>
                      <w:noProof/>
                      <w:webHidden/>
                    </w:rPr>
                    <w:t>68</w:t>
                  </w:r>
                  <w:r w:rsidR="0040243F">
                    <w:rPr>
                      <w:noProof/>
                      <w:webHidden/>
                    </w:rPr>
                    <w:fldChar w:fldCharType="end"/>
                  </w:r>
                </w:hyperlink>
              </w:p>
              <w:p w14:paraId="01555BC2" w14:textId="604F726F"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60" w:history="1">
                  <w:r w:rsidR="0092301F" w:rsidRPr="00CD2E9F">
                    <w:rPr>
                      <w:rStyle w:val="Lienhypertexte"/>
                      <w:noProof/>
                    </w:rPr>
                    <w:t>6.3</w:t>
                  </w:r>
                  <w:r w:rsidR="0092301F">
                    <w:rPr>
                      <w:rFonts w:eastAsiaTheme="minorEastAsia" w:cstheme="minorBidi"/>
                      <w:noProof/>
                      <w:color w:val="auto"/>
                      <w:sz w:val="22"/>
                      <w:lang w:eastAsia="ja-JP"/>
                    </w:rPr>
                    <w:tab/>
                  </w:r>
                  <w:r w:rsidR="0092301F" w:rsidRPr="00CD2E9F">
                    <w:rPr>
                      <w:rStyle w:val="Lienhypertexte"/>
                      <w:noProof/>
                    </w:rPr>
                    <w:t>Pour aller plus loin …</w:t>
                  </w:r>
                  <w:r w:rsidR="0092301F">
                    <w:rPr>
                      <w:noProof/>
                      <w:webHidden/>
                    </w:rPr>
                    <w:tab/>
                  </w:r>
                  <w:r w:rsidR="0040243F">
                    <w:rPr>
                      <w:noProof/>
                      <w:webHidden/>
                    </w:rPr>
                    <w:fldChar w:fldCharType="begin"/>
                  </w:r>
                  <w:r w:rsidR="0092301F">
                    <w:rPr>
                      <w:noProof/>
                      <w:webHidden/>
                    </w:rPr>
                    <w:instrText xml:space="preserve"> PAGEREF _Toc56300660 \h </w:instrText>
                  </w:r>
                  <w:r w:rsidR="0040243F">
                    <w:rPr>
                      <w:noProof/>
                      <w:webHidden/>
                    </w:rPr>
                  </w:r>
                  <w:r w:rsidR="0040243F">
                    <w:rPr>
                      <w:noProof/>
                      <w:webHidden/>
                    </w:rPr>
                    <w:fldChar w:fldCharType="separate"/>
                  </w:r>
                  <w:r w:rsidR="003548C2">
                    <w:rPr>
                      <w:noProof/>
                      <w:webHidden/>
                    </w:rPr>
                    <w:t>70</w:t>
                  </w:r>
                  <w:r w:rsidR="0040243F">
                    <w:rPr>
                      <w:noProof/>
                      <w:webHidden/>
                    </w:rPr>
                    <w:fldChar w:fldCharType="end"/>
                  </w:r>
                </w:hyperlink>
              </w:p>
              <w:p w14:paraId="42ADC870" w14:textId="50089F67" w:rsidR="0092301F" w:rsidRDefault="00C542F5">
                <w:pPr>
                  <w:pStyle w:val="TM1"/>
                  <w:tabs>
                    <w:tab w:val="left" w:pos="560"/>
                    <w:tab w:val="right" w:leader="dot" w:pos="9629"/>
                  </w:tabs>
                  <w:rPr>
                    <w:rFonts w:eastAsiaTheme="minorEastAsia" w:cstheme="minorBidi"/>
                    <w:noProof/>
                    <w:color w:val="auto"/>
                    <w:sz w:val="22"/>
                    <w:lang w:eastAsia="ja-JP"/>
                  </w:rPr>
                </w:pPr>
                <w:hyperlink w:anchor="_Toc56300661" w:history="1">
                  <w:r w:rsidR="0092301F" w:rsidRPr="00CD2E9F">
                    <w:rPr>
                      <w:rStyle w:val="Lienhypertexte"/>
                      <w:noProof/>
                    </w:rPr>
                    <w:t>7</w:t>
                  </w:r>
                  <w:r w:rsidR="0092301F">
                    <w:rPr>
                      <w:rFonts w:eastAsiaTheme="minorEastAsia" w:cstheme="minorBidi"/>
                      <w:noProof/>
                      <w:color w:val="auto"/>
                      <w:sz w:val="22"/>
                      <w:lang w:eastAsia="ja-JP"/>
                    </w:rPr>
                    <w:tab/>
                  </w:r>
                  <w:r w:rsidR="0092301F" w:rsidRPr="00CD2E9F">
                    <w:rPr>
                      <w:rStyle w:val="Lienhypertexte"/>
                      <w:noProof/>
                    </w:rPr>
                    <w:t>Conclusions sur le travail demandé</w:t>
                  </w:r>
                  <w:r w:rsidR="0092301F">
                    <w:rPr>
                      <w:noProof/>
                      <w:webHidden/>
                    </w:rPr>
                    <w:tab/>
                  </w:r>
                  <w:r w:rsidR="0040243F">
                    <w:rPr>
                      <w:noProof/>
                      <w:webHidden/>
                    </w:rPr>
                    <w:fldChar w:fldCharType="begin"/>
                  </w:r>
                  <w:r w:rsidR="0092301F">
                    <w:rPr>
                      <w:noProof/>
                      <w:webHidden/>
                    </w:rPr>
                    <w:instrText xml:space="preserve"> PAGEREF _Toc56300661 \h </w:instrText>
                  </w:r>
                  <w:r w:rsidR="0040243F">
                    <w:rPr>
                      <w:noProof/>
                      <w:webHidden/>
                    </w:rPr>
                  </w:r>
                  <w:r w:rsidR="0040243F">
                    <w:rPr>
                      <w:noProof/>
                      <w:webHidden/>
                    </w:rPr>
                    <w:fldChar w:fldCharType="separate"/>
                  </w:r>
                  <w:r w:rsidR="003548C2">
                    <w:rPr>
                      <w:noProof/>
                      <w:webHidden/>
                    </w:rPr>
                    <w:t>72</w:t>
                  </w:r>
                  <w:r w:rsidR="0040243F">
                    <w:rPr>
                      <w:noProof/>
                      <w:webHidden/>
                    </w:rPr>
                    <w:fldChar w:fldCharType="end"/>
                  </w:r>
                </w:hyperlink>
              </w:p>
              <w:p w14:paraId="1FEF5BEA" w14:textId="3E77C18B"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62" w:history="1">
                  <w:r w:rsidR="0092301F" w:rsidRPr="00CD2E9F">
                    <w:rPr>
                      <w:rStyle w:val="Lienhypertexte"/>
                      <w:noProof/>
                    </w:rPr>
                    <w:t>7.1</w:t>
                  </w:r>
                  <w:r w:rsidR="0092301F">
                    <w:rPr>
                      <w:rFonts w:eastAsiaTheme="minorEastAsia" w:cstheme="minorBidi"/>
                      <w:noProof/>
                      <w:color w:val="auto"/>
                      <w:sz w:val="22"/>
                      <w:lang w:eastAsia="ja-JP"/>
                    </w:rPr>
                    <w:tab/>
                  </w:r>
                  <w:r w:rsidR="0092301F" w:rsidRPr="00CD2E9F">
                    <w:rPr>
                      <w:rStyle w:val="Lienhypertexte"/>
                      <w:noProof/>
                    </w:rPr>
                    <w:t>Les difficultés rencontrées</w:t>
                  </w:r>
                  <w:r w:rsidR="0092301F">
                    <w:rPr>
                      <w:noProof/>
                      <w:webHidden/>
                    </w:rPr>
                    <w:tab/>
                  </w:r>
                  <w:r w:rsidR="0040243F">
                    <w:rPr>
                      <w:noProof/>
                      <w:webHidden/>
                    </w:rPr>
                    <w:fldChar w:fldCharType="begin"/>
                  </w:r>
                  <w:r w:rsidR="0092301F">
                    <w:rPr>
                      <w:noProof/>
                      <w:webHidden/>
                    </w:rPr>
                    <w:instrText xml:space="preserve"> PAGEREF _Toc56300662 \h </w:instrText>
                  </w:r>
                  <w:r w:rsidR="0040243F">
                    <w:rPr>
                      <w:noProof/>
                      <w:webHidden/>
                    </w:rPr>
                  </w:r>
                  <w:r w:rsidR="0040243F">
                    <w:rPr>
                      <w:noProof/>
                      <w:webHidden/>
                    </w:rPr>
                    <w:fldChar w:fldCharType="separate"/>
                  </w:r>
                  <w:r w:rsidR="003548C2">
                    <w:rPr>
                      <w:noProof/>
                      <w:webHidden/>
                    </w:rPr>
                    <w:t>72</w:t>
                  </w:r>
                  <w:r w:rsidR="0040243F">
                    <w:rPr>
                      <w:noProof/>
                      <w:webHidden/>
                    </w:rPr>
                    <w:fldChar w:fldCharType="end"/>
                  </w:r>
                </w:hyperlink>
              </w:p>
              <w:p w14:paraId="3CA5DC2D" w14:textId="7628DB53"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63" w:history="1">
                  <w:r w:rsidR="0092301F" w:rsidRPr="00CD2E9F">
                    <w:rPr>
                      <w:rStyle w:val="Lienhypertexte"/>
                      <w:b/>
                      <w:bCs/>
                      <w:noProof/>
                    </w:rPr>
                    <w:t>7.1.1</w:t>
                  </w:r>
                  <w:r w:rsidR="0092301F">
                    <w:rPr>
                      <w:rFonts w:eastAsiaTheme="minorEastAsia" w:cstheme="minorBidi"/>
                      <w:noProof/>
                      <w:color w:val="auto"/>
                      <w:sz w:val="22"/>
                      <w:lang w:eastAsia="ja-JP"/>
                    </w:rPr>
                    <w:tab/>
                  </w:r>
                  <w:r w:rsidR="0092301F" w:rsidRPr="00CD2E9F">
                    <w:rPr>
                      <w:rStyle w:val="Lienhypertexte"/>
                      <w:b/>
                      <w:bCs/>
                      <w:noProof/>
                    </w:rPr>
                    <w:t>Incertitudes quant à l’architecture précise du cluster Dauphine</w:t>
                  </w:r>
                  <w:r w:rsidR="0092301F">
                    <w:rPr>
                      <w:noProof/>
                      <w:webHidden/>
                    </w:rPr>
                    <w:tab/>
                  </w:r>
                  <w:r w:rsidR="0040243F">
                    <w:rPr>
                      <w:noProof/>
                      <w:webHidden/>
                    </w:rPr>
                    <w:fldChar w:fldCharType="begin"/>
                  </w:r>
                  <w:r w:rsidR="0092301F">
                    <w:rPr>
                      <w:noProof/>
                      <w:webHidden/>
                    </w:rPr>
                    <w:instrText xml:space="preserve"> PAGEREF _Toc56300663 \h </w:instrText>
                  </w:r>
                  <w:r w:rsidR="0040243F">
                    <w:rPr>
                      <w:noProof/>
                      <w:webHidden/>
                    </w:rPr>
                  </w:r>
                  <w:r w:rsidR="0040243F">
                    <w:rPr>
                      <w:noProof/>
                      <w:webHidden/>
                    </w:rPr>
                    <w:fldChar w:fldCharType="separate"/>
                  </w:r>
                  <w:r w:rsidR="003548C2">
                    <w:rPr>
                      <w:noProof/>
                      <w:webHidden/>
                    </w:rPr>
                    <w:t>72</w:t>
                  </w:r>
                  <w:r w:rsidR="0040243F">
                    <w:rPr>
                      <w:noProof/>
                      <w:webHidden/>
                    </w:rPr>
                    <w:fldChar w:fldCharType="end"/>
                  </w:r>
                </w:hyperlink>
              </w:p>
              <w:p w14:paraId="41FC7EB8" w14:textId="56047EF7"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64" w:history="1">
                  <w:r w:rsidR="0092301F" w:rsidRPr="00CD2E9F">
                    <w:rPr>
                      <w:rStyle w:val="Lienhypertexte"/>
                      <w:b/>
                      <w:bCs/>
                      <w:noProof/>
                    </w:rPr>
                    <w:t>7.1.2</w:t>
                  </w:r>
                  <w:r w:rsidR="0092301F">
                    <w:rPr>
                      <w:rFonts w:eastAsiaTheme="minorEastAsia" w:cstheme="minorBidi"/>
                      <w:noProof/>
                      <w:color w:val="auto"/>
                      <w:sz w:val="22"/>
                      <w:lang w:eastAsia="ja-JP"/>
                    </w:rPr>
                    <w:tab/>
                  </w:r>
                  <w:r w:rsidR="0092301F" w:rsidRPr="00CD2E9F">
                    <w:rPr>
                      <w:rStyle w:val="Lienhypertexte"/>
                      <w:b/>
                      <w:bCs/>
                      <w:noProof/>
                    </w:rPr>
                    <w:t>Organisation et gestion de projets</w:t>
                  </w:r>
                  <w:r w:rsidR="0092301F">
                    <w:rPr>
                      <w:noProof/>
                      <w:webHidden/>
                    </w:rPr>
                    <w:tab/>
                  </w:r>
                  <w:r w:rsidR="0040243F">
                    <w:rPr>
                      <w:noProof/>
                      <w:webHidden/>
                    </w:rPr>
                    <w:fldChar w:fldCharType="begin"/>
                  </w:r>
                  <w:r w:rsidR="0092301F">
                    <w:rPr>
                      <w:noProof/>
                      <w:webHidden/>
                    </w:rPr>
                    <w:instrText xml:space="preserve"> PAGEREF _Toc56300664 \h </w:instrText>
                  </w:r>
                  <w:r w:rsidR="0040243F">
                    <w:rPr>
                      <w:noProof/>
                      <w:webHidden/>
                    </w:rPr>
                  </w:r>
                  <w:r w:rsidR="0040243F">
                    <w:rPr>
                      <w:noProof/>
                      <w:webHidden/>
                    </w:rPr>
                    <w:fldChar w:fldCharType="separate"/>
                  </w:r>
                  <w:r w:rsidR="003548C2">
                    <w:rPr>
                      <w:noProof/>
                      <w:webHidden/>
                    </w:rPr>
                    <w:t>72</w:t>
                  </w:r>
                  <w:r w:rsidR="0040243F">
                    <w:rPr>
                      <w:noProof/>
                      <w:webHidden/>
                    </w:rPr>
                    <w:fldChar w:fldCharType="end"/>
                  </w:r>
                </w:hyperlink>
              </w:p>
              <w:p w14:paraId="0E96208E" w14:textId="79C5FEAA"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65" w:history="1">
                  <w:r w:rsidR="0092301F" w:rsidRPr="00CD2E9F">
                    <w:rPr>
                      <w:rStyle w:val="Lienhypertexte"/>
                      <w:b/>
                      <w:bCs/>
                      <w:noProof/>
                    </w:rPr>
                    <w:t>7.1.3</w:t>
                  </w:r>
                  <w:r w:rsidR="0092301F">
                    <w:rPr>
                      <w:rFonts w:eastAsiaTheme="minorEastAsia" w:cstheme="minorBidi"/>
                      <w:noProof/>
                      <w:color w:val="auto"/>
                      <w:sz w:val="22"/>
                      <w:lang w:eastAsia="ja-JP"/>
                    </w:rPr>
                    <w:tab/>
                  </w:r>
                  <w:r w:rsidR="0092301F" w:rsidRPr="00CD2E9F">
                    <w:rPr>
                      <w:rStyle w:val="Lienhypertexte"/>
                      <w:b/>
                      <w:bCs/>
                      <w:noProof/>
                    </w:rPr>
                    <w:t>Temps d’exécution global (plusieurs dizaines heures voire de jours)</w:t>
                  </w:r>
                  <w:r w:rsidR="0092301F">
                    <w:rPr>
                      <w:noProof/>
                      <w:webHidden/>
                    </w:rPr>
                    <w:tab/>
                  </w:r>
                  <w:r w:rsidR="0040243F">
                    <w:rPr>
                      <w:noProof/>
                      <w:webHidden/>
                    </w:rPr>
                    <w:fldChar w:fldCharType="begin"/>
                  </w:r>
                  <w:r w:rsidR="0092301F">
                    <w:rPr>
                      <w:noProof/>
                      <w:webHidden/>
                    </w:rPr>
                    <w:instrText xml:space="preserve"> PAGEREF _Toc56300665 \h </w:instrText>
                  </w:r>
                  <w:r w:rsidR="0040243F">
                    <w:rPr>
                      <w:noProof/>
                      <w:webHidden/>
                    </w:rPr>
                  </w:r>
                  <w:r w:rsidR="0040243F">
                    <w:rPr>
                      <w:noProof/>
                      <w:webHidden/>
                    </w:rPr>
                    <w:fldChar w:fldCharType="separate"/>
                  </w:r>
                  <w:r w:rsidR="003548C2">
                    <w:rPr>
                      <w:noProof/>
                      <w:webHidden/>
                    </w:rPr>
                    <w:t>73</w:t>
                  </w:r>
                  <w:r w:rsidR="0040243F">
                    <w:rPr>
                      <w:noProof/>
                      <w:webHidden/>
                    </w:rPr>
                    <w:fldChar w:fldCharType="end"/>
                  </w:r>
                </w:hyperlink>
              </w:p>
              <w:p w14:paraId="306B948B" w14:textId="4B42E07D" w:rsidR="0092301F" w:rsidRDefault="00C542F5">
                <w:pPr>
                  <w:pStyle w:val="TM3"/>
                  <w:tabs>
                    <w:tab w:val="left" w:pos="1540"/>
                    <w:tab w:val="right" w:leader="dot" w:pos="9629"/>
                  </w:tabs>
                  <w:rPr>
                    <w:rFonts w:eastAsiaTheme="minorEastAsia" w:cstheme="minorBidi"/>
                    <w:noProof/>
                    <w:color w:val="auto"/>
                    <w:sz w:val="22"/>
                    <w:lang w:eastAsia="ja-JP"/>
                  </w:rPr>
                </w:pPr>
                <w:hyperlink w:anchor="_Toc56300666" w:history="1">
                  <w:r w:rsidR="0092301F" w:rsidRPr="00CD2E9F">
                    <w:rPr>
                      <w:rStyle w:val="Lienhypertexte"/>
                      <w:b/>
                      <w:bCs/>
                      <w:noProof/>
                    </w:rPr>
                    <w:t>7.1.4</w:t>
                  </w:r>
                  <w:r w:rsidR="0092301F">
                    <w:rPr>
                      <w:rFonts w:eastAsiaTheme="minorEastAsia" w:cstheme="minorBidi"/>
                      <w:noProof/>
                      <w:color w:val="auto"/>
                      <w:sz w:val="22"/>
                      <w:lang w:eastAsia="ja-JP"/>
                    </w:rPr>
                    <w:tab/>
                  </w:r>
                  <w:r w:rsidR="0092301F" w:rsidRPr="00CD2E9F">
                    <w:rPr>
                      <w:rStyle w:val="Lienhypertexte"/>
                      <w:b/>
                      <w:bCs/>
                      <w:noProof/>
                    </w:rPr>
                    <w:t>Log d’erreur Spark peu ou pas explicite</w:t>
                  </w:r>
                  <w:r w:rsidR="0092301F">
                    <w:rPr>
                      <w:noProof/>
                      <w:webHidden/>
                    </w:rPr>
                    <w:tab/>
                  </w:r>
                  <w:r w:rsidR="0040243F">
                    <w:rPr>
                      <w:noProof/>
                      <w:webHidden/>
                    </w:rPr>
                    <w:fldChar w:fldCharType="begin"/>
                  </w:r>
                  <w:r w:rsidR="0092301F">
                    <w:rPr>
                      <w:noProof/>
                      <w:webHidden/>
                    </w:rPr>
                    <w:instrText xml:space="preserve"> PAGEREF _Toc56300666 \h </w:instrText>
                  </w:r>
                  <w:r w:rsidR="0040243F">
                    <w:rPr>
                      <w:noProof/>
                      <w:webHidden/>
                    </w:rPr>
                  </w:r>
                  <w:r w:rsidR="0040243F">
                    <w:rPr>
                      <w:noProof/>
                      <w:webHidden/>
                    </w:rPr>
                    <w:fldChar w:fldCharType="separate"/>
                  </w:r>
                  <w:r w:rsidR="003548C2">
                    <w:rPr>
                      <w:noProof/>
                      <w:webHidden/>
                    </w:rPr>
                    <w:t>74</w:t>
                  </w:r>
                  <w:r w:rsidR="0040243F">
                    <w:rPr>
                      <w:noProof/>
                      <w:webHidden/>
                    </w:rPr>
                    <w:fldChar w:fldCharType="end"/>
                  </w:r>
                </w:hyperlink>
              </w:p>
              <w:p w14:paraId="2A2E71BD" w14:textId="60951F91" w:rsidR="0092301F" w:rsidRDefault="00C542F5">
                <w:pPr>
                  <w:pStyle w:val="TM2"/>
                  <w:tabs>
                    <w:tab w:val="left" w:pos="880"/>
                    <w:tab w:val="right" w:leader="dot" w:pos="9629"/>
                  </w:tabs>
                  <w:rPr>
                    <w:rFonts w:eastAsiaTheme="minorEastAsia" w:cstheme="minorBidi"/>
                    <w:noProof/>
                    <w:color w:val="auto"/>
                    <w:sz w:val="22"/>
                    <w:lang w:eastAsia="ja-JP"/>
                  </w:rPr>
                </w:pPr>
                <w:hyperlink w:anchor="_Toc56300667" w:history="1">
                  <w:r w:rsidR="0092301F" w:rsidRPr="00CD2E9F">
                    <w:rPr>
                      <w:rStyle w:val="Lienhypertexte"/>
                      <w:noProof/>
                    </w:rPr>
                    <w:t>7.2</w:t>
                  </w:r>
                  <w:r w:rsidR="0092301F">
                    <w:rPr>
                      <w:rFonts w:eastAsiaTheme="minorEastAsia" w:cstheme="minorBidi"/>
                      <w:noProof/>
                      <w:color w:val="auto"/>
                      <w:sz w:val="22"/>
                      <w:lang w:eastAsia="ja-JP"/>
                    </w:rPr>
                    <w:tab/>
                  </w:r>
                  <w:r w:rsidR="0092301F" w:rsidRPr="00CD2E9F">
                    <w:rPr>
                      <w:rStyle w:val="Lienhypertexte"/>
                      <w:noProof/>
                    </w:rPr>
                    <w:t>Ce que nous avons appris</w:t>
                  </w:r>
                  <w:r w:rsidR="0092301F">
                    <w:rPr>
                      <w:noProof/>
                      <w:webHidden/>
                    </w:rPr>
                    <w:tab/>
                  </w:r>
                  <w:r w:rsidR="0040243F">
                    <w:rPr>
                      <w:noProof/>
                      <w:webHidden/>
                    </w:rPr>
                    <w:fldChar w:fldCharType="begin"/>
                  </w:r>
                  <w:r w:rsidR="0092301F">
                    <w:rPr>
                      <w:noProof/>
                      <w:webHidden/>
                    </w:rPr>
                    <w:instrText xml:space="preserve"> PAGEREF _Toc56300667 \h </w:instrText>
                  </w:r>
                  <w:r w:rsidR="0040243F">
                    <w:rPr>
                      <w:noProof/>
                      <w:webHidden/>
                    </w:rPr>
                  </w:r>
                  <w:r w:rsidR="0040243F">
                    <w:rPr>
                      <w:noProof/>
                      <w:webHidden/>
                    </w:rPr>
                    <w:fldChar w:fldCharType="separate"/>
                  </w:r>
                  <w:r w:rsidR="003548C2">
                    <w:rPr>
                      <w:noProof/>
                      <w:webHidden/>
                    </w:rPr>
                    <w:t>74</w:t>
                  </w:r>
                  <w:r w:rsidR="0040243F">
                    <w:rPr>
                      <w:noProof/>
                      <w:webHidden/>
                    </w:rPr>
                    <w:fldChar w:fldCharType="end"/>
                  </w:r>
                </w:hyperlink>
              </w:p>
              <w:p w14:paraId="52CE1FF3" w14:textId="175523AB" w:rsidR="0092301F" w:rsidRDefault="00C542F5">
                <w:pPr>
                  <w:pStyle w:val="TM1"/>
                  <w:tabs>
                    <w:tab w:val="right" w:leader="dot" w:pos="9629"/>
                  </w:tabs>
                  <w:rPr>
                    <w:rFonts w:eastAsiaTheme="minorEastAsia" w:cstheme="minorBidi"/>
                    <w:noProof/>
                    <w:color w:val="auto"/>
                    <w:sz w:val="22"/>
                    <w:lang w:eastAsia="ja-JP"/>
                  </w:rPr>
                </w:pPr>
                <w:hyperlink w:anchor="_Toc56300668" w:history="1">
                  <w:r w:rsidR="0092301F" w:rsidRPr="00CD2E9F">
                    <w:rPr>
                      <w:rStyle w:val="Lienhypertexte"/>
                      <w:noProof/>
                    </w:rPr>
                    <w:t>Annexe 1a – Création des .JAR avec SBT sous Linux</w:t>
                  </w:r>
                  <w:r w:rsidR="0092301F">
                    <w:rPr>
                      <w:noProof/>
                      <w:webHidden/>
                    </w:rPr>
                    <w:tab/>
                  </w:r>
                  <w:r w:rsidR="0040243F">
                    <w:rPr>
                      <w:noProof/>
                      <w:webHidden/>
                    </w:rPr>
                    <w:fldChar w:fldCharType="begin"/>
                  </w:r>
                  <w:r w:rsidR="0092301F">
                    <w:rPr>
                      <w:noProof/>
                      <w:webHidden/>
                    </w:rPr>
                    <w:instrText xml:space="preserve"> PAGEREF _Toc56300668 \h </w:instrText>
                  </w:r>
                  <w:r w:rsidR="0040243F">
                    <w:rPr>
                      <w:noProof/>
                      <w:webHidden/>
                    </w:rPr>
                  </w:r>
                  <w:r w:rsidR="0040243F">
                    <w:rPr>
                      <w:noProof/>
                      <w:webHidden/>
                    </w:rPr>
                    <w:fldChar w:fldCharType="separate"/>
                  </w:r>
                  <w:r w:rsidR="003548C2">
                    <w:rPr>
                      <w:noProof/>
                      <w:webHidden/>
                    </w:rPr>
                    <w:t>76</w:t>
                  </w:r>
                  <w:r w:rsidR="0040243F">
                    <w:rPr>
                      <w:noProof/>
                      <w:webHidden/>
                    </w:rPr>
                    <w:fldChar w:fldCharType="end"/>
                  </w:r>
                </w:hyperlink>
              </w:p>
              <w:p w14:paraId="48AC8146" w14:textId="3EF5C3AB" w:rsidR="0092301F" w:rsidRDefault="00C542F5">
                <w:pPr>
                  <w:pStyle w:val="TM1"/>
                  <w:tabs>
                    <w:tab w:val="right" w:leader="dot" w:pos="9629"/>
                  </w:tabs>
                  <w:rPr>
                    <w:rFonts w:eastAsiaTheme="minorEastAsia" w:cstheme="minorBidi"/>
                    <w:noProof/>
                    <w:color w:val="auto"/>
                    <w:sz w:val="22"/>
                    <w:lang w:eastAsia="ja-JP"/>
                  </w:rPr>
                </w:pPr>
                <w:hyperlink w:anchor="_Toc56300669" w:history="1">
                  <w:r w:rsidR="0092301F" w:rsidRPr="00CD2E9F">
                    <w:rPr>
                      <w:rStyle w:val="Lienhypertexte"/>
                      <w:noProof/>
                    </w:rPr>
                    <w:t>Annexe 1b – Création des .JAR avec IntelliJ sous Windows</w:t>
                  </w:r>
                  <w:r w:rsidR="0092301F">
                    <w:rPr>
                      <w:noProof/>
                      <w:webHidden/>
                    </w:rPr>
                    <w:tab/>
                  </w:r>
                  <w:r w:rsidR="0040243F">
                    <w:rPr>
                      <w:noProof/>
                      <w:webHidden/>
                    </w:rPr>
                    <w:fldChar w:fldCharType="begin"/>
                  </w:r>
                  <w:r w:rsidR="0092301F">
                    <w:rPr>
                      <w:noProof/>
                      <w:webHidden/>
                    </w:rPr>
                    <w:instrText xml:space="preserve"> PAGEREF _Toc56300669 \h </w:instrText>
                  </w:r>
                  <w:r w:rsidR="0040243F">
                    <w:rPr>
                      <w:noProof/>
                      <w:webHidden/>
                    </w:rPr>
                  </w:r>
                  <w:r w:rsidR="0040243F">
                    <w:rPr>
                      <w:noProof/>
                      <w:webHidden/>
                    </w:rPr>
                    <w:fldChar w:fldCharType="separate"/>
                  </w:r>
                  <w:r w:rsidR="003548C2">
                    <w:rPr>
                      <w:noProof/>
                      <w:webHidden/>
                    </w:rPr>
                    <w:t>78</w:t>
                  </w:r>
                  <w:r w:rsidR="0040243F">
                    <w:rPr>
                      <w:noProof/>
                      <w:webHidden/>
                    </w:rPr>
                    <w:fldChar w:fldCharType="end"/>
                  </w:r>
                </w:hyperlink>
              </w:p>
              <w:p w14:paraId="1CE825A9" w14:textId="79731FD7" w:rsidR="008B0273" w:rsidRDefault="0040243F">
                <w:r>
                  <w:rPr>
                    <w:b/>
                    <w:bCs/>
                  </w:rPr>
                  <w:fldChar w:fldCharType="end"/>
                </w:r>
              </w:p>
            </w:sdtContent>
          </w:sdt>
          <w:p w14:paraId="10F985F6" w14:textId="77777777" w:rsidR="0051441F" w:rsidRDefault="0051441F" w:rsidP="0051441F"/>
          <w:p w14:paraId="4F94DF5F" w14:textId="77777777" w:rsidR="0051441F" w:rsidRDefault="0051441F" w:rsidP="0051441F"/>
          <w:p w14:paraId="1D4A1169" w14:textId="77777777" w:rsidR="00D077E9" w:rsidRPr="00D86945" w:rsidRDefault="00D077E9" w:rsidP="00AB02A7">
            <w:pPr>
              <w:rPr>
                <w:noProof/>
                <w:sz w:val="10"/>
                <w:szCs w:val="10"/>
              </w:rPr>
            </w:pPr>
          </w:p>
        </w:tc>
        <w:bookmarkStart w:id="0" w:name="_GoBack"/>
        <w:bookmarkEnd w:id="0"/>
      </w:tr>
    </w:tbl>
    <w:p w14:paraId="0CB80E22" w14:textId="77777777" w:rsidR="00115258" w:rsidRDefault="00115258">
      <w:pPr>
        <w:spacing w:after="200"/>
        <w:rPr>
          <w:rFonts w:asciiTheme="majorHAnsi" w:eastAsiaTheme="majorEastAsia" w:hAnsiTheme="majorHAnsi" w:cstheme="majorBidi"/>
          <w:color w:val="061F57" w:themeColor="text2" w:themeShade="BF"/>
          <w:kern w:val="28"/>
          <w:sz w:val="52"/>
          <w:szCs w:val="32"/>
          <w:highlight w:val="lightGray"/>
        </w:rPr>
      </w:pPr>
      <w:r>
        <w:rPr>
          <w:highlight w:val="lightGray"/>
        </w:rPr>
        <w:lastRenderedPageBreak/>
        <w:br w:type="page"/>
      </w:r>
    </w:p>
    <w:tbl>
      <w:tblPr>
        <w:tblW w:w="9741" w:type="dxa"/>
        <w:tblInd w:w="40" w:type="dxa"/>
        <w:tblCellMar>
          <w:left w:w="0" w:type="dxa"/>
          <w:right w:w="0" w:type="dxa"/>
        </w:tblCellMar>
        <w:tblLook w:val="0000" w:firstRow="0" w:lastRow="0" w:firstColumn="0" w:lastColumn="0" w:noHBand="0" w:noVBand="0"/>
      </w:tblPr>
      <w:tblGrid>
        <w:gridCol w:w="9741"/>
      </w:tblGrid>
      <w:tr w:rsidR="00D077E9" w14:paraId="56646E15" w14:textId="77777777" w:rsidTr="15A696D7">
        <w:trPr>
          <w:trHeight w:val="3546"/>
        </w:trPr>
        <w:tc>
          <w:tcPr>
            <w:tcW w:w="9741" w:type="dxa"/>
          </w:tcPr>
          <w:p w14:paraId="0C02D4DE" w14:textId="77777777" w:rsidR="003E6A31" w:rsidRDefault="003E6A31" w:rsidP="003E6A31">
            <w:pPr>
              <w:pStyle w:val="Titre1"/>
            </w:pPr>
            <w:bookmarkStart w:id="1" w:name="_Toc56300624"/>
            <w:r>
              <w:lastRenderedPageBreak/>
              <w:t>Introduction</w:t>
            </w:r>
            <w:bookmarkEnd w:id="1"/>
          </w:p>
          <w:p w14:paraId="63AD0A0F" w14:textId="77777777" w:rsidR="003E6A31" w:rsidRDefault="003E6A31" w:rsidP="003E6A31">
            <w:pPr>
              <w:pStyle w:val="Titre2"/>
              <w:numPr>
                <w:ilvl w:val="0"/>
                <w:numId w:val="0"/>
              </w:numPr>
              <w:ind w:left="576"/>
            </w:pPr>
          </w:p>
          <w:bookmarkStart w:id="2" w:name="_Toc56300625" w:displacedByCustomXml="next"/>
          <w:sdt>
            <w:sdtPr>
              <w:id w:val="1660650702"/>
            </w:sdtPr>
            <w:sdtEndPr/>
            <w:sdtContent>
              <w:p w14:paraId="0067D13F" w14:textId="77777777" w:rsidR="00D077E9" w:rsidRDefault="5A35C679" w:rsidP="00DF027C">
                <w:pPr>
                  <w:pStyle w:val="Titre2"/>
                </w:pPr>
                <w:r>
                  <w:t>Présentation du sujet</w:t>
                </w:r>
              </w:p>
            </w:sdtContent>
          </w:sdt>
          <w:bookmarkEnd w:id="2" w:displacedByCustomXml="prev"/>
          <w:p w14:paraId="29D311AA" w14:textId="77777777" w:rsidR="009E52F6" w:rsidRDefault="009E52F6" w:rsidP="009E52F6">
            <w:pPr>
              <w:pStyle w:val="Contenu"/>
              <w:jc w:val="both"/>
              <w:rPr>
                <w:b w:val="0"/>
              </w:rPr>
            </w:pPr>
            <w:r>
              <w:rPr>
                <w:b w:val="0"/>
              </w:rPr>
              <w:t xml:space="preserve">Dans le domaine du transport en commun, les délais </w:t>
            </w:r>
            <w:r w:rsidR="009229F7">
              <w:rPr>
                <w:b w:val="0"/>
              </w:rPr>
              <w:t xml:space="preserve">et surtout le respect des horaires </w:t>
            </w:r>
            <w:r>
              <w:rPr>
                <w:b w:val="0"/>
              </w:rPr>
              <w:t xml:space="preserve">sont </w:t>
            </w:r>
            <w:r w:rsidR="009229F7">
              <w:rPr>
                <w:b w:val="0"/>
              </w:rPr>
              <w:t>des</w:t>
            </w:r>
            <w:r>
              <w:rPr>
                <w:b w:val="0"/>
              </w:rPr>
              <w:t xml:space="preserve"> composante</w:t>
            </w:r>
            <w:r w:rsidR="009229F7">
              <w:rPr>
                <w:b w:val="0"/>
              </w:rPr>
              <w:t>s</w:t>
            </w:r>
            <w:r>
              <w:rPr>
                <w:b w:val="0"/>
              </w:rPr>
              <w:t xml:space="preserve"> importante</w:t>
            </w:r>
            <w:r w:rsidR="009229F7">
              <w:rPr>
                <w:b w:val="0"/>
              </w:rPr>
              <w:t>s</w:t>
            </w:r>
            <w:r>
              <w:rPr>
                <w:b w:val="0"/>
              </w:rPr>
              <w:t xml:space="preserve"> pour mesurer la performance d’un système. Les compagnies aériennes, ferroviaires ou routières ont des engagements sur le respect des délais.</w:t>
            </w:r>
          </w:p>
          <w:p w14:paraId="21596DF1" w14:textId="77777777" w:rsidR="009E52F6" w:rsidRDefault="009E52F6" w:rsidP="009E52F6">
            <w:pPr>
              <w:pStyle w:val="Contenu"/>
              <w:jc w:val="both"/>
              <w:rPr>
                <w:b w:val="0"/>
              </w:rPr>
            </w:pPr>
          </w:p>
          <w:p w14:paraId="7EDB8DD7" w14:textId="77777777" w:rsidR="009E52F6" w:rsidRDefault="009E52F6" w:rsidP="009E52F6">
            <w:pPr>
              <w:pStyle w:val="Contenu"/>
              <w:jc w:val="both"/>
              <w:rPr>
                <w:b w:val="0"/>
              </w:rPr>
            </w:pPr>
            <w:r>
              <w:rPr>
                <w:b w:val="0"/>
              </w:rPr>
              <w:t xml:space="preserve">Nous allons dans ce projet nous intéresser tout particulièrement </w:t>
            </w:r>
            <w:r w:rsidR="009229F7">
              <w:rPr>
                <w:b w:val="0"/>
              </w:rPr>
              <w:t>aux</w:t>
            </w:r>
            <w:r w:rsidR="00895B84">
              <w:rPr>
                <w:b w:val="0"/>
              </w:rPr>
              <w:t xml:space="preserve"> </w:t>
            </w:r>
            <w:r w:rsidRPr="009229F7">
              <w:rPr>
                <w:bCs/>
              </w:rPr>
              <w:t>délais aériens</w:t>
            </w:r>
            <w:r>
              <w:rPr>
                <w:b w:val="0"/>
              </w:rPr>
              <w:t xml:space="preserve">. </w:t>
            </w:r>
          </w:p>
          <w:p w14:paraId="47DD6266" w14:textId="77777777" w:rsidR="009E52F6" w:rsidRDefault="009E52F6" w:rsidP="009E52F6">
            <w:pPr>
              <w:pStyle w:val="Contenu"/>
              <w:jc w:val="both"/>
              <w:rPr>
                <w:b w:val="0"/>
              </w:rPr>
            </w:pPr>
          </w:p>
          <w:p w14:paraId="1314AF1C" w14:textId="77777777" w:rsidR="009E52F6" w:rsidRDefault="009E52F6" w:rsidP="009E52F6">
            <w:pPr>
              <w:pStyle w:val="Contenu"/>
              <w:jc w:val="both"/>
              <w:rPr>
                <w:b w:val="0"/>
              </w:rPr>
            </w:pPr>
            <w:r>
              <w:rPr>
                <w:b w:val="0"/>
              </w:rPr>
              <w:t>Le moindre retard a des conséquences qui peuvent être catastrophiques :</w:t>
            </w:r>
          </w:p>
          <w:p w14:paraId="1B8E86A9" w14:textId="77777777" w:rsidR="009E52F6" w:rsidRDefault="009E52F6" w:rsidP="00C6363E">
            <w:pPr>
              <w:pStyle w:val="Contenu"/>
              <w:numPr>
                <w:ilvl w:val="0"/>
                <w:numId w:val="17"/>
              </w:numPr>
              <w:jc w:val="both"/>
              <w:rPr>
                <w:b w:val="0"/>
              </w:rPr>
            </w:pPr>
            <w:r>
              <w:rPr>
                <w:b w:val="0"/>
              </w:rPr>
              <w:t xml:space="preserve">Tout d’abord pour le voyageur qui peut </w:t>
            </w:r>
            <w:r w:rsidR="6D82EAB1">
              <w:rPr>
                <w:b w:val="0"/>
              </w:rPr>
              <w:t>rater</w:t>
            </w:r>
            <w:r>
              <w:rPr>
                <w:b w:val="0"/>
              </w:rPr>
              <w:t xml:space="preserve"> sa correspondance, </w:t>
            </w:r>
            <w:r w:rsidR="6D82EAB1">
              <w:rPr>
                <w:b w:val="0"/>
              </w:rPr>
              <w:t>dont le nombre de jours en congé est limité</w:t>
            </w:r>
            <w:r>
              <w:rPr>
                <w:b w:val="0"/>
              </w:rPr>
              <w:t>, qui doit participer à une réunion d’affaire importante, qui d</w:t>
            </w:r>
            <w:r w:rsidR="5FF55697">
              <w:rPr>
                <w:b w:val="0"/>
              </w:rPr>
              <w:t xml:space="preserve">oit aller visiter un malade, </w:t>
            </w:r>
            <w:r w:rsidR="00895B84">
              <w:rPr>
                <w:b w:val="0"/>
              </w:rPr>
              <w:t>etc.</w:t>
            </w:r>
          </w:p>
          <w:p w14:paraId="45D0D1CB" w14:textId="77777777" w:rsidR="009E52F6" w:rsidRDefault="009E52F6" w:rsidP="00C6363E">
            <w:pPr>
              <w:pStyle w:val="Contenu"/>
              <w:numPr>
                <w:ilvl w:val="0"/>
                <w:numId w:val="17"/>
              </w:numPr>
              <w:jc w:val="both"/>
              <w:rPr>
                <w:b w:val="0"/>
              </w:rPr>
            </w:pPr>
            <w:r>
              <w:rPr>
                <w:b w:val="0"/>
              </w:rPr>
              <w:t>Ensuite pour</w:t>
            </w:r>
            <w:r w:rsidR="0B4AD3DB">
              <w:rPr>
                <w:b w:val="0"/>
              </w:rPr>
              <w:t xml:space="preserve"> la compagnie aérienne qui doit gérer les réclamations des voyageurs</w:t>
            </w:r>
            <w:r w:rsidR="6D82EAB1">
              <w:rPr>
                <w:b w:val="0"/>
              </w:rPr>
              <w:t>, trouver des solutions alternatives pour satisfaire les passagers (souvent coûteuses)</w:t>
            </w:r>
            <w:r w:rsidR="0B4AD3DB">
              <w:rPr>
                <w:b w:val="0"/>
              </w:rPr>
              <w:t>, mais aussi gérer les retards en cascade causé</w:t>
            </w:r>
            <w:r w:rsidR="6D82EAB1">
              <w:rPr>
                <w:b w:val="0"/>
              </w:rPr>
              <w:t>s</w:t>
            </w:r>
            <w:r w:rsidR="0B4AD3DB">
              <w:rPr>
                <w:b w:val="0"/>
              </w:rPr>
              <w:t xml:space="preserve"> par le premier retard.</w:t>
            </w:r>
            <w:r w:rsidR="5FF55697">
              <w:rPr>
                <w:b w:val="0"/>
              </w:rPr>
              <w:t xml:space="preserve"> D’un point de vue économique, </w:t>
            </w:r>
            <w:r w:rsidR="6D82EAB1">
              <w:rPr>
                <w:b w:val="0"/>
              </w:rPr>
              <w:t xml:space="preserve">une estimation situerait un surcoût de </w:t>
            </w:r>
            <w:r w:rsidR="7D035F71">
              <w:rPr>
                <w:b w:val="0"/>
              </w:rPr>
              <w:t>33 milliards</w:t>
            </w:r>
            <w:r w:rsidR="5FF55697">
              <w:rPr>
                <w:b w:val="0"/>
              </w:rPr>
              <w:t xml:space="preserve"> US $ par an</w:t>
            </w:r>
            <w:r w:rsidR="6D82EAB1">
              <w:rPr>
                <w:b w:val="0"/>
              </w:rPr>
              <w:t xml:space="preserve"> pour les retards aériens aux USA.</w:t>
            </w:r>
          </w:p>
          <w:p w14:paraId="770D2EC3" w14:textId="77777777" w:rsidR="00171E36" w:rsidRDefault="00171E36" w:rsidP="00171E36">
            <w:pPr>
              <w:pStyle w:val="Contenu"/>
              <w:jc w:val="both"/>
              <w:rPr>
                <w:b w:val="0"/>
              </w:rPr>
            </w:pPr>
          </w:p>
          <w:p w14:paraId="4FC7DCC2" w14:textId="77777777" w:rsidR="00171E36" w:rsidRDefault="009E52F6" w:rsidP="009E52F6">
            <w:pPr>
              <w:pStyle w:val="Contenu"/>
              <w:jc w:val="both"/>
              <w:rPr>
                <w:b w:val="0"/>
              </w:rPr>
            </w:pPr>
            <w:r>
              <w:rPr>
                <w:b w:val="0"/>
              </w:rPr>
              <w:t>Les causes de retard sont multiples</w:t>
            </w:r>
            <w:r w:rsidR="00171E36">
              <w:rPr>
                <w:b w:val="0"/>
              </w:rPr>
              <w:t xml:space="preserve"> : </w:t>
            </w:r>
          </w:p>
          <w:p w14:paraId="416CEA4C" w14:textId="77777777" w:rsidR="009E52F6" w:rsidRDefault="6D82EAB1" w:rsidP="00C6363E">
            <w:pPr>
              <w:pStyle w:val="Contenu"/>
              <w:numPr>
                <w:ilvl w:val="0"/>
                <w:numId w:val="17"/>
              </w:numPr>
              <w:jc w:val="both"/>
              <w:rPr>
                <w:b w:val="0"/>
              </w:rPr>
            </w:pPr>
            <w:r>
              <w:rPr>
                <w:b w:val="0"/>
              </w:rPr>
              <w:t>L’avion</w:t>
            </w:r>
            <w:r w:rsidR="0B4AD3DB">
              <w:rPr>
                <w:b w:val="0"/>
              </w:rPr>
              <w:t xml:space="preserve"> n’est pas arrivé dans les temps et </w:t>
            </w:r>
            <w:r>
              <w:rPr>
                <w:b w:val="0"/>
              </w:rPr>
              <w:t xml:space="preserve">il est nécessaire </w:t>
            </w:r>
            <w:r w:rsidR="00DF4274">
              <w:rPr>
                <w:b w:val="0"/>
              </w:rPr>
              <w:t xml:space="preserve">d’effectuer </w:t>
            </w:r>
            <w:r>
              <w:rPr>
                <w:b w:val="0"/>
              </w:rPr>
              <w:t xml:space="preserve">un certain nombre d’actions pour préparer le vol </w:t>
            </w:r>
            <w:r w:rsidR="00DF4274">
              <w:rPr>
                <w:b w:val="0"/>
              </w:rPr>
              <w:t xml:space="preserve">suivant </w:t>
            </w:r>
            <w:r>
              <w:rPr>
                <w:b w:val="0"/>
              </w:rPr>
              <w:t>(briefing pilotes, acheminement des plateaux repas, chargement des bagages, prise de connaissance de l’état technique de l’appareil, carburant, entrées des données de vol</w:t>
            </w:r>
            <w:r w:rsidR="00DF4274">
              <w:rPr>
                <w:b w:val="0"/>
              </w:rPr>
              <w:t>…</w:t>
            </w:r>
            <w:r>
              <w:rPr>
                <w:b w:val="0"/>
              </w:rPr>
              <w:t>)</w:t>
            </w:r>
            <w:r w:rsidR="00214A63">
              <w:rPr>
                <w:b w:val="0"/>
              </w:rPr>
              <w:t> ;</w:t>
            </w:r>
          </w:p>
          <w:p w14:paraId="0A654E10" w14:textId="77777777" w:rsidR="00171E36" w:rsidRDefault="6D82EAB1" w:rsidP="00C6363E">
            <w:pPr>
              <w:pStyle w:val="Contenu"/>
              <w:numPr>
                <w:ilvl w:val="0"/>
                <w:numId w:val="17"/>
              </w:numPr>
              <w:jc w:val="both"/>
              <w:rPr>
                <w:b w:val="0"/>
              </w:rPr>
            </w:pPr>
            <w:r>
              <w:rPr>
                <w:b w:val="0"/>
              </w:rPr>
              <w:t>L’avion</w:t>
            </w:r>
            <w:r w:rsidR="0B4AD3DB">
              <w:rPr>
                <w:b w:val="0"/>
              </w:rPr>
              <w:t xml:space="preserve"> prend du retard pour contourner une météo défavorable</w:t>
            </w:r>
            <w:r>
              <w:rPr>
                <w:b w:val="0"/>
              </w:rPr>
              <w:t xml:space="preserve"> sur son trajet</w:t>
            </w:r>
          </w:p>
          <w:p w14:paraId="6B70773A" w14:textId="77777777" w:rsidR="00171E36" w:rsidRDefault="6D82EAB1" w:rsidP="00C6363E">
            <w:pPr>
              <w:pStyle w:val="Contenu"/>
              <w:numPr>
                <w:ilvl w:val="0"/>
                <w:numId w:val="17"/>
              </w:numPr>
              <w:jc w:val="both"/>
              <w:rPr>
                <w:b w:val="0"/>
              </w:rPr>
            </w:pPr>
            <w:r>
              <w:rPr>
                <w:b w:val="0"/>
              </w:rPr>
              <w:t>L’avion</w:t>
            </w:r>
            <w:r w:rsidR="0B4AD3DB">
              <w:rPr>
                <w:b w:val="0"/>
              </w:rPr>
              <w:t xml:space="preserve"> subit un check technique complet et il y a des points de sécurité à </w:t>
            </w:r>
            <w:r w:rsidR="00214A63">
              <w:rPr>
                <w:b w:val="0"/>
              </w:rPr>
              <w:t>effectuer ;</w:t>
            </w:r>
          </w:p>
          <w:p w14:paraId="549AEDD8" w14:textId="77777777" w:rsidR="00171E36" w:rsidRDefault="6D82EAB1" w:rsidP="00C6363E">
            <w:pPr>
              <w:pStyle w:val="Contenu"/>
              <w:numPr>
                <w:ilvl w:val="0"/>
                <w:numId w:val="17"/>
              </w:numPr>
              <w:jc w:val="both"/>
              <w:rPr>
                <w:b w:val="0"/>
              </w:rPr>
            </w:pPr>
            <w:r>
              <w:rPr>
                <w:b w:val="0"/>
              </w:rPr>
              <w:t>L’aéroport</w:t>
            </w:r>
            <w:r w:rsidR="0B4AD3DB">
              <w:rPr>
                <w:b w:val="0"/>
              </w:rPr>
              <w:t xml:space="preserve"> </w:t>
            </w:r>
            <w:r w:rsidR="00214A63">
              <w:rPr>
                <w:b w:val="0"/>
              </w:rPr>
              <w:t>doit effectuer</w:t>
            </w:r>
            <w:r w:rsidR="0B4AD3DB">
              <w:rPr>
                <w:b w:val="0"/>
              </w:rPr>
              <w:t xml:space="preserve"> des contrôles sécurités sur les voyageurs</w:t>
            </w:r>
            <w:r w:rsidR="00214A63">
              <w:rPr>
                <w:b w:val="0"/>
              </w:rPr>
              <w:t> ;</w:t>
            </w:r>
          </w:p>
          <w:p w14:paraId="56A36862" w14:textId="77777777" w:rsidR="00171E36" w:rsidRDefault="0B4AD3DB" w:rsidP="00C6363E">
            <w:pPr>
              <w:pStyle w:val="Contenu"/>
              <w:numPr>
                <w:ilvl w:val="0"/>
                <w:numId w:val="17"/>
              </w:numPr>
              <w:jc w:val="both"/>
              <w:rPr>
                <w:b w:val="0"/>
              </w:rPr>
            </w:pPr>
            <w:r>
              <w:rPr>
                <w:b w:val="0"/>
              </w:rPr>
              <w:t>L’aéroport est en alerte sécurité</w:t>
            </w:r>
            <w:r w:rsidR="00FC5F76">
              <w:rPr>
                <w:b w:val="0"/>
              </w:rPr>
              <w:t>, le personnel est en grève</w:t>
            </w:r>
            <w:r w:rsidR="00214A63">
              <w:rPr>
                <w:b w:val="0"/>
              </w:rPr>
              <w:t> ;</w:t>
            </w:r>
          </w:p>
          <w:p w14:paraId="55E86D8A" w14:textId="77777777" w:rsidR="00171E36" w:rsidRDefault="0B4AD3DB" w:rsidP="00C6363E">
            <w:pPr>
              <w:pStyle w:val="Contenu"/>
              <w:numPr>
                <w:ilvl w:val="0"/>
                <w:numId w:val="17"/>
              </w:numPr>
              <w:jc w:val="both"/>
              <w:rPr>
                <w:b w:val="0"/>
              </w:rPr>
            </w:pPr>
            <w:r>
              <w:rPr>
                <w:b w:val="0"/>
              </w:rPr>
              <w:lastRenderedPageBreak/>
              <w:t xml:space="preserve">Quelques voyageurs retardent le décollage de l’avion au départ (retard du voyageur, santé du voyageur, </w:t>
            </w:r>
            <w:r w:rsidR="7D035F71">
              <w:rPr>
                <w:b w:val="0"/>
              </w:rPr>
              <w:t>…</w:t>
            </w:r>
            <w:r>
              <w:rPr>
                <w:b w:val="0"/>
              </w:rPr>
              <w:t>)</w:t>
            </w:r>
            <w:r w:rsidR="00214A63">
              <w:rPr>
                <w:b w:val="0"/>
              </w:rPr>
              <w:t> ;</w:t>
            </w:r>
          </w:p>
          <w:p w14:paraId="50BF1D3A" w14:textId="77777777" w:rsidR="00171E36" w:rsidRDefault="6D82EAB1" w:rsidP="00C6363E">
            <w:pPr>
              <w:pStyle w:val="Contenu"/>
              <w:numPr>
                <w:ilvl w:val="0"/>
                <w:numId w:val="17"/>
              </w:numPr>
              <w:jc w:val="both"/>
              <w:rPr>
                <w:b w:val="0"/>
              </w:rPr>
            </w:pPr>
            <w:r>
              <w:rPr>
                <w:b w:val="0"/>
              </w:rPr>
              <w:t>L’avion</w:t>
            </w:r>
            <w:r w:rsidR="0B4AD3DB">
              <w:rPr>
                <w:b w:val="0"/>
              </w:rPr>
              <w:t xml:space="preserve"> est détourné</w:t>
            </w:r>
            <w:r>
              <w:rPr>
                <w:b w:val="0"/>
              </w:rPr>
              <w:t xml:space="preserve"> au cours de son vol</w:t>
            </w:r>
            <w:r w:rsidR="00214A63">
              <w:rPr>
                <w:b w:val="0"/>
              </w:rPr>
              <w:t> ;</w:t>
            </w:r>
          </w:p>
          <w:p w14:paraId="4ED10898" w14:textId="77777777" w:rsidR="00430E03" w:rsidRDefault="0B4AD3DB" w:rsidP="00C6363E">
            <w:pPr>
              <w:pStyle w:val="Contenu"/>
              <w:numPr>
                <w:ilvl w:val="0"/>
                <w:numId w:val="17"/>
              </w:numPr>
              <w:jc w:val="both"/>
              <w:rPr>
                <w:b w:val="0"/>
              </w:rPr>
            </w:pPr>
            <w:r>
              <w:rPr>
                <w:b w:val="0"/>
              </w:rPr>
              <w:t>Le vol est annulé</w:t>
            </w:r>
            <w:r w:rsidR="00214A63">
              <w:rPr>
                <w:b w:val="0"/>
              </w:rPr>
              <w:t>.</w:t>
            </w:r>
          </w:p>
          <w:p w14:paraId="444396D8" w14:textId="77777777" w:rsidR="00430E03" w:rsidRDefault="00430E03" w:rsidP="00430E03">
            <w:pPr>
              <w:pStyle w:val="Contenu"/>
              <w:jc w:val="both"/>
              <w:rPr>
                <w:b w:val="0"/>
              </w:rPr>
            </w:pPr>
          </w:p>
          <w:p w14:paraId="6FFEBE53" w14:textId="77777777" w:rsidR="0040243F" w:rsidRDefault="00B0142E" w:rsidP="0040243F">
            <w:pPr>
              <w:pStyle w:val="Contenu"/>
              <w:jc w:val="both"/>
              <w:rPr>
                <w:b w:val="0"/>
              </w:rPr>
            </w:pPr>
            <w:r>
              <w:rPr>
                <w:b w:val="0"/>
              </w:rPr>
              <w:t xml:space="preserve">L’étude qui suit va s’attacher à prédire les vols </w:t>
            </w:r>
            <w:r w:rsidR="008C00D4">
              <w:rPr>
                <w:b w:val="0"/>
              </w:rPr>
              <w:t xml:space="preserve">retardés en raison de conditions météo défavorables. Pour ce faire, nous entrainnerons un classifieur de type Random Forest sur les données de vols et météos couvrants l’année 2012 et 2013. </w:t>
            </w:r>
          </w:p>
          <w:p w14:paraId="1AD85889" w14:textId="77777777" w:rsidR="0040243F" w:rsidRDefault="0040243F" w:rsidP="0040243F">
            <w:pPr>
              <w:pStyle w:val="Contenu"/>
              <w:jc w:val="both"/>
              <w:rPr>
                <w:b w:val="0"/>
              </w:rPr>
            </w:pPr>
          </w:p>
          <w:p w14:paraId="78C94646" w14:textId="77777777" w:rsidR="0040243F" w:rsidRDefault="008C00D4" w:rsidP="0040243F">
            <w:pPr>
              <w:pStyle w:val="Contenu"/>
              <w:jc w:val="both"/>
              <w:rPr>
                <w:b w:val="0"/>
              </w:rPr>
            </w:pPr>
            <w:r>
              <w:rPr>
                <w:b w:val="0"/>
              </w:rPr>
              <w:t>Compte tenu du caractère massif des données (</w:t>
            </w:r>
            <w:r w:rsidRPr="00551109">
              <w:rPr>
                <w:b w:val="0"/>
              </w:rPr>
              <w:t xml:space="preserve">1.7*24 = </w:t>
            </w:r>
            <w:r w:rsidRPr="00F32FB6">
              <w:rPr>
                <w:bCs/>
              </w:rPr>
              <w:t>41 GO</w:t>
            </w:r>
            <w:r w:rsidRPr="00551109">
              <w:rPr>
                <w:b w:val="0"/>
              </w:rPr>
              <w:t xml:space="preserve"> pour les vols,</w:t>
            </w:r>
            <w:r>
              <w:rPr>
                <w:b w:val="0"/>
              </w:rPr>
              <w:t xml:space="preserve"> 6*24 = </w:t>
            </w:r>
            <w:r w:rsidRPr="00F32FB6">
              <w:rPr>
                <w:bCs/>
              </w:rPr>
              <w:t>144 GO</w:t>
            </w:r>
            <w:r>
              <w:rPr>
                <w:b w:val="0"/>
              </w:rPr>
              <w:t xml:space="preserve"> pour les conditions météo)</w:t>
            </w:r>
            <w:r w:rsidR="00A66850">
              <w:rPr>
                <w:b w:val="0"/>
              </w:rPr>
              <w:t xml:space="preserve"> et de la nécéssité </w:t>
            </w:r>
            <w:r w:rsidR="00A66850" w:rsidRPr="00E3198D">
              <w:rPr>
                <w:b w:val="0"/>
              </w:rPr>
              <w:t xml:space="preserve">de réaliser </w:t>
            </w:r>
            <w:r w:rsidR="00E3198D" w:rsidRPr="00E3198D">
              <w:rPr>
                <w:b w:val="0"/>
              </w:rPr>
              <w:t>des traitements distribués</w:t>
            </w:r>
            <w:r w:rsidR="00A66850" w:rsidRPr="00E3198D">
              <w:rPr>
                <w:b w:val="0"/>
              </w:rPr>
              <w:t>, qui en découle</w:t>
            </w:r>
            <w:r w:rsidR="00A66850">
              <w:rPr>
                <w:b w:val="0"/>
              </w:rPr>
              <w:t xml:space="preserve">, le </w:t>
            </w:r>
            <w:r w:rsidR="00A66850" w:rsidRPr="00E3198D">
              <w:rPr>
                <w:b w:val="0"/>
              </w:rPr>
              <w:t xml:space="preserve">framework Spark sera </w:t>
            </w:r>
            <w:r w:rsidR="00E21198" w:rsidRPr="00E3198D">
              <w:rPr>
                <w:b w:val="0"/>
              </w:rPr>
              <w:t xml:space="preserve">grandement </w:t>
            </w:r>
            <w:r w:rsidR="00A66850" w:rsidRPr="00E3198D">
              <w:rPr>
                <w:b w:val="0"/>
              </w:rPr>
              <w:t>privilégié</w:t>
            </w:r>
            <w:r w:rsidR="00163FEA" w:rsidRPr="00E3198D">
              <w:rPr>
                <w:b w:val="0"/>
              </w:rPr>
              <w:t>.</w:t>
            </w:r>
          </w:p>
          <w:p w14:paraId="5C99E8B5" w14:textId="77777777" w:rsidR="00E66537" w:rsidRDefault="00E66537" w:rsidP="00430E03">
            <w:pPr>
              <w:pStyle w:val="Contenu"/>
              <w:jc w:val="both"/>
              <w:rPr>
                <w:b w:val="0"/>
              </w:rPr>
            </w:pPr>
          </w:p>
          <w:p w14:paraId="17815C92" w14:textId="77777777" w:rsidR="00744915" w:rsidRDefault="008C00D4" w:rsidP="00430E03">
            <w:pPr>
              <w:pStyle w:val="Contenu"/>
              <w:jc w:val="both"/>
              <w:rPr>
                <w:b w:val="0"/>
              </w:rPr>
            </w:pPr>
            <w:r>
              <w:rPr>
                <w:b w:val="0"/>
              </w:rPr>
              <w:t xml:space="preserve"> </w:t>
            </w:r>
          </w:p>
          <w:bookmarkStart w:id="3" w:name="_Toc56300626" w:displacedByCustomXml="next"/>
          <w:sdt>
            <w:sdtPr>
              <w:id w:val="364644473"/>
            </w:sdtPr>
            <w:sdtEndPr/>
            <w:sdtContent>
              <w:p w14:paraId="58C90755" w14:textId="77777777" w:rsidR="008D22DD" w:rsidRDefault="008D22DD" w:rsidP="008B55FF">
                <w:pPr>
                  <w:pStyle w:val="Titre2"/>
                </w:pPr>
                <w:r>
                  <w:t>La publication</w:t>
                </w:r>
                <w:bookmarkEnd w:id="3"/>
              </w:p>
              <w:p w14:paraId="332B2DDB" w14:textId="77777777" w:rsidR="008D22DD" w:rsidRDefault="008D22DD" w:rsidP="008D22DD">
                <w:r>
                  <w:t xml:space="preserve">Nous nous inspirons de cette publication </w:t>
                </w:r>
                <w:r w:rsidR="00FC5F76">
                  <w:t>pour la préparation des données et mener les analyses et calculs adéquats :</w:t>
                </w:r>
              </w:p>
              <w:p w14:paraId="1A8B0C91" w14:textId="77777777" w:rsidR="00744915" w:rsidRDefault="00744915" w:rsidP="008D22DD"/>
              <w:p w14:paraId="636DE0A1" w14:textId="77777777" w:rsidR="00150B1E" w:rsidRPr="00150B1E" w:rsidRDefault="00150B1E" w:rsidP="008D22DD">
                <w:r>
                  <w:t xml:space="preserve">Afin de mener à bien notre étude, nous nous appuierons sur la publication </w:t>
                </w:r>
                <w:r w:rsidRPr="00150B1E">
                  <w:rPr>
                    <w:b/>
                  </w:rPr>
                  <w:t>« Using Scalable Data Mining for Predicting Flight Delays »</w:t>
                </w:r>
                <w:r w:rsidR="006C360A">
                  <w:rPr>
                    <w:b/>
                  </w:rPr>
                  <w:t xml:space="preserve"> </w:t>
                </w:r>
                <w:r w:rsidR="0040243F" w:rsidRPr="0040243F">
                  <w:t>(cf</w:t>
                </w:r>
                <w:r w:rsidR="006C360A">
                  <w:t>.</w:t>
                </w:r>
                <w:r w:rsidR="0040243F" w:rsidRPr="0040243F">
                  <w:t xml:space="preserve"> détail ci-dessous).</w:t>
                </w:r>
                <w:r>
                  <w:rPr>
                    <w:b/>
                  </w:rPr>
                  <w:t xml:space="preserve"> </w:t>
                </w:r>
                <w:r w:rsidR="0040243F" w:rsidRPr="0040243F">
                  <w:t>Cette dernière nous sera</w:t>
                </w:r>
                <w:r>
                  <w:rPr>
                    <w:b/>
                  </w:rPr>
                  <w:t xml:space="preserve"> </w:t>
                </w:r>
                <w:r>
                  <w:t xml:space="preserve">utile </w:t>
                </w:r>
                <w:r w:rsidR="006C360A">
                  <w:t>autant pour</w:t>
                </w:r>
                <w:r>
                  <w:t xml:space="preserve"> </w:t>
                </w:r>
                <w:r w:rsidR="006C360A">
                  <w:t>la préparation</w:t>
                </w:r>
                <w:r>
                  <w:t xml:space="preserve"> </w:t>
                </w:r>
                <w:r w:rsidR="006C360A">
                  <w:t xml:space="preserve">et l’analyse </w:t>
                </w:r>
                <w:r>
                  <w:t>des données</w:t>
                </w:r>
                <w:r w:rsidR="006C360A">
                  <w:t>, que pour l’implémentation du Classifier.</w:t>
                </w:r>
                <w:r>
                  <w:t xml:space="preserve"> </w:t>
                </w:r>
                <w:r w:rsidR="0040243F" w:rsidRPr="0040243F">
                  <w:t> </w:t>
                </w:r>
              </w:p>
              <w:p w14:paraId="094F650C" w14:textId="77777777" w:rsidR="00FC5F76" w:rsidRPr="003E6A31" w:rsidRDefault="008D22DD" w:rsidP="00C6363E">
                <w:pPr>
                  <w:pStyle w:val="Contenu"/>
                  <w:numPr>
                    <w:ilvl w:val="0"/>
                    <w:numId w:val="26"/>
                  </w:numPr>
                  <w:jc w:val="both"/>
                  <w:rPr>
                    <w:b w:val="0"/>
                  </w:rPr>
                </w:pPr>
                <w:r w:rsidRPr="003E6A31">
                  <w:rPr>
                    <w:b w:val="0"/>
                  </w:rPr>
                  <w:t>Auteurs de l’univer</w:t>
                </w:r>
                <w:r w:rsidR="0076361F" w:rsidRPr="003E6A31">
                  <w:rPr>
                    <w:b w:val="0"/>
                  </w:rPr>
                  <w:t>sité de Calabria : L. Belcastra</w:t>
                </w:r>
                <w:r w:rsidRPr="003E6A31">
                  <w:rPr>
                    <w:b w:val="0"/>
                  </w:rPr>
                  <w:t>, Dominico Taila, Fabrizio Marozzo, Paolo Trunfio</w:t>
                </w:r>
              </w:p>
              <w:p w14:paraId="45E427B2" w14:textId="77777777" w:rsidR="00FC5F76" w:rsidRPr="003E6A31" w:rsidRDefault="00FC5F76" w:rsidP="00C6363E">
                <w:pPr>
                  <w:pStyle w:val="Contenu"/>
                  <w:numPr>
                    <w:ilvl w:val="0"/>
                    <w:numId w:val="26"/>
                  </w:numPr>
                  <w:jc w:val="both"/>
                  <w:rPr>
                    <w:b w:val="0"/>
                  </w:rPr>
                </w:pPr>
                <w:r w:rsidRPr="003E6A31">
                  <w:rPr>
                    <w:b w:val="0"/>
                  </w:rPr>
                  <w:t>Date de parution : janvier 2016</w:t>
                </w:r>
              </w:p>
              <w:p w14:paraId="5CD3A331" w14:textId="77777777" w:rsidR="008D22DD" w:rsidRPr="003E6A31" w:rsidRDefault="00FC5F76" w:rsidP="00C6363E">
                <w:pPr>
                  <w:pStyle w:val="Contenu"/>
                  <w:numPr>
                    <w:ilvl w:val="0"/>
                    <w:numId w:val="26"/>
                  </w:numPr>
                  <w:jc w:val="both"/>
                  <w:rPr>
                    <w:b w:val="0"/>
                  </w:rPr>
                </w:pPr>
                <w:r w:rsidRPr="003E6A31">
                  <w:rPr>
                    <w:b w:val="0"/>
                  </w:rPr>
                  <w:t>Lieu de parution : ACM Transactions on Intelligent Systems and Technology</w:t>
                </w:r>
              </w:p>
              <w:p w14:paraId="3E286C3D" w14:textId="77777777" w:rsidR="003E6A31" w:rsidRDefault="003E6A31" w:rsidP="008D22DD"/>
              <w:p w14:paraId="2FCD270B" w14:textId="77777777" w:rsidR="00EF7CED" w:rsidRDefault="001C5EC1" w:rsidP="008D22DD">
                <w:r>
                  <w:t xml:space="preserve">La </w:t>
                </w:r>
                <w:r w:rsidR="00EF7CED">
                  <w:t>publication est :</w:t>
                </w:r>
              </w:p>
              <w:p w14:paraId="6C5FA464" w14:textId="77777777" w:rsidR="008D22DD" w:rsidRPr="003E6A31" w:rsidRDefault="008D22DD" w:rsidP="00C6363E">
                <w:pPr>
                  <w:pStyle w:val="Paragraphedeliste"/>
                  <w:numPr>
                    <w:ilvl w:val="0"/>
                    <w:numId w:val="19"/>
                  </w:numPr>
                  <w:rPr>
                    <w:rFonts w:cstheme="minorHAnsi"/>
                    <w:bCs w:val="0"/>
                    <w:color w:val="082A75" w:themeColor="text2"/>
                    <w:sz w:val="28"/>
                  </w:rPr>
                </w:pPr>
                <w:r w:rsidRPr="003E6A31">
                  <w:rPr>
                    <w:rFonts w:cstheme="minorHAnsi"/>
                    <w:bCs w:val="0"/>
                    <w:color w:val="082A75" w:themeColor="text2"/>
                    <w:sz w:val="28"/>
                  </w:rPr>
                  <w:t xml:space="preserve">Téléchargeable </w:t>
                </w:r>
                <w:r w:rsidR="00FC5F76" w:rsidRPr="003E6A31">
                  <w:rPr>
                    <w:rFonts w:cstheme="minorHAnsi"/>
                    <w:bCs w:val="0"/>
                    <w:color w:val="082A75" w:themeColor="text2"/>
                    <w:sz w:val="28"/>
                  </w:rPr>
                  <w:t>à l’adresse suivante</w:t>
                </w:r>
                <w:r w:rsidRPr="003E6A31">
                  <w:rPr>
                    <w:rFonts w:cstheme="minorHAnsi"/>
                    <w:bCs w:val="0"/>
                    <w:color w:val="082A75" w:themeColor="text2"/>
                    <w:sz w:val="28"/>
                  </w:rPr>
                  <w:t xml:space="preserve"> : </w:t>
                </w:r>
                <w:hyperlink r:id="rId12" w:history="1">
                  <w:r w:rsidRPr="003E6A31">
                    <w:rPr>
                      <w:rFonts w:cstheme="minorHAnsi"/>
                      <w:bCs w:val="0"/>
                      <w:color w:val="082A75" w:themeColor="text2"/>
                      <w:sz w:val="28"/>
                    </w:rPr>
                    <w:t>https://www.coursehero.com/file/63005424/TIST-Flight-Delay-finalpdf/</w:t>
                  </w:r>
                </w:hyperlink>
              </w:p>
              <w:p w14:paraId="2C32708A" w14:textId="77777777" w:rsidR="008D22DD" w:rsidRPr="00CA71B1" w:rsidRDefault="008D22DD" w:rsidP="00C6363E">
                <w:pPr>
                  <w:pStyle w:val="Paragraphedeliste"/>
                  <w:numPr>
                    <w:ilvl w:val="0"/>
                    <w:numId w:val="19"/>
                  </w:numPr>
                  <w:rPr>
                    <w:rStyle w:val="Lienhypertexte"/>
                    <w:color w:val="auto"/>
                    <w:u w:val="none"/>
                  </w:rPr>
                </w:pPr>
                <w:r w:rsidRPr="003E6A31">
                  <w:rPr>
                    <w:rFonts w:cstheme="minorHAnsi"/>
                    <w:bCs w:val="0"/>
                    <w:color w:val="082A75" w:themeColor="text2"/>
                    <w:sz w:val="28"/>
                  </w:rPr>
                  <w:t>Voici la version pdf</w:t>
                </w:r>
                <w:r>
                  <w:t xml:space="preserve"> : </w:t>
                </w:r>
              </w:p>
              <w:p w14:paraId="26141A4D" w14:textId="77777777" w:rsidR="00CA71B1" w:rsidRDefault="00CA71B1" w:rsidP="00CA71B1">
                <w:r>
                  <w:object w:dxaOrig="1520" w:dyaOrig="987" w14:anchorId="32FF0C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13" o:title=""/>
                    </v:shape>
                    <o:OLEObject Type="Embed" ProgID="Package" ShapeID="_x0000_i1025" DrawAspect="Icon" ObjectID="_1667244223" r:id="rId14"/>
                  </w:object>
                </w:r>
              </w:p>
              <w:p w14:paraId="6C41D057" w14:textId="77777777" w:rsidR="008D22DD" w:rsidRPr="008D22DD" w:rsidRDefault="008D22DD" w:rsidP="008D22DD"/>
              <w:p w14:paraId="33E287AD" w14:textId="77777777" w:rsidR="008B55FF" w:rsidRDefault="248833E5" w:rsidP="008D22DD">
                <w:pPr>
                  <w:pStyle w:val="Titre2"/>
                </w:pPr>
                <w:bookmarkStart w:id="4" w:name="_Toc56300627"/>
                <w:r>
                  <w:t>Méthodologie</w:t>
                </w:r>
              </w:p>
            </w:sdtContent>
          </w:sdt>
          <w:bookmarkEnd w:id="4" w:displacedByCustomXml="prev"/>
          <w:p w14:paraId="147BCB3F" w14:textId="77777777" w:rsidR="008B55FF" w:rsidRPr="003E6A31" w:rsidRDefault="003E6A31" w:rsidP="00430E03">
            <w:pPr>
              <w:pStyle w:val="Contenu"/>
              <w:jc w:val="both"/>
              <w:rPr>
                <w:b w:val="0"/>
                <w:u w:val="single"/>
              </w:rPr>
            </w:pPr>
            <w:r w:rsidRPr="003E6A31">
              <w:rPr>
                <w:b w:val="0"/>
                <w:u w:val="single"/>
              </w:rPr>
              <w:t>Les différentes étapes </w:t>
            </w:r>
            <w:r w:rsidR="0032369B">
              <w:rPr>
                <w:b w:val="0"/>
                <w:u w:val="single"/>
              </w:rPr>
              <w:t xml:space="preserve">du projet sont les suivants </w:t>
            </w:r>
            <w:r w:rsidRPr="003E6A31">
              <w:rPr>
                <w:b w:val="0"/>
                <w:u w:val="single"/>
              </w:rPr>
              <w:t>:</w:t>
            </w:r>
          </w:p>
          <w:p w14:paraId="6C30E9BB" w14:textId="77777777" w:rsidR="008B55FF" w:rsidRDefault="008B55FF" w:rsidP="00430E03">
            <w:pPr>
              <w:pStyle w:val="Contenu"/>
              <w:jc w:val="both"/>
              <w:rPr>
                <w:b w:val="0"/>
              </w:rPr>
            </w:pPr>
          </w:p>
          <w:p w14:paraId="2B838D77" w14:textId="77777777" w:rsidR="008B55FF" w:rsidRDefault="008B55FF" w:rsidP="00C6363E">
            <w:pPr>
              <w:pStyle w:val="Contenu"/>
              <w:numPr>
                <w:ilvl w:val="0"/>
                <w:numId w:val="26"/>
              </w:numPr>
              <w:jc w:val="both"/>
              <w:rPr>
                <w:b w:val="0"/>
              </w:rPr>
            </w:pPr>
            <w:r>
              <w:rPr>
                <w:b w:val="0"/>
              </w:rPr>
              <w:t>Etape 1 : Récupération des données et nettoyage</w:t>
            </w:r>
            <w:r w:rsidR="00DC0AF7">
              <w:rPr>
                <w:b w:val="0"/>
              </w:rPr>
              <w:t> ;</w:t>
            </w:r>
          </w:p>
          <w:p w14:paraId="70D6E2AC" w14:textId="77777777" w:rsidR="008B55FF" w:rsidRDefault="008B55FF" w:rsidP="00C6363E">
            <w:pPr>
              <w:pStyle w:val="Contenu"/>
              <w:numPr>
                <w:ilvl w:val="0"/>
                <w:numId w:val="26"/>
              </w:numPr>
              <w:jc w:val="both"/>
              <w:rPr>
                <w:b w:val="0"/>
              </w:rPr>
            </w:pPr>
            <w:r>
              <w:rPr>
                <w:b w:val="0"/>
              </w:rPr>
              <w:t>Etape 2 : Exploration des données</w:t>
            </w:r>
            <w:r w:rsidR="00DC0AF7">
              <w:rPr>
                <w:b w:val="0"/>
              </w:rPr>
              <w:t> ;</w:t>
            </w:r>
          </w:p>
          <w:p w14:paraId="7EC2D585" w14:textId="77777777" w:rsidR="008B55FF" w:rsidRDefault="008B55FF" w:rsidP="00C6363E">
            <w:pPr>
              <w:pStyle w:val="Contenu"/>
              <w:numPr>
                <w:ilvl w:val="0"/>
                <w:numId w:val="26"/>
              </w:numPr>
              <w:jc w:val="both"/>
              <w:rPr>
                <w:b w:val="0"/>
              </w:rPr>
            </w:pPr>
            <w:r>
              <w:rPr>
                <w:b w:val="0"/>
              </w:rPr>
              <w:t xml:space="preserve">Etape </w:t>
            </w:r>
            <w:r w:rsidR="00F32FB6">
              <w:rPr>
                <w:b w:val="0"/>
              </w:rPr>
              <w:t>3</w:t>
            </w:r>
            <w:r>
              <w:rPr>
                <w:b w:val="0"/>
              </w:rPr>
              <w:t xml:space="preserve"> : Jointure entre les données </w:t>
            </w:r>
            <w:r w:rsidR="005E646C">
              <w:rPr>
                <w:b w:val="0"/>
              </w:rPr>
              <w:t xml:space="preserve">de </w:t>
            </w:r>
            <w:r>
              <w:rPr>
                <w:b w:val="0"/>
              </w:rPr>
              <w:t>vol et météo</w:t>
            </w:r>
            <w:r w:rsidR="00DC0AF7">
              <w:rPr>
                <w:b w:val="0"/>
              </w:rPr>
              <w:t> ;</w:t>
            </w:r>
          </w:p>
          <w:p w14:paraId="13864508" w14:textId="77777777" w:rsidR="008B55FF" w:rsidRDefault="008B55FF" w:rsidP="00C6363E">
            <w:pPr>
              <w:pStyle w:val="Contenu"/>
              <w:numPr>
                <w:ilvl w:val="0"/>
                <w:numId w:val="26"/>
              </w:numPr>
              <w:jc w:val="both"/>
              <w:rPr>
                <w:b w:val="0"/>
              </w:rPr>
            </w:pPr>
            <w:r>
              <w:rPr>
                <w:b w:val="0"/>
              </w:rPr>
              <w:t xml:space="preserve">Etape </w:t>
            </w:r>
            <w:r w:rsidR="00F32FB6">
              <w:rPr>
                <w:b w:val="0"/>
              </w:rPr>
              <w:t>4</w:t>
            </w:r>
            <w:r>
              <w:rPr>
                <w:b w:val="0"/>
              </w:rPr>
              <w:t xml:space="preserve"> : </w:t>
            </w:r>
            <w:r w:rsidR="00F32FB6">
              <w:rPr>
                <w:b w:val="0"/>
              </w:rPr>
              <w:t>Traitement des données, p</w:t>
            </w:r>
            <w:r>
              <w:rPr>
                <w:b w:val="0"/>
              </w:rPr>
              <w:t>ipeline</w:t>
            </w:r>
            <w:r w:rsidR="00DC0AF7">
              <w:rPr>
                <w:b w:val="0"/>
              </w:rPr>
              <w:t> ;</w:t>
            </w:r>
          </w:p>
          <w:p w14:paraId="2113052C" w14:textId="77777777" w:rsidR="008B55FF" w:rsidRDefault="008B55FF" w:rsidP="00C6363E">
            <w:pPr>
              <w:pStyle w:val="Contenu"/>
              <w:numPr>
                <w:ilvl w:val="0"/>
                <w:numId w:val="26"/>
              </w:numPr>
              <w:jc w:val="both"/>
              <w:rPr>
                <w:b w:val="0"/>
              </w:rPr>
            </w:pPr>
            <w:r>
              <w:rPr>
                <w:b w:val="0"/>
              </w:rPr>
              <w:t xml:space="preserve">Etape </w:t>
            </w:r>
            <w:r w:rsidR="00F32FB6">
              <w:rPr>
                <w:b w:val="0"/>
              </w:rPr>
              <w:t>5</w:t>
            </w:r>
            <w:r>
              <w:rPr>
                <w:b w:val="0"/>
              </w:rPr>
              <w:t xml:space="preserve"> : </w:t>
            </w:r>
            <w:r w:rsidR="00E91891">
              <w:rPr>
                <w:b w:val="0"/>
              </w:rPr>
              <w:t>Résultats</w:t>
            </w:r>
            <w:r w:rsidR="00DC0AF7">
              <w:rPr>
                <w:b w:val="0"/>
              </w:rPr>
              <w:t>.</w:t>
            </w:r>
          </w:p>
          <w:p w14:paraId="71BA247A" w14:textId="77777777" w:rsidR="003E6A31" w:rsidRDefault="003E6A31" w:rsidP="003E6A31">
            <w:pPr>
              <w:pStyle w:val="Contenu"/>
              <w:ind w:left="720"/>
              <w:jc w:val="both"/>
              <w:rPr>
                <w:b w:val="0"/>
              </w:rPr>
            </w:pPr>
          </w:p>
          <w:p w14:paraId="0D163EB4" w14:textId="77777777" w:rsidR="003E6A31" w:rsidRPr="003E6A31" w:rsidRDefault="003E6A31" w:rsidP="003E6A31">
            <w:pPr>
              <w:pStyle w:val="Contenu"/>
              <w:jc w:val="both"/>
              <w:rPr>
                <w:b w:val="0"/>
                <w:u w:val="single"/>
              </w:rPr>
            </w:pPr>
            <w:r>
              <w:rPr>
                <w:b w:val="0"/>
                <w:u w:val="single"/>
              </w:rPr>
              <w:t>Les langages utilisés :</w:t>
            </w:r>
          </w:p>
          <w:p w14:paraId="297045E6" w14:textId="77777777" w:rsidR="008B55FF" w:rsidRDefault="0032369B" w:rsidP="00430E03">
            <w:pPr>
              <w:pStyle w:val="Contenu"/>
              <w:jc w:val="both"/>
              <w:rPr>
                <w:b w:val="0"/>
              </w:rPr>
            </w:pPr>
            <w:r>
              <w:rPr>
                <w:b w:val="0"/>
              </w:rPr>
              <w:t>Les l</w:t>
            </w:r>
            <w:r w:rsidR="00E12E0F">
              <w:rPr>
                <w:b w:val="0"/>
              </w:rPr>
              <w:t xml:space="preserve">angages </w:t>
            </w:r>
            <w:r>
              <w:rPr>
                <w:b w:val="0"/>
              </w:rPr>
              <w:t xml:space="preserve">de programmation </w:t>
            </w:r>
            <w:r w:rsidR="00E12E0F">
              <w:rPr>
                <w:b w:val="0"/>
              </w:rPr>
              <w:t>utilisés </w:t>
            </w:r>
            <w:r>
              <w:rPr>
                <w:b w:val="0"/>
              </w:rPr>
              <w:t xml:space="preserve">pour nos traitements sont </w:t>
            </w:r>
            <w:r w:rsidR="00E12E0F">
              <w:rPr>
                <w:b w:val="0"/>
              </w:rPr>
              <w:t>Python et Scala</w:t>
            </w:r>
            <w:r>
              <w:rPr>
                <w:b w:val="0"/>
              </w:rPr>
              <w:t>.</w:t>
            </w:r>
          </w:p>
          <w:p w14:paraId="53365F78" w14:textId="77777777" w:rsidR="003E6A31" w:rsidRDefault="003E6A31" w:rsidP="003E6A31">
            <w:pPr>
              <w:pStyle w:val="Contenu"/>
              <w:jc w:val="both"/>
              <w:rPr>
                <w:b w:val="0"/>
              </w:rPr>
            </w:pPr>
            <w:r>
              <w:rPr>
                <w:b w:val="0"/>
              </w:rPr>
              <w:t xml:space="preserve">Pour les deux premières étapes </w:t>
            </w:r>
            <w:r w:rsidR="001664AF">
              <w:rPr>
                <w:b w:val="0"/>
              </w:rPr>
              <w:t>(</w:t>
            </w:r>
            <w:r>
              <w:rPr>
                <w:b w:val="0"/>
              </w:rPr>
              <w:t>récupération</w:t>
            </w:r>
            <w:r w:rsidR="00A03522">
              <w:rPr>
                <w:b w:val="0"/>
              </w:rPr>
              <w:t>-nettoyage</w:t>
            </w:r>
            <w:r>
              <w:rPr>
                <w:b w:val="0"/>
              </w:rPr>
              <w:t xml:space="preserve"> et exploration des données</w:t>
            </w:r>
            <w:r w:rsidR="001664AF">
              <w:rPr>
                <w:b w:val="0"/>
              </w:rPr>
              <w:t xml:space="preserve">) le language python a été privilégié </w:t>
            </w:r>
            <w:r w:rsidR="00A03522">
              <w:rPr>
                <w:b w:val="0"/>
              </w:rPr>
              <w:t xml:space="preserve">et notamment </w:t>
            </w:r>
            <w:r>
              <w:rPr>
                <w:b w:val="0"/>
              </w:rPr>
              <w:t>la librairie PANDAS.</w:t>
            </w:r>
          </w:p>
          <w:p w14:paraId="67F97368" w14:textId="77777777" w:rsidR="003E6A31" w:rsidRDefault="00FA0B16" w:rsidP="003E6A31">
            <w:pPr>
              <w:pStyle w:val="Contenu"/>
              <w:jc w:val="both"/>
              <w:rPr>
                <w:b w:val="0"/>
              </w:rPr>
            </w:pPr>
            <w:r>
              <w:rPr>
                <w:b w:val="0"/>
              </w:rPr>
              <w:t>P</w:t>
            </w:r>
            <w:r w:rsidR="003E6A31">
              <w:rPr>
                <w:b w:val="0"/>
              </w:rPr>
              <w:t>our les étapes suivantes</w:t>
            </w:r>
            <w:r>
              <w:rPr>
                <w:b w:val="0"/>
              </w:rPr>
              <w:t xml:space="preserve"> (jointures, pipeline, entraînement du modèle) où le traitement distribué s’impose)</w:t>
            </w:r>
            <w:r w:rsidR="003E6A31">
              <w:rPr>
                <w:b w:val="0"/>
              </w:rPr>
              <w:t xml:space="preserve">, </w:t>
            </w:r>
            <w:r>
              <w:rPr>
                <w:b w:val="0"/>
              </w:rPr>
              <w:t xml:space="preserve">le langage </w:t>
            </w:r>
            <w:r w:rsidR="003E6A31">
              <w:rPr>
                <w:b w:val="0"/>
              </w:rPr>
              <w:t xml:space="preserve">Scala </w:t>
            </w:r>
            <w:r>
              <w:rPr>
                <w:b w:val="0"/>
              </w:rPr>
              <w:t xml:space="preserve">a été </w:t>
            </w:r>
            <w:r w:rsidR="00A37544">
              <w:rPr>
                <w:b w:val="0"/>
              </w:rPr>
              <w:t>favorisé</w:t>
            </w:r>
            <w:r w:rsidR="003E6A31">
              <w:rPr>
                <w:b w:val="0"/>
              </w:rPr>
              <w:t>.</w:t>
            </w:r>
          </w:p>
          <w:p w14:paraId="67CD3D70" w14:textId="77777777" w:rsidR="003E6A31" w:rsidRDefault="003E6A31" w:rsidP="00430E03">
            <w:pPr>
              <w:pStyle w:val="Contenu"/>
              <w:jc w:val="both"/>
              <w:rPr>
                <w:b w:val="0"/>
              </w:rPr>
            </w:pPr>
          </w:p>
          <w:p w14:paraId="47BAD7AA" w14:textId="77777777" w:rsidR="003E6A31" w:rsidRPr="003E6A31" w:rsidRDefault="003E6A31" w:rsidP="003E6A31">
            <w:pPr>
              <w:pStyle w:val="Contenu"/>
              <w:jc w:val="both"/>
              <w:rPr>
                <w:b w:val="0"/>
                <w:u w:val="single"/>
              </w:rPr>
            </w:pPr>
            <w:r>
              <w:rPr>
                <w:b w:val="0"/>
                <w:u w:val="single"/>
              </w:rPr>
              <w:t>Les clusters utilisés :</w:t>
            </w:r>
          </w:p>
          <w:p w14:paraId="65F076C3" w14:textId="77777777" w:rsidR="00E12E0F" w:rsidRDefault="00E12E0F" w:rsidP="00430E03">
            <w:pPr>
              <w:pStyle w:val="Contenu"/>
              <w:jc w:val="both"/>
              <w:rPr>
                <w:b w:val="0"/>
              </w:rPr>
            </w:pPr>
            <w:r>
              <w:rPr>
                <w:b w:val="0"/>
              </w:rPr>
              <w:t>Traitement données massives</w:t>
            </w:r>
            <w:r w:rsidR="00115258">
              <w:rPr>
                <w:b w:val="0"/>
              </w:rPr>
              <w:t xml:space="preserve"> sur plusieurs clusters</w:t>
            </w:r>
            <w:r>
              <w:rPr>
                <w:b w:val="0"/>
              </w:rPr>
              <w:t> : Dauphine, AWS, Databricks</w:t>
            </w:r>
            <w:r w:rsidR="004101D6">
              <w:rPr>
                <w:b w:val="0"/>
              </w:rPr>
              <w:t>.</w:t>
            </w:r>
          </w:p>
          <w:p w14:paraId="55090728" w14:textId="77777777" w:rsidR="00430E03" w:rsidRPr="00430E03" w:rsidRDefault="00430E03" w:rsidP="00430E03">
            <w:pPr>
              <w:pStyle w:val="Contenu"/>
              <w:jc w:val="both"/>
              <w:rPr>
                <w:b w:val="0"/>
              </w:rPr>
            </w:pPr>
          </w:p>
        </w:tc>
      </w:tr>
    </w:tbl>
    <w:p w14:paraId="65E012B0" w14:textId="77777777" w:rsidR="003E6A31" w:rsidRDefault="003E6A31" w:rsidP="00836174">
      <w:pPr>
        <w:pStyle w:val="Contenu"/>
        <w:jc w:val="both"/>
        <w:rPr>
          <w:b w:val="0"/>
        </w:rPr>
      </w:pPr>
    </w:p>
    <w:p w14:paraId="6039DBD4" w14:textId="0651091D" w:rsidR="00F32FB6" w:rsidRDefault="00CE5FF2" w:rsidP="00836174">
      <w:pPr>
        <w:pStyle w:val="Contenu"/>
        <w:jc w:val="both"/>
        <w:rPr>
          <w:b w:val="0"/>
        </w:rPr>
      </w:pPr>
      <w:r>
        <w:rPr>
          <w:b w:val="0"/>
          <w:noProof/>
          <w:lang w:eastAsia="fr-FR" w:bidi="ks-Deva"/>
        </w:rPr>
        <mc:AlternateContent>
          <mc:Choice Requires="wps">
            <w:drawing>
              <wp:anchor distT="0" distB="0" distL="114299" distR="114299" simplePos="0" relativeHeight="251643392" behindDoc="0" locked="0" layoutInCell="1" allowOverlap="1" wp14:anchorId="7D909358" wp14:editId="0E58F8E4">
                <wp:simplePos x="0" y="0"/>
                <wp:positionH relativeFrom="column">
                  <wp:posOffset>2299969</wp:posOffset>
                </wp:positionH>
                <wp:positionV relativeFrom="paragraph">
                  <wp:posOffset>190500</wp:posOffset>
                </wp:positionV>
                <wp:extent cx="0" cy="1856740"/>
                <wp:effectExtent l="0" t="0" r="0" b="0"/>
                <wp:wrapNone/>
                <wp:docPr id="9"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8567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00C118B" id="Connecteur droit 9" o:spid="_x0000_s1026" style="position:absolute;flip:x;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81.1pt,15pt" to="181.1pt,1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" strokecolor="#024f75 [3204]">
                <v:stroke dashstyle="dash"/>
                <o:lock v:ext="edit" shapetype="f"/>
              </v:line>
            </w:pict>
          </mc:Fallback>
        </mc:AlternateContent>
      </w:r>
    </w:p>
    <w:p w14:paraId="26B33174" w14:textId="77777777" w:rsidR="00F32FB6" w:rsidRDefault="008D34E5" w:rsidP="00836174">
      <w:pPr>
        <w:pStyle w:val="Contenu"/>
        <w:jc w:val="both"/>
        <w:rPr>
          <w:b w:val="0"/>
        </w:rPr>
      </w:pPr>
      <w:r>
        <w:rPr>
          <w:noProof/>
          <w:lang w:eastAsia="fr-FR" w:bidi="ks-Deva"/>
        </w:rPr>
        <w:drawing>
          <wp:anchor distT="0" distB="0" distL="114300" distR="114300" simplePos="0" relativeHeight="251660800" behindDoc="0" locked="0" layoutInCell="1" allowOverlap="1" wp14:anchorId="51BE4949" wp14:editId="0C0E50A3">
            <wp:simplePos x="0" y="0"/>
            <wp:positionH relativeFrom="column">
              <wp:posOffset>3830897</wp:posOffset>
            </wp:positionH>
            <wp:positionV relativeFrom="paragraph">
              <wp:posOffset>1003300</wp:posOffset>
            </wp:positionV>
            <wp:extent cx="741218" cy="401897"/>
            <wp:effectExtent l="0" t="0" r="1905" b="0"/>
            <wp:wrapNone/>
            <wp:docPr id="2081154893" name="Image 208115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1218" cy="401897"/>
                    </a:xfrm>
                    <a:prstGeom prst="rect">
                      <a:avLst/>
                    </a:prstGeom>
                  </pic:spPr>
                </pic:pic>
              </a:graphicData>
            </a:graphic>
          </wp:anchor>
        </w:drawing>
      </w:r>
      <w:r w:rsidR="009028FC">
        <w:rPr>
          <w:b w:val="0"/>
          <w:noProof/>
          <w:lang w:eastAsia="fr-FR" w:bidi="ks-Deva"/>
        </w:rPr>
        <w:drawing>
          <wp:inline distT="0" distB="0" distL="0" distR="0" wp14:anchorId="1C382BE6" wp14:editId="31F8D040">
            <wp:extent cx="5875020" cy="975360"/>
            <wp:effectExtent l="19050" t="0" r="11430" b="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37CF606" w14:textId="77777777" w:rsidR="009B1C74" w:rsidRDefault="008D34E5" w:rsidP="009B1C74">
      <w:pPr>
        <w:pStyle w:val="Contenu"/>
        <w:rPr>
          <w:rFonts w:ascii="Helvetica" w:hAnsi="Helvetica"/>
          <w:sz w:val="19"/>
          <w:szCs w:val="19"/>
        </w:rPr>
      </w:pPr>
      <w:r>
        <w:rPr>
          <w:noProof/>
          <w:lang w:eastAsia="fr-FR" w:bidi="ks-Deva"/>
        </w:rPr>
        <w:drawing>
          <wp:anchor distT="0" distB="0" distL="114300" distR="114300" simplePos="0" relativeHeight="251649536" behindDoc="0" locked="0" layoutInCell="1" allowOverlap="1" wp14:anchorId="3159FBD8" wp14:editId="641F6A14">
            <wp:simplePos x="0" y="0"/>
            <wp:positionH relativeFrom="column">
              <wp:posOffset>2605001</wp:posOffset>
            </wp:positionH>
            <wp:positionV relativeFrom="paragraph">
              <wp:posOffset>6754</wp:posOffset>
            </wp:positionV>
            <wp:extent cx="741218" cy="401897"/>
            <wp:effectExtent l="0" t="0" r="190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8683" cy="405945"/>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59776" behindDoc="0" locked="0" layoutInCell="1" allowOverlap="1" wp14:anchorId="24356E97" wp14:editId="30E04ADB">
            <wp:simplePos x="0" y="0"/>
            <wp:positionH relativeFrom="column">
              <wp:posOffset>1343718</wp:posOffset>
            </wp:positionH>
            <wp:positionV relativeFrom="paragraph">
              <wp:posOffset>3867</wp:posOffset>
            </wp:positionV>
            <wp:extent cx="762000" cy="391129"/>
            <wp:effectExtent l="0" t="0" r="0" b="9525"/>
            <wp:wrapNone/>
            <wp:docPr id="2081154892" name="Image 208115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2000" cy="391129"/>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50560" behindDoc="0" locked="0" layoutInCell="1" allowOverlap="1" wp14:anchorId="27A48FA6" wp14:editId="6F278FD8">
            <wp:simplePos x="0" y="0"/>
            <wp:positionH relativeFrom="column">
              <wp:posOffset>55765</wp:posOffset>
            </wp:positionH>
            <wp:positionV relativeFrom="paragraph">
              <wp:posOffset>20609</wp:posOffset>
            </wp:positionV>
            <wp:extent cx="762000" cy="391129"/>
            <wp:effectExtent l="0" t="0" r="0"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9471" cy="394964"/>
                    </a:xfrm>
                    <a:prstGeom prst="rect">
                      <a:avLst/>
                    </a:prstGeom>
                  </pic:spPr>
                </pic:pic>
              </a:graphicData>
            </a:graphic>
          </wp:anchor>
        </w:drawing>
      </w:r>
    </w:p>
    <w:p w14:paraId="2BF71794" w14:textId="77777777" w:rsidR="009B1C74" w:rsidRDefault="009B1C74" w:rsidP="009B1C74">
      <w:pPr>
        <w:pStyle w:val="Contenu"/>
        <w:rPr>
          <w:rFonts w:ascii="Helvetica" w:hAnsi="Helvetica"/>
          <w:sz w:val="19"/>
          <w:szCs w:val="19"/>
        </w:rPr>
      </w:pPr>
    </w:p>
    <w:p w14:paraId="4150429C" w14:textId="77777777" w:rsidR="008A745D" w:rsidRDefault="004101D6">
      <w:pPr>
        <w:spacing w:after="200"/>
        <w:rPr>
          <w:rFonts w:asciiTheme="majorHAnsi" w:eastAsiaTheme="majorEastAsia" w:hAnsiTheme="majorHAnsi" w:cstheme="majorBidi"/>
          <w:color w:val="061F57" w:themeColor="text2" w:themeShade="BF"/>
          <w:kern w:val="28"/>
          <w:sz w:val="52"/>
          <w:szCs w:val="32"/>
        </w:rPr>
      </w:pPr>
      <w:r>
        <w:rPr>
          <w:noProof/>
          <w:lang w:eastAsia="fr-FR" w:bidi="ks-Deva"/>
        </w:rPr>
        <w:drawing>
          <wp:anchor distT="0" distB="0" distL="114300" distR="114300" simplePos="0" relativeHeight="251683328" behindDoc="0" locked="0" layoutInCell="1" allowOverlap="1" wp14:anchorId="5BC648AE" wp14:editId="60DF14C0">
            <wp:simplePos x="0" y="0"/>
            <wp:positionH relativeFrom="column">
              <wp:posOffset>4017010</wp:posOffset>
            </wp:positionH>
            <wp:positionV relativeFrom="paragraph">
              <wp:posOffset>1000125</wp:posOffset>
            </wp:positionV>
            <wp:extent cx="520838" cy="280035"/>
            <wp:effectExtent l="0" t="0" r="0" b="571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838" cy="280035"/>
                    </a:xfrm>
                    <a:prstGeom prst="rect">
                      <a:avLst/>
                    </a:prstGeom>
                  </pic:spPr>
                </pic:pic>
              </a:graphicData>
            </a:graphic>
          </wp:anchor>
        </w:drawing>
      </w:r>
      <w:r>
        <w:rPr>
          <w:noProof/>
          <w:lang w:eastAsia="fr-FR" w:bidi="ks-Deva"/>
        </w:rPr>
        <w:drawing>
          <wp:anchor distT="0" distB="0" distL="114300" distR="114300" simplePos="0" relativeHeight="251682304" behindDoc="0" locked="0" layoutInCell="1" allowOverlap="1" wp14:anchorId="692BE5E9" wp14:editId="54200584">
            <wp:simplePos x="0" y="0"/>
            <wp:positionH relativeFrom="column">
              <wp:posOffset>3973830</wp:posOffset>
            </wp:positionH>
            <wp:positionV relativeFrom="paragraph">
              <wp:posOffset>649605</wp:posOffset>
            </wp:positionV>
            <wp:extent cx="563880" cy="237086"/>
            <wp:effectExtent l="0" t="0" r="762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 cy="237086"/>
                    </a:xfrm>
                    <a:prstGeom prst="rect">
                      <a:avLst/>
                    </a:prstGeom>
                  </pic:spPr>
                </pic:pic>
              </a:graphicData>
            </a:graphic>
          </wp:anchor>
        </w:drawing>
      </w:r>
      <w:r w:rsidR="003E6A31">
        <w:rPr>
          <w:noProof/>
          <w:lang w:eastAsia="fr-FR" w:bidi="ks-Deva"/>
        </w:rPr>
        <w:drawing>
          <wp:anchor distT="0" distB="0" distL="114300" distR="114300" simplePos="0" relativeHeight="251681280" behindDoc="0" locked="0" layoutInCell="1" allowOverlap="1" wp14:anchorId="6B808C0A" wp14:editId="3D895BD6">
            <wp:simplePos x="0" y="0"/>
            <wp:positionH relativeFrom="column">
              <wp:posOffset>4057650</wp:posOffset>
            </wp:positionH>
            <wp:positionV relativeFrom="paragraph">
              <wp:posOffset>177800</wp:posOffset>
            </wp:positionV>
            <wp:extent cx="365588" cy="367665"/>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588" cy="367665"/>
                    </a:xfrm>
                    <a:prstGeom prst="rect">
                      <a:avLst/>
                    </a:prstGeom>
                  </pic:spPr>
                </pic:pic>
              </a:graphicData>
            </a:graphic>
          </wp:anchor>
        </w:drawing>
      </w:r>
      <w:r w:rsidR="008A745D">
        <w:br w:type="page"/>
      </w:r>
    </w:p>
    <w:p w14:paraId="3F183D34" w14:textId="77777777" w:rsidR="009B1C74" w:rsidRDefault="009B1C74" w:rsidP="00241882">
      <w:pPr>
        <w:pStyle w:val="Titre1"/>
      </w:pPr>
      <w:bookmarkStart w:id="5" w:name="_Toc56300628"/>
      <w:r>
        <w:lastRenderedPageBreak/>
        <w:t>Les données sources</w:t>
      </w:r>
      <w:r w:rsidR="0053327A">
        <w:t xml:space="preserve"> et leur préparation</w:t>
      </w:r>
      <w:bookmarkEnd w:id="5"/>
    </w:p>
    <w:p w14:paraId="1FF0C843" w14:textId="77777777" w:rsidR="009B1C74" w:rsidRDefault="009B1C74" w:rsidP="009B1C74">
      <w:pPr>
        <w:pStyle w:val="Contenu"/>
        <w:rPr>
          <w:rFonts w:ascii="Helvetica" w:hAnsi="Helvetica"/>
          <w:sz w:val="19"/>
          <w:szCs w:val="19"/>
        </w:rPr>
      </w:pPr>
    </w:p>
    <w:p w14:paraId="733F7A0B" w14:textId="77777777" w:rsidR="00C8251E" w:rsidRDefault="00C8251E" w:rsidP="00C8251E">
      <w:pPr>
        <w:pStyle w:val="Contenu"/>
        <w:jc w:val="both"/>
        <w:rPr>
          <w:b w:val="0"/>
        </w:rPr>
      </w:pPr>
      <w:r>
        <w:rPr>
          <w:b w:val="0"/>
        </w:rPr>
        <w:t xml:space="preserve">Cette première partie de préparation des données (compréhension des champs, nettoyage des valeurs inutilisables, complétude des informations, etc) mérite que nous y passions un certain temps pour pouvoir aborder la suite du projet sereinement. </w:t>
      </w:r>
    </w:p>
    <w:p w14:paraId="6539F1AD" w14:textId="77777777" w:rsidR="006F2D69" w:rsidRDefault="008D34E5" w:rsidP="006F2D69">
      <w:pPr>
        <w:pStyle w:val="Contenu"/>
        <w:jc w:val="both"/>
        <w:rPr>
          <w:b w:val="0"/>
        </w:rPr>
      </w:pPr>
      <w:r>
        <w:rPr>
          <w:rFonts w:ascii="Helvetica" w:hAnsi="Helvetica"/>
          <w:noProof/>
          <w:sz w:val="19"/>
          <w:szCs w:val="19"/>
          <w:lang w:eastAsia="fr-FR" w:bidi="ks-Deva"/>
        </w:rPr>
        <w:drawing>
          <wp:anchor distT="0" distB="0" distL="114300" distR="114300" simplePos="0" relativeHeight="251654656" behindDoc="0" locked="0" layoutInCell="1" allowOverlap="1" wp14:anchorId="5994F27D" wp14:editId="422785C5">
            <wp:simplePos x="0" y="0"/>
            <wp:positionH relativeFrom="column">
              <wp:posOffset>19107</wp:posOffset>
            </wp:positionH>
            <wp:positionV relativeFrom="paragraph">
              <wp:posOffset>977034</wp:posOffset>
            </wp:positionV>
            <wp:extent cx="809745" cy="415636"/>
            <wp:effectExtent l="0" t="0" r="0" b="381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sidR="006F2D69">
        <w:rPr>
          <w:b w:val="0"/>
          <w:noProof/>
          <w:lang w:eastAsia="fr-FR" w:bidi="ks-Deva"/>
        </w:rPr>
        <w:drawing>
          <wp:inline distT="0" distB="0" distL="0" distR="0" wp14:anchorId="0143A0AD" wp14:editId="1A77B29D">
            <wp:extent cx="5875020" cy="975360"/>
            <wp:effectExtent l="19050" t="0" r="11430" b="0"/>
            <wp:docPr id="2081154880" name="Diagramme 20811548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AF97972" w14:textId="77777777" w:rsidR="006F2D69" w:rsidRDefault="006F2D69" w:rsidP="006F2D69">
      <w:pPr>
        <w:pStyle w:val="Contenu"/>
        <w:rPr>
          <w:rFonts w:ascii="Helvetica" w:hAnsi="Helvetica"/>
          <w:sz w:val="19"/>
          <w:szCs w:val="19"/>
        </w:rPr>
      </w:pPr>
    </w:p>
    <w:p w14:paraId="4FB5176E" w14:textId="77777777" w:rsidR="006F2D69" w:rsidRDefault="006F2D69" w:rsidP="006F2D69">
      <w:pPr>
        <w:pStyle w:val="Contenu"/>
        <w:rPr>
          <w:rFonts w:ascii="Helvetica" w:hAnsi="Helvetica"/>
          <w:sz w:val="19"/>
          <w:szCs w:val="19"/>
        </w:rPr>
      </w:pPr>
    </w:p>
    <w:p w14:paraId="7150AB1A" w14:textId="77777777" w:rsidR="006F2D69" w:rsidRPr="00C8251E" w:rsidRDefault="006F2D69" w:rsidP="00C8251E">
      <w:pPr>
        <w:pStyle w:val="Contenu"/>
        <w:jc w:val="both"/>
        <w:rPr>
          <w:b w:val="0"/>
        </w:rPr>
      </w:pPr>
    </w:p>
    <w:p w14:paraId="3EC103F9" w14:textId="77777777" w:rsidR="00C8251E" w:rsidRDefault="00C8251E" w:rsidP="009B1C74">
      <w:pPr>
        <w:pStyle w:val="Contenu"/>
        <w:rPr>
          <w:rFonts w:ascii="Helvetica" w:hAnsi="Helvetica"/>
          <w:sz w:val="19"/>
          <w:szCs w:val="19"/>
        </w:rPr>
      </w:pPr>
    </w:p>
    <w:p w14:paraId="0DC2474B" w14:textId="77777777" w:rsidR="009B1C74" w:rsidRDefault="00AF031E" w:rsidP="00241882">
      <w:pPr>
        <w:pStyle w:val="Titre2"/>
      </w:pPr>
      <w:bookmarkStart w:id="6" w:name="_Toc56300629"/>
      <w:r>
        <w:t>Récupération</w:t>
      </w:r>
      <w:r w:rsidR="009B1C74">
        <w:t xml:space="preserve"> des données</w:t>
      </w:r>
      <w:bookmarkEnd w:id="6"/>
    </w:p>
    <w:p w14:paraId="7135C7EF" w14:textId="77777777" w:rsidR="00F83DB4" w:rsidRPr="00744915" w:rsidRDefault="00F83DB4" w:rsidP="00744915">
      <w:pPr>
        <w:pStyle w:val="Titre3"/>
        <w:spacing w:after="120"/>
        <w:rPr>
          <w:b/>
          <w:bCs/>
        </w:rPr>
      </w:pPr>
      <w:bookmarkStart w:id="7" w:name="_Toc56300630"/>
      <w:r w:rsidRPr="00744915">
        <w:rPr>
          <w:b/>
          <w:bCs/>
        </w:rPr>
        <w:t>Les données vol</w:t>
      </w:r>
      <w:bookmarkEnd w:id="7"/>
    </w:p>
    <w:p w14:paraId="374404CD" w14:textId="77777777" w:rsidR="009B1C74" w:rsidRDefault="00C8251E" w:rsidP="00C8251E">
      <w:pPr>
        <w:pStyle w:val="Contenu"/>
        <w:rPr>
          <w:b w:val="0"/>
        </w:rPr>
      </w:pPr>
      <w:r>
        <w:rPr>
          <w:b w:val="0"/>
        </w:rPr>
        <w:t>Les données su</w:t>
      </w:r>
      <w:r w:rsidR="009B4B1B">
        <w:rPr>
          <w:b w:val="0"/>
        </w:rPr>
        <w:t>r les vols sont disponibles et téléchargeables sur le site du « Bureau of Transportation Statistics ». Voici l’adresse du site :</w:t>
      </w:r>
    </w:p>
    <w:p w14:paraId="4778F261" w14:textId="77777777" w:rsidR="001E165A" w:rsidRDefault="001E165A" w:rsidP="00C8251E">
      <w:pPr>
        <w:pStyle w:val="Contenu"/>
        <w:rPr>
          <w:rStyle w:val="normaltextrun"/>
          <w:rFonts w:ascii="Calibri" w:hAnsi="Calibri" w:cs="Calibri"/>
          <w:b w:val="0"/>
          <w:bCs/>
          <w:color w:val="00B0F0"/>
          <w:szCs w:val="28"/>
        </w:rPr>
      </w:pPr>
    </w:p>
    <w:p w14:paraId="05F75F24" w14:textId="77777777" w:rsidR="00CB529D" w:rsidRPr="001E165A" w:rsidRDefault="00C542F5" w:rsidP="00C8251E">
      <w:pPr>
        <w:pStyle w:val="Contenu"/>
        <w:rPr>
          <w:rStyle w:val="normaltextrun"/>
          <w:rFonts w:ascii="Calibri" w:hAnsi="Calibri" w:cs="Calibri"/>
          <w:b w:val="0"/>
          <w:bCs/>
          <w:color w:val="00B0F0"/>
          <w:szCs w:val="28"/>
        </w:rPr>
      </w:pPr>
      <w:hyperlink r:id="rId33" w:history="1">
        <w:r w:rsidR="00CB529D" w:rsidRPr="001E165A">
          <w:rPr>
            <w:rStyle w:val="Lienhypertexte"/>
            <w:rFonts w:ascii="Calibri" w:hAnsi="Calibri" w:cs="Calibri"/>
            <w:b w:val="0"/>
            <w:bCs/>
            <w:color w:val="00B0F0"/>
            <w:szCs w:val="28"/>
          </w:rPr>
          <w:t>https://www.transtats.bts.gov/Tables.asp?DB_ID=120&amp;DB_Name=Airline%20On-Time%20Performance%20Data&amp;DB_Short_Name=On-Time</w:t>
        </w:r>
      </w:hyperlink>
    </w:p>
    <w:p w14:paraId="7E098AC4" w14:textId="77777777" w:rsidR="00CB529D" w:rsidRDefault="00CB529D" w:rsidP="00C8251E">
      <w:pPr>
        <w:pStyle w:val="Contenu"/>
        <w:rPr>
          <w:color w:val="00B0F0"/>
        </w:rPr>
      </w:pPr>
    </w:p>
    <w:p w14:paraId="4F1D853A" w14:textId="77777777" w:rsidR="009B4B1B" w:rsidRPr="009B4B1B" w:rsidRDefault="006967C8" w:rsidP="00CB529D">
      <w:pPr>
        <w:pStyle w:val="Contenu"/>
        <w:rPr>
          <w:b w:val="0"/>
          <w:color w:val="00B0F0"/>
        </w:rPr>
      </w:pPr>
      <w:r>
        <w:rPr>
          <w:noProof/>
          <w:lang w:eastAsia="fr-FR" w:bidi="ks-Deva"/>
        </w:rPr>
        <w:drawing>
          <wp:anchor distT="0" distB="0" distL="114300" distR="114300" simplePos="0" relativeHeight="251646464" behindDoc="0" locked="0" layoutInCell="1" allowOverlap="1" wp14:anchorId="7D0BF97D" wp14:editId="4F6F2E8D">
            <wp:simplePos x="0" y="0"/>
            <wp:positionH relativeFrom="column">
              <wp:posOffset>3137534</wp:posOffset>
            </wp:positionH>
            <wp:positionV relativeFrom="paragraph">
              <wp:posOffset>30480</wp:posOffset>
            </wp:positionV>
            <wp:extent cx="3155741" cy="2295525"/>
            <wp:effectExtent l="19050" t="19050" r="26035"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9033" cy="2297920"/>
                    </a:xfrm>
                    <a:prstGeom prst="rect">
                      <a:avLst/>
                    </a:prstGeom>
                    <a:ln>
                      <a:solidFill>
                        <a:schemeClr val="accent1"/>
                      </a:solidFill>
                    </a:ln>
                  </pic:spPr>
                </pic:pic>
              </a:graphicData>
            </a:graphic>
          </wp:anchor>
        </w:drawing>
      </w:r>
      <w:r w:rsidR="00CB529D">
        <w:rPr>
          <w:noProof/>
          <w:lang w:eastAsia="fr-FR" w:bidi="ks-Deva"/>
        </w:rPr>
        <w:drawing>
          <wp:inline distT="0" distB="0" distL="0" distR="0" wp14:anchorId="7759BC4C" wp14:editId="4899B116">
            <wp:extent cx="2876550" cy="2333113"/>
            <wp:effectExtent l="19050" t="19050" r="19050" b="1016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9187" cy="2335252"/>
                    </a:xfrm>
                    <a:prstGeom prst="rect">
                      <a:avLst/>
                    </a:prstGeom>
                    <a:ln>
                      <a:solidFill>
                        <a:schemeClr val="accent1"/>
                      </a:solidFill>
                    </a:ln>
                  </pic:spPr>
                </pic:pic>
              </a:graphicData>
            </a:graphic>
          </wp:inline>
        </w:drawing>
      </w:r>
    </w:p>
    <w:p w14:paraId="3A8CDE02" w14:textId="77777777" w:rsidR="009B4B1B" w:rsidRDefault="009B4B1B" w:rsidP="00C8251E">
      <w:pPr>
        <w:pStyle w:val="Contenu"/>
        <w:rPr>
          <w:b w:val="0"/>
        </w:rPr>
      </w:pPr>
    </w:p>
    <w:p w14:paraId="492DC7B2" w14:textId="77777777" w:rsidR="008043B4" w:rsidRDefault="008043B4" w:rsidP="006D7FBC">
      <w:pPr>
        <w:pStyle w:val="Contenu"/>
        <w:jc w:val="both"/>
        <w:rPr>
          <w:b w:val="0"/>
        </w:rPr>
      </w:pPr>
      <w:r>
        <w:rPr>
          <w:b w:val="0"/>
        </w:rPr>
        <w:t>Le site recense des informations récoltées depuis 1987.</w:t>
      </w:r>
    </w:p>
    <w:p w14:paraId="7C52D0C0" w14:textId="77777777" w:rsidR="006D7FBC" w:rsidRDefault="008043B4" w:rsidP="006D7FBC">
      <w:pPr>
        <w:pStyle w:val="Contenu"/>
        <w:jc w:val="both"/>
        <w:rPr>
          <w:b w:val="0"/>
        </w:rPr>
      </w:pPr>
      <w:r>
        <w:rPr>
          <w:b w:val="0"/>
        </w:rPr>
        <w:t>Après une navigation sur le site pour comprendre son fonctionnement, nous avons sélectionné les champs qui sont utiles pour notre projet et nous avons commencé le téléchargement des données</w:t>
      </w:r>
      <w:r w:rsidR="006967C8">
        <w:rPr>
          <w:b w:val="0"/>
        </w:rPr>
        <w:t xml:space="preserve"> sur les années 2012 et 2013</w:t>
      </w:r>
      <w:r>
        <w:rPr>
          <w:b w:val="0"/>
        </w:rPr>
        <w:t>, mois par mois.</w:t>
      </w:r>
    </w:p>
    <w:p w14:paraId="101F54D5" w14:textId="77777777" w:rsidR="006D7FBC" w:rsidRDefault="006D7FBC" w:rsidP="006D7FBC">
      <w:pPr>
        <w:pStyle w:val="Contenu"/>
        <w:jc w:val="both"/>
        <w:rPr>
          <w:b w:val="0"/>
        </w:rPr>
      </w:pPr>
    </w:p>
    <w:p w14:paraId="1D062541" w14:textId="77777777" w:rsidR="006967C8" w:rsidRDefault="006D7FBC" w:rsidP="006D7FBC">
      <w:pPr>
        <w:pStyle w:val="Contenu"/>
        <w:jc w:val="both"/>
        <w:rPr>
          <w:b w:val="0"/>
        </w:rPr>
      </w:pPr>
      <w:r>
        <w:rPr>
          <w:b w:val="0"/>
        </w:rPr>
        <w:t xml:space="preserve">Pour information, 1 </w:t>
      </w:r>
      <w:r w:rsidR="006967C8">
        <w:rPr>
          <w:b w:val="0"/>
        </w:rPr>
        <w:t>mois de données représente environ 600 000 lignes.</w:t>
      </w:r>
    </w:p>
    <w:p w14:paraId="0FCFF918" w14:textId="77777777" w:rsidR="006967C8" w:rsidRDefault="006967C8" w:rsidP="00C8251E">
      <w:pPr>
        <w:pStyle w:val="Contenu"/>
        <w:rPr>
          <w:b w:val="0"/>
        </w:rPr>
      </w:pPr>
    </w:p>
    <w:p w14:paraId="3893D653" w14:textId="77777777" w:rsidR="008043B4" w:rsidRDefault="00CB529D" w:rsidP="00C8251E">
      <w:pPr>
        <w:pStyle w:val="Contenu"/>
        <w:rPr>
          <w:b w:val="0"/>
        </w:rPr>
      </w:pPr>
      <w:r>
        <w:rPr>
          <w:b w:val="0"/>
        </w:rPr>
        <w:t xml:space="preserve">Voici les champs que nous avons </w:t>
      </w:r>
      <w:r w:rsidR="009F1956">
        <w:rPr>
          <w:b w:val="0"/>
        </w:rPr>
        <w:t>choisis</w:t>
      </w:r>
      <w:r>
        <w:rPr>
          <w:b w:val="0"/>
        </w:rPr>
        <w:t> :</w:t>
      </w:r>
    </w:p>
    <w:p w14:paraId="1A92085E" w14:textId="77777777" w:rsidR="00105F27" w:rsidRDefault="00105F27" w:rsidP="00C8251E">
      <w:pPr>
        <w:pStyle w:val="Contenu"/>
        <w:rPr>
          <w:b w:val="0"/>
        </w:rPr>
      </w:pPr>
    </w:p>
    <w:p w14:paraId="6F57CC4C"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normaltextrun"/>
          <w:rFonts w:ascii="Calibri" w:eastAsiaTheme="majorEastAsia" w:hAnsi="Calibri" w:cs="Calibri"/>
          <w:b/>
          <w:bCs w:val="0"/>
          <w:sz w:val="22"/>
          <w:szCs w:val="22"/>
          <w:lang w:val="en-US"/>
        </w:rPr>
        <w:t>Time </w:t>
      </w:r>
      <w:r w:rsidRPr="00105F27">
        <w:rPr>
          <w:rStyle w:val="spellingerror"/>
          <w:rFonts w:ascii="Calibri" w:eastAsiaTheme="minorEastAsia" w:hAnsi="Calibri" w:cs="Calibri"/>
          <w:b/>
          <w:bCs w:val="0"/>
          <w:sz w:val="22"/>
          <w:lang w:val="en-US"/>
        </w:rPr>
        <w:t>period</w:t>
      </w:r>
      <w:r w:rsidRPr="006F2D69">
        <w:rPr>
          <w:rStyle w:val="normaltextrun"/>
          <w:rFonts w:ascii="Calibri" w:eastAsiaTheme="majorEastAsia" w:hAnsi="Calibri" w:cs="Calibri"/>
          <w:sz w:val="22"/>
          <w:szCs w:val="22"/>
          <w:lang w:val="en-US"/>
        </w:rPr>
        <w:t> : </w:t>
      </w:r>
      <w:r w:rsidRPr="006F2D69">
        <w:rPr>
          <w:rStyle w:val="spellingerror"/>
          <w:rFonts w:ascii="Calibri" w:eastAsiaTheme="minorEastAsia" w:hAnsi="Calibri" w:cs="Calibri"/>
          <w:sz w:val="22"/>
          <w:lang w:val="en-US"/>
        </w:rPr>
        <w:t>Year</w:t>
      </w:r>
      <w:r w:rsidRPr="006F2D69">
        <w:rPr>
          <w:rStyle w:val="normaltextrun"/>
          <w:rFonts w:ascii="Calibri" w:eastAsiaTheme="majorEastAsia" w:hAnsi="Calibri" w:cs="Calibri"/>
          <w:sz w:val="22"/>
          <w:szCs w:val="22"/>
          <w:lang w:val="en-US"/>
        </w:rPr>
        <w:t>, Quarter, </w:t>
      </w:r>
      <w:r w:rsidRPr="006F2D69">
        <w:rPr>
          <w:rStyle w:val="spellingerror"/>
          <w:rFonts w:ascii="Calibri" w:eastAsiaTheme="minorEastAsia" w:hAnsi="Calibri" w:cs="Calibri"/>
          <w:sz w:val="22"/>
          <w:lang w:val="en-US"/>
        </w:rPr>
        <w:t>Month</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DayOfMonth</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DayOfWeek</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FlightDate</w:t>
      </w:r>
      <w:r w:rsidRPr="006F2D69">
        <w:rPr>
          <w:rStyle w:val="eop"/>
          <w:rFonts w:ascii="Calibri" w:hAnsi="Calibri" w:cs="Calibri"/>
          <w:sz w:val="22"/>
          <w:szCs w:val="22"/>
          <w:lang w:val="en-US"/>
        </w:rPr>
        <w:t> </w:t>
      </w:r>
    </w:p>
    <w:p w14:paraId="16456AC2"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spellingerror"/>
          <w:rFonts w:ascii="Calibri" w:eastAsiaTheme="minorEastAsia" w:hAnsi="Calibri" w:cs="Calibri"/>
          <w:b/>
          <w:bCs w:val="0"/>
          <w:sz w:val="22"/>
          <w:lang w:val="en-US"/>
        </w:rPr>
        <w:t>Airline</w:t>
      </w:r>
      <w:r w:rsidRPr="006F2D69">
        <w:rPr>
          <w:rStyle w:val="normaltextrun"/>
          <w:rFonts w:ascii="Calibri" w:eastAsiaTheme="majorEastAsia" w:hAnsi="Calibri" w:cs="Calibri"/>
          <w:sz w:val="22"/>
          <w:szCs w:val="22"/>
          <w:lang w:val="en-US"/>
        </w:rPr>
        <w:t> : </w:t>
      </w:r>
      <w:r w:rsidRPr="006F2D69">
        <w:rPr>
          <w:rStyle w:val="spellingerror"/>
          <w:rFonts w:ascii="Calibri" w:eastAsiaTheme="minorEastAsia" w:hAnsi="Calibri" w:cs="Calibri"/>
          <w:sz w:val="22"/>
          <w:lang w:val="en-US"/>
        </w:rPr>
        <w:t>Reporting_Airline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DOT_ID_Reporting_Airline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IATA_CODE_Reporting_Airline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Tail_Number</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Flight_Number_Reporting_Airline</w:t>
      </w:r>
      <w:r w:rsidRPr="006F2D69">
        <w:rPr>
          <w:rStyle w:val="eop"/>
          <w:rFonts w:ascii="Calibri" w:hAnsi="Calibri" w:cs="Calibri"/>
          <w:sz w:val="22"/>
          <w:szCs w:val="22"/>
          <w:lang w:val="en-US"/>
        </w:rPr>
        <w:t> </w:t>
      </w:r>
    </w:p>
    <w:p w14:paraId="001D64BB"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normaltextrun"/>
          <w:rFonts w:ascii="Calibri" w:eastAsiaTheme="majorEastAsia" w:hAnsi="Calibri" w:cs="Calibri"/>
          <w:b/>
          <w:bCs w:val="0"/>
          <w:sz w:val="22"/>
          <w:szCs w:val="22"/>
          <w:lang w:val="en-US"/>
        </w:rPr>
        <w:t>Origin</w:t>
      </w:r>
      <w:r w:rsidRPr="006F2D69">
        <w:rPr>
          <w:rStyle w:val="normaltextrun"/>
          <w:rFonts w:ascii="Calibri" w:eastAsiaTheme="majorEastAsia" w:hAnsi="Calibri" w:cs="Calibri"/>
          <w:sz w:val="22"/>
          <w:szCs w:val="22"/>
          <w:lang w:val="en-US"/>
        </w:rPr>
        <w:t xml:space="preserve"> : Origin Airport ID, Origin </w:t>
      </w:r>
      <w:r w:rsidRPr="006F2D69">
        <w:rPr>
          <w:rStyle w:val="spellingerror"/>
          <w:rFonts w:ascii="Calibri" w:eastAsiaTheme="minorEastAsia" w:hAnsi="Calibri" w:cs="Calibri"/>
          <w:sz w:val="22"/>
          <w:lang w:val="en-US"/>
        </w:rPr>
        <w:t>Airpot</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SeqID</w:t>
      </w:r>
      <w:r w:rsidRPr="006F2D69">
        <w:rPr>
          <w:rStyle w:val="normaltextrun"/>
          <w:rFonts w:ascii="Calibri" w:eastAsiaTheme="majorEastAsia" w:hAnsi="Calibri" w:cs="Calibri"/>
          <w:sz w:val="22"/>
          <w:szCs w:val="22"/>
          <w:lang w:val="en-US"/>
        </w:rPr>
        <w:t>, Origin, </w:t>
      </w:r>
      <w:r w:rsidRPr="006F2D69">
        <w:rPr>
          <w:rStyle w:val="spellingerror"/>
          <w:rFonts w:ascii="Calibri" w:eastAsiaTheme="minorEastAsia" w:hAnsi="Calibri" w:cs="Calibri"/>
          <w:sz w:val="22"/>
          <w:lang w:val="en-US"/>
        </w:rPr>
        <w:t>OriginCityName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OriginState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OriginStateT</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ips</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OriginStateName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OriginWac</w:t>
      </w:r>
      <w:r w:rsidRPr="006F2D69">
        <w:rPr>
          <w:rStyle w:val="eop"/>
          <w:rFonts w:ascii="Calibri" w:hAnsi="Calibri" w:cs="Calibri"/>
          <w:sz w:val="22"/>
          <w:szCs w:val="22"/>
          <w:lang w:val="en-US"/>
        </w:rPr>
        <w:t> </w:t>
      </w:r>
    </w:p>
    <w:p w14:paraId="02ADFBA8" w14:textId="77777777" w:rsidR="00CB529D"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rPr>
      </w:pPr>
      <w:r w:rsidRPr="00105F27">
        <w:rPr>
          <w:rStyle w:val="normaltextrun"/>
          <w:rFonts w:ascii="Calibri" w:eastAsiaTheme="majorEastAsia" w:hAnsi="Calibri" w:cs="Calibri"/>
          <w:b/>
          <w:bCs w:val="0"/>
          <w:sz w:val="22"/>
          <w:szCs w:val="22"/>
        </w:rPr>
        <w:t>Destination</w:t>
      </w:r>
      <w:r>
        <w:rPr>
          <w:rStyle w:val="normaltextrun"/>
          <w:rFonts w:ascii="Calibri" w:eastAsiaTheme="majorEastAsia" w:hAnsi="Calibri" w:cs="Calibri"/>
          <w:sz w:val="22"/>
          <w:szCs w:val="22"/>
        </w:rPr>
        <w:t xml:space="preserve"> : Destination Airport ID, Destination </w:t>
      </w:r>
      <w:r>
        <w:rPr>
          <w:rStyle w:val="spellingerror"/>
          <w:rFonts w:ascii="Calibri" w:eastAsiaTheme="minorEastAsia" w:hAnsi="Calibri" w:cs="Calibri"/>
          <w:sz w:val="22"/>
        </w:rPr>
        <w:t>Airpot</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SeqID</w:t>
      </w:r>
      <w:r>
        <w:rPr>
          <w:rStyle w:val="normaltextrun"/>
          <w:rFonts w:ascii="Calibri" w:eastAsiaTheme="majorEastAsia" w:hAnsi="Calibri" w:cs="Calibri"/>
          <w:sz w:val="22"/>
          <w:szCs w:val="22"/>
        </w:rPr>
        <w:t>, Destination, </w:t>
      </w:r>
      <w:r>
        <w:rPr>
          <w:rStyle w:val="spellingerror"/>
          <w:rFonts w:ascii="Calibri" w:eastAsiaTheme="minorEastAsia" w:hAnsi="Calibri" w:cs="Calibri"/>
          <w:sz w:val="22"/>
        </w:rPr>
        <w:t>DestinationCityName</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DestinationState</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DestinationStateTips</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DestinationStateName</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DestinationWac</w:t>
      </w:r>
      <w:r>
        <w:rPr>
          <w:rStyle w:val="eop"/>
          <w:rFonts w:ascii="Calibri" w:hAnsi="Calibri" w:cs="Calibri"/>
          <w:sz w:val="22"/>
          <w:szCs w:val="22"/>
        </w:rPr>
        <w:t> </w:t>
      </w:r>
    </w:p>
    <w:p w14:paraId="679C0577" w14:textId="77777777" w:rsidR="00CB529D"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rPr>
      </w:pPr>
      <w:r w:rsidRPr="00105F27">
        <w:rPr>
          <w:rStyle w:val="spellingerror"/>
          <w:rFonts w:ascii="Calibri" w:eastAsiaTheme="minorEastAsia" w:hAnsi="Calibri" w:cs="Calibri"/>
          <w:b/>
          <w:bCs w:val="0"/>
          <w:sz w:val="22"/>
        </w:rPr>
        <w:t>Departure</w:t>
      </w:r>
      <w:r w:rsidRPr="00105F27">
        <w:rPr>
          <w:rStyle w:val="normaltextrun"/>
          <w:rFonts w:ascii="Calibri" w:eastAsiaTheme="majorEastAsia" w:hAnsi="Calibri" w:cs="Calibri"/>
          <w:b/>
          <w:bCs w:val="0"/>
          <w:sz w:val="22"/>
          <w:szCs w:val="22"/>
        </w:rPr>
        <w:t> Performance</w:t>
      </w:r>
      <w:r>
        <w:rPr>
          <w:rStyle w:val="normaltextrun"/>
          <w:rFonts w:ascii="Calibri" w:eastAsiaTheme="majorEastAsia" w:hAnsi="Calibri" w:cs="Calibri"/>
          <w:sz w:val="22"/>
          <w:szCs w:val="22"/>
        </w:rPr>
        <w:t xml:space="preserve"> : </w:t>
      </w:r>
      <w:r>
        <w:rPr>
          <w:rStyle w:val="spellingerror"/>
          <w:rFonts w:ascii="Calibri" w:eastAsiaTheme="minorEastAsia" w:hAnsi="Calibri" w:cs="Calibri"/>
          <w:sz w:val="22"/>
        </w:rPr>
        <w:t>CRSDepTime</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DepTime</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actual</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departure</w:t>
      </w:r>
      <w:r>
        <w:rPr>
          <w:rStyle w:val="normaltextrun"/>
          <w:rFonts w:ascii="Calibri" w:eastAsiaTheme="majorEastAsia" w:hAnsi="Calibri" w:cs="Calibri"/>
          <w:sz w:val="22"/>
          <w:szCs w:val="22"/>
        </w:rPr>
        <w:t> local time, 4 chiffres), </w:t>
      </w:r>
      <w:r>
        <w:rPr>
          <w:rStyle w:val="spellingerror"/>
          <w:rFonts w:ascii="Calibri" w:eastAsiaTheme="minorEastAsia" w:hAnsi="Calibri" w:cs="Calibri"/>
          <w:sz w:val="22"/>
        </w:rPr>
        <w:t>DepDelay</w:t>
      </w:r>
      <w:r>
        <w:rPr>
          <w:rStyle w:val="normaltextrun"/>
          <w:rFonts w:ascii="Calibri" w:eastAsiaTheme="majorEastAsia" w:hAnsi="Calibri" w:cs="Calibri"/>
          <w:sz w:val="22"/>
          <w:szCs w:val="22"/>
        </w:rPr>
        <w:t>, </w:t>
      </w:r>
      <w:r>
        <w:rPr>
          <w:rStyle w:val="spellingerror"/>
          <w:rFonts w:ascii="Calibri" w:eastAsiaTheme="minorEastAsia" w:hAnsi="Calibri" w:cs="Calibri"/>
          <w:sz w:val="22"/>
        </w:rPr>
        <w:t>DepDelayMinutes</w:t>
      </w:r>
      <w:r>
        <w:rPr>
          <w:rStyle w:val="normaltextrun"/>
          <w:rFonts w:ascii="Calibri" w:eastAsiaTheme="majorEastAsia" w:hAnsi="Calibri" w:cs="Calibri"/>
          <w:sz w:val="22"/>
          <w:szCs w:val="22"/>
        </w:rPr>
        <w:t>, DepDel15 (si sup 15 min, alors 1), </w:t>
      </w:r>
      <w:r>
        <w:rPr>
          <w:rStyle w:val="spellingerror"/>
          <w:rFonts w:ascii="Calibri" w:eastAsiaTheme="minorEastAsia" w:hAnsi="Calibri" w:cs="Calibri"/>
          <w:sz w:val="22"/>
        </w:rPr>
        <w:t>DepartureDelayGroups</w:t>
      </w:r>
      <w:r>
        <w:rPr>
          <w:rStyle w:val="eop"/>
          <w:rFonts w:ascii="Calibri" w:hAnsi="Calibri" w:cs="Calibri"/>
          <w:sz w:val="22"/>
          <w:szCs w:val="22"/>
        </w:rPr>
        <w:t> </w:t>
      </w:r>
    </w:p>
    <w:p w14:paraId="678A9F9A"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spellingerror"/>
          <w:rFonts w:ascii="Calibri" w:eastAsiaTheme="minorEastAsia" w:hAnsi="Calibri" w:cs="Calibri"/>
          <w:b/>
          <w:bCs w:val="0"/>
          <w:sz w:val="22"/>
          <w:lang w:val="en-US"/>
        </w:rPr>
        <w:t>Arrival</w:t>
      </w:r>
      <w:r w:rsidRPr="00105F27">
        <w:rPr>
          <w:rStyle w:val="normaltextrun"/>
          <w:rFonts w:ascii="Calibri" w:eastAsiaTheme="majorEastAsia" w:hAnsi="Calibri" w:cs="Calibri"/>
          <w:b/>
          <w:bCs w:val="0"/>
          <w:sz w:val="22"/>
          <w:szCs w:val="22"/>
          <w:lang w:val="en-US"/>
        </w:rPr>
        <w:t> Performance</w:t>
      </w:r>
      <w:r w:rsidRPr="006F2D69">
        <w:rPr>
          <w:rStyle w:val="normaltextrun"/>
          <w:rFonts w:ascii="Calibri" w:eastAsiaTheme="majorEastAsia" w:hAnsi="Calibri" w:cs="Calibri"/>
          <w:sz w:val="22"/>
          <w:szCs w:val="22"/>
          <w:lang w:val="en-US"/>
        </w:rPr>
        <w:t xml:space="preserve"> : CRS </w:t>
      </w:r>
      <w:r w:rsidRPr="006F2D69">
        <w:rPr>
          <w:rStyle w:val="spellingerror"/>
          <w:rFonts w:ascii="Calibri" w:eastAsiaTheme="minorEastAsia" w:hAnsi="Calibri" w:cs="Calibri"/>
          <w:sz w:val="22"/>
          <w:lang w:val="en-US"/>
        </w:rPr>
        <w:t>Arrival</w:t>
      </w:r>
      <w:r w:rsidRPr="006F2D69">
        <w:rPr>
          <w:rStyle w:val="normaltextrun"/>
          <w:rFonts w:ascii="Calibri" w:eastAsiaTheme="majorEastAsia" w:hAnsi="Calibri" w:cs="Calibri"/>
          <w:sz w:val="22"/>
          <w:szCs w:val="22"/>
          <w:lang w:val="en-US"/>
        </w:rPr>
        <w:t> Time, </w:t>
      </w:r>
      <w:r w:rsidRPr="006F2D69">
        <w:rPr>
          <w:rStyle w:val="spellingerror"/>
          <w:rFonts w:ascii="Calibri" w:eastAsiaTheme="minorEastAsia" w:hAnsi="Calibri" w:cs="Calibri"/>
          <w:sz w:val="22"/>
          <w:lang w:val="en-US"/>
        </w:rPr>
        <w:t>Actual</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Arrival</w:t>
      </w:r>
      <w:r w:rsidRPr="006F2D69">
        <w:rPr>
          <w:rStyle w:val="normaltextrun"/>
          <w:rFonts w:ascii="Calibri" w:eastAsiaTheme="majorEastAsia" w:hAnsi="Calibri" w:cs="Calibri"/>
          <w:sz w:val="22"/>
          <w:szCs w:val="22"/>
          <w:lang w:val="en-US"/>
        </w:rPr>
        <w:t> Time, </w:t>
      </w:r>
      <w:r w:rsidRPr="006F2D69">
        <w:rPr>
          <w:rStyle w:val="spellingerror"/>
          <w:rFonts w:ascii="Calibri" w:eastAsiaTheme="minorEastAsia" w:hAnsi="Calibri" w:cs="Calibri"/>
          <w:sz w:val="22"/>
          <w:lang w:val="en-US"/>
        </w:rPr>
        <w:t>ArrDelay</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ArrDelayMinutes</w:t>
      </w:r>
      <w:r w:rsidRPr="006F2D69">
        <w:rPr>
          <w:rStyle w:val="normaltextrun"/>
          <w:rFonts w:ascii="Calibri" w:eastAsiaTheme="majorEastAsia" w:hAnsi="Calibri" w:cs="Calibri"/>
          <w:sz w:val="22"/>
          <w:szCs w:val="22"/>
          <w:lang w:val="en-US"/>
        </w:rPr>
        <w:t>, ArrDel15, ArrDel15, </w:t>
      </w:r>
      <w:r w:rsidRPr="006F2D69">
        <w:rPr>
          <w:rStyle w:val="spellingerror"/>
          <w:rFonts w:ascii="Calibri" w:eastAsiaTheme="minorEastAsia" w:hAnsi="Calibri" w:cs="Calibri"/>
          <w:sz w:val="22"/>
          <w:lang w:val="en-US"/>
        </w:rPr>
        <w:t>ArrivalDelayGroups</w:t>
      </w:r>
      <w:r w:rsidRPr="006F2D69">
        <w:rPr>
          <w:rStyle w:val="eop"/>
          <w:rFonts w:ascii="Calibri" w:hAnsi="Calibri" w:cs="Calibri"/>
          <w:sz w:val="22"/>
          <w:szCs w:val="22"/>
          <w:lang w:val="en-US"/>
        </w:rPr>
        <w:t> </w:t>
      </w:r>
    </w:p>
    <w:p w14:paraId="4C19BAC0"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spellingerror"/>
          <w:rFonts w:ascii="Calibri" w:eastAsiaTheme="minorEastAsia" w:hAnsi="Calibri" w:cs="Calibri"/>
          <w:b/>
          <w:bCs w:val="0"/>
          <w:sz w:val="22"/>
          <w:lang w:val="en-US"/>
        </w:rPr>
        <w:t>Cancellations</w:t>
      </w:r>
      <w:r w:rsidRPr="00105F27">
        <w:rPr>
          <w:rStyle w:val="normaltextrun"/>
          <w:rFonts w:ascii="Calibri" w:eastAsiaTheme="majorEastAsia" w:hAnsi="Calibri" w:cs="Calibri"/>
          <w:b/>
          <w:bCs w:val="0"/>
          <w:sz w:val="22"/>
          <w:szCs w:val="22"/>
          <w:lang w:val="en-US"/>
        </w:rPr>
        <w:t> and Diversions</w:t>
      </w:r>
      <w:r w:rsidRPr="006F2D69">
        <w:rPr>
          <w:rStyle w:val="normaltextrun"/>
          <w:rFonts w:ascii="Calibri" w:eastAsiaTheme="majorEastAsia" w:hAnsi="Calibri" w:cs="Calibri"/>
          <w:sz w:val="22"/>
          <w:szCs w:val="22"/>
          <w:lang w:val="en-US"/>
        </w:rPr>
        <w:t xml:space="preserve"> : </w:t>
      </w:r>
      <w:r w:rsidRPr="006F2D69">
        <w:rPr>
          <w:rStyle w:val="spellingerror"/>
          <w:rFonts w:ascii="Calibri" w:eastAsiaTheme="minorEastAsia" w:hAnsi="Calibri" w:cs="Calibri"/>
          <w:sz w:val="22"/>
          <w:lang w:val="en-US"/>
        </w:rPr>
        <w:t>Cancelled</w:t>
      </w:r>
      <w:r w:rsidRPr="006F2D69">
        <w:rPr>
          <w:rStyle w:val="normaltextrun"/>
          <w:rFonts w:ascii="Calibri" w:eastAsiaTheme="majorEastAsia" w:hAnsi="Calibri" w:cs="Calibri"/>
          <w:sz w:val="22"/>
          <w:szCs w:val="22"/>
          <w:lang w:val="en-US"/>
        </w:rPr>
        <w:t> (1=yes), </w:t>
      </w:r>
      <w:r w:rsidRPr="006F2D69">
        <w:rPr>
          <w:rStyle w:val="spellingerror"/>
          <w:rFonts w:ascii="Calibri" w:eastAsiaTheme="minorEastAsia" w:hAnsi="Calibri" w:cs="Calibri"/>
          <w:sz w:val="22"/>
          <w:lang w:val="en-US"/>
        </w:rPr>
        <w:t>Diverted</w:t>
      </w:r>
      <w:r w:rsidRPr="006F2D69">
        <w:rPr>
          <w:rStyle w:val="normaltextrun"/>
          <w:rFonts w:ascii="Calibri" w:eastAsiaTheme="majorEastAsia" w:hAnsi="Calibri" w:cs="Calibri"/>
          <w:sz w:val="22"/>
          <w:szCs w:val="22"/>
          <w:lang w:val="en-US"/>
        </w:rPr>
        <w:t> (1=yes)</w:t>
      </w:r>
      <w:r w:rsidRPr="006F2D69">
        <w:rPr>
          <w:rStyle w:val="eop"/>
          <w:rFonts w:ascii="Calibri" w:hAnsi="Calibri" w:cs="Calibri"/>
          <w:sz w:val="22"/>
          <w:szCs w:val="22"/>
          <w:lang w:val="en-US"/>
        </w:rPr>
        <w:t> </w:t>
      </w:r>
    </w:p>
    <w:p w14:paraId="121E2F7F"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normaltextrun"/>
          <w:rFonts w:ascii="Calibri" w:eastAsiaTheme="majorEastAsia" w:hAnsi="Calibri" w:cs="Calibri"/>
          <w:b/>
          <w:bCs w:val="0"/>
          <w:sz w:val="22"/>
          <w:szCs w:val="22"/>
          <w:lang w:val="en-US"/>
        </w:rPr>
        <w:t>Flight </w:t>
      </w:r>
      <w:r w:rsidRPr="00105F27">
        <w:rPr>
          <w:rStyle w:val="spellingerror"/>
          <w:rFonts w:ascii="Calibri" w:eastAsiaTheme="minorEastAsia" w:hAnsi="Calibri" w:cs="Calibri"/>
          <w:b/>
          <w:bCs w:val="0"/>
          <w:sz w:val="22"/>
          <w:lang w:val="en-US"/>
        </w:rPr>
        <w:t>Summaries</w:t>
      </w:r>
      <w:r w:rsidRPr="006F2D69">
        <w:rPr>
          <w:rStyle w:val="normaltextrun"/>
          <w:rFonts w:ascii="Calibri" w:eastAsiaTheme="majorEastAsia" w:hAnsi="Calibri" w:cs="Calibri"/>
          <w:sz w:val="22"/>
          <w:szCs w:val="22"/>
          <w:lang w:val="en-US"/>
        </w:rPr>
        <w:t> : CRS </w:t>
      </w:r>
      <w:r w:rsidRPr="006F2D69">
        <w:rPr>
          <w:rStyle w:val="spellingerror"/>
          <w:rFonts w:ascii="Calibri" w:eastAsiaTheme="minorEastAsia" w:hAnsi="Calibri" w:cs="Calibri"/>
          <w:sz w:val="22"/>
          <w:lang w:val="en-US"/>
        </w:rPr>
        <w:t>Elapsed</w:t>
      </w:r>
      <w:r w:rsidRPr="006F2D69">
        <w:rPr>
          <w:rStyle w:val="normaltextrun"/>
          <w:rFonts w:ascii="Calibri" w:eastAsiaTheme="majorEastAsia" w:hAnsi="Calibri" w:cs="Calibri"/>
          <w:sz w:val="22"/>
          <w:szCs w:val="22"/>
          <w:lang w:val="en-US"/>
        </w:rPr>
        <w:t> Time, </w:t>
      </w:r>
      <w:r w:rsidRPr="006F2D69">
        <w:rPr>
          <w:rStyle w:val="spellingerror"/>
          <w:rFonts w:ascii="Calibri" w:eastAsiaTheme="minorEastAsia" w:hAnsi="Calibri" w:cs="Calibri"/>
          <w:sz w:val="22"/>
          <w:lang w:val="en-US"/>
        </w:rPr>
        <w:t>Actual</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Elapsed</w:t>
      </w:r>
      <w:r w:rsidRPr="006F2D69">
        <w:rPr>
          <w:rStyle w:val="normaltextrun"/>
          <w:rFonts w:ascii="Calibri" w:eastAsiaTheme="majorEastAsia" w:hAnsi="Calibri" w:cs="Calibri"/>
          <w:sz w:val="22"/>
          <w:szCs w:val="22"/>
          <w:lang w:val="en-US"/>
        </w:rPr>
        <w:t> time, </w:t>
      </w:r>
      <w:r w:rsidRPr="006F2D69">
        <w:rPr>
          <w:rStyle w:val="spellingerror"/>
          <w:rFonts w:ascii="Calibri" w:eastAsiaTheme="minorEastAsia" w:hAnsi="Calibri" w:cs="Calibri"/>
          <w:sz w:val="22"/>
          <w:lang w:val="en-US"/>
        </w:rPr>
        <w:t>AirTime</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Flights</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numbers</w:t>
      </w:r>
      <w:r w:rsidRPr="006F2D69">
        <w:rPr>
          <w:rStyle w:val="normaltextrun"/>
          <w:rFonts w:ascii="Calibri" w:eastAsiaTheme="majorEastAsia" w:hAnsi="Calibri" w:cs="Calibri"/>
          <w:sz w:val="22"/>
          <w:szCs w:val="22"/>
          <w:lang w:val="en-US"/>
        </w:rPr>
        <w:t> of </w:t>
      </w:r>
      <w:r w:rsidRPr="006F2D69">
        <w:rPr>
          <w:rStyle w:val="spellingerror"/>
          <w:rFonts w:ascii="Calibri" w:eastAsiaTheme="minorEastAsia" w:hAnsi="Calibri" w:cs="Calibri"/>
          <w:sz w:val="22"/>
          <w:lang w:val="en-US"/>
        </w:rPr>
        <w:t>flights</w:t>
      </w:r>
      <w:r w:rsidRPr="006F2D69">
        <w:rPr>
          <w:rStyle w:val="normaltextrun"/>
          <w:rFonts w:ascii="Calibri" w:eastAsiaTheme="majorEastAsia" w:hAnsi="Calibri" w:cs="Calibri"/>
          <w:sz w:val="22"/>
          <w:szCs w:val="22"/>
          <w:lang w:val="en-US"/>
        </w:rPr>
        <w:t>), Distance (miles)</w:t>
      </w:r>
      <w:r w:rsidRPr="006F2D69">
        <w:rPr>
          <w:rStyle w:val="eop"/>
          <w:rFonts w:ascii="Calibri" w:hAnsi="Calibri" w:cs="Calibri"/>
          <w:sz w:val="22"/>
          <w:szCs w:val="22"/>
          <w:lang w:val="en-US"/>
        </w:rPr>
        <w:t> </w:t>
      </w:r>
    </w:p>
    <w:p w14:paraId="2B10C326" w14:textId="77777777" w:rsidR="00CB529D" w:rsidRPr="006F2D69" w:rsidRDefault="00CB529D" w:rsidP="00C6363E">
      <w:pPr>
        <w:pStyle w:val="paragraph"/>
        <w:numPr>
          <w:ilvl w:val="0"/>
          <w:numId w:val="14"/>
        </w:numPr>
        <w:spacing w:before="0" w:beforeAutospacing="0" w:after="0" w:afterAutospacing="0"/>
        <w:ind w:left="360"/>
        <w:textAlignment w:val="baseline"/>
        <w:rPr>
          <w:rFonts w:ascii="Calibri" w:hAnsi="Calibri" w:cs="Calibri"/>
          <w:sz w:val="22"/>
          <w:szCs w:val="22"/>
          <w:lang w:val="en-US"/>
        </w:rPr>
      </w:pPr>
      <w:r w:rsidRPr="00105F27">
        <w:rPr>
          <w:rStyle w:val="normaltextrun"/>
          <w:rFonts w:ascii="Calibri" w:eastAsiaTheme="majorEastAsia" w:hAnsi="Calibri" w:cs="Calibri"/>
          <w:b/>
          <w:bCs w:val="0"/>
          <w:sz w:val="22"/>
          <w:szCs w:val="22"/>
          <w:lang w:val="en-US"/>
        </w:rPr>
        <w:t>Cause of Delay</w:t>
      </w:r>
      <w:r w:rsidRPr="006F2D69">
        <w:rPr>
          <w:rStyle w:val="normaltextrun"/>
          <w:rFonts w:ascii="Calibri" w:eastAsiaTheme="majorEastAsia" w:hAnsi="Calibri" w:cs="Calibri"/>
          <w:sz w:val="22"/>
          <w:szCs w:val="22"/>
          <w:lang w:val="en-US"/>
        </w:rPr>
        <w:t xml:space="preserve"> : </w:t>
      </w:r>
      <w:r w:rsidRPr="006F2D69">
        <w:rPr>
          <w:rStyle w:val="spellingerror"/>
          <w:rFonts w:ascii="Calibri" w:eastAsiaTheme="minorEastAsia" w:hAnsi="Calibri" w:cs="Calibri"/>
          <w:sz w:val="22"/>
          <w:lang w:val="en-US"/>
        </w:rPr>
        <w:t>CarrierDelay</w:t>
      </w:r>
      <w:r w:rsidRPr="006F2D69">
        <w:rPr>
          <w:rStyle w:val="normaltextrun"/>
          <w:rFonts w:ascii="Calibri" w:eastAsiaTheme="majorEastAsia" w:hAnsi="Calibri" w:cs="Calibri"/>
          <w:sz w:val="22"/>
          <w:szCs w:val="22"/>
          <w:lang w:val="en-US"/>
        </w:rPr>
        <w:t> (en min), </w:t>
      </w:r>
      <w:r w:rsidRPr="006F2D69">
        <w:rPr>
          <w:rStyle w:val="spellingerror"/>
          <w:rFonts w:ascii="Calibri" w:eastAsiaTheme="minorEastAsia" w:hAnsi="Calibri" w:cs="Calibri"/>
          <w:sz w:val="22"/>
          <w:lang w:val="en-US"/>
        </w:rPr>
        <w:t>WeatherDelay</w:t>
      </w:r>
      <w:r w:rsidRPr="006F2D69">
        <w:rPr>
          <w:rStyle w:val="normaltextrun"/>
          <w:rFonts w:ascii="Calibri" w:eastAsiaTheme="majorEastAsia" w:hAnsi="Calibri" w:cs="Calibri"/>
          <w:sz w:val="22"/>
          <w:szCs w:val="22"/>
          <w:lang w:val="en-US"/>
        </w:rPr>
        <w:t> (en min), </w:t>
      </w:r>
      <w:r w:rsidRPr="006F2D69">
        <w:rPr>
          <w:rStyle w:val="spellingerror"/>
          <w:rFonts w:ascii="Calibri" w:eastAsiaTheme="minorEastAsia" w:hAnsi="Calibri" w:cs="Calibri"/>
          <w:sz w:val="22"/>
          <w:lang w:val="en-US"/>
        </w:rPr>
        <w:t>NASDelay</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SecurityDelay</w:t>
      </w:r>
      <w:r w:rsidRPr="006F2D69">
        <w:rPr>
          <w:rStyle w:val="normaltextrun"/>
          <w:rFonts w:ascii="Calibri" w:eastAsiaTheme="majorEastAsia" w:hAnsi="Calibri" w:cs="Calibri"/>
          <w:sz w:val="22"/>
          <w:szCs w:val="22"/>
          <w:lang w:val="en-US"/>
        </w:rPr>
        <w:t>, </w:t>
      </w:r>
      <w:r w:rsidRPr="006F2D69">
        <w:rPr>
          <w:rStyle w:val="spellingerror"/>
          <w:rFonts w:ascii="Calibri" w:eastAsiaTheme="minorEastAsia" w:hAnsi="Calibri" w:cs="Calibri"/>
          <w:sz w:val="22"/>
          <w:lang w:val="en-US"/>
        </w:rPr>
        <w:t>LateAircraftDelay</w:t>
      </w:r>
      <w:r w:rsidRPr="006F2D69">
        <w:rPr>
          <w:rStyle w:val="eop"/>
          <w:rFonts w:ascii="Calibri" w:hAnsi="Calibri" w:cs="Calibri"/>
          <w:sz w:val="22"/>
          <w:szCs w:val="22"/>
          <w:lang w:val="en-US"/>
        </w:rPr>
        <w:t> </w:t>
      </w:r>
    </w:p>
    <w:p w14:paraId="3D1B627F" w14:textId="77777777" w:rsidR="008043B4" w:rsidRPr="0010106C" w:rsidRDefault="008043B4" w:rsidP="00C8251E">
      <w:pPr>
        <w:pStyle w:val="Contenu"/>
        <w:rPr>
          <w:b w:val="0"/>
          <w:lang w:val="en-US"/>
        </w:rPr>
      </w:pPr>
    </w:p>
    <w:p w14:paraId="5E9E65DF" w14:textId="77777777" w:rsidR="008043B4" w:rsidRPr="0010106C" w:rsidRDefault="008043B4" w:rsidP="00C8251E">
      <w:pPr>
        <w:pStyle w:val="Contenu"/>
        <w:rPr>
          <w:b w:val="0"/>
          <w:lang w:val="en-US"/>
        </w:rPr>
      </w:pPr>
    </w:p>
    <w:p w14:paraId="7DB6FDA4" w14:textId="77777777" w:rsidR="00F83DB4" w:rsidRPr="00744915" w:rsidRDefault="00F83DB4" w:rsidP="00744915">
      <w:pPr>
        <w:pStyle w:val="Titre3"/>
        <w:spacing w:after="120"/>
        <w:rPr>
          <w:b/>
          <w:bCs/>
        </w:rPr>
      </w:pPr>
      <w:bookmarkStart w:id="8" w:name="_Toc56300631"/>
      <w:r w:rsidRPr="00744915">
        <w:rPr>
          <w:b/>
          <w:bCs/>
        </w:rPr>
        <w:t>Les données météo</w:t>
      </w:r>
      <w:bookmarkEnd w:id="8"/>
    </w:p>
    <w:p w14:paraId="702D706A" w14:textId="77777777" w:rsidR="005F4B93" w:rsidRDefault="00F83DB4" w:rsidP="005F4B93">
      <w:pPr>
        <w:pStyle w:val="Contenu"/>
        <w:rPr>
          <w:b w:val="0"/>
        </w:rPr>
      </w:pPr>
      <w:r>
        <w:rPr>
          <w:b w:val="0"/>
        </w:rPr>
        <w:t>Les données sur les conditions météo sont disponibles sur le site du « National Center for Environmental information »</w:t>
      </w:r>
      <w:r w:rsidR="001E165A">
        <w:rPr>
          <w:b w:val="0"/>
        </w:rPr>
        <w:t> :</w:t>
      </w:r>
    </w:p>
    <w:p w14:paraId="1A3E8BD2" w14:textId="77777777" w:rsidR="001E165A" w:rsidRDefault="001E165A" w:rsidP="005F4B93">
      <w:pPr>
        <w:pStyle w:val="Contenu"/>
        <w:rPr>
          <w:b w:val="0"/>
        </w:rPr>
      </w:pPr>
    </w:p>
    <w:p w14:paraId="6C86ADC2" w14:textId="77777777" w:rsidR="001E165A" w:rsidRPr="001E165A" w:rsidRDefault="00C542F5" w:rsidP="005F4B93">
      <w:pPr>
        <w:pStyle w:val="Contenu"/>
        <w:rPr>
          <w:b w:val="0"/>
          <w:bCs/>
          <w:color w:val="00B0F0"/>
        </w:rPr>
      </w:pPr>
      <w:hyperlink r:id="rId36" w:history="1">
        <w:r w:rsidR="001E165A" w:rsidRPr="001E165A">
          <w:rPr>
            <w:rStyle w:val="Lienhypertexte"/>
            <w:b w:val="0"/>
            <w:bCs/>
            <w:color w:val="00B0F0"/>
          </w:rPr>
          <w:t>https://www.ncdc.noaa.gov/data-access/land-based-station-data/land-based-datasets/quality-controlled-local-climatological-data-qclcd</w:t>
        </w:r>
      </w:hyperlink>
    </w:p>
    <w:p w14:paraId="05C4EDB5" w14:textId="77777777" w:rsidR="00F83DB4" w:rsidRPr="00C8251E" w:rsidRDefault="00F83DB4" w:rsidP="00F83DB4">
      <w:pPr>
        <w:pStyle w:val="Contenu"/>
        <w:rPr>
          <w:b w:val="0"/>
        </w:rPr>
      </w:pPr>
    </w:p>
    <w:p w14:paraId="6EDFE08A" w14:textId="77777777" w:rsidR="00C8251E" w:rsidRDefault="008A745D" w:rsidP="00C8251E">
      <w:pPr>
        <w:pStyle w:val="Contenu"/>
        <w:rPr>
          <w:rFonts w:ascii="Helvetica" w:hAnsi="Helvetica"/>
          <w:sz w:val="19"/>
          <w:szCs w:val="19"/>
        </w:rPr>
      </w:pPr>
      <w:r>
        <w:rPr>
          <w:noProof/>
          <w:lang w:eastAsia="fr-FR" w:bidi="ks-Deva"/>
        </w:rPr>
        <w:lastRenderedPageBreak/>
        <w:drawing>
          <wp:anchor distT="0" distB="0" distL="114300" distR="114300" simplePos="0" relativeHeight="251647488" behindDoc="0" locked="0" layoutInCell="1" allowOverlap="1" wp14:anchorId="4B2B6E09" wp14:editId="5C292F54">
            <wp:simplePos x="0" y="0"/>
            <wp:positionH relativeFrom="column">
              <wp:posOffset>4032884</wp:posOffset>
            </wp:positionH>
            <wp:positionV relativeFrom="paragraph">
              <wp:posOffset>27304</wp:posOffset>
            </wp:positionV>
            <wp:extent cx="1933575" cy="2604981"/>
            <wp:effectExtent l="19050" t="19050" r="9525" b="2413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1951" cy="2616266"/>
                    </a:xfrm>
                    <a:prstGeom prst="rect">
                      <a:avLst/>
                    </a:prstGeom>
                    <a:ln>
                      <a:solidFill>
                        <a:schemeClr val="accent1"/>
                      </a:solidFill>
                    </a:ln>
                  </pic:spPr>
                </pic:pic>
              </a:graphicData>
            </a:graphic>
          </wp:anchor>
        </w:drawing>
      </w:r>
      <w:r w:rsidR="00F83DB4">
        <w:rPr>
          <w:noProof/>
          <w:lang w:eastAsia="fr-FR" w:bidi="ks-Deva"/>
        </w:rPr>
        <w:drawing>
          <wp:inline distT="0" distB="0" distL="0" distR="0" wp14:anchorId="33097E1C" wp14:editId="0E37D4C9">
            <wp:extent cx="3896321" cy="2619375"/>
            <wp:effectExtent l="19050" t="19050" r="2857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7482" cy="2633601"/>
                    </a:xfrm>
                    <a:prstGeom prst="rect">
                      <a:avLst/>
                    </a:prstGeom>
                    <a:ln>
                      <a:solidFill>
                        <a:schemeClr val="accent1"/>
                      </a:solidFill>
                    </a:ln>
                  </pic:spPr>
                </pic:pic>
              </a:graphicData>
            </a:graphic>
          </wp:inline>
        </w:drawing>
      </w:r>
    </w:p>
    <w:p w14:paraId="1DB5F948" w14:textId="77777777" w:rsidR="00F83DB4" w:rsidRDefault="00F83DB4" w:rsidP="00C8251E">
      <w:pPr>
        <w:pStyle w:val="Contenu"/>
        <w:rPr>
          <w:rFonts w:ascii="Helvetica" w:hAnsi="Helvetica"/>
          <w:sz w:val="19"/>
          <w:szCs w:val="19"/>
        </w:rPr>
      </w:pPr>
    </w:p>
    <w:p w14:paraId="69290F67" w14:textId="77777777" w:rsidR="005F4B93" w:rsidRDefault="005F4B93" w:rsidP="005F4B93">
      <w:pPr>
        <w:pStyle w:val="Contenu"/>
        <w:jc w:val="both"/>
        <w:rPr>
          <w:b w:val="0"/>
        </w:rPr>
      </w:pPr>
      <w:r>
        <w:rPr>
          <w:b w:val="0"/>
        </w:rPr>
        <w:t xml:space="preserve">A nouveau, chaque mois </w:t>
      </w:r>
      <w:r w:rsidR="008B4982">
        <w:rPr>
          <w:b w:val="0"/>
        </w:rPr>
        <w:t>se présente sous forme</w:t>
      </w:r>
      <w:r>
        <w:rPr>
          <w:b w:val="0"/>
        </w:rPr>
        <w:t xml:space="preserve"> d’un fichier à part. Pour les années 2012 et 2013, nous devons télécharger des fichiers </w:t>
      </w:r>
      <w:r w:rsidR="00105F27">
        <w:rPr>
          <w:b w:val="0"/>
        </w:rPr>
        <w:t>zippés, mois par mois (</w:t>
      </w:r>
      <w:r>
        <w:rPr>
          <w:b w:val="0"/>
        </w:rPr>
        <w:t>par exemple pour mars 2012 : QCLCD201203.zip</w:t>
      </w:r>
      <w:r w:rsidR="00105F27">
        <w:rPr>
          <w:b w:val="0"/>
        </w:rPr>
        <w:t>).</w:t>
      </w:r>
    </w:p>
    <w:p w14:paraId="6740D0DC" w14:textId="77777777" w:rsidR="005F4B93" w:rsidRDefault="005F4B93" w:rsidP="005F4B93">
      <w:pPr>
        <w:pStyle w:val="Contenu"/>
        <w:jc w:val="both"/>
        <w:rPr>
          <w:b w:val="0"/>
        </w:rPr>
      </w:pPr>
    </w:p>
    <w:p w14:paraId="3C997E16" w14:textId="77777777" w:rsidR="005F4B93" w:rsidRDefault="005F4B93" w:rsidP="005F4B93">
      <w:pPr>
        <w:pStyle w:val="Contenu"/>
        <w:jc w:val="both"/>
        <w:rPr>
          <w:b w:val="0"/>
        </w:rPr>
      </w:pPr>
      <w:r>
        <w:rPr>
          <w:b w:val="0"/>
        </w:rPr>
        <w:t>Dans ce fichier zippé, nous ne gardons que 2 fichiers : 201203hourly.txt et 201203station.txt.</w:t>
      </w:r>
    </w:p>
    <w:p w14:paraId="6786D6A0" w14:textId="77777777" w:rsidR="005F4B93" w:rsidRDefault="005F4B93" w:rsidP="005F4B93">
      <w:pPr>
        <w:pStyle w:val="Contenu"/>
        <w:jc w:val="both"/>
        <w:rPr>
          <w:b w:val="0"/>
        </w:rPr>
      </w:pPr>
      <w:r>
        <w:rPr>
          <w:b w:val="0"/>
          <w:noProof/>
          <w:lang w:eastAsia="fr-FR" w:bidi="ks-Deva"/>
        </w:rPr>
        <w:drawing>
          <wp:inline distT="0" distB="0" distL="0" distR="0" wp14:anchorId="0EEAE9FB" wp14:editId="651EF62F">
            <wp:extent cx="6050280" cy="1257300"/>
            <wp:effectExtent l="0" t="0" r="762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AE4A0A7" w14:textId="77777777" w:rsidR="004C53AB" w:rsidRDefault="004C53AB" w:rsidP="005F4B93">
      <w:pPr>
        <w:pStyle w:val="Contenu"/>
        <w:jc w:val="both"/>
        <w:rPr>
          <w:b w:val="0"/>
        </w:rPr>
      </w:pPr>
    </w:p>
    <w:p w14:paraId="6FF3E90D" w14:textId="77777777" w:rsidR="00416860" w:rsidRDefault="00AF031E" w:rsidP="004C53AB">
      <w:pPr>
        <w:pStyle w:val="Contenu"/>
        <w:jc w:val="both"/>
        <w:rPr>
          <w:b w:val="0"/>
        </w:rPr>
      </w:pPr>
      <w:r>
        <w:rPr>
          <w:b w:val="0"/>
        </w:rPr>
        <w:t>C’est le fichier AAAAMMhourly.txt qui nous intéresse, car il renferme les relevés météorologiques tout au long de la journée.</w:t>
      </w:r>
    </w:p>
    <w:p w14:paraId="7B409560" w14:textId="77777777" w:rsidR="00AF031E" w:rsidRDefault="00AF031E" w:rsidP="004C53AB">
      <w:pPr>
        <w:pStyle w:val="Contenu"/>
        <w:jc w:val="both"/>
        <w:rPr>
          <w:b w:val="0"/>
        </w:rPr>
      </w:pPr>
      <w:r>
        <w:rPr>
          <w:b w:val="0"/>
        </w:rPr>
        <w:t xml:space="preserve">Nous gardons également le fichier AAAAMMstation.txt car </w:t>
      </w:r>
      <w:r w:rsidR="00105F27">
        <w:rPr>
          <w:b w:val="0"/>
        </w:rPr>
        <w:t xml:space="preserve">il </w:t>
      </w:r>
      <w:r>
        <w:rPr>
          <w:b w:val="0"/>
        </w:rPr>
        <w:t>va nous permettre de faire le lien entre les données vol et les données météo.</w:t>
      </w:r>
    </w:p>
    <w:p w14:paraId="77AF753D" w14:textId="77777777" w:rsidR="00836174" w:rsidRDefault="00836174" w:rsidP="00416860">
      <w:pPr>
        <w:pStyle w:val="Contenu"/>
        <w:rPr>
          <w:b w:val="0"/>
        </w:rPr>
      </w:pPr>
    </w:p>
    <w:p w14:paraId="21319E9F" w14:textId="77777777" w:rsidR="00836174" w:rsidRDefault="00836174" w:rsidP="00836174">
      <w:pPr>
        <w:pStyle w:val="Contenu"/>
        <w:rPr>
          <w:b w:val="0"/>
        </w:rPr>
      </w:pPr>
      <w:r>
        <w:rPr>
          <w:b w:val="0"/>
        </w:rPr>
        <w:t xml:space="preserve">Voici les champs </w:t>
      </w:r>
      <w:r w:rsidR="00260AAC">
        <w:rPr>
          <w:b w:val="0"/>
        </w:rPr>
        <w:t xml:space="preserve">du fichier AAAAMMhourly.txt  </w:t>
      </w:r>
      <w:r>
        <w:rPr>
          <w:b w:val="0"/>
        </w:rPr>
        <w:t xml:space="preserve">que nous avons </w:t>
      </w:r>
      <w:r w:rsidR="00260AAC">
        <w:rPr>
          <w:b w:val="0"/>
        </w:rPr>
        <w:t>récupérés</w:t>
      </w:r>
      <w:r>
        <w:rPr>
          <w:b w:val="0"/>
        </w:rPr>
        <w:t>:</w:t>
      </w:r>
    </w:p>
    <w:p w14:paraId="079EFE2D" w14:textId="77777777" w:rsidR="00365036" w:rsidRDefault="00365036" w:rsidP="00C6363E">
      <w:pPr>
        <w:pStyle w:val="paragraph"/>
        <w:numPr>
          <w:ilvl w:val="0"/>
          <w:numId w:val="14"/>
        </w:numPr>
        <w:spacing w:before="0" w:beforeAutospacing="0" w:after="0" w:afterAutospacing="0"/>
        <w:ind w:left="360"/>
        <w:textAlignment w:val="baseline"/>
        <w:rPr>
          <w:rFonts w:ascii="Calibri" w:hAnsi="Calibri" w:cs="Calibri"/>
          <w:sz w:val="22"/>
          <w:szCs w:val="22"/>
        </w:rPr>
      </w:pPr>
      <w:r>
        <w:rPr>
          <w:rStyle w:val="normaltextrun"/>
          <w:rFonts w:ascii="Calibri" w:eastAsiaTheme="majorEastAsia" w:hAnsi="Calibri" w:cs="Calibri"/>
          <w:sz w:val="22"/>
          <w:szCs w:val="22"/>
        </w:rPr>
        <w:t>WBAN</w:t>
      </w:r>
    </w:p>
    <w:p w14:paraId="7989B19A" w14:textId="77777777" w:rsidR="00365036" w:rsidRPr="0081402E"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81402E">
        <w:rPr>
          <w:rStyle w:val="normaltextrun"/>
          <w:rFonts w:ascii="Calibri" w:eastAsiaTheme="majorEastAsia" w:hAnsi="Calibri" w:cs="Calibri"/>
          <w:sz w:val="22"/>
          <w:szCs w:val="22"/>
        </w:rPr>
        <w:t>Date</w:t>
      </w:r>
      <w:r w:rsidR="0081402E" w:rsidRPr="0081402E">
        <w:rPr>
          <w:rStyle w:val="normaltextrun"/>
          <w:rFonts w:ascii="Calibri" w:eastAsiaTheme="majorEastAsia" w:hAnsi="Calibri" w:cs="Calibri"/>
          <w:sz w:val="22"/>
          <w:szCs w:val="22"/>
        </w:rPr>
        <w:t xml:space="preserve">, </w:t>
      </w:r>
      <w:r w:rsidRPr="0081402E">
        <w:rPr>
          <w:rStyle w:val="normaltextrun"/>
          <w:rFonts w:ascii="Calibri" w:eastAsiaTheme="majorEastAsia" w:hAnsi="Calibri" w:cs="Calibri"/>
          <w:sz w:val="22"/>
          <w:szCs w:val="22"/>
        </w:rPr>
        <w:t>Time</w:t>
      </w:r>
    </w:p>
    <w:p w14:paraId="326F560F"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StationType</w:t>
      </w:r>
    </w:p>
    <w:p w14:paraId="744553B0"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SkyCondition, SkyConditionFlag</w:t>
      </w:r>
    </w:p>
    <w:p w14:paraId="22A889C4"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Visibility, VisibilityFlag</w:t>
      </w:r>
    </w:p>
    <w:p w14:paraId="36B9DD60"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WeatherType, WeatherTypeFlag</w:t>
      </w:r>
    </w:p>
    <w:p w14:paraId="136E760F"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lastRenderedPageBreak/>
        <w:t>DryBulbFarenheit, DryBulbFarenheitFlag, DryBulbCelsius, DryBulbCelsiusFlag</w:t>
      </w:r>
    </w:p>
    <w:p w14:paraId="0FB3CA2F"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WetBulbFarenheit, WetBulbFarenheitFlag, WetBulbCelsius, WetBulbCelsiusFlag</w:t>
      </w:r>
    </w:p>
    <w:p w14:paraId="7F603168"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DewPointFarenheit, DewPointFarenheitFlag, DewPointCelsius, DewPointCelsius</w:t>
      </w:r>
      <w:r>
        <w:rPr>
          <w:rStyle w:val="normaltextrun"/>
          <w:rFonts w:ascii="Calibri" w:eastAsiaTheme="majorEastAsia" w:hAnsi="Calibri" w:cs="Calibri"/>
          <w:sz w:val="22"/>
          <w:szCs w:val="22"/>
        </w:rPr>
        <w:t>Flag</w:t>
      </w:r>
    </w:p>
    <w:p w14:paraId="285455CC"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RelativeHumidity, RelativeHumidityFlag</w:t>
      </w:r>
    </w:p>
    <w:p w14:paraId="466C460E"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WindSpeed, WindSpeedFlag</w:t>
      </w:r>
    </w:p>
    <w:p w14:paraId="42C863D9"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WindDirection, WindDirectionFlag</w:t>
      </w:r>
    </w:p>
    <w:p w14:paraId="1CAB50BA"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ValueForWindCharactere, ValueForWindCharacterFlag</w:t>
      </w:r>
    </w:p>
    <w:p w14:paraId="7344C1B0"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StationPressure, StationPressureFlag</w:t>
      </w:r>
    </w:p>
    <w:p w14:paraId="2FC78023"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sidRPr="00365036">
        <w:rPr>
          <w:rStyle w:val="normaltextrun"/>
          <w:rFonts w:ascii="Calibri" w:eastAsiaTheme="majorEastAsia" w:hAnsi="Calibri" w:cs="Calibri"/>
          <w:sz w:val="22"/>
          <w:szCs w:val="22"/>
        </w:rPr>
        <w:t>PressureTendency, PressureTendencyFlag</w:t>
      </w:r>
    </w:p>
    <w:p w14:paraId="138B9AA8" w14:textId="77777777" w:rsid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PressureChange</w:t>
      </w:r>
      <w:r>
        <w:rPr>
          <w:rStyle w:val="normaltextrun"/>
          <w:rFonts w:ascii="Calibri" w:hAnsi="Calibri" w:cs="Calibri"/>
          <w:sz w:val="22"/>
          <w:szCs w:val="22"/>
        </w:rPr>
        <w:t>, PressureChangeFlag</w:t>
      </w:r>
    </w:p>
    <w:p w14:paraId="6DB8CDA2" w14:textId="77777777" w:rsid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hAnsi="Calibri" w:cs="Calibri"/>
          <w:sz w:val="22"/>
          <w:szCs w:val="22"/>
        </w:rPr>
        <w:t>SeaLevelPressure, SeaLevelPressureFlag</w:t>
      </w:r>
    </w:p>
    <w:p w14:paraId="65B5BF4D" w14:textId="77777777" w:rsid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hAnsi="Calibri" w:cs="Calibri"/>
          <w:sz w:val="22"/>
          <w:szCs w:val="22"/>
        </w:rPr>
        <w:t>RecordType, RecordTypeFlag</w:t>
      </w:r>
    </w:p>
    <w:p w14:paraId="0878EC21" w14:textId="77777777" w:rsid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hAnsi="Calibri" w:cs="Calibri"/>
          <w:sz w:val="22"/>
          <w:szCs w:val="22"/>
        </w:rPr>
        <w:t>HourlyPrecip, HourlyPrecipFlag</w:t>
      </w:r>
    </w:p>
    <w:p w14:paraId="22076AD5" w14:textId="77777777" w:rsidR="00365036" w:rsidRPr="00365036" w:rsidRDefault="00365036" w:rsidP="00C6363E">
      <w:pPr>
        <w:pStyle w:val="paragraph"/>
        <w:numPr>
          <w:ilvl w:val="0"/>
          <w:numId w:val="14"/>
        </w:numPr>
        <w:spacing w:before="0" w:beforeAutospacing="0" w:after="0" w:afterAutospacing="0"/>
        <w:ind w:left="360"/>
        <w:textAlignment w:val="baseline"/>
        <w:rPr>
          <w:rStyle w:val="normaltextrun"/>
          <w:rFonts w:ascii="Calibri" w:hAnsi="Calibri" w:cs="Calibri"/>
          <w:sz w:val="22"/>
          <w:szCs w:val="22"/>
        </w:rPr>
      </w:pPr>
      <w:r>
        <w:rPr>
          <w:rStyle w:val="normaltextrun"/>
          <w:rFonts w:ascii="Calibri" w:hAnsi="Calibri" w:cs="Calibri"/>
          <w:sz w:val="22"/>
          <w:szCs w:val="22"/>
        </w:rPr>
        <w:t>Altimeter, AltimeterFlag</w:t>
      </w:r>
    </w:p>
    <w:p w14:paraId="119A33BD" w14:textId="77777777" w:rsidR="00836174" w:rsidRDefault="00836174" w:rsidP="00416860">
      <w:pPr>
        <w:pStyle w:val="Contenu"/>
        <w:rPr>
          <w:rFonts w:ascii="Helvetica" w:hAnsi="Helvetica"/>
          <w:sz w:val="19"/>
          <w:szCs w:val="19"/>
        </w:rPr>
      </w:pPr>
    </w:p>
    <w:p w14:paraId="63BFA2A3" w14:textId="77777777" w:rsidR="00416860" w:rsidRDefault="00416860" w:rsidP="00C8251E">
      <w:pPr>
        <w:pStyle w:val="Contenu"/>
        <w:rPr>
          <w:rFonts w:ascii="Helvetica" w:hAnsi="Helvetica"/>
          <w:sz w:val="19"/>
          <w:szCs w:val="19"/>
        </w:rPr>
      </w:pPr>
    </w:p>
    <w:p w14:paraId="49CF4445" w14:textId="77777777" w:rsidR="3BFBB081" w:rsidRDefault="3BFBB081" w:rsidP="52BC9B60">
      <w:pPr>
        <w:pStyle w:val="Contenu"/>
        <w:jc w:val="both"/>
        <w:rPr>
          <w:b w:val="0"/>
        </w:rPr>
      </w:pPr>
      <w:r>
        <w:rPr>
          <w:b w:val="0"/>
        </w:rPr>
        <w:t xml:space="preserve">Le détail des champs est consultable à l’adresse </w:t>
      </w:r>
      <w:r w:rsidR="0F6FE57C">
        <w:rPr>
          <w:b w:val="0"/>
        </w:rPr>
        <w:t xml:space="preserve">suivante </w:t>
      </w:r>
      <w:r>
        <w:rPr>
          <w:b w:val="0"/>
        </w:rPr>
        <w:t>:</w:t>
      </w:r>
    </w:p>
    <w:p w14:paraId="2F7AEAFA" w14:textId="77777777" w:rsidR="3BFBB081" w:rsidRDefault="00C542F5" w:rsidP="52BC9B60">
      <w:pPr>
        <w:pStyle w:val="Contenu"/>
        <w:jc w:val="both"/>
        <w:rPr>
          <w:b w:val="0"/>
        </w:rPr>
      </w:pPr>
      <w:hyperlink r:id="rId44">
        <w:r w:rsidR="3BFBB081" w:rsidRPr="52BC9B60">
          <w:rPr>
            <w:rStyle w:val="Lienhypertexte"/>
          </w:rPr>
          <w:t>https://www.ncdc.noaa.gov/orders/qclcd/ExplanationofCodes.htm</w:t>
        </w:r>
      </w:hyperlink>
    </w:p>
    <w:p w14:paraId="19953F7B" w14:textId="77777777" w:rsidR="52BC9B60" w:rsidRDefault="52BC9B60" w:rsidP="52BC9B60">
      <w:pPr>
        <w:pStyle w:val="Contenu"/>
        <w:jc w:val="both"/>
      </w:pPr>
    </w:p>
    <w:p w14:paraId="0DB1102D" w14:textId="77777777" w:rsidR="19C69C63" w:rsidRDefault="19C69C63" w:rsidP="52BC9B60">
      <w:pPr>
        <w:pStyle w:val="Contenu"/>
        <w:jc w:val="both"/>
      </w:pPr>
      <w:r w:rsidRPr="52BC9B60">
        <w:rPr>
          <w:b w:val="0"/>
        </w:rPr>
        <w:t>En voici les principales informations :</w:t>
      </w:r>
    </w:p>
    <w:p w14:paraId="5CC6548E" w14:textId="77777777" w:rsidR="52BC9B60" w:rsidRDefault="52BC9B60" w:rsidP="52BC9B60">
      <w:pPr>
        <w:pStyle w:val="Contenu"/>
        <w:jc w:val="both"/>
        <w:rPr>
          <w:b w:val="0"/>
        </w:rPr>
      </w:pPr>
    </w:p>
    <w:p w14:paraId="3FA6ACFE" w14:textId="77777777" w:rsidR="19C69C63" w:rsidRDefault="19C69C63" w:rsidP="52BC9B60">
      <w:pPr>
        <w:pStyle w:val="Contenu"/>
        <w:jc w:val="both"/>
      </w:pPr>
      <w:r>
        <w:rPr>
          <w:noProof/>
          <w:lang w:eastAsia="fr-FR" w:bidi="ks-Deva"/>
        </w:rPr>
        <w:drawing>
          <wp:inline distT="0" distB="0" distL="0" distR="0" wp14:anchorId="6FD74529" wp14:editId="308518CD">
            <wp:extent cx="5473118" cy="4116239"/>
            <wp:effectExtent l="0" t="0" r="0" b="0"/>
            <wp:docPr id="1800145789" name="Image 180014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00145789"/>
                    <pic:cNvPicPr/>
                  </pic:nvPicPr>
                  <pic:blipFill>
                    <a:blip r:embed="rId45">
                      <a:extLst>
                        <a:ext uri="{28A0092B-C50C-407E-A947-70E740481C1C}">
                          <a14:useLocalDpi xmlns:a14="http://schemas.microsoft.com/office/drawing/2010/main" val="0"/>
                        </a:ext>
                      </a:extLst>
                    </a:blip>
                    <a:stretch>
                      <a:fillRect/>
                    </a:stretch>
                  </pic:blipFill>
                  <pic:spPr>
                    <a:xfrm>
                      <a:off x="0" y="0"/>
                      <a:ext cx="5473118" cy="4116239"/>
                    </a:xfrm>
                    <a:prstGeom prst="rect">
                      <a:avLst/>
                    </a:prstGeom>
                  </pic:spPr>
                </pic:pic>
              </a:graphicData>
            </a:graphic>
          </wp:inline>
        </w:drawing>
      </w:r>
    </w:p>
    <w:p w14:paraId="78476B34" w14:textId="77777777" w:rsidR="52BC9B60" w:rsidRDefault="52BC9B60" w:rsidP="52BC9B60">
      <w:pPr>
        <w:pStyle w:val="Contenu"/>
        <w:jc w:val="both"/>
      </w:pPr>
    </w:p>
    <w:p w14:paraId="66E8AF69" w14:textId="2C544DC1" w:rsidR="306B7AB6" w:rsidRDefault="306B7AB6" w:rsidP="52BC9B60">
      <w:pPr>
        <w:pStyle w:val="Contenu"/>
        <w:jc w:val="both"/>
        <w:rPr>
          <w:b w:val="0"/>
        </w:rPr>
      </w:pPr>
      <w:r>
        <w:rPr>
          <w:b w:val="0"/>
        </w:rPr>
        <w:lastRenderedPageBreak/>
        <w:t>On pourra remarque</w:t>
      </w:r>
      <w:r w:rsidR="00105F27">
        <w:rPr>
          <w:b w:val="0"/>
        </w:rPr>
        <w:t>r</w:t>
      </w:r>
      <w:r>
        <w:rPr>
          <w:b w:val="0"/>
        </w:rPr>
        <w:t xml:space="preserve"> que pour le champ </w:t>
      </w:r>
      <w:r w:rsidR="00115258">
        <w:rPr>
          <w:b w:val="0"/>
        </w:rPr>
        <w:t>« </w:t>
      </w:r>
      <w:r>
        <w:rPr>
          <w:b w:val="0"/>
        </w:rPr>
        <w:t>Sky condition</w:t>
      </w:r>
      <w:r w:rsidR="00115258">
        <w:rPr>
          <w:b w:val="0"/>
        </w:rPr>
        <w:t> »</w:t>
      </w:r>
      <w:r>
        <w:rPr>
          <w:b w:val="0"/>
        </w:rPr>
        <w:t>, l</w:t>
      </w:r>
      <w:r w:rsidR="0FD157BE">
        <w:rPr>
          <w:b w:val="0"/>
        </w:rPr>
        <w:t xml:space="preserve">es </w:t>
      </w:r>
      <w:r>
        <w:rPr>
          <w:b w:val="0"/>
        </w:rPr>
        <w:t>information</w:t>
      </w:r>
      <w:r w:rsidR="49CE621E">
        <w:rPr>
          <w:b w:val="0"/>
        </w:rPr>
        <w:t>s</w:t>
      </w:r>
      <w:r>
        <w:rPr>
          <w:b w:val="0"/>
        </w:rPr>
        <w:t xml:space="preserve"> l</w:t>
      </w:r>
      <w:r w:rsidR="6377D5C7">
        <w:rPr>
          <w:b w:val="0"/>
        </w:rPr>
        <w:t>es</w:t>
      </w:r>
      <w:r w:rsidR="00E3198D">
        <w:rPr>
          <w:b w:val="0"/>
        </w:rPr>
        <w:t xml:space="preserve"> </w:t>
      </w:r>
      <w:r>
        <w:rPr>
          <w:b w:val="0"/>
        </w:rPr>
        <w:t>plus importante</w:t>
      </w:r>
      <w:r w:rsidR="373835F5">
        <w:rPr>
          <w:b w:val="0"/>
        </w:rPr>
        <w:t>s</w:t>
      </w:r>
      <w:r>
        <w:rPr>
          <w:b w:val="0"/>
        </w:rPr>
        <w:t xml:space="preserve"> semble</w:t>
      </w:r>
      <w:r w:rsidR="00FB62B9">
        <w:rPr>
          <w:b w:val="0"/>
        </w:rPr>
        <w:t>nt</w:t>
      </w:r>
      <w:r>
        <w:rPr>
          <w:b w:val="0"/>
        </w:rPr>
        <w:t xml:space="preserve"> </w:t>
      </w:r>
      <w:r w:rsidR="00FB62B9">
        <w:rPr>
          <w:b w:val="0"/>
        </w:rPr>
        <w:t>être :</w:t>
      </w:r>
    </w:p>
    <w:p w14:paraId="079E435D" w14:textId="77777777" w:rsidR="52BC9B60" w:rsidRDefault="52BC9B60" w:rsidP="52BC9B60">
      <w:pPr>
        <w:pStyle w:val="Contenu"/>
        <w:jc w:val="both"/>
        <w:rPr>
          <w:b w:val="0"/>
        </w:rPr>
      </w:pPr>
    </w:p>
    <w:p w14:paraId="5D8AEFB2" w14:textId="77777777" w:rsidR="306B7AB6" w:rsidRDefault="0033377F" w:rsidP="52BC9B60">
      <w:pPr>
        <w:pStyle w:val="Contenu"/>
        <w:numPr>
          <w:ilvl w:val="0"/>
          <w:numId w:val="8"/>
        </w:numPr>
        <w:jc w:val="both"/>
        <w:rPr>
          <w:rFonts w:eastAsiaTheme="minorEastAsia" w:cstheme="minorBidi"/>
          <w:b w:val="0"/>
          <w:szCs w:val="28"/>
        </w:rPr>
      </w:pPr>
      <w:r>
        <w:rPr>
          <w:b w:val="0"/>
        </w:rPr>
        <w:t xml:space="preserve">celles contenant </w:t>
      </w:r>
      <w:r w:rsidR="306B7AB6">
        <w:rPr>
          <w:b w:val="0"/>
        </w:rPr>
        <w:t xml:space="preserve">le préfixe “VV” pour </w:t>
      </w:r>
      <w:r w:rsidR="0BE0655C">
        <w:rPr>
          <w:b w:val="0"/>
        </w:rPr>
        <w:t>Vertical Visibility suivi d’une valeur numérique sur 4 caractères</w:t>
      </w:r>
    </w:p>
    <w:p w14:paraId="361A603F" w14:textId="77777777" w:rsidR="4DF0471C" w:rsidRDefault="0033377F" w:rsidP="52BC9B60">
      <w:pPr>
        <w:pStyle w:val="Contenu"/>
        <w:numPr>
          <w:ilvl w:val="0"/>
          <w:numId w:val="8"/>
        </w:numPr>
        <w:jc w:val="both"/>
        <w:rPr>
          <w:rFonts w:eastAsiaTheme="minorEastAsia" w:cstheme="minorBidi"/>
          <w:b w:val="0"/>
          <w:szCs w:val="28"/>
        </w:rPr>
      </w:pPr>
      <w:r>
        <w:rPr>
          <w:b w:val="0"/>
        </w:rPr>
        <w:t xml:space="preserve">et celles contenant </w:t>
      </w:r>
      <w:r w:rsidR="4DF0471C">
        <w:rPr>
          <w:b w:val="0"/>
        </w:rPr>
        <w:t>la valeur “CLR” pour Clear under 12</w:t>
      </w:r>
      <w:r w:rsidR="2554FEE2">
        <w:rPr>
          <w:b w:val="0"/>
        </w:rPr>
        <w:t>,</w:t>
      </w:r>
      <w:r w:rsidR="4DF0471C">
        <w:rPr>
          <w:b w:val="0"/>
        </w:rPr>
        <w:t>000 feets.</w:t>
      </w:r>
    </w:p>
    <w:p w14:paraId="2CEB2FE6" w14:textId="77777777" w:rsidR="52BC9B60" w:rsidRDefault="52BC9B60" w:rsidP="52BC9B60">
      <w:pPr>
        <w:pStyle w:val="Contenu"/>
        <w:rPr>
          <w:rFonts w:ascii="Helvetica" w:hAnsi="Helvetica"/>
          <w:sz w:val="19"/>
          <w:szCs w:val="19"/>
        </w:rPr>
      </w:pPr>
    </w:p>
    <w:p w14:paraId="55994A51" w14:textId="77777777" w:rsidR="52BC9B60" w:rsidRDefault="52BC9B60" w:rsidP="52BC9B60">
      <w:pPr>
        <w:pStyle w:val="Contenu"/>
        <w:rPr>
          <w:rFonts w:ascii="Helvetica" w:hAnsi="Helvetica"/>
          <w:sz w:val="19"/>
          <w:szCs w:val="19"/>
        </w:rPr>
      </w:pPr>
    </w:p>
    <w:p w14:paraId="74C4F55E" w14:textId="77777777" w:rsidR="467F6EAD" w:rsidRDefault="467F6EAD" w:rsidP="52BC9B60">
      <w:pPr>
        <w:pStyle w:val="Contenu"/>
      </w:pPr>
      <w:r>
        <w:rPr>
          <w:noProof/>
          <w:lang w:eastAsia="fr-FR" w:bidi="ks-Deva"/>
        </w:rPr>
        <w:drawing>
          <wp:inline distT="0" distB="0" distL="0" distR="0" wp14:anchorId="7D154151" wp14:editId="3377C041">
            <wp:extent cx="5228932" cy="2963063"/>
            <wp:effectExtent l="0" t="0" r="0" b="0"/>
            <wp:docPr id="678023862" name="Image 67802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8023862"/>
                    <pic:cNvPicPr/>
                  </pic:nvPicPr>
                  <pic:blipFill>
                    <a:blip r:embed="rId46">
                      <a:extLst>
                        <a:ext uri="{28A0092B-C50C-407E-A947-70E740481C1C}">
                          <a14:useLocalDpi xmlns:a14="http://schemas.microsoft.com/office/drawing/2010/main" val="0"/>
                        </a:ext>
                      </a:extLst>
                    </a:blip>
                    <a:stretch>
                      <a:fillRect/>
                    </a:stretch>
                  </pic:blipFill>
                  <pic:spPr>
                    <a:xfrm>
                      <a:off x="0" y="0"/>
                      <a:ext cx="5228932" cy="2963063"/>
                    </a:xfrm>
                    <a:prstGeom prst="rect">
                      <a:avLst/>
                    </a:prstGeom>
                  </pic:spPr>
                </pic:pic>
              </a:graphicData>
            </a:graphic>
          </wp:inline>
        </w:drawing>
      </w:r>
    </w:p>
    <w:p w14:paraId="4305FF39" w14:textId="77777777" w:rsidR="52BC9B60" w:rsidRDefault="52BC9B60" w:rsidP="52BC9B60">
      <w:pPr>
        <w:pStyle w:val="Contenu"/>
        <w:rPr>
          <w:rFonts w:ascii="Helvetica" w:hAnsi="Helvetica"/>
          <w:sz w:val="19"/>
          <w:szCs w:val="19"/>
        </w:rPr>
      </w:pPr>
    </w:p>
    <w:p w14:paraId="581D1315" w14:textId="77777777" w:rsidR="009C279A" w:rsidRDefault="009C279A" w:rsidP="52BC9B60">
      <w:pPr>
        <w:pStyle w:val="Contenu"/>
        <w:rPr>
          <w:rFonts w:ascii="Helvetica" w:hAnsi="Helvetica"/>
          <w:sz w:val="19"/>
          <w:szCs w:val="19"/>
        </w:rPr>
      </w:pPr>
    </w:p>
    <w:p w14:paraId="6E72039D" w14:textId="77777777" w:rsidR="00AF031E" w:rsidRPr="00AF031E" w:rsidRDefault="00A169C5" w:rsidP="00AF031E">
      <w:pPr>
        <w:pStyle w:val="Titre2"/>
      </w:pPr>
      <w:bookmarkStart w:id="9" w:name="_Toc56300632"/>
      <w:r>
        <w:t>Lien entre les</w:t>
      </w:r>
      <w:r w:rsidR="00AF031E">
        <w:t xml:space="preserve"> données vol et données météo</w:t>
      </w:r>
      <w:bookmarkEnd w:id="9"/>
    </w:p>
    <w:p w14:paraId="270188F6" w14:textId="77777777" w:rsidR="009C279A" w:rsidRDefault="009C279A" w:rsidP="004C53AB">
      <w:pPr>
        <w:pStyle w:val="Contenu"/>
        <w:jc w:val="both"/>
        <w:rPr>
          <w:b w:val="0"/>
        </w:rPr>
      </w:pPr>
      <w:r>
        <w:rPr>
          <w:b w:val="0"/>
        </w:rPr>
        <w:t xml:space="preserve">Maintenant que nous avons choisi les données utiles et récupéré les données </w:t>
      </w:r>
      <w:r w:rsidR="00451B95">
        <w:rPr>
          <w:b w:val="0"/>
        </w:rPr>
        <w:t xml:space="preserve">de </w:t>
      </w:r>
      <w:r>
        <w:rPr>
          <w:b w:val="0"/>
        </w:rPr>
        <w:t>vol et météo</w:t>
      </w:r>
      <w:r w:rsidR="00451B95">
        <w:rPr>
          <w:b w:val="0"/>
        </w:rPr>
        <w:t>rologiques</w:t>
      </w:r>
      <w:r>
        <w:rPr>
          <w:b w:val="0"/>
        </w:rPr>
        <w:t xml:space="preserve">, il nous faut établir </w:t>
      </w:r>
      <w:r w:rsidR="00FC32D4">
        <w:rPr>
          <w:b w:val="0"/>
        </w:rPr>
        <w:t>des correspondances nécessaires à la réalisation de jointures.</w:t>
      </w:r>
      <w:r>
        <w:rPr>
          <w:b w:val="0"/>
        </w:rPr>
        <w:t xml:space="preserve"> </w:t>
      </w:r>
    </w:p>
    <w:p w14:paraId="00F000A4" w14:textId="77777777" w:rsidR="009C279A" w:rsidRDefault="009C279A" w:rsidP="004C53AB">
      <w:pPr>
        <w:pStyle w:val="Contenu"/>
        <w:jc w:val="both"/>
        <w:rPr>
          <w:b w:val="0"/>
        </w:rPr>
      </w:pPr>
    </w:p>
    <w:p w14:paraId="12553AB2" w14:textId="77777777" w:rsidR="004E15D5" w:rsidRDefault="004E15D5" w:rsidP="00C6363E">
      <w:pPr>
        <w:pStyle w:val="Contenu"/>
        <w:numPr>
          <w:ilvl w:val="0"/>
          <w:numId w:val="22"/>
        </w:numPr>
        <w:jc w:val="both"/>
        <w:rPr>
          <w:b w:val="0"/>
        </w:rPr>
      </w:pPr>
      <w:r>
        <w:rPr>
          <w:b w:val="0"/>
        </w:rPr>
        <w:t>Dans les données</w:t>
      </w:r>
      <w:r w:rsidR="002C4B61">
        <w:rPr>
          <w:b w:val="0"/>
        </w:rPr>
        <w:t xml:space="preserve"> de</w:t>
      </w:r>
      <w:r>
        <w:rPr>
          <w:b w:val="0"/>
        </w:rPr>
        <w:t xml:space="preserve"> vol</w:t>
      </w:r>
      <w:r w:rsidR="002C4B61">
        <w:rPr>
          <w:b w:val="0"/>
        </w:rPr>
        <w:t>s</w:t>
      </w:r>
      <w:r>
        <w:rPr>
          <w:b w:val="0"/>
        </w:rPr>
        <w:t>, l’aéroport est identifié sous 3 lettres</w:t>
      </w:r>
      <w:r w:rsidR="00FA5654">
        <w:rPr>
          <w:b w:val="0"/>
        </w:rPr>
        <w:t>.</w:t>
      </w:r>
    </w:p>
    <w:p w14:paraId="6AB96B18" w14:textId="77777777" w:rsidR="00FA5654" w:rsidRDefault="00FA5654" w:rsidP="00C6363E">
      <w:pPr>
        <w:pStyle w:val="Contenu"/>
        <w:numPr>
          <w:ilvl w:val="0"/>
          <w:numId w:val="22"/>
        </w:numPr>
        <w:jc w:val="both"/>
        <w:rPr>
          <w:b w:val="0"/>
        </w:rPr>
      </w:pPr>
      <w:r>
        <w:rPr>
          <w:b w:val="0"/>
        </w:rPr>
        <w:t>Dans les données météo</w:t>
      </w:r>
      <w:r w:rsidR="002C4B61">
        <w:rPr>
          <w:b w:val="0"/>
        </w:rPr>
        <w:t>rologiques</w:t>
      </w:r>
      <w:r>
        <w:rPr>
          <w:b w:val="0"/>
        </w:rPr>
        <w:t xml:space="preserve"> (hourly.txt), les lieux sont repérés à l’aide d’un code WBAN à </w:t>
      </w:r>
      <w:r w:rsidR="009C279A">
        <w:rPr>
          <w:b w:val="0"/>
        </w:rPr>
        <w:t>5</w:t>
      </w:r>
      <w:r>
        <w:rPr>
          <w:b w:val="0"/>
        </w:rPr>
        <w:t xml:space="preserve"> chiffres.</w:t>
      </w:r>
    </w:p>
    <w:p w14:paraId="664E7868" w14:textId="77777777" w:rsidR="00FA5654" w:rsidRDefault="00FA5654" w:rsidP="00C6363E">
      <w:pPr>
        <w:pStyle w:val="Contenu"/>
        <w:numPr>
          <w:ilvl w:val="0"/>
          <w:numId w:val="21"/>
        </w:numPr>
        <w:jc w:val="both"/>
        <w:rPr>
          <w:b w:val="0"/>
        </w:rPr>
      </w:pPr>
      <w:r>
        <w:rPr>
          <w:b w:val="0"/>
        </w:rPr>
        <w:t xml:space="preserve">Nous </w:t>
      </w:r>
      <w:r w:rsidR="004C53AB">
        <w:rPr>
          <w:b w:val="0"/>
        </w:rPr>
        <w:t>utilisons l</w:t>
      </w:r>
      <w:r>
        <w:rPr>
          <w:b w:val="0"/>
        </w:rPr>
        <w:t xml:space="preserve">es informations disponibles dans le fichier AAAAMMstation.txt pour obtenir la correspondance entre l’aéroport (3 lettres) et </w:t>
      </w:r>
      <w:r w:rsidR="009C279A">
        <w:rPr>
          <w:b w:val="0"/>
        </w:rPr>
        <w:t>la localisation</w:t>
      </w:r>
      <w:r>
        <w:rPr>
          <w:b w:val="0"/>
        </w:rPr>
        <w:t xml:space="preserve"> de la station météo (</w:t>
      </w:r>
      <w:r w:rsidR="009C279A">
        <w:rPr>
          <w:b w:val="0"/>
        </w:rPr>
        <w:t>5</w:t>
      </w:r>
      <w:r>
        <w:rPr>
          <w:b w:val="0"/>
        </w:rPr>
        <w:t xml:space="preserve"> chiffres)</w:t>
      </w:r>
      <w:r w:rsidR="002C4B61">
        <w:rPr>
          <w:b w:val="0"/>
        </w:rPr>
        <w:t>.</w:t>
      </w:r>
    </w:p>
    <w:p w14:paraId="6B6E1987" w14:textId="77777777" w:rsidR="004C53AB" w:rsidRDefault="004C53AB" w:rsidP="004E15D5">
      <w:pPr>
        <w:pStyle w:val="Contenu"/>
        <w:rPr>
          <w:b w:val="0"/>
        </w:rPr>
      </w:pPr>
    </w:p>
    <w:p w14:paraId="79D63185" w14:textId="77777777" w:rsidR="00416860" w:rsidRDefault="00F368DF" w:rsidP="00C8251E">
      <w:pPr>
        <w:pStyle w:val="Contenu"/>
        <w:rPr>
          <w:rFonts w:ascii="Helvetica" w:hAnsi="Helvetica"/>
          <w:sz w:val="19"/>
          <w:szCs w:val="19"/>
        </w:rPr>
      </w:pPr>
      <w:r>
        <w:rPr>
          <w:noProof/>
          <w:lang w:eastAsia="fr-FR" w:bidi="ks-Deva"/>
        </w:rPr>
        <w:lastRenderedPageBreak/>
        <w:drawing>
          <wp:anchor distT="0" distB="0" distL="114300" distR="114300" simplePos="0" relativeHeight="251648512" behindDoc="0" locked="0" layoutInCell="1" allowOverlap="1" wp14:anchorId="141752F6" wp14:editId="5DD65692">
            <wp:simplePos x="0" y="0"/>
            <wp:positionH relativeFrom="column">
              <wp:posOffset>3810</wp:posOffset>
            </wp:positionH>
            <wp:positionV relativeFrom="paragraph">
              <wp:posOffset>0</wp:posOffset>
            </wp:positionV>
            <wp:extent cx="6120765" cy="409892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0765" cy="4098925"/>
                    </a:xfrm>
                    <a:prstGeom prst="rect">
                      <a:avLst/>
                    </a:prstGeom>
                  </pic:spPr>
                </pic:pic>
              </a:graphicData>
            </a:graphic>
          </wp:anchor>
        </w:drawing>
      </w:r>
    </w:p>
    <w:p w14:paraId="2936C7A9" w14:textId="77777777" w:rsidR="00FA5654" w:rsidRDefault="00A169C5" w:rsidP="00C8251E">
      <w:pPr>
        <w:pStyle w:val="Contenu"/>
        <w:rPr>
          <w:rFonts w:ascii="Helvetica" w:hAnsi="Helvetica"/>
          <w:sz w:val="19"/>
          <w:szCs w:val="19"/>
        </w:rPr>
      </w:pPr>
      <w:r>
        <w:rPr>
          <w:noProof/>
          <w:lang w:eastAsia="fr-FR" w:bidi="ks-Deva"/>
        </w:rPr>
        <w:drawing>
          <wp:anchor distT="0" distB="0" distL="114300" distR="114300" simplePos="0" relativeHeight="251653632" behindDoc="0" locked="0" layoutInCell="1" allowOverlap="1" wp14:anchorId="02C40984" wp14:editId="35ADC4B3">
            <wp:simplePos x="0" y="0"/>
            <wp:positionH relativeFrom="column">
              <wp:posOffset>4507231</wp:posOffset>
            </wp:positionH>
            <wp:positionV relativeFrom="paragraph">
              <wp:posOffset>833112</wp:posOffset>
            </wp:positionV>
            <wp:extent cx="236220" cy="237497"/>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3966" cy="245285"/>
                    </a:xfrm>
                    <a:prstGeom prst="rect">
                      <a:avLst/>
                    </a:prstGeom>
                  </pic:spPr>
                </pic:pic>
              </a:graphicData>
            </a:graphic>
          </wp:anchor>
        </w:drawing>
      </w:r>
      <w:r>
        <w:rPr>
          <w:b w:val="0"/>
          <w:noProof/>
          <w:lang w:eastAsia="fr-FR" w:bidi="ks-Deva"/>
        </w:rPr>
        <w:drawing>
          <wp:anchor distT="0" distB="0" distL="114300" distR="114300" simplePos="0" relativeHeight="251652608" behindDoc="0" locked="0" layoutInCell="1" allowOverlap="1" wp14:anchorId="665FE643" wp14:editId="08118404">
            <wp:simplePos x="0" y="0"/>
            <wp:positionH relativeFrom="column">
              <wp:posOffset>2320290</wp:posOffset>
            </wp:positionH>
            <wp:positionV relativeFrom="paragraph">
              <wp:posOffset>772160</wp:posOffset>
            </wp:positionV>
            <wp:extent cx="320040" cy="314039"/>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e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0040" cy="314039"/>
                    </a:xfrm>
                    <a:prstGeom prst="rect">
                      <a:avLst/>
                    </a:prstGeom>
                  </pic:spPr>
                </pic:pic>
              </a:graphicData>
            </a:graphic>
          </wp:anchor>
        </w:drawing>
      </w:r>
      <w:r>
        <w:rPr>
          <w:b w:val="0"/>
          <w:noProof/>
          <w:lang w:eastAsia="fr-FR" w:bidi="ks-Deva"/>
        </w:rPr>
        <w:drawing>
          <wp:anchor distT="0" distB="0" distL="114300" distR="114300" simplePos="0" relativeHeight="251651584" behindDoc="0" locked="0" layoutInCell="1" allowOverlap="1" wp14:anchorId="2302419B" wp14:editId="289B9AF8">
            <wp:simplePos x="0" y="0"/>
            <wp:positionH relativeFrom="column">
              <wp:posOffset>102870</wp:posOffset>
            </wp:positionH>
            <wp:positionV relativeFrom="paragraph">
              <wp:posOffset>772160</wp:posOffset>
            </wp:positionV>
            <wp:extent cx="320040" cy="314039"/>
            <wp:effectExtent l="0" t="0" r="381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e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0040" cy="314039"/>
                    </a:xfrm>
                    <a:prstGeom prst="rect">
                      <a:avLst/>
                    </a:prstGeom>
                  </pic:spPr>
                </pic:pic>
              </a:graphicData>
            </a:graphic>
          </wp:anchor>
        </w:drawing>
      </w:r>
      <w:r w:rsidR="00FA5654">
        <w:rPr>
          <w:b w:val="0"/>
          <w:noProof/>
          <w:lang w:eastAsia="fr-FR" w:bidi="ks-Deva"/>
        </w:rPr>
        <w:drawing>
          <wp:inline distT="0" distB="0" distL="0" distR="0" wp14:anchorId="7494F6C1" wp14:editId="11CB4214">
            <wp:extent cx="6014720" cy="1350832"/>
            <wp:effectExtent l="0" t="0" r="5080"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35965A1D" w14:textId="77777777" w:rsidR="00F368DF" w:rsidRDefault="00F368DF" w:rsidP="00C8251E">
      <w:pPr>
        <w:pStyle w:val="Contenu"/>
        <w:rPr>
          <w:rFonts w:ascii="Helvetica" w:hAnsi="Helvetica"/>
          <w:sz w:val="19"/>
          <w:szCs w:val="19"/>
        </w:rPr>
      </w:pPr>
    </w:p>
    <w:p w14:paraId="640BDB75" w14:textId="0DE8D397" w:rsidR="00F368DF" w:rsidRDefault="00FB62B9" w:rsidP="000A56EA">
      <w:pPr>
        <w:pStyle w:val="Contenu"/>
        <w:jc w:val="both"/>
        <w:rPr>
          <w:b w:val="0"/>
        </w:rPr>
      </w:pPr>
      <w:r>
        <w:rPr>
          <w:b w:val="0"/>
        </w:rPr>
        <w:t>Nous générons</w:t>
      </w:r>
      <w:r w:rsidR="00F368DF">
        <w:rPr>
          <w:b w:val="0"/>
        </w:rPr>
        <w:t xml:space="preserve"> une table pivot à partir des valeurs uniques WBAN trouvées dans les fichiers AAAAMMstation.txt </w:t>
      </w:r>
      <w:r w:rsidR="00F20587">
        <w:rPr>
          <w:b w:val="0"/>
        </w:rPr>
        <w:t>des</w:t>
      </w:r>
      <w:r w:rsidR="00F368DF">
        <w:rPr>
          <w:b w:val="0"/>
        </w:rPr>
        <w:t xml:space="preserve"> années</w:t>
      </w:r>
      <w:r w:rsidR="00F20587">
        <w:rPr>
          <w:b w:val="0"/>
        </w:rPr>
        <w:t xml:space="preserve"> 2012 et 2013</w:t>
      </w:r>
      <w:r w:rsidR="00F368DF">
        <w:rPr>
          <w:b w:val="0"/>
        </w:rPr>
        <w:t>.</w:t>
      </w:r>
    </w:p>
    <w:p w14:paraId="35EEF7F0" w14:textId="77777777" w:rsidR="009337F1" w:rsidRDefault="009337F1" w:rsidP="00C8251E">
      <w:pPr>
        <w:pStyle w:val="Contenu"/>
        <w:rPr>
          <w:b w:val="0"/>
        </w:rPr>
      </w:pPr>
    </w:p>
    <w:p w14:paraId="2BAA8343" w14:textId="77777777" w:rsidR="00F368DF" w:rsidRDefault="00F368DF" w:rsidP="00C8251E">
      <w:pPr>
        <w:pStyle w:val="Contenu"/>
        <w:rPr>
          <w:rFonts w:ascii="Wingdings" w:eastAsia="Wingdings" w:hAnsi="Wingdings" w:cs="Wingdings"/>
          <w:bCs/>
          <w:color w:val="92D050"/>
        </w:rPr>
      </w:pPr>
      <w:r>
        <w:rPr>
          <w:b w:val="0"/>
        </w:rPr>
        <w:t xml:space="preserve">Voici une copie de notre table pivot : </w:t>
      </w:r>
    </w:p>
    <w:p w14:paraId="477A6959" w14:textId="77777777" w:rsidR="00CA71B1" w:rsidRDefault="00CA71B1" w:rsidP="00C8251E">
      <w:pPr>
        <w:pStyle w:val="Contenu"/>
        <w:rPr>
          <w:b w:val="0"/>
        </w:rPr>
      </w:pPr>
      <w:r w:rsidRPr="00DD5DDE">
        <w:rPr>
          <w:b w:val="0"/>
        </w:rPr>
        <w:object w:dxaOrig="1520" w:dyaOrig="987" w14:anchorId="4609A052">
          <v:shape id="_x0000_i1026" type="#_x0000_t75" style="width:76.8pt;height:49.2pt" o:ole="">
            <v:imagedata r:id="rId55" o:title=""/>
          </v:shape>
          <o:OLEObject Type="Embed" ProgID="Excel.SheetMacroEnabled.12" ShapeID="_x0000_i1026" DrawAspect="Icon" ObjectID="_1667244224" r:id="rId56"/>
        </w:objec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0"/>
        <w:gridCol w:w="1700"/>
        <w:gridCol w:w="1700"/>
      </w:tblGrid>
      <w:tr w:rsidR="00B45A2C" w:rsidRPr="00B45A2C" w14:paraId="661A276E" w14:textId="77777777" w:rsidTr="009C279A">
        <w:trPr>
          <w:trHeight w:val="288"/>
        </w:trPr>
        <w:tc>
          <w:tcPr>
            <w:tcW w:w="1700" w:type="dxa"/>
            <w:shd w:val="clear" w:color="auto" w:fill="E7E6E6" w:themeFill="background2"/>
            <w:noWrap/>
            <w:vAlign w:val="bottom"/>
            <w:hideMark/>
          </w:tcPr>
          <w:p w14:paraId="3E28442A"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AIRPORT</w:t>
            </w:r>
          </w:p>
        </w:tc>
        <w:tc>
          <w:tcPr>
            <w:tcW w:w="1700" w:type="dxa"/>
            <w:shd w:val="clear" w:color="auto" w:fill="E7E6E6" w:themeFill="background2"/>
            <w:noWrap/>
            <w:vAlign w:val="bottom"/>
            <w:hideMark/>
          </w:tcPr>
          <w:p w14:paraId="29CBC804"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AIRPORT_STATE</w:t>
            </w:r>
          </w:p>
        </w:tc>
        <w:tc>
          <w:tcPr>
            <w:tcW w:w="1700" w:type="dxa"/>
            <w:shd w:val="clear" w:color="auto" w:fill="E7E6E6" w:themeFill="background2"/>
            <w:noWrap/>
            <w:vAlign w:val="bottom"/>
            <w:hideMark/>
          </w:tcPr>
          <w:p w14:paraId="09C5033E"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wban</w:t>
            </w:r>
          </w:p>
        </w:tc>
      </w:tr>
      <w:tr w:rsidR="00B45A2C" w:rsidRPr="00B45A2C" w14:paraId="78A16878" w14:textId="77777777" w:rsidTr="00B45A2C">
        <w:trPr>
          <w:trHeight w:val="288"/>
        </w:trPr>
        <w:tc>
          <w:tcPr>
            <w:tcW w:w="1700" w:type="dxa"/>
            <w:shd w:val="clear" w:color="auto" w:fill="auto"/>
            <w:noWrap/>
            <w:vAlign w:val="bottom"/>
            <w:hideMark/>
          </w:tcPr>
          <w:p w14:paraId="146792DC"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ABE</w:t>
            </w:r>
          </w:p>
        </w:tc>
        <w:tc>
          <w:tcPr>
            <w:tcW w:w="1700" w:type="dxa"/>
            <w:shd w:val="clear" w:color="auto" w:fill="auto"/>
            <w:noWrap/>
            <w:vAlign w:val="bottom"/>
            <w:hideMark/>
          </w:tcPr>
          <w:p w14:paraId="6479CAFA"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PA</w:t>
            </w:r>
          </w:p>
        </w:tc>
        <w:tc>
          <w:tcPr>
            <w:tcW w:w="1700" w:type="dxa"/>
            <w:shd w:val="clear" w:color="auto" w:fill="auto"/>
            <w:noWrap/>
            <w:vAlign w:val="bottom"/>
            <w:hideMark/>
          </w:tcPr>
          <w:p w14:paraId="2F6CB67B"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14737</w:t>
            </w:r>
          </w:p>
        </w:tc>
      </w:tr>
      <w:tr w:rsidR="00B45A2C" w:rsidRPr="00B45A2C" w14:paraId="5C6ECBB0" w14:textId="77777777" w:rsidTr="00B45A2C">
        <w:trPr>
          <w:trHeight w:val="288"/>
        </w:trPr>
        <w:tc>
          <w:tcPr>
            <w:tcW w:w="1700" w:type="dxa"/>
            <w:shd w:val="clear" w:color="auto" w:fill="auto"/>
            <w:noWrap/>
            <w:vAlign w:val="bottom"/>
            <w:hideMark/>
          </w:tcPr>
          <w:p w14:paraId="6331B0FD"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ABI</w:t>
            </w:r>
          </w:p>
        </w:tc>
        <w:tc>
          <w:tcPr>
            <w:tcW w:w="1700" w:type="dxa"/>
            <w:shd w:val="clear" w:color="auto" w:fill="auto"/>
            <w:noWrap/>
            <w:vAlign w:val="bottom"/>
            <w:hideMark/>
          </w:tcPr>
          <w:p w14:paraId="045FBB3F"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TX</w:t>
            </w:r>
          </w:p>
        </w:tc>
        <w:tc>
          <w:tcPr>
            <w:tcW w:w="1700" w:type="dxa"/>
            <w:shd w:val="clear" w:color="auto" w:fill="auto"/>
            <w:noWrap/>
            <w:vAlign w:val="bottom"/>
            <w:hideMark/>
          </w:tcPr>
          <w:p w14:paraId="679F117D"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13962</w:t>
            </w:r>
          </w:p>
        </w:tc>
      </w:tr>
      <w:tr w:rsidR="00B45A2C" w:rsidRPr="00B45A2C" w14:paraId="5212A571" w14:textId="77777777" w:rsidTr="00B45A2C">
        <w:trPr>
          <w:trHeight w:val="288"/>
        </w:trPr>
        <w:tc>
          <w:tcPr>
            <w:tcW w:w="1700" w:type="dxa"/>
            <w:shd w:val="clear" w:color="auto" w:fill="auto"/>
            <w:noWrap/>
            <w:vAlign w:val="bottom"/>
            <w:hideMark/>
          </w:tcPr>
          <w:p w14:paraId="218912A1"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ABQ</w:t>
            </w:r>
          </w:p>
        </w:tc>
        <w:tc>
          <w:tcPr>
            <w:tcW w:w="1700" w:type="dxa"/>
            <w:shd w:val="clear" w:color="auto" w:fill="auto"/>
            <w:noWrap/>
            <w:vAlign w:val="bottom"/>
            <w:hideMark/>
          </w:tcPr>
          <w:p w14:paraId="229C6F59"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NM</w:t>
            </w:r>
          </w:p>
        </w:tc>
        <w:tc>
          <w:tcPr>
            <w:tcW w:w="1700" w:type="dxa"/>
            <w:shd w:val="clear" w:color="auto" w:fill="auto"/>
            <w:noWrap/>
            <w:vAlign w:val="bottom"/>
            <w:hideMark/>
          </w:tcPr>
          <w:p w14:paraId="66688066"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23050</w:t>
            </w:r>
          </w:p>
        </w:tc>
      </w:tr>
      <w:tr w:rsidR="00B45A2C" w:rsidRPr="00B45A2C" w14:paraId="49920933" w14:textId="77777777" w:rsidTr="00B45A2C">
        <w:trPr>
          <w:trHeight w:val="288"/>
        </w:trPr>
        <w:tc>
          <w:tcPr>
            <w:tcW w:w="1700" w:type="dxa"/>
            <w:shd w:val="clear" w:color="auto" w:fill="auto"/>
            <w:noWrap/>
            <w:vAlign w:val="bottom"/>
            <w:hideMark/>
          </w:tcPr>
          <w:p w14:paraId="3061B878"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ABR</w:t>
            </w:r>
          </w:p>
        </w:tc>
        <w:tc>
          <w:tcPr>
            <w:tcW w:w="1700" w:type="dxa"/>
            <w:shd w:val="clear" w:color="auto" w:fill="auto"/>
            <w:noWrap/>
            <w:vAlign w:val="bottom"/>
            <w:hideMark/>
          </w:tcPr>
          <w:p w14:paraId="2FEE93F5"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SD</w:t>
            </w:r>
          </w:p>
        </w:tc>
        <w:tc>
          <w:tcPr>
            <w:tcW w:w="1700" w:type="dxa"/>
            <w:shd w:val="clear" w:color="auto" w:fill="auto"/>
            <w:noWrap/>
            <w:vAlign w:val="bottom"/>
            <w:hideMark/>
          </w:tcPr>
          <w:p w14:paraId="6EAEF8F7"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14929</w:t>
            </w:r>
          </w:p>
        </w:tc>
      </w:tr>
      <w:tr w:rsidR="00B45A2C" w:rsidRPr="00B45A2C" w14:paraId="61745AC6" w14:textId="77777777" w:rsidTr="00B45A2C">
        <w:trPr>
          <w:trHeight w:val="288"/>
        </w:trPr>
        <w:tc>
          <w:tcPr>
            <w:tcW w:w="1700" w:type="dxa"/>
            <w:shd w:val="clear" w:color="auto" w:fill="auto"/>
            <w:noWrap/>
            <w:vAlign w:val="bottom"/>
            <w:hideMark/>
          </w:tcPr>
          <w:p w14:paraId="0277D1E8"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lastRenderedPageBreak/>
              <w:t>ABY</w:t>
            </w:r>
          </w:p>
        </w:tc>
        <w:tc>
          <w:tcPr>
            <w:tcW w:w="1700" w:type="dxa"/>
            <w:shd w:val="clear" w:color="auto" w:fill="auto"/>
            <w:noWrap/>
            <w:vAlign w:val="bottom"/>
            <w:hideMark/>
          </w:tcPr>
          <w:p w14:paraId="49BC65BB"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GA</w:t>
            </w:r>
          </w:p>
        </w:tc>
        <w:tc>
          <w:tcPr>
            <w:tcW w:w="1700" w:type="dxa"/>
            <w:shd w:val="clear" w:color="auto" w:fill="auto"/>
            <w:noWrap/>
            <w:vAlign w:val="bottom"/>
            <w:hideMark/>
          </w:tcPr>
          <w:p w14:paraId="5B979678"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13869</w:t>
            </w:r>
          </w:p>
        </w:tc>
      </w:tr>
      <w:tr w:rsidR="00B45A2C" w:rsidRPr="00B45A2C" w14:paraId="14D0877C" w14:textId="77777777" w:rsidTr="00B45A2C">
        <w:trPr>
          <w:trHeight w:val="288"/>
        </w:trPr>
        <w:tc>
          <w:tcPr>
            <w:tcW w:w="1700" w:type="dxa"/>
            <w:shd w:val="clear" w:color="auto" w:fill="auto"/>
            <w:noWrap/>
            <w:vAlign w:val="bottom"/>
            <w:hideMark/>
          </w:tcPr>
          <w:p w14:paraId="47CB4E52"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ACK</w:t>
            </w:r>
          </w:p>
        </w:tc>
        <w:tc>
          <w:tcPr>
            <w:tcW w:w="1700" w:type="dxa"/>
            <w:shd w:val="clear" w:color="auto" w:fill="auto"/>
            <w:noWrap/>
            <w:vAlign w:val="bottom"/>
            <w:hideMark/>
          </w:tcPr>
          <w:p w14:paraId="5D888B4F"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MA</w:t>
            </w:r>
          </w:p>
        </w:tc>
        <w:tc>
          <w:tcPr>
            <w:tcW w:w="1700" w:type="dxa"/>
            <w:shd w:val="clear" w:color="auto" w:fill="auto"/>
            <w:noWrap/>
            <w:vAlign w:val="bottom"/>
            <w:hideMark/>
          </w:tcPr>
          <w:p w14:paraId="5A5548A3"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14756</w:t>
            </w:r>
          </w:p>
        </w:tc>
      </w:tr>
      <w:tr w:rsidR="00B45A2C" w:rsidRPr="00B45A2C" w14:paraId="24BFDD6C" w14:textId="77777777" w:rsidTr="00B45A2C">
        <w:trPr>
          <w:trHeight w:val="288"/>
        </w:trPr>
        <w:tc>
          <w:tcPr>
            <w:tcW w:w="1700" w:type="dxa"/>
            <w:shd w:val="clear" w:color="auto" w:fill="auto"/>
            <w:noWrap/>
            <w:vAlign w:val="bottom"/>
            <w:hideMark/>
          </w:tcPr>
          <w:p w14:paraId="1EEA539A"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ACT</w:t>
            </w:r>
          </w:p>
        </w:tc>
        <w:tc>
          <w:tcPr>
            <w:tcW w:w="1700" w:type="dxa"/>
            <w:shd w:val="clear" w:color="auto" w:fill="auto"/>
            <w:noWrap/>
            <w:vAlign w:val="bottom"/>
            <w:hideMark/>
          </w:tcPr>
          <w:p w14:paraId="1E95ED39"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TX</w:t>
            </w:r>
          </w:p>
        </w:tc>
        <w:tc>
          <w:tcPr>
            <w:tcW w:w="1700" w:type="dxa"/>
            <w:shd w:val="clear" w:color="auto" w:fill="auto"/>
            <w:noWrap/>
            <w:vAlign w:val="bottom"/>
            <w:hideMark/>
          </w:tcPr>
          <w:p w14:paraId="78BA78F9" w14:textId="77777777" w:rsidR="00B45A2C" w:rsidRPr="00B45A2C" w:rsidRDefault="00B45A2C" w:rsidP="009C279A">
            <w:pPr>
              <w:spacing w:line="240" w:lineRule="auto"/>
              <w:rPr>
                <w:rFonts w:ascii="Calibri" w:eastAsia="Times New Roman" w:hAnsi="Calibri" w:cs="Calibri"/>
                <w:color w:val="000000"/>
                <w:sz w:val="22"/>
                <w:lang w:eastAsia="fr-FR" w:bidi="ks-Deva"/>
              </w:rPr>
            </w:pPr>
            <w:r w:rsidRPr="00B45A2C">
              <w:rPr>
                <w:rFonts w:ascii="Calibri" w:eastAsia="Times New Roman" w:hAnsi="Calibri" w:cs="Calibri"/>
                <w:color w:val="000000"/>
                <w:sz w:val="22"/>
                <w:lang w:eastAsia="fr-FR" w:bidi="ks-Deva"/>
              </w:rPr>
              <w:t>13959</w:t>
            </w:r>
          </w:p>
        </w:tc>
      </w:tr>
      <w:tr w:rsidR="00B45A2C" w:rsidRPr="00B45A2C" w14:paraId="3A4B5E86" w14:textId="77777777" w:rsidTr="00B45A2C">
        <w:trPr>
          <w:trHeight w:val="288"/>
        </w:trPr>
        <w:tc>
          <w:tcPr>
            <w:tcW w:w="1700" w:type="dxa"/>
            <w:shd w:val="clear" w:color="auto" w:fill="auto"/>
            <w:noWrap/>
            <w:vAlign w:val="bottom"/>
          </w:tcPr>
          <w:p w14:paraId="6F9E408A" w14:textId="77777777" w:rsidR="00B45A2C" w:rsidRPr="00B45A2C" w:rsidRDefault="00B45A2C" w:rsidP="009C279A">
            <w:pPr>
              <w:spacing w:line="240" w:lineRule="auto"/>
              <w:rPr>
                <w:rFonts w:ascii="Calibri" w:eastAsia="Times New Roman" w:hAnsi="Calibri" w:cs="Calibri"/>
                <w:color w:val="000000"/>
                <w:sz w:val="22"/>
                <w:lang w:eastAsia="fr-FR" w:bidi="ks-Deva"/>
              </w:rPr>
            </w:pPr>
            <w:r>
              <w:rPr>
                <w:rFonts w:ascii="Calibri" w:eastAsia="Times New Roman" w:hAnsi="Calibri" w:cs="Calibri"/>
                <w:color w:val="000000"/>
                <w:sz w:val="22"/>
                <w:lang w:eastAsia="fr-FR" w:bidi="ks-Deva"/>
              </w:rPr>
              <w:t>…</w:t>
            </w:r>
          </w:p>
        </w:tc>
        <w:tc>
          <w:tcPr>
            <w:tcW w:w="1700" w:type="dxa"/>
            <w:shd w:val="clear" w:color="auto" w:fill="auto"/>
            <w:noWrap/>
            <w:vAlign w:val="bottom"/>
          </w:tcPr>
          <w:p w14:paraId="251ED2D7" w14:textId="77777777" w:rsidR="00B45A2C" w:rsidRPr="00B45A2C" w:rsidRDefault="00B45A2C" w:rsidP="009C279A">
            <w:pPr>
              <w:spacing w:line="240" w:lineRule="auto"/>
              <w:rPr>
                <w:rFonts w:ascii="Calibri" w:eastAsia="Times New Roman" w:hAnsi="Calibri" w:cs="Calibri"/>
                <w:color w:val="000000"/>
                <w:sz w:val="22"/>
                <w:lang w:eastAsia="fr-FR" w:bidi="ks-Deva"/>
              </w:rPr>
            </w:pPr>
            <w:r>
              <w:rPr>
                <w:rFonts w:ascii="Calibri" w:eastAsia="Times New Roman" w:hAnsi="Calibri" w:cs="Calibri"/>
                <w:color w:val="000000"/>
                <w:sz w:val="22"/>
                <w:lang w:eastAsia="fr-FR" w:bidi="ks-Deva"/>
              </w:rPr>
              <w:t>…</w:t>
            </w:r>
          </w:p>
        </w:tc>
        <w:tc>
          <w:tcPr>
            <w:tcW w:w="1700" w:type="dxa"/>
            <w:shd w:val="clear" w:color="auto" w:fill="auto"/>
            <w:noWrap/>
            <w:vAlign w:val="bottom"/>
          </w:tcPr>
          <w:p w14:paraId="2A8B3A61" w14:textId="77777777" w:rsidR="00B45A2C" w:rsidRPr="00B45A2C" w:rsidRDefault="00B45A2C" w:rsidP="009C279A">
            <w:pPr>
              <w:spacing w:line="240" w:lineRule="auto"/>
              <w:rPr>
                <w:rFonts w:ascii="Calibri" w:eastAsia="Times New Roman" w:hAnsi="Calibri" w:cs="Calibri"/>
                <w:color w:val="000000"/>
                <w:sz w:val="22"/>
                <w:lang w:eastAsia="fr-FR" w:bidi="ks-Deva"/>
              </w:rPr>
            </w:pPr>
            <w:r>
              <w:rPr>
                <w:rFonts w:ascii="Calibri" w:eastAsia="Times New Roman" w:hAnsi="Calibri" w:cs="Calibri"/>
                <w:color w:val="000000"/>
                <w:sz w:val="22"/>
                <w:lang w:eastAsia="fr-FR" w:bidi="ks-Deva"/>
              </w:rPr>
              <w:t>…</w:t>
            </w:r>
          </w:p>
        </w:tc>
      </w:tr>
    </w:tbl>
    <w:p w14:paraId="787618DD" w14:textId="77777777" w:rsidR="00F368DF" w:rsidRDefault="00F368DF" w:rsidP="00C8251E">
      <w:pPr>
        <w:pStyle w:val="Contenu"/>
        <w:rPr>
          <w:b w:val="0"/>
        </w:rPr>
      </w:pPr>
    </w:p>
    <w:p w14:paraId="65A4BC7C" w14:textId="77777777" w:rsidR="00C742DD" w:rsidRPr="00F368DF" w:rsidRDefault="00C742DD" w:rsidP="00C8251E">
      <w:pPr>
        <w:pStyle w:val="Contenu"/>
        <w:rPr>
          <w:b w:val="0"/>
        </w:rPr>
      </w:pPr>
    </w:p>
    <w:p w14:paraId="7BDFD7F4" w14:textId="77777777" w:rsidR="0053327A" w:rsidRDefault="0053327A" w:rsidP="00241882">
      <w:pPr>
        <w:pStyle w:val="Titre2"/>
      </w:pPr>
      <w:bookmarkStart w:id="10" w:name="_Toc56300633"/>
      <w:r>
        <w:t>Nettoyage des données</w:t>
      </w:r>
      <w:bookmarkEnd w:id="10"/>
    </w:p>
    <w:p w14:paraId="556CB5F5" w14:textId="77777777" w:rsidR="00F410E1" w:rsidRPr="00F410E1" w:rsidRDefault="00890DFB" w:rsidP="00F410E1">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Précision pour la suite : Notre analyse est </w:t>
      </w:r>
      <w:r w:rsidR="00F410E1" w:rsidRPr="00F410E1">
        <w:rPr>
          <w:rFonts w:asciiTheme="minorHAnsi" w:eastAsiaTheme="minorHAnsi" w:hAnsiTheme="minorHAnsi" w:cstheme="minorHAnsi"/>
          <w:b/>
          <w:color w:val="082A75" w:themeColor="text2"/>
          <w:sz w:val="28"/>
          <w:lang w:eastAsia="en-US" w:bidi="ar-SA"/>
        </w:rPr>
        <w:t xml:space="preserve">uniquement </w:t>
      </w:r>
      <w:r>
        <w:rPr>
          <w:rFonts w:asciiTheme="minorHAnsi" w:eastAsiaTheme="minorHAnsi" w:hAnsiTheme="minorHAnsi" w:cstheme="minorHAnsi"/>
          <w:b/>
          <w:color w:val="082A75" w:themeColor="text2"/>
          <w:sz w:val="28"/>
          <w:lang w:eastAsia="en-US" w:bidi="ar-SA"/>
        </w:rPr>
        <w:t>sur les</w:t>
      </w:r>
      <w:r w:rsidR="00F410E1" w:rsidRPr="00F410E1">
        <w:rPr>
          <w:rFonts w:asciiTheme="minorHAnsi" w:eastAsiaTheme="minorHAnsi" w:hAnsiTheme="minorHAnsi" w:cstheme="minorHAnsi"/>
          <w:b/>
          <w:color w:val="082A75" w:themeColor="text2"/>
          <w:sz w:val="28"/>
          <w:lang w:eastAsia="en-US" w:bidi="ar-SA"/>
        </w:rPr>
        <w:t xml:space="preserve"> vols qui </w:t>
      </w:r>
      <w:r w:rsidR="00F410E1">
        <w:rPr>
          <w:rFonts w:asciiTheme="minorHAnsi" w:eastAsiaTheme="minorHAnsi" w:hAnsiTheme="minorHAnsi" w:cstheme="minorHAnsi"/>
          <w:b/>
          <w:color w:val="082A75" w:themeColor="text2"/>
          <w:sz w:val="28"/>
          <w:lang w:eastAsia="en-US" w:bidi="ar-SA"/>
        </w:rPr>
        <w:t>atterrissent</w:t>
      </w:r>
      <w:r w:rsidR="00F410E1" w:rsidRPr="00F410E1">
        <w:rPr>
          <w:rFonts w:asciiTheme="minorHAnsi" w:eastAsiaTheme="minorHAnsi" w:hAnsiTheme="minorHAnsi" w:cstheme="minorHAnsi"/>
          <w:b/>
          <w:color w:val="082A75" w:themeColor="text2"/>
          <w:sz w:val="28"/>
          <w:lang w:eastAsia="en-US" w:bidi="ar-SA"/>
        </w:rPr>
        <w:t xml:space="preserve"> en retard</w:t>
      </w:r>
      <w:r w:rsidR="00F410E1" w:rsidRPr="00F410E1">
        <w:rPr>
          <w:rFonts w:asciiTheme="minorHAnsi" w:eastAsiaTheme="minorHAnsi" w:hAnsiTheme="minorHAnsi" w:cstheme="minorHAnsi"/>
          <w:bCs w:val="0"/>
          <w:color w:val="082A75" w:themeColor="text2"/>
          <w:sz w:val="28"/>
          <w:lang w:eastAsia="en-US" w:bidi="ar-SA"/>
        </w:rPr>
        <w:t xml:space="preserve"> à l’aéroport d’arrivée (et non ceux qui ont décollé en retard).</w:t>
      </w:r>
    </w:p>
    <w:p w14:paraId="468D5DD5" w14:textId="77777777" w:rsidR="00F410E1" w:rsidRDefault="00F410E1" w:rsidP="009337F1">
      <w:pPr>
        <w:pStyle w:val="paragraph"/>
        <w:spacing w:before="0" w:beforeAutospacing="0" w:after="0" w:afterAutospacing="0"/>
        <w:textAlignment w:val="baseline"/>
        <w:rPr>
          <w:rFonts w:asciiTheme="minorHAnsi" w:eastAsiaTheme="minorHAnsi" w:hAnsiTheme="minorHAnsi" w:cstheme="minorHAnsi"/>
          <w:b/>
          <w:color w:val="082A75" w:themeColor="text2"/>
          <w:sz w:val="28"/>
          <w:u w:val="single"/>
          <w:lang w:eastAsia="en-US" w:bidi="ar-SA"/>
        </w:rPr>
      </w:pPr>
    </w:p>
    <w:p w14:paraId="38558873" w14:textId="77777777" w:rsidR="00FB4AA1" w:rsidRPr="00744915" w:rsidRDefault="002E2E75" w:rsidP="00744915">
      <w:pPr>
        <w:pStyle w:val="Titre3"/>
        <w:spacing w:after="120"/>
        <w:rPr>
          <w:b/>
          <w:bCs/>
        </w:rPr>
      </w:pPr>
      <w:bookmarkStart w:id="11" w:name="_Toc56300634"/>
      <w:r w:rsidRPr="00744915">
        <w:rPr>
          <w:b/>
          <w:bCs/>
        </w:rPr>
        <w:t>Liste des nettoyages</w:t>
      </w:r>
      <w:bookmarkEnd w:id="11"/>
    </w:p>
    <w:p w14:paraId="446075F9" w14:textId="77777777" w:rsidR="00FB4AA1" w:rsidRDefault="00FB4AA1"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439AB543" w14:textId="77777777" w:rsidR="009337F1" w:rsidRDefault="008D22DD"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Dans la publication sur lequel nous basons notre projet</w:t>
      </w:r>
      <w:r w:rsidR="009337F1">
        <w:rPr>
          <w:rFonts w:asciiTheme="minorHAnsi" w:eastAsiaTheme="minorHAnsi" w:hAnsiTheme="minorHAnsi" w:cstheme="minorHAnsi"/>
          <w:bCs w:val="0"/>
          <w:color w:val="082A75" w:themeColor="text2"/>
          <w:sz w:val="28"/>
          <w:lang w:eastAsia="en-US" w:bidi="ar-SA"/>
        </w:rPr>
        <w:t xml:space="preserve">, le nettoyage préalable des données est </w:t>
      </w:r>
      <w:r w:rsidR="00890DFB">
        <w:rPr>
          <w:rFonts w:asciiTheme="minorHAnsi" w:eastAsiaTheme="minorHAnsi" w:hAnsiTheme="minorHAnsi" w:cstheme="minorHAnsi"/>
          <w:bCs w:val="0"/>
          <w:color w:val="082A75" w:themeColor="text2"/>
          <w:sz w:val="28"/>
          <w:lang w:eastAsia="en-US" w:bidi="ar-SA"/>
        </w:rPr>
        <w:t>précisé comme suit :</w:t>
      </w:r>
    </w:p>
    <w:p w14:paraId="2128A315" w14:textId="77777777" w:rsidR="009337F1" w:rsidRDefault="009337F1"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2F052B01" w14:textId="77777777" w:rsidR="009337F1" w:rsidRDefault="009337F1" w:rsidP="15634422">
      <w:pPr>
        <w:pStyle w:val="paragraph"/>
        <w:spacing w:before="0" w:beforeAutospacing="0" w:after="0" w:afterAutospacing="0"/>
        <w:jc w:val="both"/>
        <w:textAlignment w:val="baseline"/>
        <w:rPr>
          <w:rFonts w:asciiTheme="minorHAnsi" w:eastAsiaTheme="minorEastAsia" w:hAnsiTheme="minorHAnsi" w:cstheme="minorBidi"/>
          <w:color w:val="082A75" w:themeColor="text2"/>
          <w:sz w:val="28"/>
          <w:szCs w:val="28"/>
          <w:lang w:eastAsia="en-US" w:bidi="ar-SA"/>
        </w:rPr>
      </w:pPr>
      <w:r w:rsidRPr="15634422">
        <w:rPr>
          <w:rFonts w:asciiTheme="minorHAnsi" w:eastAsiaTheme="minorEastAsia" w:hAnsiTheme="minorHAnsi" w:cstheme="minorBidi"/>
          <w:color w:val="082A75" w:themeColor="text2"/>
          <w:sz w:val="28"/>
          <w:szCs w:val="28"/>
          <w:lang w:eastAsia="en-US" w:bidi="ar-SA"/>
        </w:rPr>
        <w:t xml:space="preserve">Pour les données </w:t>
      </w:r>
      <w:r w:rsidR="00247AE0">
        <w:rPr>
          <w:rFonts w:asciiTheme="minorHAnsi" w:eastAsiaTheme="minorEastAsia" w:hAnsiTheme="minorHAnsi" w:cstheme="minorBidi"/>
          <w:color w:val="082A75" w:themeColor="text2"/>
          <w:sz w:val="28"/>
          <w:szCs w:val="28"/>
          <w:lang w:eastAsia="en-US" w:bidi="ar-SA"/>
        </w:rPr>
        <w:t>de vols</w:t>
      </w:r>
      <w:r w:rsidR="00247AE0" w:rsidRPr="15634422">
        <w:rPr>
          <w:rFonts w:asciiTheme="minorHAnsi" w:eastAsiaTheme="minorEastAsia" w:hAnsiTheme="minorHAnsi" w:cstheme="minorBidi"/>
          <w:color w:val="082A75" w:themeColor="text2"/>
          <w:sz w:val="28"/>
          <w:szCs w:val="28"/>
          <w:lang w:eastAsia="en-US" w:bidi="ar-SA"/>
        </w:rPr>
        <w:t> </w:t>
      </w:r>
      <w:r w:rsidRPr="15634422">
        <w:rPr>
          <w:rFonts w:asciiTheme="minorHAnsi" w:eastAsiaTheme="minorEastAsia" w:hAnsiTheme="minorHAnsi" w:cstheme="minorBidi"/>
          <w:color w:val="082A75" w:themeColor="text2"/>
          <w:sz w:val="28"/>
          <w:szCs w:val="28"/>
          <w:lang w:eastAsia="en-US" w:bidi="ar-SA"/>
        </w:rPr>
        <w:t>:</w:t>
      </w:r>
    </w:p>
    <w:p w14:paraId="744F9F0D" w14:textId="77777777" w:rsidR="15634422" w:rsidRDefault="15634422" w:rsidP="15634422">
      <w:pPr>
        <w:pStyle w:val="paragraph"/>
        <w:spacing w:before="0" w:beforeAutospacing="0" w:after="0" w:afterAutospacing="0"/>
        <w:jc w:val="both"/>
        <w:rPr>
          <w:rFonts w:asciiTheme="minorHAnsi" w:eastAsiaTheme="minorEastAsia" w:hAnsiTheme="minorHAnsi" w:cstheme="minorBidi"/>
          <w:color w:val="082A75" w:themeColor="text2"/>
          <w:sz w:val="28"/>
          <w:szCs w:val="28"/>
          <w:lang w:eastAsia="en-US" w:bidi="ar-SA"/>
        </w:rPr>
      </w:pPr>
    </w:p>
    <w:p w14:paraId="2D959FD3" w14:textId="77777777" w:rsidR="05ECF049" w:rsidRDefault="05ECF049" w:rsidP="15634422">
      <w:pPr>
        <w:spacing w:before="120" w:line="257" w:lineRule="auto"/>
        <w:jc w:val="both"/>
      </w:pPr>
      <w:r w:rsidRPr="15634422">
        <w:rPr>
          <w:rFonts w:ascii="Calibri" w:eastAsia="Calibri" w:hAnsi="Calibri" w:cs="Calibri"/>
          <w:b/>
          <w:bCs/>
          <w:u w:val="single"/>
        </w:rPr>
        <w:t>Notion de vols en retard :</w:t>
      </w:r>
    </w:p>
    <w:p w14:paraId="60211CEB" w14:textId="77777777" w:rsidR="05ECF049" w:rsidRDefault="05ECF049" w:rsidP="15634422">
      <w:pPr>
        <w:spacing w:before="120" w:line="257" w:lineRule="auto"/>
        <w:jc w:val="both"/>
      </w:pPr>
      <w:r w:rsidRPr="15634422">
        <w:rPr>
          <w:rFonts w:ascii="Calibri" w:eastAsia="Calibri" w:hAnsi="Calibri" w:cs="Calibri"/>
        </w:rPr>
        <w:t>Les résultats sont à mettre en regard de la méthodologie appliquée. Notamment la notion de « vols en retard ».</w:t>
      </w:r>
    </w:p>
    <w:p w14:paraId="715F5735" w14:textId="77777777" w:rsidR="15634422" w:rsidRDefault="15634422" w:rsidP="15634422">
      <w:pPr>
        <w:spacing w:before="120" w:line="240" w:lineRule="auto"/>
        <w:jc w:val="both"/>
      </w:pPr>
    </w:p>
    <w:p w14:paraId="71A18569" w14:textId="77777777" w:rsidR="05ECF049" w:rsidRDefault="05ECF049" w:rsidP="15634422">
      <w:pPr>
        <w:spacing w:line="257" w:lineRule="auto"/>
        <w:jc w:val="both"/>
      </w:pPr>
      <w:r w:rsidRPr="15634422">
        <w:rPr>
          <w:rFonts w:ascii="Calibri" w:eastAsia="Calibri" w:hAnsi="Calibri" w:cs="Calibri"/>
          <w:b/>
          <w:bCs/>
        </w:rPr>
        <w:t>Hypothèse D1</w:t>
      </w:r>
      <w:r w:rsidRPr="15634422">
        <w:rPr>
          <w:rFonts w:ascii="Calibri" w:eastAsia="Calibri" w:hAnsi="Calibri" w:cs="Calibri"/>
        </w:rPr>
        <w:t xml:space="preserve"> : Les vols en retards sont ceux avec le champ </w:t>
      </w:r>
      <w:r w:rsidR="00026318">
        <w:rPr>
          <w:rFonts w:ascii="Calibri" w:eastAsia="Calibri" w:hAnsi="Calibri" w:cs="Calibri"/>
          <w:b/>
        </w:rPr>
        <w:t>ARRDEL15=1</w:t>
      </w:r>
      <w:r w:rsidRPr="15634422">
        <w:rPr>
          <w:rFonts w:ascii="Calibri" w:eastAsia="Calibri" w:hAnsi="Calibri" w:cs="Calibri"/>
        </w:rPr>
        <w:t>. C’est-à-dire lorsque le cumul des retards pour différentes raisons (mise à disposition tardive, sécurité, etc.) dépasse les 15 minutes.</w:t>
      </w:r>
    </w:p>
    <w:p w14:paraId="5C880268" w14:textId="77777777" w:rsidR="05ECF049" w:rsidRDefault="05ECF049" w:rsidP="15634422">
      <w:pPr>
        <w:spacing w:line="257" w:lineRule="auto"/>
        <w:jc w:val="both"/>
      </w:pPr>
      <w:r w:rsidRPr="15634422">
        <w:rPr>
          <w:rFonts w:ascii="Calibri" w:eastAsia="Calibri" w:hAnsi="Calibri" w:cs="Calibri"/>
          <w:b/>
          <w:bCs/>
        </w:rPr>
        <w:t>Hypothèse D2</w:t>
      </w:r>
      <w:r w:rsidRPr="15634422">
        <w:rPr>
          <w:rFonts w:ascii="Calibri" w:eastAsia="Calibri" w:hAnsi="Calibri" w:cs="Calibri"/>
        </w:rPr>
        <w:t xml:space="preserve"> : Les vols ayant comme critère </w:t>
      </w:r>
      <w:r w:rsidR="00026318">
        <w:rPr>
          <w:rFonts w:ascii="Calibri" w:eastAsia="Calibri" w:hAnsi="Calibri" w:cs="Calibri"/>
          <w:b/>
        </w:rPr>
        <w:t>NAS_DELAY + WEATHER_DELAY&gt; 15</w:t>
      </w:r>
      <w:r w:rsidR="0040243F" w:rsidRPr="0040243F">
        <w:rPr>
          <w:rFonts w:ascii="Calibri" w:eastAsia="Calibri" w:hAnsi="Calibri" w:cs="Calibri"/>
        </w:rPr>
        <w:t>.</w:t>
      </w:r>
    </w:p>
    <w:p w14:paraId="68D133F5" w14:textId="77777777" w:rsidR="05ECF049" w:rsidRDefault="05ECF049" w:rsidP="15634422">
      <w:pPr>
        <w:spacing w:line="257" w:lineRule="auto"/>
        <w:jc w:val="both"/>
      </w:pPr>
      <w:r w:rsidRPr="15634422">
        <w:rPr>
          <w:rFonts w:ascii="Calibri" w:eastAsia="Calibri" w:hAnsi="Calibri" w:cs="Calibri"/>
          <w:b/>
          <w:bCs/>
        </w:rPr>
        <w:t>Hypothèse D3</w:t>
      </w:r>
      <w:r w:rsidRPr="15634422">
        <w:rPr>
          <w:rFonts w:ascii="Calibri" w:eastAsia="Calibri" w:hAnsi="Calibri" w:cs="Calibri"/>
        </w:rPr>
        <w:t xml:space="preserve"> : Les vols ayant comme critère </w:t>
      </w:r>
      <w:r w:rsidR="00026318">
        <w:rPr>
          <w:rFonts w:ascii="Calibri" w:eastAsia="Calibri" w:hAnsi="Calibri" w:cs="Calibri"/>
          <w:b/>
        </w:rPr>
        <w:t>WEATHER_DELAY &gt; 15</w:t>
      </w:r>
      <w:r w:rsidR="0040243F" w:rsidRPr="0040243F">
        <w:rPr>
          <w:rFonts w:ascii="Calibri" w:eastAsia="Calibri" w:hAnsi="Calibri" w:cs="Calibri"/>
        </w:rPr>
        <w:t>.</w:t>
      </w:r>
    </w:p>
    <w:p w14:paraId="3CC33896" w14:textId="77777777" w:rsidR="05ECF049" w:rsidRDefault="05ECF049" w:rsidP="15634422">
      <w:pPr>
        <w:spacing w:line="257" w:lineRule="auto"/>
        <w:jc w:val="both"/>
      </w:pPr>
    </w:p>
    <w:p w14:paraId="285EB2A1" w14:textId="77777777" w:rsidR="05ECF049" w:rsidRDefault="05ECF049" w:rsidP="15634422">
      <w:pPr>
        <w:spacing w:line="257" w:lineRule="auto"/>
        <w:jc w:val="both"/>
        <w:rPr>
          <w:rFonts w:ascii="Calibri" w:eastAsia="Calibri" w:hAnsi="Calibri" w:cs="Calibri"/>
        </w:rPr>
      </w:pPr>
      <w:r w:rsidRPr="15634422">
        <w:rPr>
          <w:rFonts w:ascii="Calibri" w:eastAsia="Calibri" w:hAnsi="Calibri" w:cs="Calibri"/>
        </w:rPr>
        <w:t>Ces hypothèses influent directement sur :</w:t>
      </w:r>
    </w:p>
    <w:p w14:paraId="53F77FB0" w14:textId="77777777" w:rsidR="05ECF049" w:rsidRDefault="00E3198D" w:rsidP="15634422">
      <w:pPr>
        <w:pStyle w:val="Paragraphedeliste"/>
        <w:numPr>
          <w:ilvl w:val="0"/>
          <w:numId w:val="7"/>
        </w:numPr>
        <w:spacing w:line="257" w:lineRule="auto"/>
        <w:jc w:val="both"/>
        <w:rPr>
          <w:rFonts w:eastAsiaTheme="minorEastAsia"/>
          <w:color w:val="082A75" w:themeColor="text2"/>
          <w:sz w:val="28"/>
          <w:szCs w:val="28"/>
        </w:rPr>
      </w:pPr>
      <w:r>
        <w:rPr>
          <w:rFonts w:ascii="Calibri" w:eastAsia="Calibri" w:hAnsi="Calibri" w:cs="Calibri"/>
          <w:color w:val="082A75" w:themeColor="text2"/>
          <w:sz w:val="28"/>
          <w:szCs w:val="28"/>
        </w:rPr>
        <w:t>La</w:t>
      </w:r>
      <w:r w:rsidR="00F77FC8" w:rsidRPr="15634422">
        <w:rPr>
          <w:rFonts w:ascii="Calibri" w:eastAsia="Calibri" w:hAnsi="Calibri" w:cs="Calibri"/>
          <w:color w:val="082A75" w:themeColor="text2"/>
          <w:sz w:val="28"/>
          <w:szCs w:val="28"/>
        </w:rPr>
        <w:t xml:space="preserve"> </w:t>
      </w:r>
      <w:r w:rsidR="05ECF049" w:rsidRPr="15634422">
        <w:rPr>
          <w:rFonts w:ascii="Calibri" w:eastAsia="Calibri" w:hAnsi="Calibri" w:cs="Calibri"/>
          <w:color w:val="082A75" w:themeColor="text2"/>
          <w:sz w:val="28"/>
          <w:szCs w:val="28"/>
        </w:rPr>
        <w:t>quantité de données (après rebalancing 50% - 50%)</w:t>
      </w:r>
      <w:r w:rsidR="00F77FC8">
        <w:rPr>
          <w:rFonts w:ascii="Calibri" w:eastAsia="Calibri" w:hAnsi="Calibri" w:cs="Calibri"/>
          <w:color w:val="082A75" w:themeColor="text2"/>
          <w:sz w:val="28"/>
          <w:szCs w:val="28"/>
        </w:rPr>
        <w:t> ;</w:t>
      </w:r>
    </w:p>
    <w:p w14:paraId="58EA5B6D" w14:textId="77777777" w:rsidR="05ECF049" w:rsidRDefault="00E3198D" w:rsidP="15634422">
      <w:pPr>
        <w:pStyle w:val="Paragraphedeliste"/>
        <w:numPr>
          <w:ilvl w:val="0"/>
          <w:numId w:val="7"/>
        </w:numPr>
        <w:spacing w:line="257" w:lineRule="auto"/>
        <w:jc w:val="both"/>
        <w:rPr>
          <w:rFonts w:eastAsiaTheme="minorEastAsia"/>
          <w:color w:val="082A75" w:themeColor="text2"/>
          <w:sz w:val="28"/>
          <w:szCs w:val="28"/>
        </w:rPr>
      </w:pPr>
      <w:r>
        <w:rPr>
          <w:rFonts w:ascii="Calibri" w:eastAsia="Calibri" w:hAnsi="Calibri" w:cs="Calibri"/>
          <w:color w:val="082A75" w:themeColor="text2"/>
          <w:sz w:val="28"/>
          <w:szCs w:val="28"/>
        </w:rPr>
        <w:t>L’homogénéité</w:t>
      </w:r>
      <w:r w:rsidR="05ECF049" w:rsidRPr="15634422">
        <w:rPr>
          <w:rFonts w:ascii="Calibri" w:eastAsia="Calibri" w:hAnsi="Calibri" w:cs="Calibri"/>
          <w:color w:val="082A75" w:themeColor="text2"/>
          <w:sz w:val="28"/>
          <w:szCs w:val="28"/>
        </w:rPr>
        <w:t xml:space="preserve"> des données</w:t>
      </w:r>
      <w:r w:rsidR="00F77FC8">
        <w:rPr>
          <w:rFonts w:ascii="Calibri" w:eastAsia="Calibri" w:hAnsi="Calibri" w:cs="Calibri"/>
          <w:color w:val="082A75" w:themeColor="text2"/>
          <w:sz w:val="28"/>
          <w:szCs w:val="28"/>
        </w:rPr>
        <w:t> ;</w:t>
      </w:r>
    </w:p>
    <w:p w14:paraId="31C2524B" w14:textId="77777777" w:rsidR="05ECF049" w:rsidRDefault="00E3198D" w:rsidP="15634422">
      <w:pPr>
        <w:pStyle w:val="Paragraphedeliste"/>
        <w:numPr>
          <w:ilvl w:val="0"/>
          <w:numId w:val="7"/>
        </w:numPr>
        <w:spacing w:line="257" w:lineRule="auto"/>
        <w:jc w:val="both"/>
        <w:rPr>
          <w:rFonts w:eastAsiaTheme="minorEastAsia"/>
          <w:color w:val="082A75" w:themeColor="text2"/>
          <w:sz w:val="28"/>
          <w:szCs w:val="28"/>
        </w:rPr>
      </w:pPr>
      <w:r>
        <w:rPr>
          <w:rFonts w:ascii="Calibri" w:eastAsia="Calibri" w:hAnsi="Calibri" w:cs="Calibri"/>
          <w:b/>
          <w:color w:val="082974"/>
          <w:sz w:val="28"/>
          <w:szCs w:val="28"/>
        </w:rPr>
        <w:t>Le</w:t>
      </w:r>
      <w:r w:rsidR="05ECF049" w:rsidRPr="15634422">
        <w:rPr>
          <w:rFonts w:ascii="Calibri" w:eastAsia="Calibri" w:hAnsi="Calibri" w:cs="Calibri"/>
          <w:b/>
          <w:color w:val="082974"/>
          <w:sz w:val="28"/>
          <w:szCs w:val="28"/>
        </w:rPr>
        <w:t xml:space="preserve"> temps de calcul nécessaire, les ressources utilisées et les problèmes techniques </w:t>
      </w:r>
      <w:r w:rsidR="00F77FC8">
        <w:rPr>
          <w:rFonts w:ascii="Calibri" w:eastAsia="Calibri" w:hAnsi="Calibri" w:cs="Calibri"/>
          <w:b/>
          <w:color w:val="082974"/>
          <w:sz w:val="28"/>
          <w:szCs w:val="28"/>
        </w:rPr>
        <w:t>susceptibles d’être rencontrés,</w:t>
      </w:r>
    </w:p>
    <w:p w14:paraId="06DBDE18" w14:textId="77777777" w:rsidR="05ECF049" w:rsidRDefault="00E3198D" w:rsidP="15634422">
      <w:pPr>
        <w:pStyle w:val="Paragraphedeliste"/>
        <w:numPr>
          <w:ilvl w:val="0"/>
          <w:numId w:val="7"/>
        </w:numPr>
        <w:spacing w:line="257" w:lineRule="auto"/>
        <w:jc w:val="both"/>
        <w:rPr>
          <w:rFonts w:eastAsiaTheme="minorEastAsia"/>
          <w:color w:val="082A75" w:themeColor="text2"/>
          <w:sz w:val="28"/>
          <w:szCs w:val="28"/>
        </w:rPr>
      </w:pPr>
      <w:r>
        <w:rPr>
          <w:rFonts w:ascii="Calibri" w:eastAsia="Calibri" w:hAnsi="Calibri" w:cs="Calibri"/>
          <w:b/>
          <w:color w:val="082974"/>
          <w:sz w:val="28"/>
          <w:szCs w:val="28"/>
        </w:rPr>
        <w:t>Les</w:t>
      </w:r>
      <w:r w:rsidR="05ECF049" w:rsidRPr="15634422">
        <w:rPr>
          <w:rFonts w:ascii="Calibri" w:eastAsia="Calibri" w:hAnsi="Calibri" w:cs="Calibri"/>
          <w:b/>
          <w:color w:val="082974"/>
          <w:sz w:val="28"/>
          <w:szCs w:val="28"/>
        </w:rPr>
        <w:t xml:space="preserve"> résultats qui en découlent, leur comparabilité et la généralisation possible</w:t>
      </w:r>
      <w:r w:rsidR="00F77FC8">
        <w:rPr>
          <w:rFonts w:ascii="Calibri" w:eastAsia="Calibri" w:hAnsi="Calibri" w:cs="Calibri"/>
          <w:b/>
          <w:color w:val="082974"/>
          <w:sz w:val="28"/>
          <w:szCs w:val="28"/>
        </w:rPr>
        <w:t>.</w:t>
      </w:r>
    </w:p>
    <w:p w14:paraId="3BE3DFD6" w14:textId="77777777" w:rsidR="15634422" w:rsidRDefault="15634422" w:rsidP="15634422">
      <w:pPr>
        <w:spacing w:before="120" w:line="240" w:lineRule="auto"/>
        <w:jc w:val="both"/>
      </w:pPr>
    </w:p>
    <w:p w14:paraId="300EF986" w14:textId="77777777" w:rsidR="05ECF049" w:rsidRDefault="05ECF049" w:rsidP="15634422">
      <w:pPr>
        <w:spacing w:line="257" w:lineRule="auto"/>
        <w:jc w:val="both"/>
      </w:pPr>
      <w:r w:rsidRPr="15634422">
        <w:rPr>
          <w:rFonts w:ascii="Calibri" w:eastAsia="Calibri" w:hAnsi="Calibri" w:cs="Calibri"/>
        </w:rPr>
        <w:lastRenderedPageBreak/>
        <w:t>Voici une illustration :</w:t>
      </w:r>
    </w:p>
    <w:p w14:paraId="498748EB" w14:textId="77777777" w:rsidR="05ECF049" w:rsidRDefault="05ECF049" w:rsidP="15634422">
      <w:pPr>
        <w:spacing w:before="120" w:line="240" w:lineRule="auto"/>
        <w:jc w:val="both"/>
      </w:pPr>
      <w:r>
        <w:rPr>
          <w:noProof/>
          <w:lang w:eastAsia="fr-FR" w:bidi="ks-Deva"/>
        </w:rPr>
        <w:drawing>
          <wp:inline distT="0" distB="0" distL="0" distR="0" wp14:anchorId="0980135F" wp14:editId="1173EAC6">
            <wp:extent cx="5762626" cy="819150"/>
            <wp:effectExtent l="0" t="0" r="0" b="0"/>
            <wp:docPr id="1973746020" name="Image 69895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8950009"/>
                    <pic:cNvPicPr/>
                  </pic:nvPicPr>
                  <pic:blipFill>
                    <a:blip r:embed="rId57">
                      <a:extLst>
                        <a:ext uri="{28A0092B-C50C-407E-A947-70E740481C1C}">
                          <a14:useLocalDpi xmlns:a14="http://schemas.microsoft.com/office/drawing/2010/main" val="0"/>
                        </a:ext>
                      </a:extLst>
                    </a:blip>
                    <a:stretch>
                      <a:fillRect/>
                    </a:stretch>
                  </pic:blipFill>
                  <pic:spPr>
                    <a:xfrm>
                      <a:off x="0" y="0"/>
                      <a:ext cx="5762626" cy="819150"/>
                    </a:xfrm>
                    <a:prstGeom prst="rect">
                      <a:avLst/>
                    </a:prstGeom>
                  </pic:spPr>
                </pic:pic>
              </a:graphicData>
            </a:graphic>
          </wp:inline>
        </w:drawing>
      </w:r>
    </w:p>
    <w:p w14:paraId="660544E6" w14:textId="77777777" w:rsidR="15634422" w:rsidRDefault="15634422" w:rsidP="15634422">
      <w:pPr>
        <w:spacing w:before="120" w:line="240" w:lineRule="auto"/>
        <w:jc w:val="both"/>
        <w:rPr>
          <w:rFonts w:ascii="Calibri" w:eastAsia="Calibri" w:hAnsi="Calibri" w:cs="Calibri"/>
        </w:rPr>
      </w:pPr>
    </w:p>
    <w:p w14:paraId="73310A1D" w14:textId="77777777" w:rsidR="05ECF049" w:rsidRDefault="05ECF049" w:rsidP="15634422">
      <w:pPr>
        <w:spacing w:line="257" w:lineRule="auto"/>
        <w:jc w:val="both"/>
        <w:rPr>
          <w:rFonts w:ascii="Calibri" w:eastAsia="Calibri" w:hAnsi="Calibri" w:cs="Calibri"/>
        </w:rPr>
      </w:pPr>
      <w:r w:rsidRPr="15634422">
        <w:rPr>
          <w:rFonts w:ascii="Calibri" w:eastAsia="Calibri" w:hAnsi="Calibri" w:cs="Calibri"/>
        </w:rPr>
        <w:t>En termes de volumétrie de données, si on compare la quantité de données entre le 1</w:t>
      </w:r>
      <w:r w:rsidRPr="15634422">
        <w:rPr>
          <w:rFonts w:ascii="Calibri" w:eastAsia="Calibri" w:hAnsi="Calibri" w:cs="Calibri"/>
          <w:vertAlign w:val="superscript"/>
        </w:rPr>
        <w:t>er</w:t>
      </w:r>
      <w:r w:rsidRPr="15634422">
        <w:rPr>
          <w:rFonts w:ascii="Calibri" w:eastAsia="Calibri" w:hAnsi="Calibri" w:cs="Calibri"/>
        </w:rPr>
        <w:t xml:space="preserve"> et le 4</w:t>
      </w:r>
      <w:r w:rsidRPr="15634422">
        <w:rPr>
          <w:rFonts w:ascii="Calibri" w:eastAsia="Calibri" w:hAnsi="Calibri" w:cs="Calibri"/>
          <w:vertAlign w:val="superscript"/>
        </w:rPr>
        <w:t>ème</w:t>
      </w:r>
      <w:r w:rsidRPr="15634422">
        <w:rPr>
          <w:rFonts w:ascii="Calibri" w:eastAsia="Calibri" w:hAnsi="Calibri" w:cs="Calibri"/>
        </w:rPr>
        <w:t xml:space="preserve"> critère, il y a un facteur multiplicateur de 23.</w:t>
      </w:r>
    </w:p>
    <w:p w14:paraId="3B5DDD37" w14:textId="77777777" w:rsidR="15634422" w:rsidRDefault="15634422" w:rsidP="15634422">
      <w:pPr>
        <w:pStyle w:val="paragraph"/>
        <w:spacing w:before="0" w:beforeAutospacing="0" w:after="0" w:afterAutospacing="0"/>
        <w:jc w:val="both"/>
        <w:rPr>
          <w:rFonts w:asciiTheme="minorHAnsi" w:eastAsiaTheme="minorEastAsia" w:hAnsiTheme="minorHAnsi" w:cstheme="minorBidi"/>
          <w:color w:val="082A75" w:themeColor="text2"/>
          <w:sz w:val="28"/>
          <w:szCs w:val="28"/>
          <w:lang w:eastAsia="en-US" w:bidi="ar-SA"/>
        </w:rPr>
      </w:pPr>
    </w:p>
    <w:p w14:paraId="1AFC695D" w14:textId="77777777" w:rsidR="15634422" w:rsidRDefault="15634422" w:rsidP="15634422">
      <w:pPr>
        <w:pStyle w:val="paragraph"/>
        <w:spacing w:before="0" w:beforeAutospacing="0" w:after="0" w:afterAutospacing="0"/>
        <w:jc w:val="both"/>
        <w:rPr>
          <w:rFonts w:asciiTheme="minorHAnsi" w:eastAsiaTheme="minorEastAsia" w:hAnsiTheme="minorHAnsi" w:cstheme="minorBidi"/>
          <w:color w:val="082A75" w:themeColor="text2"/>
          <w:sz w:val="28"/>
          <w:szCs w:val="28"/>
          <w:lang w:eastAsia="en-US" w:bidi="ar-SA"/>
        </w:rPr>
      </w:pPr>
    </w:p>
    <w:p w14:paraId="6062DB37" w14:textId="77777777" w:rsidR="0064159B" w:rsidRDefault="0064159B"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4B80C34B" w14:textId="77777777" w:rsidR="0064159B" w:rsidRPr="00F77FC8" w:rsidRDefault="0064159B" w:rsidP="00C6363E">
      <w:pPr>
        <w:pStyle w:val="paragraph"/>
        <w:numPr>
          <w:ilvl w:val="0"/>
          <w:numId w:val="15"/>
        </w:numPr>
        <w:spacing w:before="0" w:beforeAutospacing="0" w:after="0" w:afterAutospacing="0"/>
        <w:ind w:left="2160"/>
        <w:jc w:val="both"/>
        <w:textAlignment w:val="baseline"/>
        <w:rPr>
          <w:rFonts w:asciiTheme="minorHAnsi" w:eastAsiaTheme="minorHAnsi" w:hAnsiTheme="minorHAnsi" w:cstheme="minorHAnsi"/>
          <w:bCs w:val="0"/>
          <w:color w:val="082A75" w:themeColor="text2"/>
          <w:sz w:val="28"/>
          <w:szCs w:val="22"/>
          <w:lang w:eastAsia="en-US" w:bidi="ar-SA"/>
        </w:rPr>
      </w:pPr>
      <w:r>
        <w:rPr>
          <w:rFonts w:asciiTheme="minorHAnsi" w:eastAsiaTheme="minorHAnsi" w:hAnsiTheme="minorHAnsi" w:cstheme="minorHAnsi"/>
          <w:bCs w:val="0"/>
          <w:color w:val="082A75" w:themeColor="text2"/>
          <w:sz w:val="28"/>
          <w:lang w:eastAsia="en-US" w:bidi="ar-SA"/>
        </w:rPr>
        <w:t>Les vols pour lesquels nous ne disposons pas de relevés météo</w:t>
      </w:r>
      <w:r w:rsidR="00F77FC8">
        <w:rPr>
          <w:rFonts w:asciiTheme="minorHAnsi" w:eastAsiaTheme="minorHAnsi" w:hAnsiTheme="minorHAnsi" w:cstheme="minorHAnsi"/>
          <w:bCs w:val="0"/>
          <w:color w:val="082A75" w:themeColor="text2"/>
          <w:sz w:val="28"/>
          <w:lang w:eastAsia="en-US" w:bidi="ar-SA"/>
        </w:rPr>
        <w:t xml:space="preserve">rologiques </w:t>
      </w:r>
      <w:r>
        <w:rPr>
          <w:rFonts w:asciiTheme="minorHAnsi" w:eastAsiaTheme="minorHAnsi" w:hAnsiTheme="minorHAnsi" w:cstheme="minorHAnsi"/>
          <w:bCs w:val="0"/>
          <w:color w:val="082A75" w:themeColor="text2"/>
          <w:sz w:val="28"/>
          <w:lang w:eastAsia="en-US" w:bidi="ar-SA"/>
        </w:rPr>
        <w:t>sont à supprimer (</w:t>
      </w:r>
      <w:r w:rsidRPr="009337F1">
        <w:rPr>
          <w:rFonts w:asciiTheme="minorHAnsi" w:eastAsiaTheme="minorHAnsi" w:hAnsiTheme="minorHAnsi" w:cstheme="minorHAnsi"/>
          <w:bCs w:val="0"/>
          <w:color w:val="082A75" w:themeColor="text2"/>
          <w:sz w:val="28"/>
          <w:lang w:eastAsia="en-US" w:bidi="ar-SA"/>
        </w:rPr>
        <w:t xml:space="preserve">pas de correspondance </w:t>
      </w:r>
      <w:r>
        <w:rPr>
          <w:rFonts w:asciiTheme="minorHAnsi" w:eastAsiaTheme="minorHAnsi" w:hAnsiTheme="minorHAnsi" w:cstheme="minorHAnsi"/>
          <w:bCs w:val="0"/>
          <w:color w:val="082A75" w:themeColor="text2"/>
          <w:sz w:val="28"/>
          <w:lang w:eastAsia="en-US" w:bidi="ar-SA"/>
        </w:rPr>
        <w:t>avec une station météo).</w:t>
      </w:r>
    </w:p>
    <w:p w14:paraId="25D0E6D2" w14:textId="77777777" w:rsidR="0040243F" w:rsidRDefault="0040243F" w:rsidP="0040243F">
      <w:pPr>
        <w:pStyle w:val="paragraph"/>
        <w:spacing w:before="0" w:beforeAutospacing="0" w:after="0" w:afterAutospacing="0"/>
        <w:ind w:left="2160"/>
        <w:jc w:val="both"/>
        <w:textAlignment w:val="baseline"/>
        <w:rPr>
          <w:rFonts w:asciiTheme="minorHAnsi" w:eastAsiaTheme="minorHAnsi" w:hAnsiTheme="minorHAnsi" w:cstheme="minorHAnsi"/>
          <w:bCs w:val="0"/>
          <w:color w:val="082A75" w:themeColor="text2"/>
          <w:sz w:val="28"/>
          <w:szCs w:val="22"/>
          <w:lang w:eastAsia="en-US" w:bidi="ar-SA"/>
        </w:rPr>
      </w:pPr>
    </w:p>
    <w:p w14:paraId="5A33C035" w14:textId="77777777" w:rsidR="0064159B" w:rsidRPr="009337F1" w:rsidRDefault="0064159B" w:rsidP="00C6363E">
      <w:pPr>
        <w:pStyle w:val="paragraph"/>
        <w:numPr>
          <w:ilvl w:val="0"/>
          <w:numId w:val="15"/>
        </w:numPr>
        <w:spacing w:before="0" w:beforeAutospacing="0" w:after="0" w:afterAutospacing="0"/>
        <w:ind w:left="2160"/>
        <w:jc w:val="both"/>
        <w:textAlignment w:val="baseline"/>
        <w:rPr>
          <w:rFonts w:asciiTheme="minorHAnsi" w:eastAsiaTheme="minorHAnsi" w:hAnsiTheme="minorHAnsi" w:cstheme="minorHAnsi"/>
          <w:bCs w:val="0"/>
          <w:color w:val="082A75" w:themeColor="text2"/>
          <w:sz w:val="28"/>
          <w:szCs w:val="22"/>
          <w:lang w:eastAsia="en-US" w:bidi="ar-SA"/>
        </w:rPr>
      </w:pPr>
      <w:r>
        <w:rPr>
          <w:rFonts w:asciiTheme="minorHAnsi" w:eastAsiaTheme="minorHAnsi" w:hAnsiTheme="minorHAnsi" w:cstheme="minorHAnsi"/>
          <w:bCs w:val="0"/>
          <w:color w:val="082A75" w:themeColor="text2"/>
          <w:sz w:val="28"/>
          <w:lang w:eastAsia="en-US" w:bidi="ar-SA"/>
        </w:rPr>
        <w:t>Les vols annulés ou déviés ne font pas parti des données d’entrée non plus. Il s’agit des lignes de données vol</w:t>
      </w:r>
      <w:r w:rsidRPr="009337F1">
        <w:rPr>
          <w:rFonts w:asciiTheme="minorHAnsi" w:eastAsiaTheme="minorHAnsi" w:hAnsiTheme="minorHAnsi" w:cstheme="minorHAnsi"/>
          <w:bCs w:val="0"/>
          <w:color w:val="082A75" w:themeColor="text2"/>
          <w:sz w:val="28"/>
          <w:lang w:eastAsia="en-US" w:bidi="ar-SA"/>
        </w:rPr>
        <w:t xml:space="preserve"> qui sont </w:t>
      </w:r>
      <w:r>
        <w:rPr>
          <w:rFonts w:asciiTheme="minorHAnsi" w:eastAsiaTheme="minorHAnsi" w:hAnsiTheme="minorHAnsi" w:cstheme="minorHAnsi"/>
          <w:bCs w:val="0"/>
          <w:color w:val="082A75" w:themeColor="text2"/>
          <w:sz w:val="28"/>
          <w:lang w:eastAsia="en-US" w:bidi="ar-SA"/>
        </w:rPr>
        <w:t>indiquées</w:t>
      </w:r>
      <w:r w:rsidRPr="009337F1">
        <w:rPr>
          <w:rFonts w:asciiTheme="minorHAnsi" w:eastAsiaTheme="minorHAnsi" w:hAnsiTheme="minorHAnsi" w:cstheme="minorHAnsi"/>
          <w:bCs w:val="0"/>
          <w:color w:val="082A75" w:themeColor="text2"/>
          <w:sz w:val="28"/>
          <w:lang w:eastAsia="en-US" w:bidi="ar-SA"/>
        </w:rPr>
        <w:t xml:space="preserve"> "</w:t>
      </w:r>
      <w:r w:rsidRPr="009337F1">
        <w:rPr>
          <w:rFonts w:asciiTheme="minorHAnsi" w:eastAsiaTheme="minorHAnsi" w:hAnsiTheme="minorHAnsi" w:cstheme="minorHAnsi"/>
          <w:bCs w:val="0"/>
          <w:color w:val="082A75" w:themeColor="text2"/>
          <w:sz w:val="28"/>
          <w:szCs w:val="22"/>
          <w:lang w:eastAsia="en-US" w:bidi="ar-SA"/>
        </w:rPr>
        <w:t>Cancelled</w:t>
      </w:r>
      <w:r w:rsidRPr="009337F1">
        <w:rPr>
          <w:rFonts w:asciiTheme="minorHAnsi" w:eastAsiaTheme="minorHAnsi" w:hAnsiTheme="minorHAnsi" w:cstheme="minorHAnsi"/>
          <w:bCs w:val="0"/>
          <w:color w:val="082A75" w:themeColor="text2"/>
          <w:sz w:val="28"/>
          <w:lang w:eastAsia="en-US" w:bidi="ar-SA"/>
        </w:rPr>
        <w:t> = 1" ou "</w:t>
      </w:r>
      <w:r w:rsidRPr="009337F1">
        <w:rPr>
          <w:rFonts w:asciiTheme="minorHAnsi" w:eastAsiaTheme="minorHAnsi" w:hAnsiTheme="minorHAnsi" w:cstheme="minorHAnsi"/>
          <w:bCs w:val="0"/>
          <w:color w:val="082A75" w:themeColor="text2"/>
          <w:sz w:val="28"/>
          <w:szCs w:val="22"/>
          <w:lang w:eastAsia="en-US" w:bidi="ar-SA"/>
        </w:rPr>
        <w:t>Diverted</w:t>
      </w:r>
      <w:r>
        <w:rPr>
          <w:rFonts w:asciiTheme="minorHAnsi" w:eastAsiaTheme="minorHAnsi" w:hAnsiTheme="minorHAnsi" w:cstheme="minorHAnsi"/>
          <w:bCs w:val="0"/>
          <w:color w:val="082A75" w:themeColor="text2"/>
          <w:sz w:val="28"/>
          <w:lang w:eastAsia="en-US" w:bidi="ar-SA"/>
        </w:rPr>
        <w:t> = 1".</w:t>
      </w:r>
    </w:p>
    <w:p w14:paraId="0E619AC2" w14:textId="77777777" w:rsidR="0064159B" w:rsidRDefault="0064159B"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517AAE5C" w14:textId="77777777" w:rsidR="0064159B" w:rsidRDefault="0064159B" w:rsidP="0064159B">
      <w:pPr>
        <w:pStyle w:val="paragraph"/>
        <w:spacing w:before="0" w:beforeAutospacing="0" w:after="0" w:afterAutospacing="0"/>
        <w:ind w:left="144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Nous avons essayé le programme avec 2 données VOL filtrées différemment :</w:t>
      </w:r>
    </w:p>
    <w:p w14:paraId="6A7FEDDD" w14:textId="77777777" w:rsidR="0064159B" w:rsidRDefault="0064159B" w:rsidP="0064159B">
      <w:pPr>
        <w:pStyle w:val="paragraph"/>
        <w:spacing w:before="0" w:beforeAutospacing="0" w:after="0" w:afterAutospacing="0"/>
        <w:ind w:left="1440"/>
        <w:jc w:val="both"/>
        <w:textAlignment w:val="baseline"/>
        <w:rPr>
          <w:rFonts w:asciiTheme="minorHAnsi" w:eastAsiaTheme="minorHAnsi" w:hAnsiTheme="minorHAnsi" w:cstheme="minorHAnsi"/>
          <w:bCs w:val="0"/>
          <w:color w:val="082A75" w:themeColor="text2"/>
          <w:sz w:val="28"/>
          <w:lang w:eastAsia="en-US" w:bidi="ar-SA"/>
        </w:rPr>
      </w:pPr>
    </w:p>
    <w:p w14:paraId="48D52D72" w14:textId="77777777" w:rsidR="0064159B" w:rsidRDefault="0064159B" w:rsidP="15634422">
      <w:pPr>
        <w:pStyle w:val="paragraph"/>
        <w:spacing w:before="0" w:beforeAutospacing="0" w:after="0" w:afterAutospacing="0"/>
        <w:ind w:left="1440"/>
        <w:jc w:val="both"/>
        <w:textAlignment w:val="baseline"/>
        <w:rPr>
          <w:rFonts w:asciiTheme="minorHAnsi" w:eastAsiaTheme="minorEastAsia" w:hAnsiTheme="minorHAnsi" w:cstheme="minorBidi"/>
          <w:color w:val="082A75" w:themeColor="text2"/>
          <w:sz w:val="28"/>
          <w:szCs w:val="28"/>
          <w:lang w:eastAsia="en-US" w:bidi="ar-SA"/>
        </w:rPr>
      </w:pPr>
      <w:r w:rsidRPr="15634422">
        <w:rPr>
          <w:rFonts w:asciiTheme="minorHAnsi" w:eastAsiaTheme="minorEastAsia" w:hAnsiTheme="minorHAnsi" w:cstheme="minorBidi"/>
          <w:color w:val="082A75" w:themeColor="text2"/>
          <w:sz w:val="28"/>
          <w:szCs w:val="28"/>
          <w:lang w:eastAsia="en-US" w:bidi="ar-SA"/>
        </w:rPr>
        <w:t>Dataset1</w:t>
      </w:r>
      <w:r w:rsidR="71885D87" w:rsidRPr="15634422">
        <w:rPr>
          <w:rFonts w:asciiTheme="minorHAnsi" w:eastAsiaTheme="minorEastAsia" w:hAnsiTheme="minorHAnsi" w:cstheme="minorBidi"/>
          <w:color w:val="082A75" w:themeColor="text2"/>
          <w:sz w:val="28"/>
          <w:szCs w:val="28"/>
          <w:lang w:eastAsia="en-US" w:bidi="ar-SA"/>
        </w:rPr>
        <w:t xml:space="preserve"> (hypothèse </w:t>
      </w:r>
      <w:r w:rsidR="71885D87" w:rsidRPr="15634422">
        <w:rPr>
          <w:rFonts w:asciiTheme="minorHAnsi" w:eastAsiaTheme="minorEastAsia" w:hAnsiTheme="minorHAnsi" w:cstheme="minorBidi"/>
          <w:b/>
          <w:color w:val="082A75" w:themeColor="text2"/>
          <w:sz w:val="28"/>
          <w:szCs w:val="28"/>
          <w:lang w:eastAsia="en-US" w:bidi="ar-SA"/>
        </w:rPr>
        <w:t>D1</w:t>
      </w:r>
      <w:r w:rsidR="71885D87" w:rsidRPr="15634422">
        <w:rPr>
          <w:rFonts w:asciiTheme="minorHAnsi" w:eastAsiaTheme="minorEastAsia" w:hAnsiTheme="minorHAnsi" w:cstheme="minorBidi"/>
          <w:color w:val="082A75" w:themeColor="text2"/>
          <w:sz w:val="28"/>
          <w:szCs w:val="28"/>
          <w:lang w:eastAsia="en-US" w:bidi="ar-SA"/>
        </w:rPr>
        <w:t>)</w:t>
      </w:r>
      <w:r w:rsidRPr="15634422">
        <w:rPr>
          <w:rFonts w:asciiTheme="minorHAnsi" w:eastAsiaTheme="minorEastAsia" w:hAnsiTheme="minorHAnsi" w:cstheme="minorBidi"/>
          <w:color w:val="082A75" w:themeColor="text2"/>
          <w:sz w:val="28"/>
          <w:szCs w:val="28"/>
          <w:lang w:eastAsia="en-US" w:bidi="ar-SA"/>
        </w:rPr>
        <w:t> :</w:t>
      </w:r>
    </w:p>
    <w:p w14:paraId="353D596A" w14:textId="77777777" w:rsidR="009337F1" w:rsidRPr="009337F1" w:rsidRDefault="00890DFB" w:rsidP="00C6363E">
      <w:pPr>
        <w:pStyle w:val="paragraph"/>
        <w:numPr>
          <w:ilvl w:val="0"/>
          <w:numId w:val="15"/>
        </w:numPr>
        <w:spacing w:before="0" w:beforeAutospacing="0" w:after="0" w:afterAutospacing="0"/>
        <w:ind w:left="216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Nous souhaitons prédire les retards </w:t>
      </w:r>
      <w:r w:rsidR="009337F1" w:rsidRPr="009337F1">
        <w:rPr>
          <w:rFonts w:asciiTheme="minorHAnsi" w:eastAsiaTheme="minorHAnsi" w:hAnsiTheme="minorHAnsi" w:cstheme="minorHAnsi"/>
          <w:bCs w:val="0"/>
          <w:color w:val="082A75" w:themeColor="text2"/>
          <w:sz w:val="28"/>
          <w:lang w:eastAsia="en-US" w:bidi="ar-SA"/>
        </w:rPr>
        <w:t xml:space="preserve">&gt; à 15 min, alors, il faut prendre le </w:t>
      </w:r>
      <w:r>
        <w:rPr>
          <w:rFonts w:asciiTheme="minorHAnsi" w:eastAsiaTheme="minorHAnsi" w:hAnsiTheme="minorHAnsi" w:cstheme="minorHAnsi"/>
          <w:bCs w:val="0"/>
          <w:color w:val="082A75" w:themeColor="text2"/>
          <w:sz w:val="28"/>
          <w:lang w:eastAsia="en-US" w:bidi="ar-SA"/>
        </w:rPr>
        <w:t>champ</w:t>
      </w:r>
      <w:r w:rsidR="009337F1" w:rsidRPr="009337F1">
        <w:rPr>
          <w:rFonts w:asciiTheme="minorHAnsi" w:eastAsiaTheme="minorHAnsi" w:hAnsiTheme="minorHAnsi" w:cstheme="minorHAnsi"/>
          <w:bCs w:val="0"/>
          <w:color w:val="082A75" w:themeColor="text2"/>
          <w:sz w:val="28"/>
          <w:lang w:eastAsia="en-US" w:bidi="ar-SA"/>
        </w:rPr>
        <w:t xml:space="preserve"> "ArrDel15" comme label. Cette </w:t>
      </w:r>
      <w:r>
        <w:rPr>
          <w:rFonts w:asciiTheme="minorHAnsi" w:eastAsiaTheme="minorHAnsi" w:hAnsiTheme="minorHAnsi" w:cstheme="minorHAnsi"/>
          <w:bCs w:val="0"/>
          <w:color w:val="082A75" w:themeColor="text2"/>
          <w:sz w:val="28"/>
          <w:lang w:eastAsia="en-US" w:bidi="ar-SA"/>
        </w:rPr>
        <w:t>information</w:t>
      </w:r>
      <w:r w:rsidR="009337F1" w:rsidRPr="009337F1">
        <w:rPr>
          <w:rFonts w:asciiTheme="minorHAnsi" w:eastAsiaTheme="minorHAnsi" w:hAnsiTheme="minorHAnsi" w:cstheme="minorHAnsi"/>
          <w:bCs w:val="0"/>
          <w:color w:val="082A75" w:themeColor="text2"/>
          <w:sz w:val="28"/>
          <w:lang w:eastAsia="en-US" w:bidi="ar-SA"/>
        </w:rPr>
        <w:t xml:space="preserve"> est donc à conserver. </w:t>
      </w:r>
    </w:p>
    <w:p w14:paraId="0D9BF9AC" w14:textId="77777777" w:rsidR="009337F1" w:rsidRDefault="009337F1" w:rsidP="0064159B">
      <w:pPr>
        <w:pStyle w:val="paragraph"/>
        <w:spacing w:before="0" w:beforeAutospacing="0" w:after="0" w:afterAutospacing="0"/>
        <w:ind w:left="1440"/>
        <w:jc w:val="both"/>
        <w:textAlignment w:val="baseline"/>
        <w:rPr>
          <w:rFonts w:asciiTheme="minorHAnsi" w:eastAsiaTheme="minorHAnsi" w:hAnsiTheme="minorHAnsi" w:cstheme="minorHAnsi"/>
          <w:bCs w:val="0"/>
          <w:color w:val="082A75" w:themeColor="text2"/>
          <w:sz w:val="28"/>
          <w:lang w:eastAsia="en-US" w:bidi="ar-SA"/>
        </w:rPr>
      </w:pPr>
      <w:r w:rsidRPr="009337F1">
        <w:rPr>
          <w:rFonts w:asciiTheme="minorHAnsi" w:eastAsiaTheme="minorHAnsi" w:hAnsiTheme="minorHAnsi" w:cstheme="minorHAnsi"/>
          <w:bCs w:val="0"/>
          <w:color w:val="082A75" w:themeColor="text2"/>
          <w:sz w:val="28"/>
          <w:lang w:eastAsia="en-US" w:bidi="ar-SA"/>
        </w:rPr>
        <w:t>  </w:t>
      </w:r>
    </w:p>
    <w:p w14:paraId="33C5FDDF" w14:textId="380A12DC" w:rsidR="0064159B" w:rsidRDefault="0064159B" w:rsidP="15634422">
      <w:pPr>
        <w:pStyle w:val="paragraph"/>
        <w:spacing w:before="0" w:beforeAutospacing="0" w:after="0" w:afterAutospacing="0"/>
        <w:ind w:left="720" w:firstLine="720"/>
        <w:jc w:val="both"/>
        <w:textAlignment w:val="baseline"/>
        <w:rPr>
          <w:rFonts w:asciiTheme="minorHAnsi" w:eastAsiaTheme="minorEastAsia" w:hAnsiTheme="minorHAnsi" w:cstheme="minorBidi"/>
          <w:color w:val="082A75" w:themeColor="text2"/>
          <w:sz w:val="28"/>
          <w:szCs w:val="28"/>
          <w:lang w:eastAsia="en-US" w:bidi="ar-SA"/>
        </w:rPr>
      </w:pPr>
      <w:r w:rsidRPr="15634422">
        <w:rPr>
          <w:rFonts w:asciiTheme="minorHAnsi" w:eastAsiaTheme="minorEastAsia" w:hAnsiTheme="minorHAnsi" w:cstheme="minorBidi"/>
          <w:color w:val="082A75" w:themeColor="text2"/>
          <w:sz w:val="28"/>
          <w:szCs w:val="28"/>
          <w:lang w:eastAsia="en-US" w:bidi="ar-SA"/>
        </w:rPr>
        <w:t>Dataset2 </w:t>
      </w:r>
      <w:r w:rsidR="3848DAD4" w:rsidRPr="15634422">
        <w:rPr>
          <w:rFonts w:asciiTheme="minorHAnsi" w:eastAsiaTheme="minorEastAsia" w:hAnsiTheme="minorHAnsi" w:cstheme="minorBidi"/>
          <w:color w:val="082A75" w:themeColor="text2"/>
          <w:sz w:val="28"/>
          <w:szCs w:val="28"/>
          <w:lang w:eastAsia="en-US" w:bidi="ar-SA"/>
        </w:rPr>
        <w:t>(hypothèse</w:t>
      </w:r>
      <w:r w:rsidR="3848DAD4" w:rsidRPr="15634422">
        <w:rPr>
          <w:rFonts w:asciiTheme="minorHAnsi" w:eastAsiaTheme="minorEastAsia" w:hAnsiTheme="minorHAnsi" w:cstheme="minorBidi"/>
          <w:b/>
          <w:color w:val="082A75" w:themeColor="text2"/>
          <w:sz w:val="28"/>
          <w:szCs w:val="28"/>
          <w:lang w:eastAsia="en-US" w:bidi="ar-SA"/>
        </w:rPr>
        <w:t xml:space="preserve"> D3</w:t>
      </w:r>
      <w:r w:rsidR="3848DAD4" w:rsidRPr="15634422">
        <w:rPr>
          <w:rFonts w:asciiTheme="minorHAnsi" w:eastAsiaTheme="minorEastAsia" w:hAnsiTheme="minorHAnsi" w:cstheme="minorBidi"/>
          <w:color w:val="082A75" w:themeColor="text2"/>
          <w:sz w:val="28"/>
          <w:szCs w:val="28"/>
          <w:lang w:eastAsia="en-US" w:bidi="ar-SA"/>
        </w:rPr>
        <w:t>)</w:t>
      </w:r>
      <w:r w:rsidR="00FB62B9">
        <w:rPr>
          <w:rFonts w:asciiTheme="minorHAnsi" w:eastAsiaTheme="minorEastAsia" w:hAnsiTheme="minorHAnsi" w:cstheme="minorBidi"/>
          <w:color w:val="082A75" w:themeColor="text2"/>
          <w:sz w:val="28"/>
          <w:szCs w:val="28"/>
          <w:lang w:eastAsia="en-US" w:bidi="ar-SA"/>
        </w:rPr>
        <w:t xml:space="preserve"> </w:t>
      </w:r>
      <w:r w:rsidRPr="15634422">
        <w:rPr>
          <w:rFonts w:asciiTheme="minorHAnsi" w:eastAsiaTheme="minorEastAsia" w:hAnsiTheme="minorHAnsi" w:cstheme="minorBidi"/>
          <w:color w:val="082A75" w:themeColor="text2"/>
          <w:sz w:val="28"/>
          <w:szCs w:val="28"/>
          <w:lang w:eastAsia="en-US" w:bidi="ar-SA"/>
        </w:rPr>
        <w:t>:</w:t>
      </w:r>
    </w:p>
    <w:p w14:paraId="4DA92B4D" w14:textId="77777777" w:rsidR="0064159B" w:rsidRPr="009337F1" w:rsidRDefault="0064159B" w:rsidP="00C6363E">
      <w:pPr>
        <w:pStyle w:val="paragraph"/>
        <w:numPr>
          <w:ilvl w:val="0"/>
          <w:numId w:val="15"/>
        </w:numPr>
        <w:spacing w:before="0" w:beforeAutospacing="0" w:after="0" w:afterAutospacing="0"/>
        <w:ind w:left="216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Nous souhaitons prédire les retards uniquement liés à la météo </w:t>
      </w:r>
      <w:r w:rsidRPr="009337F1">
        <w:rPr>
          <w:rFonts w:asciiTheme="minorHAnsi" w:eastAsiaTheme="minorHAnsi" w:hAnsiTheme="minorHAnsi" w:cstheme="minorHAnsi"/>
          <w:bCs w:val="0"/>
          <w:color w:val="082A75" w:themeColor="text2"/>
          <w:sz w:val="28"/>
          <w:lang w:eastAsia="en-US" w:bidi="ar-SA"/>
        </w:rPr>
        <w:t xml:space="preserve">&gt; à 15 min, alors, il faut prendre le </w:t>
      </w:r>
      <w:r>
        <w:rPr>
          <w:rFonts w:asciiTheme="minorHAnsi" w:eastAsiaTheme="minorHAnsi" w:hAnsiTheme="minorHAnsi" w:cstheme="minorHAnsi"/>
          <w:bCs w:val="0"/>
          <w:color w:val="082A75" w:themeColor="text2"/>
          <w:sz w:val="28"/>
          <w:lang w:eastAsia="en-US" w:bidi="ar-SA"/>
        </w:rPr>
        <w:t>champ</w:t>
      </w:r>
      <w:r w:rsidRPr="009337F1">
        <w:rPr>
          <w:rFonts w:asciiTheme="minorHAnsi" w:eastAsiaTheme="minorHAnsi" w:hAnsiTheme="minorHAnsi" w:cstheme="minorHAnsi"/>
          <w:bCs w:val="0"/>
          <w:color w:val="082A75" w:themeColor="text2"/>
          <w:sz w:val="28"/>
          <w:lang w:eastAsia="en-US" w:bidi="ar-SA"/>
        </w:rPr>
        <w:t xml:space="preserve"> "</w:t>
      </w:r>
      <w:r>
        <w:rPr>
          <w:rFonts w:asciiTheme="minorHAnsi" w:eastAsiaTheme="minorHAnsi" w:hAnsiTheme="minorHAnsi" w:cstheme="minorHAnsi"/>
          <w:bCs w:val="0"/>
          <w:color w:val="082A75" w:themeColor="text2"/>
          <w:sz w:val="28"/>
          <w:lang w:eastAsia="en-US" w:bidi="ar-SA"/>
        </w:rPr>
        <w:t>WeatherDelay</w:t>
      </w:r>
      <w:r w:rsidRPr="009337F1">
        <w:rPr>
          <w:rFonts w:asciiTheme="minorHAnsi" w:eastAsiaTheme="minorHAnsi" w:hAnsiTheme="minorHAnsi" w:cstheme="minorHAnsi"/>
          <w:bCs w:val="0"/>
          <w:color w:val="082A75" w:themeColor="text2"/>
          <w:sz w:val="28"/>
          <w:lang w:eastAsia="en-US" w:bidi="ar-SA"/>
        </w:rPr>
        <w:t xml:space="preserve">" comme label. Cette </w:t>
      </w:r>
      <w:r>
        <w:rPr>
          <w:rFonts w:asciiTheme="minorHAnsi" w:eastAsiaTheme="minorHAnsi" w:hAnsiTheme="minorHAnsi" w:cstheme="minorHAnsi"/>
          <w:bCs w:val="0"/>
          <w:color w:val="082A75" w:themeColor="text2"/>
          <w:sz w:val="28"/>
          <w:lang w:eastAsia="en-US" w:bidi="ar-SA"/>
        </w:rPr>
        <w:t>information</w:t>
      </w:r>
      <w:r w:rsidRPr="009337F1">
        <w:rPr>
          <w:rFonts w:asciiTheme="minorHAnsi" w:eastAsiaTheme="minorHAnsi" w:hAnsiTheme="minorHAnsi" w:cstheme="minorHAnsi"/>
          <w:bCs w:val="0"/>
          <w:color w:val="082A75" w:themeColor="text2"/>
          <w:sz w:val="28"/>
          <w:lang w:eastAsia="en-US" w:bidi="ar-SA"/>
        </w:rPr>
        <w:t xml:space="preserve"> est donc à conserver</w:t>
      </w:r>
      <w:r>
        <w:rPr>
          <w:rFonts w:asciiTheme="minorHAnsi" w:eastAsiaTheme="minorHAnsi" w:hAnsiTheme="minorHAnsi" w:cstheme="minorHAnsi"/>
          <w:bCs w:val="0"/>
          <w:color w:val="082A75" w:themeColor="text2"/>
          <w:sz w:val="28"/>
          <w:lang w:eastAsia="en-US" w:bidi="ar-SA"/>
        </w:rPr>
        <w:t>.</w:t>
      </w:r>
    </w:p>
    <w:p w14:paraId="6DEF1A43" w14:textId="77777777" w:rsidR="0064159B" w:rsidRDefault="0064159B"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08CF6EC2" w14:textId="77777777" w:rsidR="0064159B" w:rsidRPr="009337F1" w:rsidRDefault="0064159B"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18D8CA0B" w14:textId="77777777" w:rsidR="009337F1" w:rsidRDefault="009337F1"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Pour les données METEO :</w:t>
      </w:r>
    </w:p>
    <w:p w14:paraId="4FCBB900" w14:textId="77777777" w:rsidR="0064159B" w:rsidRDefault="0064159B" w:rsidP="00890DF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558506E5" w14:textId="77777777" w:rsidR="00B04E4A" w:rsidRPr="00B04E4A" w:rsidRDefault="00BF3195" w:rsidP="00C6363E">
      <w:pPr>
        <w:pStyle w:val="paragraph"/>
        <w:numPr>
          <w:ilvl w:val="0"/>
          <w:numId w:val="16"/>
        </w:numPr>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T</w:t>
      </w:r>
      <w:r w:rsidR="009337F1" w:rsidRPr="009337F1">
        <w:rPr>
          <w:rFonts w:asciiTheme="minorHAnsi" w:eastAsiaTheme="minorHAnsi" w:hAnsiTheme="minorHAnsi" w:cstheme="minorHAnsi"/>
          <w:bCs w:val="0"/>
          <w:color w:val="082A75" w:themeColor="text2"/>
          <w:sz w:val="28"/>
          <w:lang w:eastAsia="en-US" w:bidi="ar-SA"/>
        </w:rPr>
        <w:t>outes les lignes de données qui ne c</w:t>
      </w:r>
      <w:r w:rsidR="009337F1">
        <w:rPr>
          <w:rFonts w:asciiTheme="minorHAnsi" w:eastAsiaTheme="minorHAnsi" w:hAnsiTheme="minorHAnsi" w:cstheme="minorHAnsi"/>
          <w:bCs w:val="0"/>
          <w:color w:val="082A75" w:themeColor="text2"/>
          <w:sz w:val="28"/>
          <w:lang w:eastAsia="en-US" w:bidi="ar-SA"/>
        </w:rPr>
        <w:t>orrespondent pas à un aéroport</w:t>
      </w:r>
      <w:r>
        <w:rPr>
          <w:rFonts w:asciiTheme="minorHAnsi" w:eastAsiaTheme="minorHAnsi" w:hAnsiTheme="minorHAnsi" w:cstheme="minorHAnsi"/>
          <w:bCs w:val="0"/>
          <w:color w:val="082A75" w:themeColor="text2"/>
          <w:sz w:val="28"/>
          <w:lang w:eastAsia="en-US" w:bidi="ar-SA"/>
        </w:rPr>
        <w:t>, correspondent à</w:t>
      </w:r>
      <w:r w:rsidR="00890DFB">
        <w:rPr>
          <w:rFonts w:asciiTheme="minorHAnsi" w:eastAsiaTheme="minorHAnsi" w:hAnsiTheme="minorHAnsi" w:cstheme="minorHAnsi"/>
          <w:bCs w:val="0"/>
          <w:color w:val="082A75" w:themeColor="text2"/>
          <w:sz w:val="28"/>
          <w:lang w:eastAsia="en-US" w:bidi="ar-SA"/>
        </w:rPr>
        <w:t xml:space="preserve"> des lignes inutiles</w:t>
      </w:r>
      <w:r w:rsidR="00A51118">
        <w:rPr>
          <w:rFonts w:asciiTheme="minorHAnsi" w:eastAsiaTheme="minorHAnsi" w:hAnsiTheme="minorHAnsi" w:cstheme="minorHAnsi"/>
          <w:bCs w:val="0"/>
          <w:color w:val="082A75" w:themeColor="text2"/>
          <w:sz w:val="28"/>
          <w:lang w:eastAsia="en-US" w:bidi="ar-SA"/>
        </w:rPr>
        <w:t xml:space="preserve">. </w:t>
      </w:r>
      <w:r w:rsidR="00B04E4A">
        <w:rPr>
          <w:rFonts w:asciiTheme="minorHAnsi" w:eastAsiaTheme="minorHAnsi" w:hAnsiTheme="minorHAnsi" w:cstheme="minorHAnsi"/>
          <w:bCs w:val="0"/>
          <w:color w:val="082A75" w:themeColor="text2"/>
          <w:sz w:val="28"/>
          <w:lang w:eastAsia="en-US" w:bidi="ar-SA"/>
        </w:rPr>
        <w:t>Cela nous permet de réduire la taille</w:t>
      </w:r>
      <w:r>
        <w:rPr>
          <w:rFonts w:asciiTheme="minorHAnsi" w:eastAsiaTheme="minorHAnsi" w:hAnsiTheme="minorHAnsi" w:cstheme="minorHAnsi"/>
          <w:bCs w:val="0"/>
          <w:color w:val="082A75" w:themeColor="text2"/>
          <w:sz w:val="28"/>
          <w:lang w:eastAsia="en-US" w:bidi="ar-SA"/>
        </w:rPr>
        <w:t xml:space="preserve"> des fichiers sources à traiter.</w:t>
      </w:r>
    </w:p>
    <w:p w14:paraId="6B666D7C" w14:textId="77777777" w:rsidR="009337F1" w:rsidRDefault="009337F1"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53831645" w14:textId="77777777" w:rsidR="00FB4AA1" w:rsidRDefault="00FB4AA1" w:rsidP="00FB4AA1">
      <w:pPr>
        <w:pStyle w:val="paragraph"/>
        <w:spacing w:before="0" w:beforeAutospacing="0" w:after="0" w:afterAutospacing="0"/>
        <w:textAlignment w:val="baseline"/>
        <w:rPr>
          <w:rFonts w:asciiTheme="minorHAnsi" w:eastAsiaTheme="minorHAnsi" w:hAnsiTheme="minorHAnsi" w:cstheme="minorHAnsi"/>
          <w:b/>
          <w:color w:val="082A75" w:themeColor="text2"/>
          <w:sz w:val="28"/>
          <w:u w:val="single"/>
          <w:lang w:eastAsia="en-US" w:bidi="ar-SA"/>
        </w:rPr>
      </w:pPr>
    </w:p>
    <w:p w14:paraId="66FA4861" w14:textId="77777777" w:rsidR="00FB4AA1" w:rsidRDefault="00FB4AA1" w:rsidP="00744915">
      <w:pPr>
        <w:pStyle w:val="Titre3"/>
        <w:spacing w:after="120"/>
        <w:rPr>
          <w:b/>
          <w:bCs/>
        </w:rPr>
      </w:pPr>
      <w:bookmarkStart w:id="12" w:name="_Toc56300635"/>
      <w:r w:rsidRPr="00744915">
        <w:rPr>
          <w:b/>
          <w:bCs/>
        </w:rPr>
        <w:t>Programme de nettoyage sous PANDAS</w:t>
      </w:r>
      <w:bookmarkEnd w:id="12"/>
    </w:p>
    <w:p w14:paraId="2AB79FFC" w14:textId="77777777" w:rsidR="00744915" w:rsidRDefault="0074491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61814BDB" w14:textId="758254F1" w:rsidR="00744915" w:rsidRDefault="0074491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Voici le programme de nettoyage :</w:t>
      </w:r>
    </w:p>
    <w:p w14:paraId="24018548" w14:textId="77777777" w:rsidR="00FB62B9" w:rsidRDefault="00FB62B9"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3847EB13" w14:textId="77777777" w:rsidR="00744915" w:rsidRDefault="0074491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sidRPr="00DD5DDE">
        <w:rPr>
          <w:rFonts w:asciiTheme="minorHAnsi" w:eastAsiaTheme="minorHAnsi" w:hAnsiTheme="minorHAnsi" w:cstheme="minorHAnsi"/>
          <w:bCs w:val="0"/>
          <w:color w:val="082A75" w:themeColor="text2"/>
          <w:sz w:val="28"/>
          <w:lang w:eastAsia="en-US" w:bidi="ar-SA"/>
        </w:rPr>
        <w:object w:dxaOrig="1520" w:dyaOrig="987" w14:anchorId="46AEC93F">
          <v:shape id="_x0000_i1027" type="#_x0000_t75" style="width:76.8pt;height:49.2pt" o:ole="">
            <v:imagedata r:id="rId58" o:title=""/>
          </v:shape>
          <o:OLEObject Type="Embed" ProgID="Package" ShapeID="_x0000_i1027" DrawAspect="Icon" ObjectID="_1667244225" r:id="rId59"/>
        </w:object>
      </w:r>
      <w:r w:rsidR="00735D84" w:rsidRPr="00DD5DDE">
        <w:rPr>
          <w:rFonts w:asciiTheme="minorHAnsi" w:eastAsiaTheme="minorHAnsi" w:hAnsiTheme="minorHAnsi" w:cstheme="minorHAnsi"/>
          <w:bCs w:val="0"/>
          <w:color w:val="082A75" w:themeColor="text2"/>
          <w:sz w:val="28"/>
          <w:lang w:eastAsia="en-US" w:bidi="ar-SA"/>
        </w:rPr>
        <w:object w:dxaOrig="1287" w:dyaOrig="837" w14:anchorId="3A6B598B">
          <v:shape id="_x0000_i1028" type="#_x0000_t75" style="width:64.2pt;height:42pt" o:ole="">
            <v:imagedata r:id="rId60" o:title=""/>
          </v:shape>
          <o:OLEObject Type="Embed" ProgID="Package" ShapeID="_x0000_i1028" DrawAspect="Icon" ObjectID="_1667244226" r:id="rId61"/>
        </w:object>
      </w:r>
    </w:p>
    <w:p w14:paraId="3A11FB90" w14:textId="77777777" w:rsidR="00744915" w:rsidRDefault="0074491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5EEC9DF9" w14:textId="77777777" w:rsidR="009337F1" w:rsidRDefault="00EC146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Importation des librairies utiles</w:t>
      </w:r>
      <w:r w:rsidR="001F011C">
        <w:rPr>
          <w:rFonts w:asciiTheme="minorHAnsi" w:eastAsiaTheme="minorHAnsi" w:hAnsiTheme="minorHAnsi" w:cstheme="minorHAnsi"/>
          <w:bCs w:val="0"/>
          <w:color w:val="082A75" w:themeColor="text2"/>
          <w:sz w:val="28"/>
          <w:lang w:eastAsia="en-US" w:bidi="ar-SA"/>
        </w:rPr>
        <w:t xml:space="preserve"> et mise en place de la localisation des fichiers</w:t>
      </w:r>
      <w:r>
        <w:rPr>
          <w:rFonts w:asciiTheme="minorHAnsi" w:eastAsiaTheme="minorHAnsi" w:hAnsiTheme="minorHAnsi" w:cstheme="minorHAnsi"/>
          <w:bCs w:val="0"/>
          <w:color w:val="082A75" w:themeColor="text2"/>
          <w:sz w:val="28"/>
          <w:lang w:eastAsia="en-US" w:bidi="ar-SA"/>
        </w:rPr>
        <w:t> :</w:t>
      </w:r>
    </w:p>
    <w:tbl>
      <w:tblPr>
        <w:tblStyle w:val="Grilledutableau"/>
        <w:tblW w:w="0" w:type="auto"/>
        <w:tblLook w:val="04A0" w:firstRow="1" w:lastRow="0" w:firstColumn="1" w:lastColumn="0" w:noHBand="0" w:noVBand="1"/>
      </w:tblPr>
      <w:tblGrid>
        <w:gridCol w:w="9629"/>
      </w:tblGrid>
      <w:tr w:rsidR="00EC1465" w:rsidRPr="00FB62B9" w14:paraId="1B45CB9F" w14:textId="77777777" w:rsidTr="00EC1465">
        <w:tc>
          <w:tcPr>
            <w:tcW w:w="9629" w:type="dxa"/>
          </w:tcPr>
          <w:p w14:paraId="3675516B" w14:textId="77777777" w:rsidR="00EC1465" w:rsidRPr="00895B84" w:rsidRDefault="00EC1465" w:rsidP="001F011C">
            <w:pPr>
              <w:shd w:val="clear" w:color="auto" w:fill="FFFFFE"/>
              <w:rPr>
                <w:rFonts w:ascii="Courier New" w:eastAsia="Times New Roman" w:hAnsi="Courier New" w:cs="Courier New"/>
                <w:bCs/>
                <w:color w:val="AF00DB"/>
                <w:sz w:val="16"/>
                <w:szCs w:val="16"/>
                <w:lang w:eastAsia="fr-FR" w:bidi="ks-Deva"/>
              </w:rPr>
            </w:pPr>
          </w:p>
          <w:p w14:paraId="4DC1484B" w14:textId="77777777" w:rsidR="00EC1465" w:rsidRPr="001F011C" w:rsidRDefault="00EC1465" w:rsidP="001F011C">
            <w:pPr>
              <w:shd w:val="clear" w:color="auto" w:fill="FFFFFE"/>
              <w:rPr>
                <w:rFonts w:ascii="Courier New" w:eastAsia="Times New Roman" w:hAnsi="Courier New" w:cs="Courier New"/>
                <w:bCs/>
                <w:color w:val="auto"/>
                <w:sz w:val="16"/>
                <w:szCs w:val="16"/>
                <w:lang w:val="en-US" w:eastAsia="fr-FR" w:bidi="ks-Deva"/>
              </w:rPr>
            </w:pPr>
            <w:r w:rsidRPr="001F011C">
              <w:rPr>
                <w:rFonts w:ascii="Courier New" w:eastAsia="Times New Roman" w:hAnsi="Courier New" w:cs="Courier New"/>
                <w:bCs/>
                <w:color w:val="auto"/>
                <w:sz w:val="16"/>
                <w:szCs w:val="16"/>
                <w:lang w:val="en-US" w:eastAsia="fr-FR" w:bidi="ks-Deva"/>
              </w:rPr>
              <w:t>import pandas as pd</w:t>
            </w:r>
          </w:p>
          <w:p w14:paraId="0AFF3799" w14:textId="77777777" w:rsidR="00EC1465" w:rsidRPr="001F011C" w:rsidRDefault="00EC1465" w:rsidP="001F011C">
            <w:pPr>
              <w:shd w:val="clear" w:color="auto" w:fill="FFFFFE"/>
              <w:rPr>
                <w:rFonts w:ascii="Courier New" w:eastAsia="Times New Roman" w:hAnsi="Courier New" w:cs="Courier New"/>
                <w:bCs/>
                <w:color w:val="auto"/>
                <w:sz w:val="16"/>
                <w:szCs w:val="16"/>
                <w:lang w:val="en-US" w:eastAsia="fr-FR" w:bidi="ks-Deva"/>
              </w:rPr>
            </w:pPr>
            <w:r w:rsidRPr="001F011C">
              <w:rPr>
                <w:rFonts w:ascii="Courier New" w:eastAsia="Times New Roman" w:hAnsi="Courier New" w:cs="Courier New"/>
                <w:bCs/>
                <w:color w:val="auto"/>
                <w:sz w:val="16"/>
                <w:szCs w:val="16"/>
                <w:lang w:val="en-US" w:eastAsia="fr-FR" w:bidi="ks-Deva"/>
              </w:rPr>
              <w:t>from datetime import datetime</w:t>
            </w:r>
          </w:p>
          <w:p w14:paraId="7C048D98" w14:textId="77777777" w:rsidR="00EC1465" w:rsidRPr="00895B84" w:rsidRDefault="00EC1465" w:rsidP="001F011C">
            <w:pPr>
              <w:shd w:val="clear" w:color="auto" w:fill="FFFFFE"/>
              <w:rPr>
                <w:rFonts w:ascii="Courier New" w:eastAsia="Times New Roman" w:hAnsi="Courier New" w:cs="Courier New"/>
                <w:bCs/>
                <w:color w:val="auto"/>
                <w:sz w:val="16"/>
                <w:szCs w:val="16"/>
                <w:lang w:val="en-US" w:eastAsia="fr-FR" w:bidi="ks-Deva"/>
              </w:rPr>
            </w:pPr>
            <w:r w:rsidRPr="00895B84">
              <w:rPr>
                <w:rFonts w:ascii="Courier New" w:eastAsia="Times New Roman" w:hAnsi="Courier New" w:cs="Courier New"/>
                <w:bCs/>
                <w:color w:val="auto"/>
                <w:sz w:val="16"/>
                <w:szCs w:val="16"/>
                <w:lang w:val="en-US" w:eastAsia="fr-FR" w:bidi="ks-Deva"/>
              </w:rPr>
              <w:t>from datetime import timedelta</w:t>
            </w:r>
          </w:p>
          <w:p w14:paraId="55B8F614" w14:textId="77777777" w:rsidR="00EC1465" w:rsidRPr="00895B84" w:rsidRDefault="00EC1465" w:rsidP="001F011C">
            <w:pPr>
              <w:pStyle w:val="paragraph"/>
              <w:spacing w:before="0" w:beforeAutospacing="0" w:after="0" w:afterAutospacing="0"/>
              <w:textAlignment w:val="baseline"/>
              <w:rPr>
                <w:rFonts w:asciiTheme="minorHAnsi" w:eastAsiaTheme="minorHAnsi" w:hAnsiTheme="minorHAnsi" w:cstheme="minorHAnsi"/>
                <w:bCs w:val="0"/>
                <w:color w:val="082A75" w:themeColor="text2"/>
                <w:sz w:val="16"/>
                <w:szCs w:val="16"/>
                <w:lang w:val="en-US" w:eastAsia="en-US" w:bidi="ar-SA"/>
              </w:rPr>
            </w:pPr>
          </w:p>
          <w:p w14:paraId="33C552D4" w14:textId="77777777" w:rsidR="001F011C" w:rsidRPr="001F011C" w:rsidRDefault="001F011C" w:rsidP="001F011C">
            <w:pPr>
              <w:shd w:val="clear" w:color="auto" w:fill="FFFFFE"/>
              <w:rPr>
                <w:rFonts w:ascii="Courier New" w:eastAsia="Times New Roman" w:hAnsi="Courier New" w:cs="Courier New"/>
                <w:bCs/>
                <w:color w:val="auto"/>
                <w:sz w:val="16"/>
                <w:szCs w:val="16"/>
                <w:lang w:val="en-US" w:eastAsia="fr-FR" w:bidi="ks-Deva"/>
              </w:rPr>
            </w:pPr>
            <w:r w:rsidRPr="001F011C">
              <w:rPr>
                <w:rFonts w:ascii="Courier New" w:eastAsia="Times New Roman" w:hAnsi="Courier New" w:cs="Courier New"/>
                <w:bCs/>
                <w:color w:val="auto"/>
                <w:sz w:val="16"/>
                <w:szCs w:val="16"/>
                <w:lang w:val="en-US" w:eastAsia="fr-FR" w:bidi="ks-Deva"/>
              </w:rPr>
              <w:t>path = "S:/Desktop/Flight Project/Data/"</w:t>
            </w:r>
          </w:p>
          <w:p w14:paraId="340768A2" w14:textId="77777777" w:rsidR="001F011C" w:rsidRPr="00895B84" w:rsidRDefault="001F011C" w:rsidP="001F011C">
            <w:pPr>
              <w:pStyle w:val="paragraph"/>
              <w:spacing w:before="0" w:beforeAutospacing="0" w:after="0" w:afterAutospacing="0"/>
              <w:textAlignment w:val="baseline"/>
              <w:rPr>
                <w:rFonts w:asciiTheme="minorHAnsi" w:eastAsiaTheme="minorHAnsi" w:hAnsiTheme="minorHAnsi" w:cstheme="minorHAnsi"/>
                <w:bCs w:val="0"/>
                <w:color w:val="082A75" w:themeColor="text2"/>
                <w:sz w:val="16"/>
                <w:szCs w:val="16"/>
                <w:lang w:val="en-US" w:eastAsia="en-US" w:bidi="ar-SA"/>
              </w:rPr>
            </w:pPr>
          </w:p>
        </w:tc>
      </w:tr>
    </w:tbl>
    <w:p w14:paraId="5FA15226" w14:textId="77777777" w:rsidR="00EC1465" w:rsidRPr="00895B84" w:rsidRDefault="00EC146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val="en-US" w:eastAsia="en-US" w:bidi="ar-SA"/>
        </w:rPr>
      </w:pPr>
    </w:p>
    <w:p w14:paraId="4AD96F45" w14:textId="77777777" w:rsidR="00EC1465" w:rsidRDefault="00C91A28"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Nettoyage des données </w:t>
      </w:r>
      <w:r w:rsidR="001F011C">
        <w:rPr>
          <w:rFonts w:asciiTheme="minorHAnsi" w:eastAsiaTheme="minorHAnsi" w:hAnsiTheme="minorHAnsi" w:cstheme="minorHAnsi"/>
          <w:bCs w:val="0"/>
          <w:color w:val="082A75" w:themeColor="text2"/>
          <w:sz w:val="28"/>
          <w:lang w:eastAsia="en-US" w:bidi="ar-SA"/>
        </w:rPr>
        <w:t>VOL</w:t>
      </w:r>
    </w:p>
    <w:tbl>
      <w:tblPr>
        <w:tblStyle w:val="Grilledutableau"/>
        <w:tblW w:w="0" w:type="auto"/>
        <w:tblLook w:val="04A0" w:firstRow="1" w:lastRow="0" w:firstColumn="1" w:lastColumn="0" w:noHBand="0" w:noVBand="1"/>
      </w:tblPr>
      <w:tblGrid>
        <w:gridCol w:w="9629"/>
      </w:tblGrid>
      <w:tr w:rsidR="00C91A28" w:rsidRPr="001F011C" w14:paraId="5E3B4FA6" w14:textId="77777777" w:rsidTr="00C91A28">
        <w:tc>
          <w:tcPr>
            <w:tcW w:w="9629" w:type="dxa"/>
          </w:tcPr>
          <w:p w14:paraId="128E8063" w14:textId="77777777" w:rsidR="00C91A28" w:rsidRPr="001F011C" w:rsidRDefault="00C91A28" w:rsidP="001F011C">
            <w:pPr>
              <w:pStyle w:val="paragraph"/>
              <w:spacing w:before="0" w:beforeAutospacing="0" w:after="0" w:afterAutospacing="0"/>
              <w:textAlignment w:val="baseline"/>
              <w:rPr>
                <w:rFonts w:eastAsiaTheme="minorHAnsi"/>
                <w:bCs w:val="0"/>
                <w:color w:val="082A75" w:themeColor="text2"/>
                <w:sz w:val="16"/>
                <w:szCs w:val="16"/>
                <w:lang w:val="en-US" w:eastAsia="en-US" w:bidi="ar-SA"/>
              </w:rPr>
            </w:pPr>
          </w:p>
          <w:p w14:paraId="7FE0130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MEF_time_vol(time_t):</w:t>
            </w:r>
          </w:p>
          <w:p w14:paraId="5246F52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w:t>
            </w:r>
          </w:p>
          <w:p w14:paraId="073855C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4:</w:t>
            </w:r>
          </w:p>
          <w:p w14:paraId="173E8C8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str(time_t)[:2]=='24': # correction des Deptime= 2400</w:t>
            </w:r>
          </w:p>
          <w:p w14:paraId="55A0FDF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 + str(time_t)[2:4] + ":00" </w:t>
            </w:r>
          </w:p>
          <w:p w14:paraId="1C3BC30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else :</w:t>
            </w:r>
          </w:p>
          <w:p w14:paraId="3BB686C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str(time_t)[:2] + ":" + str(time_t)[2:4] + ":00" </w:t>
            </w:r>
          </w:p>
          <w:p w14:paraId="645DCEA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3:</w:t>
            </w:r>
          </w:p>
          <w:p w14:paraId="7DCD72E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 + str(time_t)[:1] + ":" + str(time_t)[1:3] + ":00" </w:t>
            </w:r>
          </w:p>
          <w:p w14:paraId="4DBE9F8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2:</w:t>
            </w:r>
          </w:p>
          <w:p w14:paraId="24FBB99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  + ":" + str(time_t) + ":00" </w:t>
            </w:r>
          </w:p>
          <w:p w14:paraId="680AC53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1:</w:t>
            </w:r>
          </w:p>
          <w:p w14:paraId="003DC60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"00:0" + str(time_t) + ":00" </w:t>
            </w:r>
          </w:p>
          <w:p w14:paraId="5CE1A5B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0:</w:t>
            </w:r>
          </w:p>
          <w:p w14:paraId="57A06F9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"00:00:00"   </w:t>
            </w:r>
          </w:p>
          <w:p w14:paraId="40E709D1"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return final</w:t>
            </w:r>
          </w:p>
          <w:p w14:paraId="7A7075B5" w14:textId="77777777" w:rsidR="00FA3B73" w:rsidRPr="001F011C" w:rsidRDefault="00FA3B73" w:rsidP="001F011C">
            <w:pPr>
              <w:pStyle w:val="paragraph"/>
              <w:spacing w:before="0" w:beforeAutospacing="0" w:after="0" w:afterAutospacing="0"/>
              <w:textAlignment w:val="baseline"/>
              <w:rPr>
                <w:rFonts w:ascii="Courier New" w:hAnsi="Courier New" w:cs="Courier New"/>
                <w:sz w:val="16"/>
                <w:szCs w:val="16"/>
              </w:rPr>
            </w:pPr>
          </w:p>
          <w:p w14:paraId="47609857"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p>
          <w:p w14:paraId="5FC1178C"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1F011C">
              <w:rPr>
                <w:rFonts w:ascii="Courier New" w:hAnsi="Courier New" w:cs="Courier New"/>
                <w:sz w:val="16"/>
                <w:szCs w:val="16"/>
              </w:rPr>
              <w:t># notre propre critère de vols en retard dûs à la météo, on recalcule "ARR_DEL15"</w:t>
            </w:r>
          </w:p>
          <w:p w14:paraId="0DB13CD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def update_arr_delay(temp_vol): </w:t>
            </w:r>
          </w:p>
          <w:p w14:paraId="6376C11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#temp_vol['ARR_DEL15_OLD'] = temp_vol['ARR_DEL15']</w:t>
            </w:r>
          </w:p>
          <w:p w14:paraId="5DD98A4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temp_vol['ARR_DEL15'] = ((temp_vol['WEATHER_DELAY'] &gt;= 15).astype(int))    </w:t>
            </w:r>
          </w:p>
          <w:p w14:paraId="7D9AD59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return(temp_vol)</w:t>
            </w:r>
          </w:p>
          <w:p w14:paraId="38007E6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5FE4E8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8163B8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rebalance(temp_vol):</w:t>
            </w:r>
          </w:p>
          <w:p w14:paraId="57F55D6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col = ['YEAR', 'QUARTER', 'MONTH', 'DAY_OF_MONTH', 'DAY_OF_WEEK',</w:t>
            </w:r>
          </w:p>
          <w:p w14:paraId="7B0D830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'FL_DATE', 'OP_UNIQUE_CARRIER', 'OP_CARRIER_AIRLINE_ID',</w:t>
            </w:r>
          </w:p>
          <w:p w14:paraId="50685D0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'OP_CARRIER', 'TAIL_NUM', 'OP_CARRIER_FL_NUM', 'ORIGIN_AIRPORT_ID',</w:t>
            </w:r>
          </w:p>
          <w:p w14:paraId="4EC5223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'ORIGIN_AIRPORT_SEQ_ID', 'ORIGIN_CITY_MARKET_ID', 'ORIGIN',</w:t>
            </w:r>
          </w:p>
          <w:p w14:paraId="7BBE87E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'ORIGIN_CITY_NAME', 'ORIGIN_STATE_ABR', 'ORIGIN_STATE_FIPS',</w:t>
            </w:r>
          </w:p>
          <w:p w14:paraId="577150C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'ORIGIN_STATE_NM', 'ORIGIN_WAC', 'DEST_AIRPORT_ID',</w:t>
            </w:r>
          </w:p>
          <w:p w14:paraId="3135FA9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'DEST_AIRPORT_SEQ_ID', 'DEST_CITY_MARKET_ID', 'DEST',</w:t>
            </w:r>
          </w:p>
          <w:p w14:paraId="7EDAD06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'DEST_CITY_NAME', 'DEST_STATE_ABR', 'DEST_STATE_FIPS',</w:t>
            </w:r>
          </w:p>
          <w:p w14:paraId="2B7950E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'DEST_STATE_NM', 'DEST_WAC', 'CRS_DEP_TIME', 'DEP_TIME',</w:t>
            </w:r>
          </w:p>
          <w:p w14:paraId="6820F61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'DEP_DELAY', 'DEP_DELAY_NEW', 'DEP_DEL15', 'DEP_DELAY_GROUP',</w:t>
            </w:r>
          </w:p>
          <w:p w14:paraId="538DEA8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'CRS_ARR_TIME', 'ARR_TIME', 'ARR_DELAY', 'ARR_DELAY_NEW',</w:t>
            </w:r>
          </w:p>
          <w:p w14:paraId="066C42C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'ARR_DEL15', 'ARR_DELAY_GROUP', 'CANCELLED', 'DIVERTED',</w:t>
            </w:r>
          </w:p>
          <w:p w14:paraId="0249683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'CRS_ELAPSED_TIME', 'ACTUAL_ELAPSED_TIME', 'AIR_TIME', 'FLIGHTS',</w:t>
            </w:r>
          </w:p>
          <w:p w14:paraId="552FBCC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'DISTANCE', 'CARRIER_DELAY', 'WEATHER_DELAY', 'NAS_DELAY',</w:t>
            </w:r>
          </w:p>
          <w:p w14:paraId="2369097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lastRenderedPageBreak/>
              <w:t xml:space="preserve">   'SECURITY_DELAY', 'LATE_AIRCRAFT_DELAY', 'Unnamed: 53']</w:t>
            </w:r>
          </w:p>
          <w:p w14:paraId="0F9DD4E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34FE841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 = pd.DataFrame(columns=col)</w:t>
            </w:r>
          </w:p>
          <w:p w14:paraId="231ECAE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F5A407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delayed_flight= temp_vol[temp_vol.ARR_DEL15==1]</w:t>
            </w:r>
          </w:p>
          <w:p w14:paraId="746781B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index_delayed_flight = temp_vol[temp_vol.ARR_DEL15==1].index</w:t>
            </w:r>
          </w:p>
          <w:p w14:paraId="41E973E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#print(" - index_delayed_flight : \n\t %s"%str(index_delayed_flight))</w:t>
            </w:r>
          </w:p>
          <w:p w14:paraId="34100D9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6E6BEF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nb_delayed_flight = len(delayed_flight)</w:t>
            </w:r>
          </w:p>
          <w:p w14:paraId="3D39B4E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#print(" - nb_delayed_flight : %d"%nb_delayed_flight)</w:t>
            </w:r>
          </w:p>
          <w:p w14:paraId="69DE805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7EFB706"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temp_vol = temp_vol.sample(frac=1)</w:t>
            </w:r>
          </w:p>
          <w:p w14:paraId="624D13FB"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p>
          <w:p w14:paraId="420463D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ontime_flight = temp_vol[~temp_vol.index.isin(index_delayed_flight)][:nb_delayed_flight]</w:t>
            </w:r>
          </w:p>
          <w:p w14:paraId="3D7813C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429B110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#print(" - ontime_flight : %d"%len(ontime_flight))</w:t>
            </w:r>
          </w:p>
          <w:p w14:paraId="51EA318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07B1A6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 = temp_vol_rebalanced.append(delayed_flight).append(ontime_flight)</w:t>
            </w:r>
          </w:p>
          <w:p w14:paraId="2DAFCB4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 = temp_vol_rebalanced.sample(frac=1)</w:t>
            </w:r>
          </w:p>
          <w:p w14:paraId="4C15A2E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temp_vol_rebalanced['new_date']= pd.to_datetime(temp_vol_rebalanced['FL_DATE'])</w:t>
            </w:r>
          </w:p>
          <w:p w14:paraId="75166DE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 = temp_vol_rebalanced.sort_values(by=['new_date','DEP_TIME'],ascending = [True,True])</w:t>
            </w:r>
          </w:p>
          <w:p w14:paraId="7882FA6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temp_vol_rebalanced = temp_vol_rebalanced.drop(columns = ['new_date'])</w:t>
            </w:r>
          </w:p>
          <w:p w14:paraId="53CE1AC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return(temp_vol_rebalanced)</w:t>
            </w:r>
          </w:p>
          <w:p w14:paraId="24E58BB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52E0CB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get_filtered_monthly_flight(df_vol): # On exclut les diverted et les cancelled</w:t>
            </w:r>
          </w:p>
          <w:p w14:paraId="22AB113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 = update_arr_delay(df_vol)</w:t>
            </w:r>
          </w:p>
          <w:p w14:paraId="17C0361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 = temp_vol[(df_vol.CANCELLED == 0.0) &amp; \</w:t>
            </w:r>
          </w:p>
          <w:p w14:paraId="43E6B77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(df_vol.DIVERTED == 0.0)]</w:t>
            </w:r>
          </w:p>
          <w:p w14:paraId="0518234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A0EEBC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temp_vol = temp_vol.drop(columns=['Unnamed: 53'])</w:t>
            </w:r>
          </w:p>
          <w:p w14:paraId="7977407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 -------------- Rebalancing -----------------------</w:t>
            </w:r>
          </w:p>
          <w:p w14:paraId="6EF066D9"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temp_vol = rebalance(temp_vol)</w:t>
            </w:r>
          </w:p>
          <w:p w14:paraId="17A68267"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p>
          <w:p w14:paraId="69E56EB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return(temp_vol)</w:t>
            </w:r>
          </w:p>
          <w:p w14:paraId="21D5B01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DD0FFA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75EC845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D9D827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EA354D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get_flight_file_list():</w:t>
            </w:r>
          </w:p>
          <w:p w14:paraId="0AF9AF3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flight_2012_file_list = ['2012_0' + str(x) + '_T_ONTIME_REPORTING.csv' \</w:t>
            </w:r>
          </w:p>
          <w:p w14:paraId="27C4A4C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x &lt;10 else '2012_' + str(x) + '_T_ONTIME_REPORTING.csv' \</w:t>
            </w:r>
          </w:p>
          <w:p w14:paraId="3DF25C8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for x in range(1,13)]</w:t>
            </w:r>
          </w:p>
          <w:p w14:paraId="15D4990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7FEC62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flight_2013_file_list = ['2013_0' + str(x) + '_T_ONTIME_REPORTING.csv' \</w:t>
            </w:r>
          </w:p>
          <w:p w14:paraId="2403C91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x &lt;10 else '2013_' + str(x) + '_T_ONTIME_REPORTING.csv' \</w:t>
            </w:r>
          </w:p>
          <w:p w14:paraId="4047314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for x in range(1,13)]</w:t>
            </w:r>
          </w:p>
          <w:p w14:paraId="063B5A0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DF9661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flight_file_list =[]</w:t>
            </w:r>
          </w:p>
          <w:p w14:paraId="53CEF00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flight_file_list.extend(flight_2012_file_list)</w:t>
            </w:r>
          </w:p>
          <w:p w14:paraId="44DBFF2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flight_file_list.extend(flight_2013_file_list)</w:t>
            </w:r>
          </w:p>
          <w:p w14:paraId="46D98D7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return(flight_file_list)</w:t>
            </w:r>
          </w:p>
          <w:p w14:paraId="2314A41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9E8A18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C88E22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4A59AC0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get_flight_consolidated():</w:t>
            </w:r>
          </w:p>
          <w:p w14:paraId="6D29F7B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col = ['YEAR', 'QUARTER', 'MONTH', 'DAY_OF_MONTH', 'DAY_OF_WEEK',</w:t>
            </w:r>
          </w:p>
          <w:p w14:paraId="7E10F98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'FL_DATE', 'OP_UNIQUE_CARRIER', 'OP_CARRIER_AIRLINE_ID',</w:t>
            </w:r>
          </w:p>
          <w:p w14:paraId="6C4185F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'OP_CARRIER', 'TAIL_NUM', 'OP_CARRIER_FL_NUM', 'ORIGIN_AIRPORT_ID',</w:t>
            </w:r>
          </w:p>
          <w:p w14:paraId="28BDFB9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'ORIGIN_AIRPORT_SEQ_ID', 'ORIGIN_CITY_MARKET_ID', 'ORIGIN',</w:t>
            </w:r>
          </w:p>
          <w:p w14:paraId="1B6906F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'ORIGIN_CITY_NAME', 'ORIGIN_STATE_ABR', 'ORIGIN_STATE_FIPS',</w:t>
            </w:r>
          </w:p>
          <w:p w14:paraId="273C7C3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'ORIGIN_STATE_NM', 'ORIGIN_WAC', 'DEST_AIRPORT_ID',</w:t>
            </w:r>
          </w:p>
          <w:p w14:paraId="5676C91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'DEST_AIRPORT_SEQ_ID', 'DEST_CITY_MARKET_ID', 'DEST',</w:t>
            </w:r>
          </w:p>
          <w:p w14:paraId="260E23A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'DEST_CITY_NAME', 'DEST_STATE_ABR', 'DEST_STATE_FIPS',</w:t>
            </w:r>
          </w:p>
          <w:p w14:paraId="077B319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'DEST_STATE_NM', 'DEST_WAC', 'CRS_DEP_TIME', 'DEP_TIME',</w:t>
            </w:r>
          </w:p>
          <w:p w14:paraId="1C291E0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'DEP_DELAY', 'DEP_DELAY_NEW', 'DEP_DEL15', 'DEP_DELAY_GROUP',</w:t>
            </w:r>
          </w:p>
          <w:p w14:paraId="7070EB2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'CRS_ARR_TIME', 'ARR_TIME', 'ARR_DELAY', 'ARR_DELAY_NEW',</w:t>
            </w:r>
          </w:p>
          <w:p w14:paraId="36F9E20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'ARR_DEL15', 'ARR_DELAY_GROUP', 'CANCELLED', 'DIVERTED',</w:t>
            </w:r>
          </w:p>
          <w:p w14:paraId="2B60FC7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'CRS_ELAPSED_TIME', 'ACTUAL_ELAPSED_TIME', 'AIR_TIME', 'FLIGHTS',</w:t>
            </w:r>
          </w:p>
          <w:p w14:paraId="42C3080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'DISTANCE', 'CARRIER_DELAY', 'WEATHER_DELAY', 'NAS_DELAY',</w:t>
            </w:r>
          </w:p>
          <w:p w14:paraId="4F16B18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'SECURITY_DELAY', 'LATE_AIRCRAFT_DELAY']</w:t>
            </w:r>
          </w:p>
          <w:p w14:paraId="34A482F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6414D8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flight_consolidated =pd.DataFrame(columns=col)</w:t>
            </w:r>
          </w:p>
          <w:p w14:paraId="3247B09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flight_file_list = get_flight_file_list()#[:1]</w:t>
            </w:r>
          </w:p>
          <w:p w14:paraId="034EA9C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lastRenderedPageBreak/>
              <w:t xml:space="preserve">    for file_ in flight_file_list :</w:t>
            </w:r>
          </w:p>
          <w:p w14:paraId="7BD4537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df_vol = pd.read_csv(path + file_)</w:t>
            </w:r>
          </w:p>
          <w:p w14:paraId="1B92049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data = get_filtered_monthly_flight(df_vol)</w:t>
            </w:r>
          </w:p>
          <w:p w14:paraId="4BC642C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flight_consolidated =flight_consolidated.append(data)</w:t>
            </w:r>
          </w:p>
          <w:p w14:paraId="0FFDDD0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return(flight_consolidated)</w:t>
            </w:r>
          </w:p>
          <w:p w14:paraId="19147F7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426A43E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 = get_flight_consolidated()</w:t>
            </w:r>
          </w:p>
          <w:p w14:paraId="01BCE38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flight_24M.to_csv(path + 'flight_24M.csv',index = False)</w:t>
            </w:r>
          </w:p>
          <w:p w14:paraId="46721C6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2B9154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3173396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C6E567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 = pd.read_csv(path + 'flight_24M.csv')</w:t>
            </w:r>
          </w:p>
          <w:p w14:paraId="1FF7436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flight_1M=flight_24M[(flight_24M.YEAR==2012)&amp;(flight_24M.MONTH==1)]</w:t>
            </w:r>
          </w:p>
          <w:p w14:paraId="6BE2C20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flight_6M=flight_24M[(flight_24M.YEAR==2012)&amp;(flight_24M.MONTH&lt;=6)]</w:t>
            </w:r>
          </w:p>
          <w:p w14:paraId="7539818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flight_12M=flight_24M[(flight_24M.YEAR==2012)&amp;(flight_24M.MONTH&lt;=12)]</w:t>
            </w:r>
          </w:p>
          <w:p w14:paraId="3A2BA1F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flight_1M.to_csv(path + 'flight_1M.csv',index = False)</w:t>
            </w:r>
          </w:p>
          <w:p w14:paraId="36F14CE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flight_6M.to_csv(path + 'flight_6M.csv',index = False)</w:t>
            </w:r>
          </w:p>
          <w:p w14:paraId="62213C3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flight_12M.to_csv(path + 'flight_12M.csv',index = False)</w:t>
            </w:r>
          </w:p>
          <w:p w14:paraId="30112B6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print(flight_1M.shape,flight_6M.shape,flight_12M.shape,flight_24M.shape)</w:t>
            </w:r>
          </w:p>
          <w:p w14:paraId="1DBB0B8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BB6E0B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1D87533" w14:textId="77777777" w:rsidR="00A44489" w:rsidRPr="00895B84" w:rsidRDefault="00A44489" w:rsidP="001F011C">
            <w:pPr>
              <w:pStyle w:val="paragraph"/>
              <w:spacing w:before="0" w:beforeAutospacing="0" w:after="0" w:afterAutospacing="0"/>
              <w:textAlignment w:val="baseline"/>
              <w:rPr>
                <w:rFonts w:ascii="Courier New" w:hAnsi="Courier New" w:cs="Courier New"/>
                <w:sz w:val="16"/>
                <w:szCs w:val="16"/>
                <w:lang w:val="en-US"/>
              </w:rPr>
            </w:pPr>
          </w:p>
          <w:p w14:paraId="0814E465"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#!/usr/bin/env python3</w:t>
            </w:r>
          </w:p>
          <w:p w14:paraId="248AB961"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 coding: utf-8 -*-</w:t>
            </w:r>
          </w:p>
          <w:p w14:paraId="78F68B09"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w:t>
            </w:r>
          </w:p>
          <w:p w14:paraId="2540DF71"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Created on Thu Apr 30 15:45:51 2020</w:t>
            </w:r>
          </w:p>
          <w:p w14:paraId="44C8BF9A"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646B50B5"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@author: fredericpan</w:t>
            </w:r>
          </w:p>
          <w:p w14:paraId="040420D3"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w:t>
            </w:r>
          </w:p>
          <w:p w14:paraId="2D6BF5CD"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21C18753"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import pandas as pd</w:t>
            </w:r>
          </w:p>
          <w:p w14:paraId="18714A6E"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#import datetime</w:t>
            </w:r>
          </w:p>
          <w:p w14:paraId="4D41182E"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from datetime import datetime</w:t>
            </w:r>
          </w:p>
          <w:p w14:paraId="55497BB8"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from datetime import timedelta</w:t>
            </w:r>
          </w:p>
          <w:p w14:paraId="7F1C27F8"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#from datetime import date</w:t>
            </w:r>
          </w:p>
          <w:p w14:paraId="76364509"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1B03527F"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def MEF_time(time_t):</w:t>
            </w:r>
          </w:p>
          <w:p w14:paraId="69809F16"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w:t>
            </w:r>
          </w:p>
          <w:p w14:paraId="0663FDBD"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len(time_t) == 4:</w:t>
            </w:r>
          </w:p>
          <w:p w14:paraId="450A00F8"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str(time_t)[:2]=='24': # correction des Deptime= 2400</w:t>
            </w:r>
          </w:p>
          <w:p w14:paraId="2BD4049C"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"00:" + str(time_t)[2:4] + ":00" </w:t>
            </w:r>
          </w:p>
          <w:p w14:paraId="7FC19854"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else :</w:t>
            </w:r>
          </w:p>
          <w:p w14:paraId="40FDCF8B"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str(time_t)[:2] + ":" + str(time_t)[2:4] + ":00" </w:t>
            </w:r>
          </w:p>
          <w:p w14:paraId="640FD93E"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len(time_t) == 3:</w:t>
            </w:r>
          </w:p>
          <w:p w14:paraId="4F0DFFE1"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"0" + str(time_t)[:1] + ":" + str(time_t)[1:3] + ":00" </w:t>
            </w:r>
          </w:p>
          <w:p w14:paraId="671E4B34"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len(time_t) == 2:</w:t>
            </w:r>
          </w:p>
          <w:p w14:paraId="1037FC62"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"00"  + ":" + str(time_t) + ":00" </w:t>
            </w:r>
          </w:p>
          <w:p w14:paraId="4EDA040F"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len(time_t) == 1:</w:t>
            </w:r>
          </w:p>
          <w:p w14:paraId="1CDA7FBB"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"00:0" + str(time_t) + ":00" </w:t>
            </w:r>
          </w:p>
          <w:p w14:paraId="0562D8F7"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if len(time_t) == 0:</w:t>
            </w:r>
          </w:p>
          <w:p w14:paraId="3C2A3FC4"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 xml:space="preserve">        final = "00:00:00"   </w:t>
            </w:r>
          </w:p>
          <w:p w14:paraId="3BDD1958"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t xml:space="preserve">    </w:t>
            </w:r>
            <w:r w:rsidR="00026318" w:rsidRPr="00BF3905">
              <w:rPr>
                <w:rFonts w:ascii="Courier New" w:hAnsi="Courier New" w:cs="Courier New"/>
                <w:sz w:val="16"/>
                <w:szCs w:val="16"/>
              </w:rPr>
              <w:t>return final</w:t>
            </w:r>
          </w:p>
          <w:p w14:paraId="2C222853"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3571CC73"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69BD1883"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Pr>
                <w:rFonts w:ascii="Courier New" w:hAnsi="Courier New" w:cs="Courier New"/>
                <w:sz w:val="16"/>
                <w:szCs w:val="16"/>
              </w:rPr>
              <w:t># Importation des données des vols</w:t>
            </w:r>
          </w:p>
          <w:p w14:paraId="16625766"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#path = "S:\Desktop\Flight Project\Data\Flight_Clean_Data"</w:t>
            </w:r>
          </w:p>
          <w:p w14:paraId="55BF968E"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files = ['flight_1M.csv','flight_6M.csv','flight_12M.csv','flight_24M.csv']</w:t>
            </w:r>
          </w:p>
          <w:p w14:paraId="31FFAFC3"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for fl in files:</w:t>
            </w:r>
          </w:p>
          <w:p w14:paraId="39068E14"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df1 = pd.read_csv(fl)</w:t>
            </w:r>
          </w:p>
          <w:p w14:paraId="4B855E9F"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568BCCEE"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tab/>
            </w:r>
            <w:r w:rsidR="00026318" w:rsidRPr="00BF3905">
              <w:rPr>
                <w:rFonts w:ascii="Courier New" w:hAnsi="Courier New" w:cs="Courier New"/>
                <w:sz w:val="16"/>
                <w:szCs w:val="16"/>
              </w:rPr>
              <w:t># On exclut les Diverted et les Cancelled</w:t>
            </w:r>
          </w:p>
          <w:p w14:paraId="4C41B820"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Pr>
                <w:rFonts w:ascii="Courier New" w:hAnsi="Courier New" w:cs="Courier New"/>
                <w:sz w:val="16"/>
                <w:szCs w:val="16"/>
              </w:rPr>
              <w:tab/>
            </w:r>
            <w:r w:rsidRPr="0040243F">
              <w:rPr>
                <w:rFonts w:ascii="Courier New" w:hAnsi="Courier New" w:cs="Courier New"/>
                <w:sz w:val="16"/>
                <w:szCs w:val="16"/>
                <w:lang w:val="en-US"/>
              </w:rPr>
              <w:t>temp = df1</w:t>
            </w:r>
          </w:p>
          <w:p w14:paraId="10419286"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#temp = df1[df1['Cancelled'] == 0 ]</w:t>
            </w:r>
          </w:p>
          <w:p w14:paraId="3E9ECB90"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tab/>
            </w:r>
            <w:r w:rsidR="00026318" w:rsidRPr="00BF3905">
              <w:rPr>
                <w:rFonts w:ascii="Courier New" w:hAnsi="Courier New" w:cs="Courier New"/>
                <w:sz w:val="16"/>
                <w:szCs w:val="16"/>
              </w:rPr>
              <w:t>#temp = temp[temp['Diverted'] == 0]</w:t>
            </w:r>
          </w:p>
          <w:p w14:paraId="6CF42595"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6D52AFE6"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1833049E"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Pr>
                <w:rFonts w:ascii="Courier New" w:hAnsi="Courier New" w:cs="Courier New"/>
                <w:sz w:val="16"/>
                <w:szCs w:val="16"/>
              </w:rPr>
              <w:tab/>
              <w:t># Concaténation des date &amp; heure</w:t>
            </w:r>
          </w:p>
          <w:p w14:paraId="7844D0D3"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Pr>
                <w:rFonts w:ascii="Courier New" w:hAnsi="Courier New" w:cs="Courier New"/>
                <w:sz w:val="16"/>
                <w:szCs w:val="16"/>
              </w:rPr>
              <w:tab/>
            </w:r>
            <w:r w:rsidRPr="0040243F">
              <w:rPr>
                <w:rFonts w:ascii="Courier New" w:hAnsi="Courier New" w:cs="Courier New"/>
                <w:sz w:val="16"/>
                <w:szCs w:val="16"/>
                <w:lang w:val="en-US"/>
              </w:rPr>
              <w:t># Tad : Actual departure time</w:t>
            </w:r>
          </w:p>
          <w:p w14:paraId="030C2E09"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temp['Tad']=temp.apply(lambda row: str(row.FL_DATE) + " " + str(MEF_time(str(int(row.DEP_TIME)))) , axis = 1)</w:t>
            </w:r>
          </w:p>
          <w:p w14:paraId="054EBAA8"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 Taa : Actual arrival time</w:t>
            </w:r>
          </w:p>
          <w:p w14:paraId="385B7907"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temp['Taa']=temp.apply(lambda row: str(row.FL_DATE) + " " + str(MEF_time(str(int(row.ARR_TIME)))) , axis = 1)</w:t>
            </w:r>
          </w:p>
          <w:p w14:paraId="283EE2A4"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0F8987B8"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lastRenderedPageBreak/>
              <w:tab/>
            </w:r>
            <w:r w:rsidR="00026318" w:rsidRPr="00BF3905">
              <w:rPr>
                <w:rFonts w:ascii="Courier New" w:hAnsi="Courier New" w:cs="Courier New"/>
                <w:sz w:val="16"/>
                <w:szCs w:val="16"/>
              </w:rPr>
              <w:t># recalcul des heures de départ et d'arrivés initiales</w:t>
            </w:r>
          </w:p>
          <w:p w14:paraId="2A286507"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Pr>
                <w:rFonts w:ascii="Courier New" w:hAnsi="Courier New" w:cs="Courier New"/>
                <w:sz w:val="16"/>
                <w:szCs w:val="16"/>
              </w:rPr>
              <w:tab/>
            </w:r>
            <w:r w:rsidRPr="0040243F">
              <w:rPr>
                <w:rFonts w:ascii="Courier New" w:hAnsi="Courier New" w:cs="Courier New"/>
                <w:sz w:val="16"/>
                <w:szCs w:val="16"/>
                <w:lang w:val="en-US"/>
              </w:rPr>
              <w:t>temp['Tsd']=temp.apply(lambda row: str(datetime.fromisoformat(row.Tad) + timedelta(minutes = -row.DEP_DELAY)) , axis = 1)</w:t>
            </w:r>
          </w:p>
          <w:p w14:paraId="6AB88672"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sidRPr="0040243F">
              <w:rPr>
                <w:rFonts w:ascii="Courier New" w:hAnsi="Courier New" w:cs="Courier New"/>
                <w:sz w:val="16"/>
                <w:szCs w:val="16"/>
                <w:lang w:val="en-US"/>
              </w:rPr>
              <w:tab/>
              <w:t>temp['Tsa']=temp.apply(lambda row: str(datetime.fromisoformat(row.Taa) + timedelta(minutes = -row.ARR_DELAY)) , axis = 1)</w:t>
            </w:r>
          </w:p>
          <w:p w14:paraId="440AB980"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6A7B4787"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tab/>
            </w:r>
            <w:r w:rsidR="00026318" w:rsidRPr="00BF3905">
              <w:rPr>
                <w:rFonts w:ascii="Courier New" w:hAnsi="Courier New" w:cs="Courier New"/>
                <w:sz w:val="16"/>
                <w:szCs w:val="16"/>
              </w:rPr>
              <w:t># Convertion de ArrDel15 en booléen</w:t>
            </w:r>
          </w:p>
          <w:p w14:paraId="1673F2B1"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Pr>
                <w:rFonts w:ascii="Courier New" w:hAnsi="Courier New" w:cs="Courier New"/>
                <w:sz w:val="16"/>
                <w:szCs w:val="16"/>
              </w:rPr>
              <w:tab/>
              <w:t>temp['Th']=temp.apply(lambda row: bool(row.ARR_DEL15) , axis = 1)</w:t>
            </w:r>
          </w:p>
          <w:p w14:paraId="7932324F"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15C101E1"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p>
          <w:p w14:paraId="2871CDE9"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Pr>
                <w:rFonts w:ascii="Courier New" w:hAnsi="Courier New" w:cs="Courier New"/>
                <w:sz w:val="16"/>
                <w:szCs w:val="16"/>
              </w:rPr>
              <w:tab/>
              <w:t># Sélection des champs en sortie</w:t>
            </w:r>
          </w:p>
          <w:p w14:paraId="30F52DD3"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Pr>
                <w:rFonts w:ascii="Courier New" w:hAnsi="Courier New" w:cs="Courier New"/>
                <w:sz w:val="16"/>
                <w:szCs w:val="16"/>
              </w:rPr>
              <w:tab/>
            </w:r>
            <w:r w:rsidRPr="0040243F">
              <w:rPr>
                <w:rFonts w:ascii="Courier New" w:hAnsi="Courier New" w:cs="Courier New"/>
                <w:sz w:val="16"/>
                <w:szCs w:val="16"/>
                <w:lang w:val="en-US"/>
              </w:rPr>
              <w:t>temp = temp[['ORIGIN','DEST','Tad','Tsd','Taa','Tsa','Th']]</w:t>
            </w:r>
          </w:p>
          <w:p w14:paraId="48EBCABF"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p>
          <w:p w14:paraId="18CDEC16" w14:textId="77777777" w:rsidR="0040243F" w:rsidRDefault="0040243F" w:rsidP="0040243F">
            <w:pPr>
              <w:pStyle w:val="paragraph"/>
              <w:spacing w:before="0" w:beforeAutospacing="0" w:after="0" w:afterAutospacing="0"/>
              <w:textAlignment w:val="baseline"/>
              <w:rPr>
                <w:rFonts w:ascii="Courier New" w:hAnsi="Courier New" w:cs="Courier New"/>
                <w:sz w:val="16"/>
                <w:szCs w:val="16"/>
              </w:rPr>
            </w:pPr>
            <w:r w:rsidRPr="0040243F">
              <w:rPr>
                <w:rFonts w:ascii="Courier New" w:hAnsi="Courier New" w:cs="Courier New"/>
                <w:sz w:val="16"/>
                <w:szCs w:val="16"/>
                <w:lang w:val="en-US"/>
              </w:rPr>
              <w:tab/>
            </w:r>
            <w:r w:rsidR="00026318" w:rsidRPr="00BF3905">
              <w:rPr>
                <w:rFonts w:ascii="Courier New" w:hAnsi="Courier New" w:cs="Courier New"/>
                <w:sz w:val="16"/>
                <w:szCs w:val="16"/>
              </w:rPr>
              <w:t># Exportation du CSV réduit à notre périmètre</w:t>
            </w:r>
          </w:p>
          <w:p w14:paraId="2EE6D4A5" w14:textId="77777777" w:rsidR="0040243F" w:rsidRPr="0040243F" w:rsidRDefault="0040243F" w:rsidP="0040243F">
            <w:pPr>
              <w:pStyle w:val="paragraph"/>
              <w:spacing w:before="0" w:beforeAutospacing="0" w:after="0" w:afterAutospacing="0"/>
              <w:textAlignment w:val="baseline"/>
              <w:rPr>
                <w:rFonts w:ascii="Courier New" w:hAnsi="Courier New" w:cs="Courier New"/>
                <w:sz w:val="16"/>
                <w:szCs w:val="16"/>
                <w:lang w:val="en-US"/>
              </w:rPr>
            </w:pPr>
            <w:r>
              <w:rPr>
                <w:rFonts w:ascii="Courier New" w:hAnsi="Courier New" w:cs="Courier New"/>
                <w:sz w:val="16"/>
                <w:szCs w:val="16"/>
              </w:rPr>
              <w:tab/>
            </w:r>
            <w:r w:rsidRPr="0040243F">
              <w:rPr>
                <w:rFonts w:ascii="Courier New" w:hAnsi="Courier New" w:cs="Courier New"/>
                <w:sz w:val="16"/>
                <w:szCs w:val="16"/>
                <w:lang w:val="en-US"/>
              </w:rPr>
              <w:t>temp.to_csv (r'Clean/'+ fl, index = False, header=True)</w:t>
            </w:r>
          </w:p>
          <w:p w14:paraId="687890CF" w14:textId="77777777" w:rsidR="00735D84" w:rsidRPr="00735D84" w:rsidRDefault="00735D84" w:rsidP="00735D84">
            <w:pPr>
              <w:pStyle w:val="paragraph"/>
              <w:textAlignment w:val="baseline"/>
              <w:rPr>
                <w:rFonts w:ascii="Courier New" w:hAnsi="Courier New" w:cs="Courier New"/>
                <w:sz w:val="16"/>
                <w:szCs w:val="16"/>
                <w:lang w:val="en-US"/>
              </w:rPr>
            </w:pPr>
          </w:p>
          <w:p w14:paraId="7458515A" w14:textId="77777777" w:rsidR="00735D84" w:rsidRPr="00735D84" w:rsidRDefault="00735D84" w:rsidP="00735D84">
            <w:pPr>
              <w:pStyle w:val="paragraph"/>
              <w:textAlignment w:val="baseline"/>
              <w:rPr>
                <w:rFonts w:ascii="Courier New" w:hAnsi="Courier New" w:cs="Courier New"/>
                <w:sz w:val="16"/>
                <w:szCs w:val="16"/>
                <w:lang w:val="en-US"/>
              </w:rPr>
            </w:pPr>
          </w:p>
          <w:p w14:paraId="7B35E912" w14:textId="77777777" w:rsidR="001F011C" w:rsidRPr="001F011C" w:rsidRDefault="0040243F" w:rsidP="001F011C">
            <w:pPr>
              <w:shd w:val="clear" w:color="auto" w:fill="FFFFFE"/>
              <w:rPr>
                <w:rFonts w:ascii="Times New Roman" w:hAnsi="Times New Roman" w:cs="Times New Roman"/>
                <w:bCs/>
                <w:sz w:val="16"/>
                <w:szCs w:val="16"/>
              </w:rPr>
            </w:pPr>
            <w:r w:rsidRPr="0040243F">
              <w:rPr>
                <w:rFonts w:ascii="Courier New" w:eastAsia="Times New Roman" w:hAnsi="Courier New" w:cs="Courier New"/>
                <w:color w:val="auto"/>
                <w:sz w:val="16"/>
                <w:szCs w:val="16"/>
                <w:lang w:val="en-US" w:eastAsia="fr-FR" w:bidi="ks-Deva"/>
              </w:rPr>
              <w:tab/>
            </w:r>
            <w:r w:rsidR="00735D84" w:rsidRPr="00735D84">
              <w:rPr>
                <w:rFonts w:ascii="Courier New" w:hAnsi="Courier New" w:cs="Courier New"/>
                <w:sz w:val="16"/>
                <w:szCs w:val="16"/>
              </w:rPr>
              <w:t>print(temp.head())</w:t>
            </w:r>
          </w:p>
        </w:tc>
      </w:tr>
    </w:tbl>
    <w:p w14:paraId="246B73BD" w14:textId="77777777" w:rsidR="00C91A28" w:rsidRDefault="00C91A28"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4943EABB" w14:textId="77777777" w:rsidR="00C91A28" w:rsidRDefault="00C91A28"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Nettoyage des données </w:t>
      </w:r>
      <w:r w:rsidR="001F011C">
        <w:rPr>
          <w:rFonts w:asciiTheme="minorHAnsi" w:eastAsiaTheme="minorHAnsi" w:hAnsiTheme="minorHAnsi" w:cstheme="minorHAnsi"/>
          <w:bCs w:val="0"/>
          <w:color w:val="082A75" w:themeColor="text2"/>
          <w:sz w:val="28"/>
          <w:lang w:eastAsia="en-US" w:bidi="ar-SA"/>
        </w:rPr>
        <w:t>METEO</w:t>
      </w:r>
    </w:p>
    <w:tbl>
      <w:tblPr>
        <w:tblStyle w:val="Grilledutableau"/>
        <w:tblW w:w="0" w:type="auto"/>
        <w:tblLook w:val="04A0" w:firstRow="1" w:lastRow="0" w:firstColumn="1" w:lastColumn="0" w:noHBand="0" w:noVBand="1"/>
      </w:tblPr>
      <w:tblGrid>
        <w:gridCol w:w="9629"/>
      </w:tblGrid>
      <w:tr w:rsidR="00C91A28" w:rsidRPr="00FB62B9" w14:paraId="080E13DF" w14:textId="77777777" w:rsidTr="00C91A28">
        <w:tc>
          <w:tcPr>
            <w:tcW w:w="9629" w:type="dxa"/>
          </w:tcPr>
          <w:p w14:paraId="4D90F64D" w14:textId="77777777" w:rsidR="00C91A28" w:rsidRPr="00895B84" w:rsidRDefault="00C91A28" w:rsidP="00C91A28">
            <w:pPr>
              <w:pStyle w:val="paragraph"/>
              <w:spacing w:before="0" w:beforeAutospacing="0" w:after="0" w:afterAutospacing="0"/>
              <w:textAlignment w:val="baseline"/>
              <w:rPr>
                <w:rFonts w:ascii="Courier New" w:hAnsi="Courier New" w:cs="Courier New"/>
                <w:sz w:val="16"/>
                <w:szCs w:val="16"/>
                <w:lang w:val="en-US"/>
              </w:rPr>
            </w:pPr>
          </w:p>
          <w:p w14:paraId="4D45D72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MEF_time_meteo(time_t):</w:t>
            </w:r>
          </w:p>
          <w:p w14:paraId="0B5C556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w:t>
            </w:r>
          </w:p>
          <w:p w14:paraId="70442C0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4:</w:t>
            </w:r>
          </w:p>
          <w:p w14:paraId="0259CE7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str(time_t)[:2] + ":" + str(time_t)[2:4]+ ":00" </w:t>
            </w:r>
          </w:p>
          <w:p w14:paraId="4A51FDC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3:</w:t>
            </w:r>
          </w:p>
          <w:p w14:paraId="46807EC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 + str(time_t)[:1] + ":" + str(time_t)[1:3]+ ":00" </w:t>
            </w:r>
          </w:p>
          <w:p w14:paraId="4A8C627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2:</w:t>
            </w:r>
          </w:p>
          <w:p w14:paraId="06AA8F0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  + ":" + str(time_t)+ ":00" </w:t>
            </w:r>
          </w:p>
          <w:p w14:paraId="583ED06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1:</w:t>
            </w:r>
          </w:p>
          <w:p w14:paraId="7CCE8BE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"00:0" + str(time_t)+ ":00" </w:t>
            </w:r>
          </w:p>
          <w:p w14:paraId="1AD9565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len(time_t) == 0:</w:t>
            </w:r>
          </w:p>
          <w:p w14:paraId="1ED1F73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final = "00:00:00"   </w:t>
            </w:r>
          </w:p>
          <w:p w14:paraId="7804AD06" w14:textId="77777777" w:rsidR="00FA3B73"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 final</w:t>
            </w:r>
          </w:p>
          <w:p w14:paraId="666EAF0C" w14:textId="77777777" w:rsidR="00FA3B73" w:rsidRPr="00895B84" w:rsidRDefault="00FA3B73" w:rsidP="00FA3B73">
            <w:pPr>
              <w:pStyle w:val="paragraph"/>
              <w:spacing w:before="0" w:beforeAutospacing="0" w:after="0" w:afterAutospacing="0"/>
              <w:textAlignment w:val="baseline"/>
              <w:rPr>
                <w:rFonts w:ascii="Courier New" w:hAnsi="Courier New" w:cs="Courier New"/>
                <w:sz w:val="16"/>
                <w:szCs w:val="16"/>
                <w:lang w:val="en-US"/>
              </w:rPr>
            </w:pPr>
          </w:p>
          <w:p w14:paraId="3F3E408B"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523EDE8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get_weather_file_list():</w:t>
            </w:r>
          </w:p>
          <w:p w14:paraId="50EBA63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weather_2012_file_list = ['20120' + str(x) + 'hourly.txt' \</w:t>
            </w:r>
          </w:p>
          <w:p w14:paraId="7B53E57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x &lt;10 else '2012' + str(x) + 'hourly.txt' \</w:t>
            </w:r>
          </w:p>
          <w:p w14:paraId="5C96F87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for x in range(1,13)]</w:t>
            </w:r>
          </w:p>
          <w:p w14:paraId="26C7FA2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0D37D3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weather_2013_file_list = ['20130' + str(x) + 'hourly.txt' \</w:t>
            </w:r>
          </w:p>
          <w:p w14:paraId="2C7837F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if x &lt;10 else '2013' + str(x) + 'hourly.txt' \</w:t>
            </w:r>
          </w:p>
          <w:p w14:paraId="1B070DE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for x in range(1,13)]</w:t>
            </w:r>
          </w:p>
          <w:p w14:paraId="78ACA88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2CA7F4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weather_file_list =[]</w:t>
            </w:r>
          </w:p>
          <w:p w14:paraId="7D8111F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weather_file_list.extend(weather_2012_file_list)</w:t>
            </w:r>
          </w:p>
          <w:p w14:paraId="5B9B2EC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weather_file_list.extend(weather_2013_file_list)</w:t>
            </w:r>
          </w:p>
          <w:p w14:paraId="6B5DB66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return(weather_file_list)</w:t>
            </w:r>
          </w:p>
          <w:p w14:paraId="052B2C7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454A65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#weather_file_list = get_weather_file_list()</w:t>
            </w:r>
          </w:p>
          <w:p w14:paraId="1E7D654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#weather_file_list[:12]</w:t>
            </w:r>
          </w:p>
          <w:p w14:paraId="4BA2B480"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3BF36153" w14:textId="77777777" w:rsidR="00FA3B73" w:rsidRPr="00895B84" w:rsidRDefault="00FA3B73" w:rsidP="00FA3B73">
            <w:pPr>
              <w:pStyle w:val="paragraph"/>
              <w:spacing w:before="0" w:beforeAutospacing="0" w:after="0" w:afterAutospacing="0"/>
              <w:textAlignment w:val="baseline"/>
              <w:rPr>
                <w:rFonts w:ascii="Courier New" w:hAnsi="Courier New" w:cs="Courier New"/>
                <w:sz w:val="16"/>
                <w:szCs w:val="16"/>
                <w:lang w:val="en-US"/>
              </w:rPr>
            </w:pPr>
          </w:p>
          <w:p w14:paraId="02E98A4B"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546B0A4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get_weather_monthly_flight(df_meteo,df_pivot,airports):</w:t>
            </w:r>
          </w:p>
          <w:p w14:paraId="2975437F"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Jointure gauche sur les WBAN</w:t>
            </w:r>
          </w:p>
          <w:p w14:paraId="12AB2E7D"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1F011C">
              <w:rPr>
                <w:rFonts w:ascii="Courier New" w:hAnsi="Courier New" w:cs="Courier New"/>
                <w:sz w:val="16"/>
                <w:szCs w:val="16"/>
              </w:rPr>
              <w:t xml:space="preserve">    # WBAN dans df_meteo (hourly.txt)</w:t>
            </w:r>
          </w:p>
          <w:p w14:paraId="4C23329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 wban dans df_pivot</w:t>
            </w:r>
          </w:p>
          <w:p w14:paraId="7D58F27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df_left_merge = pd.merge(df_meteo, df_pivot, left_on='WBAN', right_on='wban',how= 'left')</w:t>
            </w:r>
          </w:p>
          <w:p w14:paraId="585ACC1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#print(df_left_merge.head())</w:t>
            </w:r>
          </w:p>
          <w:p w14:paraId="2E54A12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df_left_merge = df_left_merge[df_left_merge.AIRPORT.isin(airports)]</w:t>
            </w:r>
          </w:p>
          <w:p w14:paraId="7FB6B58B"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sélection des données dans la liste des aéroports qui nous intéressent</w:t>
            </w:r>
          </w:p>
          <w:p w14:paraId="1F5FA30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 xml:space="preserve">temp_met = df_left_merge[df_left_merge['AIRPORT'].notnull()]    </w:t>
            </w:r>
          </w:p>
          <w:p w14:paraId="32FE6EC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5EBBDD3"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Mise en forme de la date en YYYY-MM-DD</w:t>
            </w:r>
          </w:p>
          <w:p w14:paraId="1FDE2E1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lastRenderedPageBreak/>
              <w:t xml:space="preserve">    </w:t>
            </w:r>
            <w:r w:rsidRPr="00895B84">
              <w:rPr>
                <w:rFonts w:ascii="Courier New" w:hAnsi="Courier New" w:cs="Courier New"/>
                <w:sz w:val="16"/>
                <w:szCs w:val="16"/>
                <w:lang w:val="en-US"/>
              </w:rPr>
              <w:t>temp_met['Date2']=temp_met.apply(lambda row:  str(row.Date)[:4] + "-" + str(row.Date)[4:6] + "-" + str(row.Date)[6:8] , axis = 1)</w:t>
            </w:r>
          </w:p>
          <w:p w14:paraId="299A9AB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B2E5C70"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concaténation avec l'heure : YYY-MM-DD 0015</w:t>
            </w:r>
          </w:p>
          <w:p w14:paraId="2C9CF52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temp_met['timest2']=temp_met.apply(lambda row: str(row.Date2) + " " + str(MEF_time_meteo(str(row.Time))) , axis = 1)</w:t>
            </w:r>
          </w:p>
          <w:p w14:paraId="1C74AE8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435966EF"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Sélection de données météo qui nous sont utiles</w:t>
            </w:r>
          </w:p>
          <w:p w14:paraId="57CEC77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 xml:space="preserve">temp_met = temp_met[['timest2','AIRPORT','RelativeHumidity','WindDirection','WindSpeed','StationPressure','DewPointFarenheit','SkyCondition','WeatherType', 'Visibility']] </w:t>
            </w:r>
          </w:p>
          <w:p w14:paraId="32C849D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temp_met.rename(columns = {'AIRPORT':'A','timest2':'t','DewPointFarenheit': 'T','RelativeHumidity':'H', 'WindDirection':'Wd', 'WindSpeed':'Ws', 'StationPressure':'P','SkyCondition':'S','Visibility':'V','WeatherType':'D'}, inplace = True)</w:t>
            </w:r>
          </w:p>
          <w:p w14:paraId="48C4F2B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return(temp_met)</w:t>
            </w:r>
          </w:p>
          <w:p w14:paraId="469FAF11"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770C0A8C"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23FD81DD" w14:textId="77777777" w:rsidR="001F011C" w:rsidRPr="00895B84" w:rsidRDefault="001F011C" w:rsidP="00FA3B73">
            <w:pPr>
              <w:pStyle w:val="paragraph"/>
              <w:spacing w:before="0" w:beforeAutospacing="0" w:after="0" w:afterAutospacing="0"/>
              <w:textAlignment w:val="baseline"/>
              <w:rPr>
                <w:rFonts w:ascii="Courier New" w:hAnsi="Courier New" w:cs="Courier New"/>
                <w:sz w:val="16"/>
                <w:szCs w:val="16"/>
                <w:lang w:val="en-US"/>
              </w:rPr>
            </w:pPr>
          </w:p>
          <w:p w14:paraId="4F6BCF6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def get_weather_consolidated():</w:t>
            </w:r>
          </w:p>
          <w:p w14:paraId="7601881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col = ['t', 'A', 'H', 'Wd', 'Ws', 'P', 'T', 'S', 'D', 'V']</w:t>
            </w:r>
          </w:p>
          <w:p w14:paraId="33D0134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weather_consolidated =pd.DataFrame(columns=col)</w:t>
            </w:r>
          </w:p>
          <w:p w14:paraId="508195E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weather_file_list = get_weather_file_list()#[:1]</w:t>
            </w:r>
          </w:p>
          <w:p w14:paraId="16601DA7"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Importation de la liste pivot wban-airport qui nous intéressent</w:t>
            </w:r>
          </w:p>
          <w:p w14:paraId="005E50A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#df_pivot = pd.read_csv('/content/drive/My Drive/Colab Notebooks/Flight/Table_pivot_OD_WBAN.csv', sep=";")</w:t>
            </w:r>
          </w:p>
          <w:p w14:paraId="3D481CD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df_pivot = pd.read_csv(path + 'Table_pivot_OD_WBAN.csv', sep=";")</w:t>
            </w:r>
          </w:p>
          <w:p w14:paraId="12870A4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1A0E63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flight_24M = pd.read_csv(path + 'flight_24M.csv')</w:t>
            </w:r>
          </w:p>
          <w:p w14:paraId="74AC587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airports = list(flight_24M.ORIGIN.unique())</w:t>
            </w:r>
          </w:p>
          <w:p w14:paraId="12CBC06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airports.extend(list(flight_24M.DEST))</w:t>
            </w:r>
          </w:p>
          <w:p w14:paraId="2DA1E9B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airports = list(set(airports))</w:t>
            </w:r>
          </w:p>
          <w:p w14:paraId="3790F73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4F67CC1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5C0E996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for file_ in weather_file_list :</w:t>
            </w:r>
          </w:p>
          <w:p w14:paraId="371EE918"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895B84">
              <w:rPr>
                <w:rFonts w:ascii="Courier New" w:hAnsi="Courier New" w:cs="Courier New"/>
                <w:sz w:val="16"/>
                <w:szCs w:val="16"/>
                <w:lang w:val="en-US"/>
              </w:rPr>
              <w:t xml:space="preserve">        </w:t>
            </w:r>
            <w:r w:rsidRPr="001F011C">
              <w:rPr>
                <w:rFonts w:ascii="Courier New" w:hAnsi="Courier New" w:cs="Courier New"/>
                <w:sz w:val="16"/>
                <w:szCs w:val="16"/>
              </w:rPr>
              <w:t># Importation des données méteo</w:t>
            </w:r>
          </w:p>
          <w:p w14:paraId="37E102CE" w14:textId="77777777" w:rsidR="001F011C" w:rsidRPr="001F011C" w:rsidRDefault="001F011C" w:rsidP="001F011C">
            <w:pPr>
              <w:pStyle w:val="paragraph"/>
              <w:spacing w:before="0" w:beforeAutospacing="0" w:after="0" w:afterAutospacing="0"/>
              <w:textAlignment w:val="baseline"/>
              <w:rPr>
                <w:rFonts w:ascii="Courier New" w:hAnsi="Courier New" w:cs="Courier New"/>
                <w:sz w:val="16"/>
                <w:szCs w:val="16"/>
              </w:rPr>
            </w:pPr>
            <w:r w:rsidRPr="001F011C">
              <w:rPr>
                <w:rFonts w:ascii="Courier New" w:hAnsi="Courier New" w:cs="Courier New"/>
                <w:sz w:val="16"/>
                <w:szCs w:val="16"/>
              </w:rPr>
              <w:t xml:space="preserve">        df_meteo = pd.read_csv(path + file_)</w:t>
            </w:r>
          </w:p>
          <w:p w14:paraId="4E355E7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1F011C">
              <w:rPr>
                <w:rFonts w:ascii="Courier New" w:hAnsi="Courier New" w:cs="Courier New"/>
                <w:sz w:val="16"/>
                <w:szCs w:val="16"/>
              </w:rPr>
              <w:t xml:space="preserve">        </w:t>
            </w:r>
            <w:r w:rsidRPr="00895B84">
              <w:rPr>
                <w:rFonts w:ascii="Courier New" w:hAnsi="Courier New" w:cs="Courier New"/>
                <w:sz w:val="16"/>
                <w:szCs w:val="16"/>
                <w:lang w:val="en-US"/>
              </w:rPr>
              <w:t>data = get_weather_monthly_flight(df_meteo,df_pivot,airports)</w:t>
            </w:r>
          </w:p>
          <w:p w14:paraId="70750B6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weather_consolidated = weather_consolidated.append(data)</w:t>
            </w:r>
          </w:p>
          <w:p w14:paraId="5544A13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 xml:space="preserve">    return(weather_consolidated)</w:t>
            </w:r>
          </w:p>
          <w:p w14:paraId="44EA0A4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19A432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 = get_weather_consolidated()</w:t>
            </w:r>
          </w:p>
          <w:p w14:paraId="7610045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weather_24M.to_csv(path + 'weather_24M.csv',index = False)</w:t>
            </w:r>
          </w:p>
          <w:p w14:paraId="5F8271A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weather_24M.shape</w:t>
            </w:r>
          </w:p>
          <w:p w14:paraId="2A4E6EB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DFAC0B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37C022F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109580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 = pd.read_csv(path + 'weather_24M.csv')</w:t>
            </w:r>
          </w:p>
          <w:p w14:paraId="3E840F7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weather_24M['Y']= weather_24M.t.apply(lambda t : int(t[:4]))</w:t>
            </w:r>
          </w:p>
          <w:p w14:paraId="6B5318A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#weather_24M['Y'].astype(int)</w:t>
            </w:r>
          </w:p>
          <w:p w14:paraId="6DE5D49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weather_24M['M']= weather_24M.t.apply(lambda t : int(t[5:7]))</w:t>
            </w:r>
          </w:p>
          <w:p w14:paraId="2519DD4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#weather_24M['M'].astype(int)</w:t>
            </w:r>
          </w:p>
          <w:p w14:paraId="6C49E13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#weather_24M.head()</w:t>
            </w:r>
          </w:p>
          <w:p w14:paraId="6951528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weather_1M=weather_24M[(weather_24M.Y==2012)&amp;(weather_24M.M==1)].drop(columns=['Y', 'M'])</w:t>
            </w:r>
          </w:p>
          <w:p w14:paraId="6FD78ED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weather_6M=weather_24M[(weather_24M.Y==2012)&amp;(weather_24M.M&lt;=6)].drop(columns=['Y', 'M'])</w:t>
            </w:r>
          </w:p>
          <w:p w14:paraId="3B905FE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weather_12M=weather_24M[(weather_24M.Y==2012)&amp;(weather_24M.M&lt;=12)].drop(columns=['Y', 'M'])</w:t>
            </w:r>
          </w:p>
          <w:p w14:paraId="2CBBA33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weather_1M.to_csv(path + 'weather_1M.csv',index = False)</w:t>
            </w:r>
          </w:p>
          <w:p w14:paraId="35724D3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weather_6M.to_csv(path + 'weather_6M.csv',index = False)</w:t>
            </w:r>
          </w:p>
          <w:p w14:paraId="7D0888E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weather_12M.to_csv(path + 'weather_12M.csv',index = False)</w:t>
            </w:r>
          </w:p>
          <w:p w14:paraId="4B78C48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print(weather_1M.shape,weather_6M.shape,weather_12M.shape,weather_24M.shape)</w:t>
            </w:r>
          </w:p>
          <w:p w14:paraId="73197617"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32D44FE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60970F0"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33E66E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 = pd.read_csv(path + 'Flight_Clean_Data_Sauvegarde_0/weather_24M.csv')</w:t>
            </w:r>
          </w:p>
          <w:p w14:paraId="0BFD885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1864AA89"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8EEF8F6"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weather_24M['t_bis']= pd.to_datetime(weather_24M['t'][0][:10])</w:t>
            </w:r>
          </w:p>
          <w:p w14:paraId="32D1F6F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weather_24M.shape</w:t>
            </w:r>
          </w:p>
          <w:p w14:paraId="3BFBE148"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weather_24M.head()</w:t>
            </w:r>
          </w:p>
          <w:p w14:paraId="48FE5D8C"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157AE4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7BC4F11D"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 = pd.read_csv(path + 'Flight_Clean_Data/flight_24M.csv')</w:t>
            </w:r>
          </w:p>
          <w:p w14:paraId="4D62EF41"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flight_date = flight_24M.FL_DATE.unique().tolist()</w:t>
            </w:r>
          </w:p>
          <w:p w14:paraId="6781650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6A0EBF1F"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len(flight_date)</w:t>
            </w:r>
          </w:p>
          <w:p w14:paraId="52C6FDD3"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lastRenderedPageBreak/>
              <w:t>flight_24M.head(25)</w:t>
            </w:r>
          </w:p>
          <w:p w14:paraId="3704614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flight_24M.shape</w:t>
            </w:r>
          </w:p>
          <w:p w14:paraId="3E1450D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2C6DE122"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E62A275"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new_weather = weather_24M[weather_24M.t_bis.isin(flight_date)]</w:t>
            </w:r>
          </w:p>
          <w:p w14:paraId="78FF1274"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new_weather.shape</w:t>
            </w:r>
          </w:p>
          <w:p w14:paraId="6C73F5EE"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37AEAD2A"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r w:rsidRPr="00895B84">
              <w:rPr>
                <w:rFonts w:ascii="Courier New" w:hAnsi="Courier New" w:cs="Courier New"/>
                <w:sz w:val="16"/>
                <w:szCs w:val="16"/>
                <w:lang w:val="en-US"/>
              </w:rPr>
              <w:t>flight_24M.shape</w:t>
            </w:r>
          </w:p>
          <w:p w14:paraId="4335E7EB" w14:textId="77777777" w:rsidR="001F011C" w:rsidRPr="00895B84" w:rsidRDefault="001F011C" w:rsidP="001F011C">
            <w:pPr>
              <w:pStyle w:val="paragraph"/>
              <w:spacing w:before="0" w:beforeAutospacing="0" w:after="0" w:afterAutospacing="0"/>
              <w:textAlignment w:val="baseline"/>
              <w:rPr>
                <w:rFonts w:ascii="Courier New" w:hAnsi="Courier New" w:cs="Courier New"/>
                <w:sz w:val="16"/>
                <w:szCs w:val="16"/>
                <w:lang w:val="en-US"/>
              </w:rPr>
            </w:pPr>
          </w:p>
          <w:p w14:paraId="060EFD0A" w14:textId="77777777" w:rsidR="001F011C" w:rsidRPr="00786DA1" w:rsidRDefault="001F011C" w:rsidP="001F011C">
            <w:pPr>
              <w:pStyle w:val="paragraph"/>
              <w:spacing w:before="0" w:beforeAutospacing="0" w:after="0" w:afterAutospacing="0"/>
              <w:textAlignment w:val="baseline"/>
              <w:rPr>
                <w:rFonts w:ascii="Courier New" w:hAnsi="Courier New" w:cs="Courier New"/>
                <w:sz w:val="21"/>
                <w:szCs w:val="21"/>
                <w:lang w:val="en-US"/>
              </w:rPr>
            </w:pPr>
          </w:p>
        </w:tc>
      </w:tr>
    </w:tbl>
    <w:p w14:paraId="1F1CFE12" w14:textId="77777777" w:rsidR="00C91A28" w:rsidRPr="00895B84" w:rsidRDefault="00C91A28"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val="en-US" w:eastAsia="en-US" w:bidi="ar-SA"/>
        </w:rPr>
      </w:pPr>
    </w:p>
    <w:p w14:paraId="364BCAE3" w14:textId="77777777" w:rsidR="00446450" w:rsidRDefault="00446450"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Remarque : </w:t>
      </w:r>
    </w:p>
    <w:p w14:paraId="14B331D8" w14:textId="77777777" w:rsidR="00446450" w:rsidRDefault="00446450"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398BFAF8" w14:textId="77777777" w:rsidR="00763DEB" w:rsidRDefault="00446450"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N</w:t>
      </w:r>
      <w:r w:rsidR="00763DEB">
        <w:rPr>
          <w:rFonts w:asciiTheme="minorHAnsi" w:eastAsiaTheme="minorHAnsi" w:hAnsiTheme="minorHAnsi" w:cstheme="minorHAnsi"/>
          <w:bCs w:val="0"/>
          <w:color w:val="082A75" w:themeColor="text2"/>
          <w:sz w:val="28"/>
          <w:lang w:eastAsia="en-US" w:bidi="ar-SA"/>
        </w:rPr>
        <w:t xml:space="preserve">ous avons lancé ce programme de nettoyage des données sur les 24 mois de données </w:t>
      </w:r>
      <w:r w:rsidR="00A51118">
        <w:rPr>
          <w:rFonts w:asciiTheme="minorHAnsi" w:eastAsiaTheme="minorHAnsi" w:hAnsiTheme="minorHAnsi" w:cstheme="minorHAnsi"/>
          <w:bCs w:val="0"/>
          <w:color w:val="082A75" w:themeColor="text2"/>
          <w:sz w:val="28"/>
          <w:lang w:eastAsia="en-US" w:bidi="ar-SA"/>
        </w:rPr>
        <w:t xml:space="preserve">de </w:t>
      </w:r>
      <w:r w:rsidR="00763DEB">
        <w:rPr>
          <w:rFonts w:asciiTheme="minorHAnsi" w:eastAsiaTheme="minorHAnsi" w:hAnsiTheme="minorHAnsi" w:cstheme="minorHAnsi"/>
          <w:bCs w:val="0"/>
          <w:color w:val="082A75" w:themeColor="text2"/>
          <w:sz w:val="28"/>
          <w:lang w:eastAsia="en-US" w:bidi="ar-SA"/>
        </w:rPr>
        <w:t>vol</w:t>
      </w:r>
      <w:r w:rsidR="00A51118">
        <w:rPr>
          <w:rFonts w:asciiTheme="minorHAnsi" w:eastAsiaTheme="minorHAnsi" w:hAnsiTheme="minorHAnsi" w:cstheme="minorHAnsi"/>
          <w:bCs w:val="0"/>
          <w:color w:val="082A75" w:themeColor="text2"/>
          <w:sz w:val="28"/>
          <w:lang w:eastAsia="en-US" w:bidi="ar-SA"/>
        </w:rPr>
        <w:t>s</w:t>
      </w:r>
      <w:r w:rsidR="00763DEB">
        <w:rPr>
          <w:rFonts w:asciiTheme="minorHAnsi" w:eastAsiaTheme="minorHAnsi" w:hAnsiTheme="minorHAnsi" w:cstheme="minorHAnsi"/>
          <w:bCs w:val="0"/>
          <w:color w:val="082A75" w:themeColor="text2"/>
          <w:sz w:val="28"/>
          <w:lang w:eastAsia="en-US" w:bidi="ar-SA"/>
        </w:rPr>
        <w:t>, e</w:t>
      </w:r>
      <w:r w:rsidR="00BF3195">
        <w:rPr>
          <w:rFonts w:asciiTheme="minorHAnsi" w:eastAsiaTheme="minorHAnsi" w:hAnsiTheme="minorHAnsi" w:cstheme="minorHAnsi"/>
          <w:bCs w:val="0"/>
          <w:color w:val="082A75" w:themeColor="text2"/>
          <w:sz w:val="28"/>
          <w:lang w:eastAsia="en-US" w:bidi="ar-SA"/>
        </w:rPr>
        <w:t xml:space="preserve">t les 24 mois de données </w:t>
      </w:r>
      <w:r w:rsidR="00E3198D">
        <w:rPr>
          <w:rFonts w:asciiTheme="minorHAnsi" w:eastAsiaTheme="minorHAnsi" w:hAnsiTheme="minorHAnsi" w:cstheme="minorHAnsi"/>
          <w:bCs w:val="0"/>
          <w:color w:val="082A75" w:themeColor="text2"/>
          <w:sz w:val="28"/>
          <w:lang w:eastAsia="en-US" w:bidi="ar-SA"/>
        </w:rPr>
        <w:t>météorologiques :</w:t>
      </w:r>
    </w:p>
    <w:p w14:paraId="4A27CB38" w14:textId="77777777" w:rsidR="00763DEB" w:rsidRDefault="00763DEB"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73ABF5FD" w14:textId="77777777" w:rsidR="00446450" w:rsidRDefault="00446450" w:rsidP="00C6363E">
      <w:pPr>
        <w:pStyle w:val="paragraph"/>
        <w:numPr>
          <w:ilvl w:val="0"/>
          <w:numId w:val="16"/>
        </w:numPr>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Les fichiers météo nettoyés sont nommés ainsi : OT_AAAAMM.csv.</w:t>
      </w:r>
    </w:p>
    <w:p w14:paraId="2708D22A" w14:textId="77777777" w:rsidR="00763DEB" w:rsidRDefault="00763DEB" w:rsidP="00C6363E">
      <w:pPr>
        <w:pStyle w:val="paragraph"/>
        <w:numPr>
          <w:ilvl w:val="0"/>
          <w:numId w:val="16"/>
        </w:numPr>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Les fichiers vol nettoyés sont nommés ainsi : </w:t>
      </w:r>
      <w:r w:rsidR="00446450">
        <w:rPr>
          <w:rFonts w:asciiTheme="minorHAnsi" w:eastAsiaTheme="minorHAnsi" w:hAnsiTheme="minorHAnsi" w:cstheme="minorHAnsi"/>
          <w:bCs w:val="0"/>
          <w:color w:val="082A75" w:themeColor="text2"/>
          <w:sz w:val="28"/>
          <w:lang w:eastAsia="en-US" w:bidi="ar-SA"/>
        </w:rPr>
        <w:t>FT_AAAAMM.csv.</w:t>
      </w:r>
    </w:p>
    <w:p w14:paraId="1873546D" w14:textId="77777777" w:rsidR="00C00001" w:rsidRDefault="00C00001"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1B7A91CC" w14:textId="77777777" w:rsidR="00763DEB" w:rsidRDefault="00763DE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4837FB6D" w14:textId="77777777" w:rsidR="00C00001" w:rsidRPr="00744915" w:rsidRDefault="00C00001" w:rsidP="00744915">
      <w:pPr>
        <w:pStyle w:val="Titre3"/>
        <w:spacing w:after="120"/>
        <w:rPr>
          <w:b/>
          <w:bCs/>
        </w:rPr>
      </w:pPr>
      <w:bookmarkStart w:id="13" w:name="_Toc56300636"/>
      <w:r w:rsidRPr="00744915">
        <w:rPr>
          <w:b/>
          <w:bCs/>
        </w:rPr>
        <w:t>Gain en tailles des données en sortie</w:t>
      </w:r>
      <w:bookmarkEnd w:id="13"/>
    </w:p>
    <w:p w14:paraId="26B566E8" w14:textId="77777777" w:rsidR="00C00001" w:rsidRDefault="00C00001" w:rsidP="00C91A28">
      <w:pPr>
        <w:pStyle w:val="paragraph"/>
        <w:spacing w:before="0" w:beforeAutospacing="0" w:after="0" w:afterAutospacing="0"/>
        <w:textAlignment w:val="baseline"/>
        <w:rPr>
          <w:rFonts w:asciiTheme="minorHAnsi" w:eastAsiaTheme="minorHAnsi" w:hAnsiTheme="minorHAnsi" w:cstheme="minorHAnsi"/>
          <w:b/>
          <w:color w:val="082A75" w:themeColor="text2"/>
          <w:sz w:val="28"/>
          <w:u w:val="single"/>
          <w:lang w:eastAsia="en-US" w:bidi="ar-SA"/>
        </w:rPr>
      </w:pPr>
    </w:p>
    <w:tbl>
      <w:tblPr>
        <w:tblStyle w:val="Grilledutableau"/>
        <w:tblW w:w="0" w:type="auto"/>
        <w:tblLook w:val="04A0" w:firstRow="1" w:lastRow="0" w:firstColumn="1" w:lastColumn="0" w:noHBand="0" w:noVBand="1"/>
      </w:tblPr>
      <w:tblGrid>
        <w:gridCol w:w="1434"/>
        <w:gridCol w:w="2851"/>
        <w:gridCol w:w="2442"/>
        <w:gridCol w:w="2902"/>
      </w:tblGrid>
      <w:tr w:rsidR="0064159B" w:rsidRPr="00744915" w14:paraId="79E50AFD" w14:textId="77777777" w:rsidTr="0064159B">
        <w:tc>
          <w:tcPr>
            <w:tcW w:w="1434" w:type="dxa"/>
          </w:tcPr>
          <w:p w14:paraId="183991C0"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p>
        </w:tc>
        <w:tc>
          <w:tcPr>
            <w:tcW w:w="2851" w:type="dxa"/>
          </w:tcPr>
          <w:p w14:paraId="73992074"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Données brutes</w:t>
            </w:r>
          </w:p>
        </w:tc>
        <w:tc>
          <w:tcPr>
            <w:tcW w:w="2442" w:type="dxa"/>
          </w:tcPr>
          <w:p w14:paraId="547EFAB3"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Données nettoyées avec vol dataset1</w:t>
            </w:r>
          </w:p>
        </w:tc>
        <w:tc>
          <w:tcPr>
            <w:tcW w:w="2902" w:type="dxa"/>
          </w:tcPr>
          <w:p w14:paraId="266488E9"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Données nettoyées avec vol dataset2</w:t>
            </w:r>
          </w:p>
        </w:tc>
      </w:tr>
      <w:tr w:rsidR="0064159B" w:rsidRPr="00744915" w14:paraId="5436B0E6" w14:textId="77777777" w:rsidTr="0064159B">
        <w:tc>
          <w:tcPr>
            <w:tcW w:w="1434" w:type="dxa"/>
          </w:tcPr>
          <w:p w14:paraId="62E37C87"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VOL</w:t>
            </w:r>
          </w:p>
        </w:tc>
        <w:tc>
          <w:tcPr>
            <w:tcW w:w="2851" w:type="dxa"/>
          </w:tcPr>
          <w:p w14:paraId="4C2D212E" w14:textId="77777777" w:rsidR="0064159B" w:rsidRPr="00744915" w:rsidRDefault="0064159B" w:rsidP="00C91A28">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1.7 GO * 24 = 41 GO</w:t>
            </w:r>
          </w:p>
        </w:tc>
        <w:tc>
          <w:tcPr>
            <w:tcW w:w="2442" w:type="dxa"/>
          </w:tcPr>
          <w:p w14:paraId="7A5ECF41" w14:textId="77777777" w:rsidR="0064159B" w:rsidRPr="00744915" w:rsidRDefault="00744915" w:rsidP="00F558DA">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42 MO * 24 = 1 GO</w:t>
            </w:r>
          </w:p>
        </w:tc>
        <w:tc>
          <w:tcPr>
            <w:tcW w:w="2902" w:type="dxa"/>
          </w:tcPr>
          <w:p w14:paraId="2241DFE2" w14:textId="77777777" w:rsidR="0064159B" w:rsidRPr="00744915" w:rsidRDefault="0064159B" w:rsidP="00F558DA">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15 MO * 24 = 0.2 GO</w:t>
            </w:r>
          </w:p>
        </w:tc>
      </w:tr>
      <w:tr w:rsidR="00744915" w14:paraId="6096FCA7" w14:textId="77777777" w:rsidTr="0064159B">
        <w:tc>
          <w:tcPr>
            <w:tcW w:w="1434" w:type="dxa"/>
          </w:tcPr>
          <w:p w14:paraId="512D528D" w14:textId="77777777" w:rsidR="00744915" w:rsidRPr="00744915" w:rsidRDefault="00744915" w:rsidP="00744915">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METEO</w:t>
            </w:r>
          </w:p>
        </w:tc>
        <w:tc>
          <w:tcPr>
            <w:tcW w:w="2851" w:type="dxa"/>
          </w:tcPr>
          <w:p w14:paraId="52C4D3BF" w14:textId="77777777" w:rsidR="00744915" w:rsidRPr="00744915" w:rsidRDefault="00744915" w:rsidP="00744915">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6 GO * 24 = 144 GO</w:t>
            </w:r>
          </w:p>
        </w:tc>
        <w:tc>
          <w:tcPr>
            <w:tcW w:w="2442" w:type="dxa"/>
          </w:tcPr>
          <w:p w14:paraId="63FC2F22" w14:textId="77777777" w:rsidR="00744915" w:rsidRPr="00744915" w:rsidRDefault="00744915" w:rsidP="00744915">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442 MO * 24 = 3 GO</w:t>
            </w:r>
          </w:p>
        </w:tc>
        <w:tc>
          <w:tcPr>
            <w:tcW w:w="2902" w:type="dxa"/>
          </w:tcPr>
          <w:p w14:paraId="5CA92901" w14:textId="77777777" w:rsidR="00744915" w:rsidRPr="00744915" w:rsidRDefault="00744915" w:rsidP="00744915">
            <w:pPr>
              <w:pStyle w:val="paragraph"/>
              <w:spacing w:before="0" w:beforeAutospacing="0" w:after="0" w:afterAutospacing="0"/>
              <w:textAlignment w:val="baseline"/>
              <w:rPr>
                <w:rFonts w:asciiTheme="minorHAnsi" w:eastAsiaTheme="minorHAnsi" w:hAnsiTheme="minorHAnsi" w:cstheme="minorHAnsi"/>
                <w:bCs w:val="0"/>
                <w:color w:val="082A75" w:themeColor="text2"/>
                <w:lang w:eastAsia="en-US" w:bidi="ar-SA"/>
              </w:rPr>
            </w:pPr>
            <w:r w:rsidRPr="00744915">
              <w:rPr>
                <w:rFonts w:asciiTheme="minorHAnsi" w:eastAsiaTheme="minorHAnsi" w:hAnsiTheme="minorHAnsi" w:cstheme="minorHAnsi"/>
                <w:bCs w:val="0"/>
                <w:color w:val="082A75" w:themeColor="text2"/>
                <w:lang w:eastAsia="en-US" w:bidi="ar-SA"/>
              </w:rPr>
              <w:t>442 MO * 24 = 3 GO</w:t>
            </w:r>
          </w:p>
        </w:tc>
      </w:tr>
    </w:tbl>
    <w:p w14:paraId="1B678516" w14:textId="77777777" w:rsidR="00C00001" w:rsidRDefault="00C00001" w:rsidP="00C91A28">
      <w:pPr>
        <w:pStyle w:val="paragraph"/>
        <w:spacing w:before="0" w:beforeAutospacing="0" w:after="0" w:afterAutospacing="0"/>
        <w:textAlignment w:val="baseline"/>
        <w:rPr>
          <w:rFonts w:asciiTheme="minorHAnsi" w:eastAsiaTheme="minorHAnsi" w:hAnsiTheme="minorHAnsi" w:cstheme="minorHAnsi"/>
          <w:b/>
          <w:color w:val="082A75" w:themeColor="text2"/>
          <w:sz w:val="28"/>
          <w:u w:val="single"/>
          <w:lang w:eastAsia="en-US" w:bidi="ar-SA"/>
        </w:rPr>
      </w:pPr>
    </w:p>
    <w:p w14:paraId="6D695E7A" w14:textId="77777777" w:rsidR="00F558DA" w:rsidRPr="00F558DA" w:rsidRDefault="00F558DA"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18"/>
          <w:szCs w:val="18"/>
          <w:lang w:eastAsia="en-US" w:bidi="ar-SA"/>
        </w:rPr>
      </w:pPr>
      <w:r w:rsidRPr="00F558DA">
        <w:rPr>
          <w:rFonts w:asciiTheme="minorHAnsi" w:eastAsiaTheme="minorHAnsi" w:hAnsiTheme="minorHAnsi" w:cstheme="minorHAnsi"/>
          <w:bCs w:val="0"/>
          <w:color w:val="082A75" w:themeColor="text2"/>
          <w:sz w:val="18"/>
          <w:szCs w:val="18"/>
          <w:lang w:eastAsia="en-US" w:bidi="ar-SA"/>
        </w:rPr>
        <w:t>Note : 1 GO = 1 000 MO = 1 000 000 KO</w:t>
      </w:r>
    </w:p>
    <w:p w14:paraId="7E5A6514" w14:textId="77777777" w:rsidR="00F558DA" w:rsidRDefault="00F558DA"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6CE4ACB8" w14:textId="77777777" w:rsidR="00D948E8" w:rsidRDefault="00D948E8"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Nous avons donc considérablement réduit la taille de nos données. Mais cependant, cela n’est pas suffisant pour faire fonctionner le programme en local sur nos ordinateurs, il faudra utiliser les ressources </w:t>
      </w:r>
      <w:r w:rsidR="00BF3195">
        <w:rPr>
          <w:rFonts w:asciiTheme="minorHAnsi" w:eastAsiaTheme="minorHAnsi" w:hAnsiTheme="minorHAnsi" w:cstheme="minorHAnsi"/>
          <w:bCs w:val="0"/>
          <w:color w:val="082A75" w:themeColor="text2"/>
          <w:sz w:val="28"/>
          <w:lang w:eastAsia="en-US" w:bidi="ar-SA"/>
        </w:rPr>
        <w:t>en ligne</w:t>
      </w:r>
      <w:r w:rsidR="009F769C">
        <w:rPr>
          <w:rFonts w:asciiTheme="minorHAnsi" w:eastAsiaTheme="minorHAnsi" w:hAnsiTheme="minorHAnsi" w:cstheme="minorHAnsi"/>
          <w:bCs w:val="0"/>
          <w:color w:val="082A75" w:themeColor="text2"/>
          <w:sz w:val="28"/>
          <w:lang w:eastAsia="en-US" w:bidi="ar-SA"/>
        </w:rPr>
        <w:t>.</w:t>
      </w:r>
    </w:p>
    <w:p w14:paraId="1BC303CF" w14:textId="77777777" w:rsidR="009F769C" w:rsidRDefault="009F769C"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2375E482" w14:textId="77777777" w:rsidR="009F769C" w:rsidRDefault="009F769C"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7CCC0D90" w14:textId="77777777" w:rsidR="009F769C" w:rsidRDefault="009F769C" w:rsidP="00763DEB">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p>
    <w:p w14:paraId="3B315250" w14:textId="77777777" w:rsidR="00E7012C" w:rsidRDefault="00E7012C" w:rsidP="00D948E8">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6E2F8A6C" w14:textId="77777777" w:rsidR="00EC1465" w:rsidRDefault="00EC1465"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30DE3664" w14:textId="77777777" w:rsidR="00D0075E" w:rsidRDefault="00D0075E">
      <w:pPr>
        <w:spacing w:after="200"/>
        <w:rPr>
          <w:rFonts w:asciiTheme="majorHAnsi" w:eastAsiaTheme="majorEastAsia" w:hAnsiTheme="majorHAnsi" w:cstheme="majorBidi"/>
          <w:color w:val="061F57" w:themeColor="text2" w:themeShade="BF"/>
          <w:kern w:val="28"/>
          <w:sz w:val="52"/>
          <w:szCs w:val="32"/>
        </w:rPr>
      </w:pPr>
      <w:r>
        <w:br w:type="page"/>
      </w:r>
    </w:p>
    <w:p w14:paraId="57D95632" w14:textId="77777777" w:rsidR="00D0075E" w:rsidRDefault="00D0075E" w:rsidP="00D0075E">
      <w:pPr>
        <w:pStyle w:val="Titre1"/>
      </w:pPr>
      <w:bookmarkStart w:id="14" w:name="_Toc56300637"/>
      <w:r>
        <w:lastRenderedPageBreak/>
        <w:t>Exploration des données</w:t>
      </w:r>
      <w:bookmarkEnd w:id="14"/>
    </w:p>
    <w:p w14:paraId="47CC9B06" w14:textId="77777777" w:rsidR="0051441F" w:rsidRDefault="00C9783D" w:rsidP="00C9783D">
      <w:pPr>
        <w:pStyle w:val="Contenu"/>
        <w:rPr>
          <w:color w:val="92D050"/>
          <w:szCs w:val="28"/>
        </w:rPr>
      </w:pPr>
      <w:r w:rsidRPr="00DD5DDE">
        <w:rPr>
          <w:color w:val="92D050"/>
          <w:szCs w:val="28"/>
        </w:rPr>
        <w:object w:dxaOrig="1520" w:dyaOrig="987" w14:anchorId="4356F34D">
          <v:shape id="_x0000_i1029" type="#_x0000_t75" style="width:76.8pt;height:49.2pt" o:ole="">
            <v:imagedata r:id="rId62" o:title=""/>
          </v:shape>
          <o:OLEObject Type="Embed" ProgID="Package" ShapeID="_x0000_i1029" DrawAspect="Icon" ObjectID="_1667244227" r:id="rId63"/>
        </w:object>
      </w:r>
    </w:p>
    <w:p w14:paraId="0F640D60" w14:textId="77777777" w:rsidR="00C9783D" w:rsidRDefault="00C9783D" w:rsidP="00C9783D">
      <w:pPr>
        <w:pStyle w:val="Contenu"/>
        <w:rPr>
          <w:szCs w:val="28"/>
        </w:rPr>
      </w:pPr>
    </w:p>
    <w:p w14:paraId="0C61C756" w14:textId="77777777" w:rsidR="006F2D69" w:rsidRDefault="008D34E5" w:rsidP="006F2D69">
      <w:pPr>
        <w:pStyle w:val="Contenu"/>
        <w:jc w:val="both"/>
        <w:rPr>
          <w:b w:val="0"/>
        </w:rPr>
      </w:pPr>
      <w:r>
        <w:rPr>
          <w:rFonts w:ascii="Helvetica" w:hAnsi="Helvetica"/>
          <w:noProof/>
          <w:sz w:val="19"/>
          <w:szCs w:val="19"/>
          <w:lang w:eastAsia="fr-FR" w:bidi="ks-Deva"/>
        </w:rPr>
        <w:drawing>
          <wp:anchor distT="0" distB="0" distL="114300" distR="114300" simplePos="0" relativeHeight="251662848" behindDoc="0" locked="0" layoutInCell="1" allowOverlap="1" wp14:anchorId="6764B7A9" wp14:editId="1DE6C888">
            <wp:simplePos x="0" y="0"/>
            <wp:positionH relativeFrom="column">
              <wp:posOffset>69215</wp:posOffset>
            </wp:positionH>
            <wp:positionV relativeFrom="paragraph">
              <wp:posOffset>973108</wp:posOffset>
            </wp:positionV>
            <wp:extent cx="809745" cy="415636"/>
            <wp:effectExtent l="0" t="0" r="0" b="3810"/>
            <wp:wrapNone/>
            <wp:docPr id="2081154895" name="Image 208115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sidR="006F2D69">
        <w:rPr>
          <w:rFonts w:ascii="Helvetica" w:hAnsi="Helvetica"/>
          <w:noProof/>
          <w:sz w:val="19"/>
          <w:szCs w:val="19"/>
          <w:lang w:eastAsia="fr-FR" w:bidi="ks-Deva"/>
        </w:rPr>
        <w:drawing>
          <wp:anchor distT="0" distB="0" distL="114300" distR="114300" simplePos="0" relativeHeight="251655680" behindDoc="0" locked="0" layoutInCell="1" allowOverlap="1" wp14:anchorId="39A7BFBB" wp14:editId="737336DB">
            <wp:simplePos x="0" y="0"/>
            <wp:positionH relativeFrom="column">
              <wp:posOffset>1288068</wp:posOffset>
            </wp:positionH>
            <wp:positionV relativeFrom="paragraph">
              <wp:posOffset>949325</wp:posOffset>
            </wp:positionV>
            <wp:extent cx="809745" cy="415636"/>
            <wp:effectExtent l="0" t="0" r="0" b="3810"/>
            <wp:wrapNone/>
            <wp:docPr id="2081154882" name="Image 208115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sidR="006F2D69">
        <w:rPr>
          <w:b w:val="0"/>
          <w:noProof/>
          <w:lang w:eastAsia="fr-FR" w:bidi="ks-Deva"/>
        </w:rPr>
        <w:drawing>
          <wp:inline distT="0" distB="0" distL="0" distR="0" wp14:anchorId="260C6C2B" wp14:editId="459E63CB">
            <wp:extent cx="5875020" cy="975360"/>
            <wp:effectExtent l="19050" t="0" r="11430" b="0"/>
            <wp:docPr id="2081154881" name="Diagramme 20811548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E28EF35" w14:textId="77777777" w:rsidR="006F2D69" w:rsidRDefault="006F2D69" w:rsidP="006F2D69">
      <w:pPr>
        <w:pStyle w:val="Contenu"/>
        <w:rPr>
          <w:rFonts w:ascii="Helvetica" w:hAnsi="Helvetica"/>
          <w:sz w:val="19"/>
          <w:szCs w:val="19"/>
        </w:rPr>
      </w:pPr>
    </w:p>
    <w:p w14:paraId="236D8A3D" w14:textId="77777777" w:rsidR="006F2D69" w:rsidRDefault="006F2D69" w:rsidP="006F2D69">
      <w:pPr>
        <w:pStyle w:val="Contenu"/>
        <w:rPr>
          <w:rFonts w:ascii="Helvetica" w:hAnsi="Helvetica"/>
          <w:sz w:val="19"/>
          <w:szCs w:val="19"/>
        </w:rPr>
      </w:pPr>
    </w:p>
    <w:p w14:paraId="3C5D12AA" w14:textId="77777777" w:rsidR="0026726C" w:rsidRDefault="0026726C" w:rsidP="00EC1465">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59A1C8B1" w14:textId="77777777" w:rsidR="00D0075E" w:rsidRDefault="00D0075E" w:rsidP="00EC1465">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2E9D0C56" w14:textId="77777777" w:rsidR="0026726C" w:rsidRDefault="00C742DD" w:rsidP="0026726C">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Quelques statistiques :</w:t>
      </w:r>
    </w:p>
    <w:tbl>
      <w:tblPr>
        <w:tblStyle w:val="Grilledutableau"/>
        <w:tblW w:w="0" w:type="auto"/>
        <w:tblLook w:val="04A0" w:firstRow="1" w:lastRow="0" w:firstColumn="1" w:lastColumn="0" w:noHBand="0" w:noVBand="1"/>
      </w:tblPr>
      <w:tblGrid>
        <w:gridCol w:w="9629"/>
      </w:tblGrid>
      <w:tr w:rsidR="0026726C" w14:paraId="67EFE023" w14:textId="77777777" w:rsidTr="0076361F">
        <w:tc>
          <w:tcPr>
            <w:tcW w:w="9629" w:type="dxa"/>
          </w:tcPr>
          <w:p w14:paraId="59EF1782" w14:textId="77777777" w:rsidR="00C742DD" w:rsidRPr="006F2D69" w:rsidRDefault="00C742DD" w:rsidP="0076361F">
            <w:pPr>
              <w:shd w:val="clear" w:color="auto" w:fill="FFFFFE"/>
              <w:spacing w:line="285" w:lineRule="atLeast"/>
              <w:rPr>
                <w:rFonts w:ascii="Courier New" w:eastAsia="Times New Roman" w:hAnsi="Courier New" w:cs="Courier New"/>
                <w:bCs/>
                <w:color w:val="008000"/>
                <w:sz w:val="21"/>
                <w:szCs w:val="21"/>
                <w:lang w:val="en-US" w:eastAsia="fr-FR" w:bidi="ks-Deva"/>
              </w:rPr>
            </w:pPr>
          </w:p>
          <w:p w14:paraId="4465AF04"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df_delay   = df_vol[df_vol.ARR_DEL15==1.00]</w:t>
            </w:r>
          </w:p>
          <w:p w14:paraId="0BF80FA9"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df_nodelay = df_vol[df_vol.ARR_DEL15==0.00]</w:t>
            </w:r>
          </w:p>
          <w:p w14:paraId="467D8CC1"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598D9118"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27041C6A"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delays          = len(df_delay)</w:t>
            </w:r>
          </w:p>
          <w:p w14:paraId="63C2C80D"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nodelays        = len(df_nodelay)</w:t>
            </w:r>
          </w:p>
          <w:p w14:paraId="428187BE"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airlines        = sorted(df_vol.OP_UNIQUE_CARRIER.unique())</w:t>
            </w:r>
          </w:p>
          <w:p w14:paraId="7E4168E0"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origins         = sorted(df_vol.ORIGIN.unique(), reverse=True)</w:t>
            </w:r>
          </w:p>
          <w:p w14:paraId="2E6145F3"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destinations    = sorted(df_vol.DEST.unique(), reverse=True)</w:t>
            </w:r>
          </w:p>
          <w:p w14:paraId="64C53665"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numAirlines     = len(airlines)</w:t>
            </w:r>
          </w:p>
          <w:p w14:paraId="7CC4A697"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numOrigins      = len(origins)</w:t>
            </w:r>
          </w:p>
          <w:p w14:paraId="1F37F042"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numDestinations = len(destinations)</w:t>
            </w:r>
          </w:p>
          <w:p w14:paraId="4008E221"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minDist         = df_vol.DISTANCE.min()</w:t>
            </w:r>
          </w:p>
          <w:p w14:paraId="2FD7D0C6" w14:textId="77777777" w:rsidR="00C742DD" w:rsidRPr="006F2D69" w:rsidRDefault="00C742DD" w:rsidP="00C742DD">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maxDist         = df_vol.DISTANCE.max()</w:t>
            </w:r>
          </w:p>
          <w:p w14:paraId="05710C08"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print("Sur des données de vol sur une période de 1 mois, nous avons :")</w:t>
            </w:r>
          </w:p>
          <w:p w14:paraId="5CE7490D"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print("Nbre de vols en retard  =       %i" %delays)</w:t>
            </w:r>
          </w:p>
          <w:p w14:paraId="2FEA4FC4"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print("Nbre de vol à l'heure =    %i" %nodelays)</w:t>
            </w:r>
          </w:p>
          <w:p w14:paraId="4B02D616"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print("Nbre de compagnies aériennes =     %i" %numAirlines)</w:t>
            </w:r>
          </w:p>
          <w:p w14:paraId="46DBF98F"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print("Nbre d'aéroports de départ =      %i" %numOrigins)</w:t>
            </w:r>
          </w:p>
          <w:p w14:paraId="0001CE8D"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print("Nbre d'aéroports d'arrivée = %i" %numDestinations)</w:t>
            </w:r>
          </w:p>
          <w:p w14:paraId="605DA467" w14:textId="77777777" w:rsidR="00C742DD" w:rsidRP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print("Distance minimum =       %f" %minDist)</w:t>
            </w:r>
          </w:p>
          <w:p w14:paraId="0378F191" w14:textId="77777777" w:rsidR="00C742DD" w:rsidRPr="00C91A28"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print("Distance maximum =       %f" %maxDist)</w:t>
            </w:r>
          </w:p>
          <w:p w14:paraId="51D80976" w14:textId="77777777" w:rsidR="00C742DD" w:rsidRDefault="00C742DD" w:rsidP="0076361F">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tc>
      </w:tr>
    </w:tbl>
    <w:p w14:paraId="78768A9C" w14:textId="77777777" w:rsidR="00FB4AA1" w:rsidRDefault="00FB4AA1"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76B07216" w14:textId="77777777" w:rsidR="009337F1" w:rsidRDefault="00C742DD"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Nous obtenons les informations suivantes :</w:t>
      </w:r>
    </w:p>
    <w:p w14:paraId="6A15BA17" w14:textId="77777777" w:rsidR="00C742DD" w:rsidRPr="00C742DD" w:rsidRDefault="00C742D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sidRPr="00C742DD">
        <w:rPr>
          <w:rFonts w:ascii="Courier New" w:eastAsia="Times New Roman" w:hAnsi="Courier New" w:cs="Courier New"/>
          <w:color w:val="000000"/>
          <w:sz w:val="21"/>
          <w:szCs w:val="21"/>
          <w:lang w:eastAsia="fr-FR" w:bidi="ks-Deva"/>
        </w:rPr>
        <w:t>Sur des données de vol sur une période de 1 mois, nous avons :</w:t>
      </w:r>
    </w:p>
    <w:p w14:paraId="5E90E72F" w14:textId="77777777" w:rsidR="00C742DD" w:rsidRPr="00C742DD" w:rsidRDefault="00E3198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Pr>
          <w:rFonts w:ascii="Courier New" w:eastAsia="Times New Roman" w:hAnsi="Courier New" w:cs="Courier New"/>
          <w:color w:val="000000"/>
          <w:sz w:val="21"/>
          <w:szCs w:val="21"/>
          <w:lang w:eastAsia="fr-FR" w:bidi="ks-Deva"/>
        </w:rPr>
        <w:t xml:space="preserve">Nbre de vols en retard = </w:t>
      </w:r>
      <w:r w:rsidR="00C742DD" w:rsidRPr="00C742DD">
        <w:rPr>
          <w:rFonts w:ascii="Courier New" w:eastAsia="Times New Roman" w:hAnsi="Courier New" w:cs="Courier New"/>
          <w:color w:val="000000"/>
          <w:sz w:val="21"/>
          <w:szCs w:val="21"/>
          <w:lang w:eastAsia="fr-FR" w:bidi="ks-Deva"/>
        </w:rPr>
        <w:t>70908</w:t>
      </w:r>
    </w:p>
    <w:p w14:paraId="7801E650" w14:textId="77777777" w:rsidR="00C742DD" w:rsidRPr="00C742DD" w:rsidRDefault="00E3198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Pr>
          <w:rFonts w:ascii="Courier New" w:eastAsia="Times New Roman" w:hAnsi="Courier New" w:cs="Courier New"/>
          <w:color w:val="000000"/>
          <w:sz w:val="21"/>
          <w:szCs w:val="21"/>
          <w:lang w:eastAsia="fr-FR" w:bidi="ks-Deva"/>
        </w:rPr>
        <w:lastRenderedPageBreak/>
        <w:t xml:space="preserve">Nbre de vol à l'heure = </w:t>
      </w:r>
      <w:r w:rsidR="00C742DD" w:rsidRPr="00C742DD">
        <w:rPr>
          <w:rFonts w:ascii="Courier New" w:eastAsia="Times New Roman" w:hAnsi="Courier New" w:cs="Courier New"/>
          <w:color w:val="000000"/>
          <w:sz w:val="21"/>
          <w:szCs w:val="21"/>
          <w:lang w:eastAsia="fr-FR" w:bidi="ks-Deva"/>
        </w:rPr>
        <w:t>407117</w:t>
      </w:r>
    </w:p>
    <w:p w14:paraId="7BED8F02" w14:textId="77777777" w:rsidR="00C742DD" w:rsidRPr="00C742DD" w:rsidRDefault="00C742D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sidRPr="00C742DD">
        <w:rPr>
          <w:rFonts w:ascii="Courier New" w:eastAsia="Times New Roman" w:hAnsi="Courier New" w:cs="Courier New"/>
          <w:color w:val="000000"/>
          <w:sz w:val="21"/>
          <w:szCs w:val="21"/>
          <w:lang w:eastAsia="fr-FR" w:bidi="ks-Deva"/>
        </w:rPr>
        <w:t>Nbr</w:t>
      </w:r>
      <w:r w:rsidR="00E3198D">
        <w:rPr>
          <w:rFonts w:ascii="Courier New" w:eastAsia="Times New Roman" w:hAnsi="Courier New" w:cs="Courier New"/>
          <w:color w:val="000000"/>
          <w:sz w:val="21"/>
          <w:szCs w:val="21"/>
          <w:lang w:eastAsia="fr-FR" w:bidi="ks-Deva"/>
        </w:rPr>
        <w:t xml:space="preserve">e de compagnies aériennes = </w:t>
      </w:r>
      <w:r w:rsidRPr="00C742DD">
        <w:rPr>
          <w:rFonts w:ascii="Courier New" w:eastAsia="Times New Roman" w:hAnsi="Courier New" w:cs="Courier New"/>
          <w:color w:val="000000"/>
          <w:sz w:val="21"/>
          <w:szCs w:val="21"/>
          <w:lang w:eastAsia="fr-FR" w:bidi="ks-Deva"/>
        </w:rPr>
        <w:t>15</w:t>
      </w:r>
    </w:p>
    <w:p w14:paraId="63943AFB" w14:textId="77777777" w:rsidR="00C742DD" w:rsidRPr="00C742DD" w:rsidRDefault="00C742D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sidRPr="00C742DD">
        <w:rPr>
          <w:rFonts w:ascii="Courier New" w:eastAsia="Times New Roman" w:hAnsi="Courier New" w:cs="Courier New"/>
          <w:color w:val="000000"/>
          <w:sz w:val="21"/>
          <w:szCs w:val="21"/>
          <w:lang w:eastAsia="fr-FR" w:bidi="ks-Deva"/>
        </w:rPr>
        <w:t xml:space="preserve">Nbre </w:t>
      </w:r>
      <w:r w:rsidR="00E3198D">
        <w:rPr>
          <w:rFonts w:ascii="Courier New" w:eastAsia="Times New Roman" w:hAnsi="Courier New" w:cs="Courier New"/>
          <w:color w:val="000000"/>
          <w:sz w:val="21"/>
          <w:szCs w:val="21"/>
          <w:lang w:eastAsia="fr-FR" w:bidi="ks-Deva"/>
        </w:rPr>
        <w:t xml:space="preserve">d'aéroports de départ = </w:t>
      </w:r>
      <w:r w:rsidRPr="00C742DD">
        <w:rPr>
          <w:rFonts w:ascii="Courier New" w:eastAsia="Times New Roman" w:hAnsi="Courier New" w:cs="Courier New"/>
          <w:color w:val="000000"/>
          <w:sz w:val="21"/>
          <w:szCs w:val="21"/>
          <w:lang w:eastAsia="fr-FR" w:bidi="ks-Deva"/>
        </w:rPr>
        <w:t>287</w:t>
      </w:r>
    </w:p>
    <w:p w14:paraId="48A7A7BE" w14:textId="77777777" w:rsidR="00C742DD" w:rsidRPr="00C742DD" w:rsidRDefault="00C742D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sidRPr="00C742DD">
        <w:rPr>
          <w:rFonts w:ascii="Courier New" w:eastAsia="Times New Roman" w:hAnsi="Courier New" w:cs="Courier New"/>
          <w:color w:val="000000"/>
          <w:sz w:val="21"/>
          <w:szCs w:val="21"/>
          <w:lang w:eastAsia="fr-FR" w:bidi="ks-Deva"/>
        </w:rPr>
        <w:t>Nbre d'aéroports d'arrivée = 287</w:t>
      </w:r>
    </w:p>
    <w:p w14:paraId="62DB07D3" w14:textId="77777777" w:rsidR="00C742DD" w:rsidRPr="00C742DD" w:rsidRDefault="00E3198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Pr>
          <w:rFonts w:ascii="Courier New" w:eastAsia="Times New Roman" w:hAnsi="Courier New" w:cs="Courier New"/>
          <w:color w:val="000000"/>
          <w:sz w:val="21"/>
          <w:szCs w:val="21"/>
          <w:lang w:eastAsia="fr-FR" w:bidi="ks-Deva"/>
        </w:rPr>
        <w:t xml:space="preserve">Distance minimum = </w:t>
      </w:r>
      <w:r w:rsidR="00C742DD" w:rsidRPr="00C742DD">
        <w:rPr>
          <w:rFonts w:ascii="Courier New" w:eastAsia="Times New Roman" w:hAnsi="Courier New" w:cs="Courier New"/>
          <w:color w:val="000000"/>
          <w:sz w:val="21"/>
          <w:szCs w:val="21"/>
          <w:lang w:eastAsia="fr-FR" w:bidi="ks-Deva"/>
        </w:rPr>
        <w:t>31.000000</w:t>
      </w:r>
    </w:p>
    <w:p w14:paraId="07C827C3" w14:textId="77777777" w:rsidR="00C742DD" w:rsidRPr="00C742DD" w:rsidRDefault="00E3198D" w:rsidP="00C74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fr-FR" w:bidi="ks-Deva"/>
        </w:rPr>
      </w:pPr>
      <w:r>
        <w:rPr>
          <w:rFonts w:ascii="Courier New" w:eastAsia="Times New Roman" w:hAnsi="Courier New" w:cs="Courier New"/>
          <w:color w:val="000000"/>
          <w:sz w:val="21"/>
          <w:szCs w:val="21"/>
          <w:lang w:eastAsia="fr-FR" w:bidi="ks-Deva"/>
        </w:rPr>
        <w:t xml:space="preserve">Distance maximum = </w:t>
      </w:r>
      <w:r w:rsidR="00C742DD" w:rsidRPr="00C742DD">
        <w:rPr>
          <w:rFonts w:ascii="Courier New" w:eastAsia="Times New Roman" w:hAnsi="Courier New" w:cs="Courier New"/>
          <w:color w:val="000000"/>
          <w:sz w:val="21"/>
          <w:szCs w:val="21"/>
          <w:lang w:eastAsia="fr-FR" w:bidi="ks-Deva"/>
        </w:rPr>
        <w:t>4963.000000</w:t>
      </w:r>
    </w:p>
    <w:p w14:paraId="24AA0BDB" w14:textId="77777777" w:rsidR="00C742DD" w:rsidRDefault="00C742DD"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2A9583E3" w14:textId="77777777" w:rsidR="00C742DD" w:rsidRDefault="00C742DD" w:rsidP="00C742DD">
      <w:pPr>
        <w:pStyle w:val="paragraph"/>
        <w:spacing w:before="0" w:beforeAutospacing="0" w:after="0" w:afterAutospacing="0"/>
        <w:jc w:val="both"/>
        <w:textAlignment w:val="baseline"/>
        <w:rPr>
          <w:rFonts w:asciiTheme="minorHAnsi" w:eastAsiaTheme="minorHAnsi" w:hAnsiTheme="minorHAnsi" w:cstheme="minorHAnsi"/>
          <w:bCs w:val="0"/>
          <w:color w:val="082A75" w:themeColor="text2"/>
          <w:sz w:val="28"/>
          <w:lang w:eastAsia="en-US" w:bidi="ar-SA"/>
        </w:rPr>
      </w:pPr>
      <w:r w:rsidRPr="00C742DD">
        <w:rPr>
          <w:rFonts w:asciiTheme="minorHAnsi" w:eastAsiaTheme="minorHAnsi" w:hAnsiTheme="minorHAnsi" w:cstheme="minorHAnsi"/>
          <w:bCs w:val="0"/>
          <w:color w:val="082A75" w:themeColor="text2"/>
          <w:sz w:val="28"/>
          <w:lang w:eastAsia="en-US" w:bidi="ar-SA"/>
        </w:rPr>
        <w:t>Le premier constat est qu'il y a davantage de vols à l'heure que ceux en retard (heureusement) ! Cependant, ce déséquilibre nous oblige à penser à ré-équilibrer les données avant le lancement de l'algorithme d'apprentissage</w:t>
      </w:r>
      <w:r w:rsidR="00451A4E">
        <w:rPr>
          <w:rFonts w:asciiTheme="minorHAnsi" w:eastAsiaTheme="minorHAnsi" w:hAnsiTheme="minorHAnsi" w:cstheme="minorHAnsi"/>
          <w:bCs w:val="0"/>
          <w:color w:val="082A75" w:themeColor="text2"/>
          <w:sz w:val="28"/>
          <w:lang w:eastAsia="en-US" w:bidi="ar-SA"/>
        </w:rPr>
        <w:t>.</w:t>
      </w:r>
    </w:p>
    <w:p w14:paraId="44F15F33" w14:textId="77777777" w:rsidR="00C742DD" w:rsidRDefault="00C742DD"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7ADE0928" w14:textId="77777777" w:rsidR="00C742DD" w:rsidRDefault="00C742DD" w:rsidP="00C742DD">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3312375F" w14:textId="77777777" w:rsidR="00C742DD" w:rsidRDefault="00C742DD" w:rsidP="00C742DD">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5CE30A75" w14:textId="77777777" w:rsidR="00C742DD" w:rsidRPr="006F2D69"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import matplotlib.pyplot as plt</w:t>
      </w:r>
    </w:p>
    <w:p w14:paraId="0D150745" w14:textId="77777777" w:rsidR="00C742DD" w:rsidRPr="006F2D69"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plt.hist(df_delay.DEP_TIME, range = (0, 2400), bins = 24, color = "red",</w:t>
      </w:r>
    </w:p>
    <w:p w14:paraId="7AC49098" w14:textId="77777777" w:rsidR="00C742DD" w:rsidRPr="00C742DD"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edgecolor = "black")</w:t>
      </w:r>
    </w:p>
    <w:p w14:paraId="61EC0FB4" w14:textId="77777777" w:rsidR="00C742DD" w:rsidRPr="00C742DD"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plt.xlabel("heure décollage")</w:t>
      </w:r>
    </w:p>
    <w:p w14:paraId="3823493A" w14:textId="77777777" w:rsidR="00C742DD" w:rsidRPr="00C742DD"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plt.ylabel("nombre vols")</w:t>
      </w:r>
    </w:p>
    <w:p w14:paraId="3CBD11EF" w14:textId="77777777" w:rsidR="00C742DD"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eastAsia="fr-FR" w:bidi="ks-Deva"/>
        </w:rPr>
      </w:pPr>
      <w:r w:rsidRPr="00C742DD">
        <w:rPr>
          <w:rFonts w:ascii="Courier New" w:eastAsia="Times New Roman" w:hAnsi="Courier New" w:cs="Courier New"/>
          <w:bCs/>
          <w:color w:val="000000"/>
          <w:sz w:val="21"/>
          <w:szCs w:val="21"/>
          <w:lang w:eastAsia="fr-FR" w:bidi="ks-Deva"/>
        </w:rPr>
        <w:t>plt.title("Nbre de vols en retard selon l'heure de décollage")</w:t>
      </w:r>
    </w:p>
    <w:p w14:paraId="3C65CBD3" w14:textId="77777777" w:rsidR="00C742DD" w:rsidRDefault="00C742DD" w:rsidP="00C742DD">
      <w:pPr>
        <w:pBdr>
          <w:top w:val="single" w:sz="4" w:space="1" w:color="auto"/>
          <w:left w:val="single" w:sz="4" w:space="4" w:color="auto"/>
          <w:bottom w:val="single" w:sz="4" w:space="1" w:color="auto"/>
          <w:right w:val="single" w:sz="4" w:space="4" w:color="auto"/>
        </w:pBdr>
        <w:shd w:val="clear" w:color="auto" w:fill="FFFFFE"/>
        <w:spacing w:line="285" w:lineRule="atLeast"/>
        <w:rPr>
          <w:rFonts w:ascii="Courier New" w:eastAsia="Times New Roman" w:hAnsi="Courier New" w:cs="Courier New"/>
          <w:bCs/>
          <w:color w:val="000000"/>
          <w:sz w:val="21"/>
          <w:szCs w:val="21"/>
          <w:lang w:eastAsia="fr-FR" w:bidi="ks-Deva"/>
        </w:rPr>
      </w:pPr>
    </w:p>
    <w:p w14:paraId="28493ADD" w14:textId="77777777" w:rsidR="00C742DD" w:rsidRDefault="00C742DD" w:rsidP="00C742DD">
      <w:pPr>
        <w:shd w:val="clear" w:color="auto" w:fill="FFFFFE"/>
        <w:spacing w:line="285" w:lineRule="atLeast"/>
        <w:rPr>
          <w:rFonts w:ascii="Courier New" w:eastAsia="Times New Roman" w:hAnsi="Courier New" w:cs="Courier New"/>
          <w:bCs/>
          <w:color w:val="000000"/>
          <w:sz w:val="21"/>
          <w:szCs w:val="21"/>
          <w:lang w:eastAsia="fr-FR" w:bidi="ks-Deva"/>
        </w:rPr>
      </w:pPr>
    </w:p>
    <w:p w14:paraId="1C6408A1" w14:textId="77777777" w:rsidR="00C742DD" w:rsidRDefault="00C742DD"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noProof/>
        </w:rPr>
        <w:drawing>
          <wp:inline distT="0" distB="0" distL="0" distR="0" wp14:anchorId="68674919" wp14:editId="5D6C2291">
            <wp:extent cx="2659380" cy="177605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9">
                      <a:extLst>
                        <a:ext uri="{28A0092B-C50C-407E-A947-70E740481C1C}">
                          <a14:useLocalDpi xmlns:a14="http://schemas.microsoft.com/office/drawing/2010/main" val="0"/>
                        </a:ext>
                      </a:extLst>
                    </a:blip>
                    <a:stretch>
                      <a:fillRect/>
                    </a:stretch>
                  </pic:blipFill>
                  <pic:spPr>
                    <a:xfrm>
                      <a:off x="0" y="0"/>
                      <a:ext cx="2659380" cy="1776053"/>
                    </a:xfrm>
                    <a:prstGeom prst="rect">
                      <a:avLst/>
                    </a:prstGeom>
                  </pic:spPr>
                </pic:pic>
              </a:graphicData>
            </a:graphic>
          </wp:inline>
        </w:drawing>
      </w:r>
    </w:p>
    <w:p w14:paraId="44ABC1E2" w14:textId="77777777" w:rsidR="009337F1" w:rsidRDefault="009337F1"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tbl>
      <w:tblPr>
        <w:tblStyle w:val="Grilledutableau"/>
        <w:tblW w:w="0" w:type="auto"/>
        <w:tblLook w:val="04A0" w:firstRow="1" w:lastRow="0" w:firstColumn="1" w:lastColumn="0" w:noHBand="0" w:noVBand="1"/>
      </w:tblPr>
      <w:tblGrid>
        <w:gridCol w:w="9629"/>
      </w:tblGrid>
      <w:tr w:rsidR="006275F1" w14:paraId="3974B6AF" w14:textId="77777777" w:rsidTr="006275F1">
        <w:tc>
          <w:tcPr>
            <w:tcW w:w="9629" w:type="dxa"/>
          </w:tcPr>
          <w:p w14:paraId="0C39DA30"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22742A2C" w14:textId="77777777" w:rsidR="006275F1" w:rsidRPr="006F2D69" w:rsidRDefault="006275F1" w:rsidP="006275F1">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plt.hist(df_delay.ARR_TIME, range = (0, 2400), bins = 24, color = "red",</w:t>
            </w:r>
          </w:p>
          <w:p w14:paraId="5D829F71" w14:textId="77777777" w:rsidR="006275F1" w:rsidRPr="006275F1" w:rsidRDefault="006275F1" w:rsidP="006275F1">
            <w:pPr>
              <w:shd w:val="clear" w:color="auto" w:fill="FFFFFE"/>
              <w:spacing w:line="285" w:lineRule="atLeast"/>
              <w:rPr>
                <w:rFonts w:ascii="Courier New" w:eastAsia="Times New Roman" w:hAnsi="Courier New" w:cs="Courier New"/>
                <w:bCs/>
                <w:color w:val="000000"/>
                <w:sz w:val="21"/>
                <w:szCs w:val="21"/>
                <w:lang w:eastAsia="fr-FR" w:bidi="ks-Deva"/>
              </w:rPr>
            </w:pPr>
            <w:r w:rsidRPr="006275F1">
              <w:rPr>
                <w:rFonts w:ascii="Courier New" w:eastAsia="Times New Roman" w:hAnsi="Courier New" w:cs="Courier New"/>
                <w:bCs/>
                <w:color w:val="000000"/>
                <w:sz w:val="21"/>
                <w:szCs w:val="21"/>
                <w:lang w:eastAsia="fr-FR" w:bidi="ks-Deva"/>
              </w:rPr>
              <w:t>edgecolor = "black")</w:t>
            </w:r>
          </w:p>
          <w:p w14:paraId="772B9A7F" w14:textId="77777777" w:rsidR="006275F1" w:rsidRPr="006275F1" w:rsidRDefault="006275F1" w:rsidP="006275F1">
            <w:pPr>
              <w:shd w:val="clear" w:color="auto" w:fill="FFFFFE"/>
              <w:spacing w:line="285" w:lineRule="atLeast"/>
              <w:rPr>
                <w:rFonts w:ascii="Courier New" w:eastAsia="Times New Roman" w:hAnsi="Courier New" w:cs="Courier New"/>
                <w:bCs/>
                <w:color w:val="000000"/>
                <w:sz w:val="21"/>
                <w:szCs w:val="21"/>
                <w:lang w:eastAsia="fr-FR" w:bidi="ks-Deva"/>
              </w:rPr>
            </w:pPr>
            <w:r w:rsidRPr="006275F1">
              <w:rPr>
                <w:rFonts w:ascii="Courier New" w:eastAsia="Times New Roman" w:hAnsi="Courier New" w:cs="Courier New"/>
                <w:bCs/>
                <w:color w:val="000000"/>
                <w:sz w:val="21"/>
                <w:szCs w:val="21"/>
                <w:lang w:eastAsia="fr-FR" w:bidi="ks-Deva"/>
              </w:rPr>
              <w:t>plt.xlabel("heure d'atterrissage")</w:t>
            </w:r>
          </w:p>
          <w:p w14:paraId="5ED30248" w14:textId="77777777" w:rsidR="006275F1" w:rsidRPr="006275F1" w:rsidRDefault="006275F1" w:rsidP="006275F1">
            <w:pPr>
              <w:shd w:val="clear" w:color="auto" w:fill="FFFFFE"/>
              <w:spacing w:line="285" w:lineRule="atLeast"/>
              <w:rPr>
                <w:rFonts w:ascii="Courier New" w:eastAsia="Times New Roman" w:hAnsi="Courier New" w:cs="Courier New"/>
                <w:bCs/>
                <w:color w:val="000000"/>
                <w:sz w:val="21"/>
                <w:szCs w:val="21"/>
                <w:lang w:eastAsia="fr-FR" w:bidi="ks-Deva"/>
              </w:rPr>
            </w:pPr>
            <w:r w:rsidRPr="006275F1">
              <w:rPr>
                <w:rFonts w:ascii="Courier New" w:eastAsia="Times New Roman" w:hAnsi="Courier New" w:cs="Courier New"/>
                <w:bCs/>
                <w:color w:val="000000"/>
                <w:sz w:val="21"/>
                <w:szCs w:val="21"/>
                <w:lang w:eastAsia="fr-FR" w:bidi="ks-Deva"/>
              </w:rPr>
              <w:t>plt.ylabel("nombre vols")</w:t>
            </w:r>
          </w:p>
          <w:p w14:paraId="600B5FA4" w14:textId="77777777" w:rsidR="006275F1" w:rsidRDefault="006275F1" w:rsidP="006275F1">
            <w:pPr>
              <w:shd w:val="clear" w:color="auto" w:fill="FFFFFE"/>
              <w:spacing w:line="285" w:lineRule="atLeast"/>
              <w:rPr>
                <w:rFonts w:ascii="Courier New" w:eastAsia="Times New Roman" w:hAnsi="Courier New" w:cs="Courier New"/>
                <w:bCs/>
                <w:color w:val="000000"/>
                <w:sz w:val="21"/>
                <w:szCs w:val="21"/>
                <w:lang w:eastAsia="fr-FR" w:bidi="ks-Deva"/>
              </w:rPr>
            </w:pPr>
            <w:r w:rsidRPr="006275F1">
              <w:rPr>
                <w:rFonts w:ascii="Courier New" w:eastAsia="Times New Roman" w:hAnsi="Courier New" w:cs="Courier New"/>
                <w:bCs/>
                <w:color w:val="000000"/>
                <w:sz w:val="21"/>
                <w:szCs w:val="21"/>
                <w:lang w:eastAsia="fr-FR" w:bidi="ks-Deva"/>
              </w:rPr>
              <w:t>plt.title("Nbre de vols en retard selon l'heure d'arrivée")</w:t>
            </w:r>
          </w:p>
          <w:p w14:paraId="2F610E77" w14:textId="77777777" w:rsidR="006275F1" w:rsidRDefault="006275F1" w:rsidP="006275F1">
            <w:pPr>
              <w:shd w:val="clear" w:color="auto" w:fill="FFFFFE"/>
              <w:spacing w:line="285" w:lineRule="atLeast"/>
              <w:rPr>
                <w:bCs/>
              </w:rPr>
            </w:pPr>
          </w:p>
        </w:tc>
      </w:tr>
    </w:tbl>
    <w:p w14:paraId="4D912E0A"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55A02700"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noProof/>
        </w:rPr>
        <w:lastRenderedPageBreak/>
        <w:drawing>
          <wp:inline distT="0" distB="0" distL="0" distR="0" wp14:anchorId="1876F064" wp14:editId="25F0EC65">
            <wp:extent cx="2651760" cy="17552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70">
                      <a:extLst>
                        <a:ext uri="{28A0092B-C50C-407E-A947-70E740481C1C}">
                          <a14:useLocalDpi xmlns:a14="http://schemas.microsoft.com/office/drawing/2010/main" val="0"/>
                        </a:ext>
                      </a:extLst>
                    </a:blip>
                    <a:stretch>
                      <a:fillRect/>
                    </a:stretch>
                  </pic:blipFill>
                  <pic:spPr>
                    <a:xfrm>
                      <a:off x="0" y="0"/>
                      <a:ext cx="2651760" cy="1755258"/>
                    </a:xfrm>
                    <a:prstGeom prst="rect">
                      <a:avLst/>
                    </a:prstGeom>
                  </pic:spPr>
                </pic:pic>
              </a:graphicData>
            </a:graphic>
          </wp:inline>
        </w:drawing>
      </w:r>
    </w:p>
    <w:p w14:paraId="7C04FE04"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6691E98B" w14:textId="77777777" w:rsidR="006275F1" w:rsidRDefault="00A939C4" w:rsidP="00A939C4">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rFonts w:asciiTheme="minorHAnsi" w:eastAsiaTheme="minorHAnsi" w:hAnsiTheme="minorHAnsi" w:cstheme="minorHAnsi"/>
          <w:bCs w:val="0"/>
          <w:color w:val="082A75" w:themeColor="text2"/>
          <w:sz w:val="28"/>
          <w:lang w:eastAsia="en-US" w:bidi="ar-SA"/>
        </w:rPr>
        <w:t xml:space="preserve">Constat : </w:t>
      </w:r>
      <w:r w:rsidRPr="00A939C4">
        <w:rPr>
          <w:rFonts w:asciiTheme="minorHAnsi" w:eastAsiaTheme="minorHAnsi" w:hAnsiTheme="minorHAnsi" w:cstheme="minorHAnsi"/>
          <w:bCs w:val="0"/>
          <w:color w:val="082A75" w:themeColor="text2"/>
          <w:sz w:val="28"/>
          <w:lang w:eastAsia="en-US" w:bidi="ar-SA"/>
        </w:rPr>
        <w:t>Les vols qui partent en fin de jou</w:t>
      </w:r>
      <w:r>
        <w:rPr>
          <w:rFonts w:asciiTheme="minorHAnsi" w:eastAsiaTheme="minorHAnsi" w:hAnsiTheme="minorHAnsi" w:cstheme="minorHAnsi"/>
          <w:bCs w:val="0"/>
          <w:color w:val="082A75" w:themeColor="text2"/>
          <w:sz w:val="28"/>
          <w:lang w:eastAsia="en-US" w:bidi="ar-SA"/>
        </w:rPr>
        <w:t>r</w:t>
      </w:r>
      <w:r w:rsidRPr="00A939C4">
        <w:rPr>
          <w:rFonts w:asciiTheme="minorHAnsi" w:eastAsiaTheme="minorHAnsi" w:hAnsiTheme="minorHAnsi" w:cstheme="minorHAnsi"/>
          <w:bCs w:val="0"/>
          <w:color w:val="082A75" w:themeColor="text2"/>
          <w:sz w:val="28"/>
          <w:lang w:eastAsia="en-US" w:bidi="ar-SA"/>
        </w:rPr>
        <w:t>née (18h) ou les vols qui arrivent en fin de journée (20h), sont très fortement en retard.</w:t>
      </w:r>
    </w:p>
    <w:p w14:paraId="06B970B6"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1325A939" w14:textId="77777777" w:rsidR="00A939C4" w:rsidRDefault="00A939C4" w:rsidP="00A939C4">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tbl>
      <w:tblPr>
        <w:tblStyle w:val="Grilledutableau"/>
        <w:tblW w:w="0" w:type="auto"/>
        <w:tblLook w:val="04A0" w:firstRow="1" w:lastRow="0" w:firstColumn="1" w:lastColumn="0" w:noHBand="0" w:noVBand="1"/>
      </w:tblPr>
      <w:tblGrid>
        <w:gridCol w:w="9629"/>
      </w:tblGrid>
      <w:tr w:rsidR="00A939C4" w14:paraId="2A72D083" w14:textId="77777777" w:rsidTr="0076361F">
        <w:tc>
          <w:tcPr>
            <w:tcW w:w="9629" w:type="dxa"/>
          </w:tcPr>
          <w:p w14:paraId="26D99E8A" w14:textId="77777777" w:rsidR="00A939C4" w:rsidRDefault="00A939C4" w:rsidP="0076361F">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05A3DBC5" w14:textId="77777777" w:rsidR="00A939C4" w:rsidRPr="006F2D69" w:rsidRDefault="00A939C4" w:rsidP="00A939C4">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plt.hist(df_delay.DISTANCE, range = (0, 4000), bins = 50, color = 'blue',</w:t>
            </w:r>
          </w:p>
          <w:p w14:paraId="7A32BA8D" w14:textId="77777777" w:rsidR="00A939C4" w:rsidRPr="00A939C4" w:rsidRDefault="00A939C4" w:rsidP="00A939C4">
            <w:pPr>
              <w:shd w:val="clear" w:color="auto" w:fill="FFFFFE"/>
              <w:spacing w:line="285" w:lineRule="atLeast"/>
              <w:rPr>
                <w:rFonts w:ascii="Courier New" w:eastAsia="Times New Roman" w:hAnsi="Courier New" w:cs="Courier New"/>
                <w:bCs/>
                <w:color w:val="000000"/>
                <w:sz w:val="21"/>
                <w:szCs w:val="21"/>
                <w:lang w:eastAsia="fr-FR" w:bidi="ks-Deva"/>
              </w:rPr>
            </w:pPr>
            <w:r w:rsidRPr="00A939C4">
              <w:rPr>
                <w:rFonts w:ascii="Courier New" w:eastAsia="Times New Roman" w:hAnsi="Courier New" w:cs="Courier New"/>
                <w:bCs/>
                <w:color w:val="000000"/>
                <w:sz w:val="21"/>
                <w:szCs w:val="21"/>
                <w:lang w:eastAsia="fr-FR" w:bidi="ks-Deva"/>
              </w:rPr>
              <w:t>edgecolor = 'black')</w:t>
            </w:r>
          </w:p>
          <w:p w14:paraId="072BB6F3" w14:textId="77777777" w:rsidR="00A939C4" w:rsidRPr="00A939C4" w:rsidRDefault="00A939C4" w:rsidP="00A939C4">
            <w:pPr>
              <w:shd w:val="clear" w:color="auto" w:fill="FFFFFE"/>
              <w:spacing w:line="285" w:lineRule="atLeast"/>
              <w:rPr>
                <w:rFonts w:ascii="Courier New" w:eastAsia="Times New Roman" w:hAnsi="Courier New" w:cs="Courier New"/>
                <w:bCs/>
                <w:color w:val="000000"/>
                <w:sz w:val="21"/>
                <w:szCs w:val="21"/>
                <w:lang w:eastAsia="fr-FR" w:bidi="ks-Deva"/>
              </w:rPr>
            </w:pPr>
            <w:r w:rsidRPr="00A939C4">
              <w:rPr>
                <w:rFonts w:ascii="Courier New" w:eastAsia="Times New Roman" w:hAnsi="Courier New" w:cs="Courier New"/>
                <w:bCs/>
                <w:color w:val="000000"/>
                <w:sz w:val="21"/>
                <w:szCs w:val="21"/>
                <w:lang w:eastAsia="fr-FR" w:bidi="ks-Deva"/>
              </w:rPr>
              <w:t>plt.xlabel('Distance de vol')</w:t>
            </w:r>
          </w:p>
          <w:p w14:paraId="33164858" w14:textId="77777777" w:rsidR="00A939C4" w:rsidRPr="00A939C4" w:rsidRDefault="00A939C4" w:rsidP="00A939C4">
            <w:pPr>
              <w:shd w:val="clear" w:color="auto" w:fill="FFFFFE"/>
              <w:spacing w:line="285" w:lineRule="atLeast"/>
              <w:rPr>
                <w:rFonts w:ascii="Courier New" w:eastAsia="Times New Roman" w:hAnsi="Courier New" w:cs="Courier New"/>
                <w:bCs/>
                <w:color w:val="000000"/>
                <w:sz w:val="21"/>
                <w:szCs w:val="21"/>
                <w:lang w:eastAsia="fr-FR" w:bidi="ks-Deva"/>
              </w:rPr>
            </w:pPr>
            <w:r w:rsidRPr="00A939C4">
              <w:rPr>
                <w:rFonts w:ascii="Courier New" w:eastAsia="Times New Roman" w:hAnsi="Courier New" w:cs="Courier New"/>
                <w:bCs/>
                <w:color w:val="000000"/>
                <w:sz w:val="21"/>
                <w:szCs w:val="21"/>
                <w:lang w:eastAsia="fr-FR" w:bidi="ks-Deva"/>
              </w:rPr>
              <w:t>plt.ylabel('nombre vols')</w:t>
            </w:r>
          </w:p>
          <w:p w14:paraId="78E2170E" w14:textId="77777777" w:rsidR="00A939C4" w:rsidRDefault="00A939C4" w:rsidP="00A939C4">
            <w:pPr>
              <w:shd w:val="clear" w:color="auto" w:fill="FFFFFE"/>
              <w:spacing w:line="285" w:lineRule="atLeast"/>
              <w:rPr>
                <w:rFonts w:ascii="Courier New" w:eastAsia="Times New Roman" w:hAnsi="Courier New" w:cs="Courier New"/>
                <w:bCs/>
                <w:color w:val="000000"/>
                <w:sz w:val="21"/>
                <w:szCs w:val="21"/>
                <w:lang w:eastAsia="fr-FR" w:bidi="ks-Deva"/>
              </w:rPr>
            </w:pPr>
            <w:r w:rsidRPr="00A939C4">
              <w:rPr>
                <w:rFonts w:ascii="Courier New" w:eastAsia="Times New Roman" w:hAnsi="Courier New" w:cs="Courier New"/>
                <w:bCs/>
                <w:color w:val="000000"/>
                <w:sz w:val="21"/>
                <w:szCs w:val="21"/>
                <w:lang w:eastAsia="fr-FR" w:bidi="ks-Deva"/>
              </w:rPr>
              <w:t>plt.title("Nbre de vols en retard selon la distance parcourue")</w:t>
            </w:r>
          </w:p>
          <w:p w14:paraId="149B720B" w14:textId="77777777" w:rsidR="00A939C4" w:rsidRDefault="00A939C4" w:rsidP="00A939C4">
            <w:pPr>
              <w:shd w:val="clear" w:color="auto" w:fill="FFFFFE"/>
              <w:spacing w:line="285" w:lineRule="atLeast"/>
              <w:rPr>
                <w:bCs/>
              </w:rPr>
            </w:pPr>
          </w:p>
        </w:tc>
      </w:tr>
    </w:tbl>
    <w:p w14:paraId="11B5F421" w14:textId="77777777" w:rsidR="00A939C4" w:rsidRDefault="00A939C4" w:rsidP="00A939C4">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0C6354DB" w14:textId="77777777" w:rsidR="00A939C4" w:rsidRDefault="00A939C4"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Pr>
          <w:noProof/>
        </w:rPr>
        <w:drawing>
          <wp:inline distT="0" distB="0" distL="0" distR="0" wp14:anchorId="26A99DC8" wp14:editId="5416D93F">
            <wp:extent cx="2671891" cy="18516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71">
                      <a:extLst>
                        <a:ext uri="{28A0092B-C50C-407E-A947-70E740481C1C}">
                          <a14:useLocalDpi xmlns:a14="http://schemas.microsoft.com/office/drawing/2010/main" val="0"/>
                        </a:ext>
                      </a:extLst>
                    </a:blip>
                    <a:stretch>
                      <a:fillRect/>
                    </a:stretch>
                  </pic:blipFill>
                  <pic:spPr>
                    <a:xfrm>
                      <a:off x="0" y="0"/>
                      <a:ext cx="2671891" cy="1851660"/>
                    </a:xfrm>
                    <a:prstGeom prst="rect">
                      <a:avLst/>
                    </a:prstGeom>
                  </pic:spPr>
                </pic:pic>
              </a:graphicData>
            </a:graphic>
          </wp:inline>
        </w:drawing>
      </w:r>
    </w:p>
    <w:p w14:paraId="59BB183E" w14:textId="77777777" w:rsidR="006275F1" w:rsidRDefault="006275F1" w:rsidP="006275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799DF5AF" w14:textId="77777777" w:rsidR="00C742DD" w:rsidRPr="009337F1" w:rsidRDefault="00A939C4" w:rsidP="009337F1">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r w:rsidRPr="00A939C4">
        <w:rPr>
          <w:rFonts w:asciiTheme="minorHAnsi" w:eastAsiaTheme="minorHAnsi" w:hAnsiTheme="minorHAnsi" w:cstheme="minorHAnsi"/>
          <w:bCs w:val="0"/>
          <w:color w:val="082A75" w:themeColor="text2"/>
          <w:sz w:val="28"/>
          <w:lang w:eastAsia="en-US" w:bidi="ar-SA"/>
        </w:rPr>
        <w:t xml:space="preserve">Ce sont donc les petites distances qui </w:t>
      </w:r>
      <w:r w:rsidR="00931331">
        <w:rPr>
          <w:rFonts w:asciiTheme="minorHAnsi" w:eastAsiaTheme="minorHAnsi" w:hAnsiTheme="minorHAnsi" w:cstheme="minorHAnsi"/>
          <w:bCs w:val="0"/>
          <w:color w:val="082A75" w:themeColor="text2"/>
          <w:sz w:val="28"/>
          <w:lang w:eastAsia="en-US" w:bidi="ar-SA"/>
        </w:rPr>
        <w:t>comptent une grande partie</w:t>
      </w:r>
      <w:r w:rsidR="00931331" w:rsidRPr="00A939C4">
        <w:rPr>
          <w:rFonts w:asciiTheme="minorHAnsi" w:eastAsiaTheme="minorHAnsi" w:hAnsiTheme="minorHAnsi" w:cstheme="minorHAnsi"/>
          <w:bCs w:val="0"/>
          <w:color w:val="082A75" w:themeColor="text2"/>
          <w:sz w:val="28"/>
          <w:lang w:eastAsia="en-US" w:bidi="ar-SA"/>
        </w:rPr>
        <w:t xml:space="preserve"> </w:t>
      </w:r>
      <w:r w:rsidR="00931331">
        <w:rPr>
          <w:rFonts w:asciiTheme="minorHAnsi" w:eastAsiaTheme="minorHAnsi" w:hAnsiTheme="minorHAnsi" w:cstheme="minorHAnsi"/>
          <w:bCs w:val="0"/>
          <w:color w:val="082A75" w:themeColor="text2"/>
          <w:sz w:val="28"/>
          <w:lang w:eastAsia="en-US" w:bidi="ar-SA"/>
        </w:rPr>
        <w:t>d</w:t>
      </w:r>
      <w:r w:rsidRPr="00A939C4">
        <w:rPr>
          <w:rFonts w:asciiTheme="minorHAnsi" w:eastAsiaTheme="minorHAnsi" w:hAnsiTheme="minorHAnsi" w:cstheme="minorHAnsi"/>
          <w:bCs w:val="0"/>
          <w:color w:val="082A75" w:themeColor="text2"/>
          <w:sz w:val="28"/>
          <w:lang w:eastAsia="en-US" w:bidi="ar-SA"/>
        </w:rPr>
        <w:t>es vols retard</w:t>
      </w:r>
      <w:r w:rsidR="00931331">
        <w:rPr>
          <w:rFonts w:asciiTheme="minorHAnsi" w:eastAsiaTheme="minorHAnsi" w:hAnsiTheme="minorHAnsi" w:cstheme="minorHAnsi"/>
          <w:bCs w:val="0"/>
          <w:color w:val="082A75" w:themeColor="text2"/>
          <w:sz w:val="28"/>
          <w:lang w:eastAsia="en-US" w:bidi="ar-SA"/>
        </w:rPr>
        <w:t>és</w:t>
      </w:r>
      <w:r w:rsidRPr="00A939C4">
        <w:rPr>
          <w:rFonts w:asciiTheme="minorHAnsi" w:eastAsiaTheme="minorHAnsi" w:hAnsiTheme="minorHAnsi" w:cstheme="minorHAnsi"/>
          <w:bCs w:val="0"/>
          <w:color w:val="082A75" w:themeColor="text2"/>
          <w:sz w:val="28"/>
          <w:lang w:eastAsia="en-US" w:bidi="ar-SA"/>
        </w:rPr>
        <w:t>.</w:t>
      </w:r>
    </w:p>
    <w:p w14:paraId="3BE741BF" w14:textId="77777777" w:rsidR="0053327A" w:rsidRDefault="0053327A" w:rsidP="009B1C74">
      <w:pPr>
        <w:pStyle w:val="Contenu"/>
        <w:rPr>
          <w:rFonts w:ascii="Helvetica" w:hAnsi="Helvetica"/>
          <w:sz w:val="19"/>
          <w:szCs w:val="19"/>
        </w:rPr>
      </w:pPr>
    </w:p>
    <w:p w14:paraId="31D209F0" w14:textId="77777777" w:rsidR="00A64DE4" w:rsidRDefault="00A64DE4" w:rsidP="00A64DE4">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tbl>
      <w:tblPr>
        <w:tblStyle w:val="Grilledutableau"/>
        <w:tblW w:w="0" w:type="auto"/>
        <w:tblLook w:val="04A0" w:firstRow="1" w:lastRow="0" w:firstColumn="1" w:lastColumn="0" w:noHBand="0" w:noVBand="1"/>
      </w:tblPr>
      <w:tblGrid>
        <w:gridCol w:w="9629"/>
      </w:tblGrid>
      <w:tr w:rsidR="00A64DE4" w14:paraId="74774309" w14:textId="77777777" w:rsidTr="0076361F">
        <w:tc>
          <w:tcPr>
            <w:tcW w:w="9629" w:type="dxa"/>
          </w:tcPr>
          <w:p w14:paraId="61D415F3" w14:textId="77777777" w:rsidR="00A64DE4" w:rsidRDefault="00A64DE4" w:rsidP="0076361F">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205AFC59"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r w:rsidRPr="00A64DE4">
              <w:rPr>
                <w:rFonts w:ascii="Courier New" w:eastAsia="Times New Roman" w:hAnsi="Courier New" w:cs="Courier New"/>
                <w:bCs/>
                <w:color w:val="000000"/>
                <w:sz w:val="21"/>
                <w:szCs w:val="21"/>
                <w:lang w:eastAsia="fr-FR" w:bidi="ks-Deva"/>
              </w:rPr>
              <w:t># Voici les TOP aéroports ayant le plus de vols</w:t>
            </w:r>
          </w:p>
          <w:p w14:paraId="5D8F997A" w14:textId="77777777" w:rsidR="00A64DE4" w:rsidRPr="006F2D69" w:rsidRDefault="00A64DE4" w:rsidP="00A64DE4">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nb_vol_origin = df_vol.groupby("ORIGIN").size().nlargest(5)</w:t>
            </w:r>
          </w:p>
          <w:p w14:paraId="68FFD188"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r w:rsidRPr="00A64DE4">
              <w:rPr>
                <w:rFonts w:ascii="Courier New" w:eastAsia="Times New Roman" w:hAnsi="Courier New" w:cs="Courier New"/>
                <w:bCs/>
                <w:color w:val="000000"/>
                <w:sz w:val="21"/>
                <w:szCs w:val="21"/>
                <w:lang w:eastAsia="fr-FR" w:bidi="ks-Deva"/>
              </w:rPr>
              <w:t>print("Voici les TOP aéroports ayant le plus de vols : \n", nb_vol_origin)</w:t>
            </w:r>
          </w:p>
          <w:p w14:paraId="3916440B"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p>
          <w:p w14:paraId="263D3A95"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r w:rsidRPr="00A64DE4">
              <w:rPr>
                <w:rFonts w:ascii="Courier New" w:eastAsia="Times New Roman" w:hAnsi="Courier New" w:cs="Courier New"/>
                <w:bCs/>
                <w:color w:val="000000"/>
                <w:sz w:val="21"/>
                <w:szCs w:val="21"/>
                <w:lang w:eastAsia="fr-FR" w:bidi="ks-Deva"/>
              </w:rPr>
              <w:t># Voici les TOP aéroports ayant le plus de vols en retard</w:t>
            </w:r>
          </w:p>
          <w:p w14:paraId="15FD1EC7" w14:textId="77777777" w:rsidR="00A64DE4" w:rsidRPr="006F2D69" w:rsidRDefault="00A64DE4" w:rsidP="00A64DE4">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nb_delay_origin = df_delay.groupby("ORIGIN").size().nlargest(5)</w:t>
            </w:r>
          </w:p>
          <w:p w14:paraId="2A92780F"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r w:rsidRPr="00A64DE4">
              <w:rPr>
                <w:rFonts w:ascii="Courier New" w:eastAsia="Times New Roman" w:hAnsi="Courier New" w:cs="Courier New"/>
                <w:bCs/>
                <w:color w:val="000000"/>
                <w:sz w:val="21"/>
                <w:szCs w:val="21"/>
                <w:lang w:eastAsia="fr-FR" w:bidi="ks-Deva"/>
              </w:rPr>
              <w:lastRenderedPageBreak/>
              <w:t>print("Voici les TOP aéroports ayant le plus de vols en retard : \n", nb_delay_origin)</w:t>
            </w:r>
          </w:p>
          <w:p w14:paraId="5014A107"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p>
          <w:p w14:paraId="4272719E" w14:textId="77777777" w:rsidR="00A64DE4" w:rsidRP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p>
          <w:p w14:paraId="3B7D9FB4" w14:textId="77777777" w:rsidR="00A64DE4" w:rsidRDefault="00A64DE4" w:rsidP="00A64DE4">
            <w:pPr>
              <w:shd w:val="clear" w:color="auto" w:fill="FFFFFE"/>
              <w:spacing w:line="285" w:lineRule="atLeast"/>
              <w:rPr>
                <w:rFonts w:ascii="Courier New" w:eastAsia="Times New Roman" w:hAnsi="Courier New" w:cs="Courier New"/>
                <w:bCs/>
                <w:color w:val="000000"/>
                <w:sz w:val="21"/>
                <w:szCs w:val="21"/>
                <w:lang w:eastAsia="fr-FR" w:bidi="ks-Deva"/>
              </w:rPr>
            </w:pPr>
            <w:r w:rsidRPr="00A64DE4">
              <w:rPr>
                <w:rFonts w:ascii="Courier New" w:eastAsia="Times New Roman" w:hAnsi="Courier New" w:cs="Courier New"/>
                <w:bCs/>
                <w:color w:val="000000"/>
                <w:sz w:val="21"/>
                <w:szCs w:val="21"/>
                <w:lang w:eastAsia="fr-FR" w:bidi="ks-Deva"/>
              </w:rPr>
              <w:t>print("\n On constate que les aéroports ayant le plus de traffic, sont aussi ceux qui accusent des retards d'arrivée des vols.")</w:t>
            </w:r>
          </w:p>
          <w:p w14:paraId="5D64860B" w14:textId="77777777" w:rsidR="00A64DE4" w:rsidRDefault="00A64DE4" w:rsidP="00A64DE4">
            <w:pPr>
              <w:shd w:val="clear" w:color="auto" w:fill="FFFFFE"/>
              <w:spacing w:line="285" w:lineRule="atLeast"/>
              <w:rPr>
                <w:bCs/>
              </w:rPr>
            </w:pPr>
          </w:p>
        </w:tc>
      </w:tr>
    </w:tbl>
    <w:p w14:paraId="1E53B7D1" w14:textId="77777777" w:rsidR="00A64DE4" w:rsidRDefault="00A64DE4" w:rsidP="00A64DE4">
      <w:pPr>
        <w:pStyle w:val="paragraph"/>
        <w:spacing w:before="0" w:beforeAutospacing="0" w:after="0" w:afterAutospacing="0"/>
        <w:textAlignment w:val="baseline"/>
        <w:rPr>
          <w:rFonts w:asciiTheme="minorHAnsi" w:eastAsiaTheme="minorHAnsi" w:hAnsiTheme="minorHAnsi" w:cstheme="minorHAnsi"/>
          <w:bCs w:val="0"/>
          <w:color w:val="082A75" w:themeColor="text2"/>
          <w:sz w:val="28"/>
          <w:lang w:eastAsia="en-US" w:bidi="ar-SA"/>
        </w:rPr>
      </w:pPr>
    </w:p>
    <w:p w14:paraId="0CBF9709" w14:textId="77777777" w:rsidR="00A64DE4" w:rsidRDefault="00A64DE4" w:rsidP="009B1C74">
      <w:pPr>
        <w:pStyle w:val="Contenu"/>
        <w:rPr>
          <w:rFonts w:ascii="Helvetica" w:hAnsi="Helvetica"/>
          <w:sz w:val="19"/>
          <w:szCs w:val="19"/>
        </w:rPr>
      </w:pPr>
      <w:r>
        <w:rPr>
          <w:noProof/>
          <w:lang w:eastAsia="fr-FR" w:bidi="ks-Deva"/>
        </w:rPr>
        <w:drawing>
          <wp:inline distT="0" distB="0" distL="0" distR="0" wp14:anchorId="0B992CB1" wp14:editId="0E543DDF">
            <wp:extent cx="6120765" cy="20485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72">
                      <a:extLst>
                        <a:ext uri="{28A0092B-C50C-407E-A947-70E740481C1C}">
                          <a14:useLocalDpi xmlns:a14="http://schemas.microsoft.com/office/drawing/2010/main" val="0"/>
                        </a:ext>
                      </a:extLst>
                    </a:blip>
                    <a:stretch>
                      <a:fillRect/>
                    </a:stretch>
                  </pic:blipFill>
                  <pic:spPr>
                    <a:xfrm>
                      <a:off x="0" y="0"/>
                      <a:ext cx="6120765" cy="2048510"/>
                    </a:xfrm>
                    <a:prstGeom prst="rect">
                      <a:avLst/>
                    </a:prstGeom>
                  </pic:spPr>
                </pic:pic>
              </a:graphicData>
            </a:graphic>
          </wp:inline>
        </w:drawing>
      </w:r>
    </w:p>
    <w:p w14:paraId="2D11DA09" w14:textId="77777777" w:rsidR="00A939C4" w:rsidRDefault="00A939C4" w:rsidP="009B1C74">
      <w:pPr>
        <w:pStyle w:val="Contenu"/>
        <w:rPr>
          <w:rFonts w:ascii="Helvetica" w:hAnsi="Helvetica"/>
          <w:sz w:val="19"/>
          <w:szCs w:val="19"/>
        </w:rPr>
      </w:pPr>
    </w:p>
    <w:p w14:paraId="20E653BA" w14:textId="77777777" w:rsidR="00A939C4" w:rsidRDefault="00A939C4" w:rsidP="009B1C74">
      <w:pPr>
        <w:pStyle w:val="Contenu"/>
        <w:rPr>
          <w:rFonts w:ascii="Helvetica" w:hAnsi="Helvetica"/>
          <w:sz w:val="19"/>
          <w:szCs w:val="19"/>
        </w:rPr>
      </w:pPr>
    </w:p>
    <w:p w14:paraId="3F26D2D9" w14:textId="77777777" w:rsidR="00A939C4" w:rsidRDefault="00A939C4" w:rsidP="009B1C74">
      <w:pPr>
        <w:pStyle w:val="Contenu"/>
        <w:rPr>
          <w:rFonts w:ascii="Helvetica" w:hAnsi="Helvetica"/>
          <w:sz w:val="19"/>
          <w:szCs w:val="19"/>
        </w:rPr>
      </w:pPr>
    </w:p>
    <w:p w14:paraId="4F73A539" w14:textId="77777777" w:rsidR="0051441F" w:rsidRDefault="0051441F">
      <w:pPr>
        <w:spacing w:after="200"/>
        <w:rPr>
          <w:rFonts w:asciiTheme="majorHAnsi" w:eastAsiaTheme="majorEastAsia" w:hAnsiTheme="majorHAnsi" w:cstheme="majorBidi"/>
          <w:color w:val="061F57" w:themeColor="text2" w:themeShade="BF"/>
          <w:kern w:val="28"/>
          <w:sz w:val="52"/>
          <w:szCs w:val="32"/>
        </w:rPr>
      </w:pPr>
      <w:r>
        <w:br w:type="page"/>
      </w:r>
    </w:p>
    <w:p w14:paraId="2296661B" w14:textId="77777777" w:rsidR="00D0075E" w:rsidRDefault="00D0075E" w:rsidP="00D0075E">
      <w:pPr>
        <w:pStyle w:val="Titre1"/>
      </w:pPr>
      <w:bookmarkStart w:id="15" w:name="_Toc56300638"/>
      <w:r>
        <w:lastRenderedPageBreak/>
        <w:t>Jointures</w:t>
      </w:r>
      <w:bookmarkEnd w:id="15"/>
    </w:p>
    <w:p w14:paraId="7ED7F0F2" w14:textId="77777777" w:rsidR="00E3198D" w:rsidRDefault="00E3198D" w:rsidP="009B1C74">
      <w:pPr>
        <w:pStyle w:val="Contenu"/>
      </w:pPr>
    </w:p>
    <w:p w14:paraId="3D437DA2" w14:textId="77777777" w:rsidR="00C9783D" w:rsidRDefault="00C9783D" w:rsidP="009B1C74">
      <w:pPr>
        <w:pStyle w:val="Contenu"/>
        <w:rPr>
          <w:rFonts w:ascii="Helvetica" w:hAnsi="Helvetica"/>
          <w:sz w:val="19"/>
          <w:szCs w:val="19"/>
        </w:rPr>
      </w:pPr>
      <w:r>
        <w:object w:dxaOrig="1520" w:dyaOrig="987" w14:anchorId="1D84140B">
          <v:shape id="_x0000_i1030" type="#_x0000_t75" style="width:76.8pt;height:49.2pt" o:ole="">
            <v:imagedata r:id="rId73" o:title=""/>
          </v:shape>
          <o:OLEObject Type="Embed" ProgID="Package" ShapeID="_x0000_i1030" DrawAspect="Icon" ObjectID="_1667244228" r:id="rId74"/>
        </w:object>
      </w:r>
    </w:p>
    <w:p w14:paraId="6137844B" w14:textId="77777777" w:rsidR="006F2D69" w:rsidRDefault="008D34E5" w:rsidP="006F2D69">
      <w:pPr>
        <w:pStyle w:val="Contenu"/>
        <w:jc w:val="both"/>
        <w:rPr>
          <w:b w:val="0"/>
        </w:rPr>
      </w:pPr>
      <w:r>
        <w:rPr>
          <w:rFonts w:ascii="Helvetica" w:hAnsi="Helvetica"/>
          <w:noProof/>
          <w:sz w:val="19"/>
          <w:szCs w:val="19"/>
          <w:lang w:eastAsia="fr-FR" w:bidi="ks-Deva"/>
        </w:rPr>
        <w:drawing>
          <wp:anchor distT="0" distB="0" distL="114300" distR="114300" simplePos="0" relativeHeight="251663872" behindDoc="0" locked="0" layoutInCell="1" allowOverlap="1" wp14:anchorId="49D45D50" wp14:editId="730C9662">
            <wp:simplePos x="0" y="0"/>
            <wp:positionH relativeFrom="column">
              <wp:posOffset>62346</wp:posOffset>
            </wp:positionH>
            <wp:positionV relativeFrom="paragraph">
              <wp:posOffset>986963</wp:posOffset>
            </wp:positionV>
            <wp:extent cx="809745" cy="415636"/>
            <wp:effectExtent l="0" t="0" r="0" b="3810"/>
            <wp:wrapNone/>
            <wp:docPr id="2081154896" name="Image 208115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Pr>
          <w:noProof/>
          <w:lang w:eastAsia="fr-FR" w:bidi="ks-Deva"/>
        </w:rPr>
        <w:drawing>
          <wp:anchor distT="0" distB="0" distL="114300" distR="114300" simplePos="0" relativeHeight="251656704" behindDoc="0" locked="0" layoutInCell="1" allowOverlap="1" wp14:anchorId="44F22304" wp14:editId="18361C35">
            <wp:simplePos x="0" y="0"/>
            <wp:positionH relativeFrom="column">
              <wp:posOffset>2541905</wp:posOffset>
            </wp:positionH>
            <wp:positionV relativeFrom="paragraph">
              <wp:posOffset>989560</wp:posOffset>
            </wp:positionV>
            <wp:extent cx="843216" cy="457200"/>
            <wp:effectExtent l="0" t="0" r="0" b="0"/>
            <wp:wrapNone/>
            <wp:docPr id="2081154885" name="Image 208115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4885" name="Image 20811548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43216" cy="457200"/>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64896" behindDoc="0" locked="0" layoutInCell="1" allowOverlap="1" wp14:anchorId="6EE4E93B" wp14:editId="5ED45D50">
            <wp:simplePos x="0" y="0"/>
            <wp:positionH relativeFrom="column">
              <wp:posOffset>1281545</wp:posOffset>
            </wp:positionH>
            <wp:positionV relativeFrom="paragraph">
              <wp:posOffset>988117</wp:posOffset>
            </wp:positionV>
            <wp:extent cx="809745" cy="415636"/>
            <wp:effectExtent l="0" t="0" r="0" b="3810"/>
            <wp:wrapNone/>
            <wp:docPr id="2081154897" name="Image 208115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sidR="006F2D69">
        <w:rPr>
          <w:b w:val="0"/>
          <w:noProof/>
          <w:lang w:eastAsia="fr-FR" w:bidi="ks-Deva"/>
        </w:rPr>
        <w:drawing>
          <wp:inline distT="0" distB="0" distL="0" distR="0" wp14:anchorId="140CC106" wp14:editId="4855B96D">
            <wp:extent cx="5875020" cy="975360"/>
            <wp:effectExtent l="19050" t="0" r="11430" b="0"/>
            <wp:docPr id="2081154887" name="Diagramme 20811548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29DB2649" w14:textId="77777777" w:rsidR="006F2D69" w:rsidRDefault="006F2D69" w:rsidP="006F2D69">
      <w:pPr>
        <w:pStyle w:val="Contenu"/>
        <w:rPr>
          <w:rFonts w:ascii="Helvetica" w:hAnsi="Helvetica"/>
          <w:sz w:val="19"/>
          <w:szCs w:val="19"/>
        </w:rPr>
      </w:pPr>
    </w:p>
    <w:p w14:paraId="57588DB8" w14:textId="77777777" w:rsidR="006F2D69" w:rsidRDefault="006F2D69" w:rsidP="006F2D69">
      <w:pPr>
        <w:pStyle w:val="Contenu"/>
        <w:rPr>
          <w:rFonts w:ascii="Helvetica" w:hAnsi="Helvetica"/>
          <w:sz w:val="19"/>
          <w:szCs w:val="19"/>
        </w:rPr>
      </w:pPr>
    </w:p>
    <w:p w14:paraId="7B41A574" w14:textId="77777777" w:rsidR="006F2D69" w:rsidRDefault="006F2D69" w:rsidP="009B1C74">
      <w:pPr>
        <w:pStyle w:val="Contenu"/>
        <w:rPr>
          <w:rFonts w:ascii="Helvetica" w:hAnsi="Helvetica"/>
          <w:sz w:val="19"/>
          <w:szCs w:val="19"/>
        </w:rPr>
      </w:pPr>
    </w:p>
    <w:p w14:paraId="20755CA3" w14:textId="77777777" w:rsidR="008D34E5" w:rsidRDefault="008D34E5" w:rsidP="00E57493">
      <w:pPr>
        <w:pStyle w:val="paragraph"/>
        <w:spacing w:before="0" w:beforeAutospacing="0" w:after="0" w:afterAutospacing="0"/>
        <w:textAlignment w:val="baseline"/>
        <w:rPr>
          <w:rFonts w:asciiTheme="minorHAnsi" w:eastAsiaTheme="minorHAnsi" w:hAnsiTheme="minorHAnsi" w:cstheme="minorHAnsi"/>
          <w:b/>
          <w:color w:val="082A75" w:themeColor="text2"/>
          <w:sz w:val="28"/>
          <w:u w:val="single"/>
          <w:lang w:eastAsia="en-US" w:bidi="ar-SA"/>
        </w:rPr>
      </w:pPr>
    </w:p>
    <w:p w14:paraId="516F98AE" w14:textId="77777777" w:rsidR="00E57493" w:rsidRPr="00076BE7" w:rsidRDefault="00E57493" w:rsidP="00076BE7">
      <w:pPr>
        <w:pStyle w:val="Titre3"/>
        <w:spacing w:after="120"/>
        <w:rPr>
          <w:b/>
          <w:bCs/>
        </w:rPr>
      </w:pPr>
      <w:bookmarkStart w:id="16" w:name="_Toc56300639"/>
      <w:r w:rsidRPr="00076BE7">
        <w:rPr>
          <w:b/>
          <w:bCs/>
        </w:rPr>
        <w:t>Matériels</w:t>
      </w:r>
      <w:bookmarkEnd w:id="16"/>
    </w:p>
    <w:p w14:paraId="41411F48" w14:textId="77777777" w:rsidR="00E57493" w:rsidRDefault="00E57493" w:rsidP="009B1C74">
      <w:pPr>
        <w:pStyle w:val="Contenu"/>
        <w:rPr>
          <w:rFonts w:ascii="Helvetica" w:hAnsi="Helvetica"/>
          <w:sz w:val="19"/>
          <w:szCs w:val="19"/>
        </w:rPr>
      </w:pPr>
    </w:p>
    <w:p w14:paraId="7A59DF59" w14:textId="77777777" w:rsidR="00E57493" w:rsidRPr="00E57493" w:rsidRDefault="00BF3195" w:rsidP="00E57493">
      <w:pPr>
        <w:pStyle w:val="Contenu"/>
        <w:jc w:val="both"/>
        <w:rPr>
          <w:b w:val="0"/>
          <w:szCs w:val="24"/>
        </w:rPr>
      </w:pPr>
      <w:r>
        <w:rPr>
          <w:b w:val="0"/>
          <w:szCs w:val="24"/>
        </w:rPr>
        <w:t>Comme précédemment dit, n</w:t>
      </w:r>
      <w:r w:rsidR="00E57493" w:rsidRPr="00E57493">
        <w:rPr>
          <w:b w:val="0"/>
          <w:szCs w:val="24"/>
        </w:rPr>
        <w:t>ous allons effectuer les opérations de jointure avec le langage SCALA.</w:t>
      </w:r>
      <w:r w:rsidR="0076361F">
        <w:rPr>
          <w:b w:val="0"/>
          <w:szCs w:val="24"/>
        </w:rPr>
        <w:t xml:space="preserve"> Pour débugger dans un premier temps, le plus simple est d’écrire les bouts de code sous un </w:t>
      </w:r>
      <w:r w:rsidR="00E57493" w:rsidRPr="00E57493">
        <w:rPr>
          <w:b w:val="0"/>
          <w:szCs w:val="24"/>
        </w:rPr>
        <w:t>Jupyter Notebo</w:t>
      </w:r>
      <w:r w:rsidR="0007268C">
        <w:rPr>
          <w:b w:val="0"/>
          <w:szCs w:val="24"/>
        </w:rPr>
        <w:t>ok avec le plugin SPYLON-KERNE</w:t>
      </w:r>
      <w:r w:rsidR="00E3198D">
        <w:rPr>
          <w:b w:val="0"/>
          <w:szCs w:val="24"/>
        </w:rPr>
        <w:t xml:space="preserve">L, avant de générer le fichier </w:t>
      </w:r>
      <w:r w:rsidR="0007268C">
        <w:rPr>
          <w:b w:val="0"/>
          <w:szCs w:val="24"/>
        </w:rPr>
        <w:t>scala.</w:t>
      </w:r>
    </w:p>
    <w:p w14:paraId="64DA637F" w14:textId="77777777" w:rsidR="00E57493" w:rsidRDefault="00E57493" w:rsidP="009B1C74">
      <w:pPr>
        <w:pStyle w:val="Contenu"/>
        <w:rPr>
          <w:rFonts w:ascii="Helvetica" w:hAnsi="Helvetica"/>
          <w:sz w:val="19"/>
          <w:szCs w:val="19"/>
        </w:rPr>
      </w:pPr>
    </w:p>
    <w:p w14:paraId="2927FD3E" w14:textId="77777777" w:rsidR="006836F0" w:rsidRPr="00076BE7" w:rsidRDefault="006836F0" w:rsidP="00076BE7">
      <w:pPr>
        <w:pStyle w:val="Titre3"/>
        <w:spacing w:after="120"/>
        <w:rPr>
          <w:b/>
          <w:bCs/>
        </w:rPr>
      </w:pPr>
      <w:bookmarkStart w:id="17" w:name="_Toc56300640"/>
      <w:r w:rsidRPr="00076BE7">
        <w:rPr>
          <w:b/>
          <w:bCs/>
        </w:rPr>
        <w:t>Programme</w:t>
      </w:r>
      <w:r w:rsidR="00076BE7">
        <w:rPr>
          <w:b/>
          <w:bCs/>
        </w:rPr>
        <w:t xml:space="preserve"> scala</w:t>
      </w:r>
      <w:bookmarkEnd w:id="17"/>
    </w:p>
    <w:p w14:paraId="7E2B01E5" w14:textId="77777777" w:rsidR="006836F0" w:rsidRDefault="006836F0" w:rsidP="009B1C74">
      <w:pPr>
        <w:pStyle w:val="Contenu"/>
        <w:rPr>
          <w:rFonts w:ascii="Helvetica" w:hAnsi="Helvetica"/>
          <w:sz w:val="19"/>
          <w:szCs w:val="19"/>
        </w:rPr>
      </w:pPr>
    </w:p>
    <w:p w14:paraId="52F4AE3E" w14:textId="77777777" w:rsidR="00C10397" w:rsidRDefault="00C10397" w:rsidP="00C6363E">
      <w:pPr>
        <w:pStyle w:val="Contenu"/>
        <w:numPr>
          <w:ilvl w:val="1"/>
          <w:numId w:val="14"/>
        </w:numPr>
        <w:jc w:val="both"/>
        <w:rPr>
          <w:b w:val="0"/>
          <w:szCs w:val="24"/>
        </w:rPr>
      </w:pPr>
      <w:r>
        <w:rPr>
          <w:b w:val="0"/>
          <w:szCs w:val="24"/>
        </w:rPr>
        <w:t>Spark Session</w:t>
      </w:r>
    </w:p>
    <w:p w14:paraId="0FCD6AB3" w14:textId="77777777" w:rsidR="00C10397" w:rsidRDefault="00C10397" w:rsidP="00C10397">
      <w:pPr>
        <w:pStyle w:val="Contenu"/>
        <w:jc w:val="both"/>
        <w:rPr>
          <w:b w:val="0"/>
          <w:szCs w:val="24"/>
        </w:rPr>
      </w:pPr>
    </w:p>
    <w:p w14:paraId="56831743" w14:textId="77777777" w:rsidR="006836F0" w:rsidRDefault="006836F0" w:rsidP="00C10397">
      <w:pPr>
        <w:pStyle w:val="Contenu"/>
        <w:jc w:val="both"/>
        <w:rPr>
          <w:b w:val="0"/>
          <w:szCs w:val="24"/>
        </w:rPr>
      </w:pPr>
      <w:r>
        <w:rPr>
          <w:b w:val="0"/>
          <w:szCs w:val="24"/>
        </w:rPr>
        <w:t>La pre</w:t>
      </w:r>
      <w:r w:rsidR="0026646F">
        <w:rPr>
          <w:b w:val="0"/>
          <w:szCs w:val="24"/>
        </w:rPr>
        <w:t>mière étape consiste à</w:t>
      </w:r>
      <w:r>
        <w:rPr>
          <w:b w:val="0"/>
          <w:szCs w:val="24"/>
        </w:rPr>
        <w:t xml:space="preserve"> créer une session Spark.</w:t>
      </w:r>
    </w:p>
    <w:tbl>
      <w:tblPr>
        <w:tblStyle w:val="Grilledutableau"/>
        <w:tblW w:w="0" w:type="auto"/>
        <w:tblLook w:val="04A0" w:firstRow="1" w:lastRow="0" w:firstColumn="1" w:lastColumn="0" w:noHBand="0" w:noVBand="1"/>
      </w:tblPr>
      <w:tblGrid>
        <w:gridCol w:w="9629"/>
      </w:tblGrid>
      <w:tr w:rsidR="006836F0" w14:paraId="25CF42CC" w14:textId="77777777" w:rsidTr="006836F0">
        <w:tc>
          <w:tcPr>
            <w:tcW w:w="9629" w:type="dxa"/>
          </w:tcPr>
          <w:p w14:paraId="7E20550E" w14:textId="77777777" w:rsidR="006836F0" w:rsidRDefault="006836F0" w:rsidP="006836F0">
            <w:pPr>
              <w:spacing w:line="285" w:lineRule="atLeast"/>
              <w:rPr>
                <w:rFonts w:ascii="Courier New" w:eastAsia="Times New Roman" w:hAnsi="Courier New" w:cs="Courier New"/>
                <w:bCs/>
                <w:color w:val="000000"/>
                <w:sz w:val="21"/>
                <w:szCs w:val="21"/>
                <w:lang w:eastAsia="fr-FR" w:bidi="ks-Deva"/>
              </w:rPr>
            </w:pPr>
          </w:p>
          <w:p w14:paraId="396BF39F"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import org.apache.spark.sql.SparkSession</w:t>
            </w:r>
          </w:p>
          <w:p w14:paraId="7D6DE636"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7C25A272"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val spark = SparkSession</w:t>
            </w:r>
          </w:p>
          <w:p w14:paraId="4AD5E0EE"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.builder</w:t>
            </w:r>
          </w:p>
          <w:p w14:paraId="0A22EB7F"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.appName("flight")</w:t>
            </w:r>
          </w:p>
          <w:p w14:paraId="78B1233A" w14:textId="77777777" w:rsidR="006836F0" w:rsidRPr="006F2D69" w:rsidRDefault="006836F0" w:rsidP="006836F0">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.config("spark.master", "local")</w:t>
            </w:r>
          </w:p>
          <w:p w14:paraId="3EA15BD6" w14:textId="77777777" w:rsidR="006836F0" w:rsidRPr="006836F0" w:rsidRDefault="006836F0" w:rsidP="006836F0">
            <w:pPr>
              <w:shd w:val="clear" w:color="auto" w:fill="FFFFFE"/>
              <w:spacing w:line="285" w:lineRule="atLeast"/>
              <w:rPr>
                <w:rFonts w:ascii="Courier New" w:eastAsia="Times New Roman" w:hAnsi="Courier New" w:cs="Courier New"/>
                <w:bCs/>
                <w:color w:val="000000"/>
                <w:sz w:val="21"/>
                <w:szCs w:val="21"/>
                <w:lang w:eastAsia="fr-FR" w:bidi="ks-Deva"/>
              </w:rPr>
            </w:pPr>
            <w:r w:rsidRPr="006836F0">
              <w:rPr>
                <w:rFonts w:ascii="Courier New" w:eastAsia="Times New Roman" w:hAnsi="Courier New" w:cs="Courier New"/>
                <w:bCs/>
                <w:color w:val="000000"/>
                <w:sz w:val="21"/>
                <w:szCs w:val="21"/>
                <w:lang w:eastAsia="fr-FR" w:bidi="ks-Deva"/>
              </w:rPr>
              <w:t>.getOrCreate()</w:t>
            </w:r>
          </w:p>
          <w:p w14:paraId="4F4CECA5" w14:textId="77777777" w:rsidR="006836F0" w:rsidRPr="006836F0" w:rsidRDefault="006836F0" w:rsidP="006836F0">
            <w:pPr>
              <w:shd w:val="clear" w:color="auto" w:fill="FFFFFE"/>
              <w:spacing w:line="285" w:lineRule="atLeast"/>
              <w:rPr>
                <w:rFonts w:ascii="Courier New" w:eastAsia="Times New Roman" w:hAnsi="Courier New" w:cs="Courier New"/>
                <w:bCs/>
                <w:color w:val="000000"/>
                <w:sz w:val="21"/>
                <w:szCs w:val="21"/>
                <w:lang w:eastAsia="fr-FR" w:bidi="ks-Deva"/>
              </w:rPr>
            </w:pPr>
          </w:p>
          <w:p w14:paraId="551F4FDB" w14:textId="77777777" w:rsidR="006836F0" w:rsidRDefault="006836F0" w:rsidP="0076361F">
            <w:pPr>
              <w:shd w:val="clear" w:color="auto" w:fill="FFFFFE"/>
              <w:spacing w:line="285" w:lineRule="atLeast"/>
              <w:rPr>
                <w:rFonts w:ascii="Courier New" w:eastAsia="Times New Roman" w:hAnsi="Courier New" w:cs="Courier New"/>
                <w:bCs/>
                <w:color w:val="000000"/>
                <w:sz w:val="21"/>
                <w:szCs w:val="21"/>
                <w:lang w:eastAsia="fr-FR" w:bidi="ks-Deva"/>
              </w:rPr>
            </w:pPr>
            <w:r w:rsidRPr="006836F0">
              <w:rPr>
                <w:rFonts w:ascii="Courier New" w:eastAsia="Times New Roman" w:hAnsi="Courier New" w:cs="Courier New"/>
                <w:bCs/>
                <w:color w:val="000000"/>
                <w:sz w:val="21"/>
                <w:szCs w:val="21"/>
                <w:lang w:eastAsia="fr-FR" w:bidi="ks-Deva"/>
              </w:rPr>
              <w:t>import spark.implicits.</w:t>
            </w:r>
          </w:p>
          <w:p w14:paraId="2D475D33" w14:textId="77777777" w:rsidR="006836F0" w:rsidRDefault="006836F0" w:rsidP="006836F0">
            <w:pPr>
              <w:spacing w:line="285" w:lineRule="atLeast"/>
              <w:rPr>
                <w:rFonts w:ascii="Courier New" w:eastAsia="Times New Roman" w:hAnsi="Courier New" w:cs="Courier New"/>
                <w:bCs/>
                <w:color w:val="000000"/>
                <w:sz w:val="21"/>
                <w:szCs w:val="21"/>
                <w:lang w:eastAsia="fr-FR" w:bidi="ks-Deva"/>
              </w:rPr>
            </w:pPr>
          </w:p>
        </w:tc>
      </w:tr>
    </w:tbl>
    <w:p w14:paraId="1B425AB6" w14:textId="77777777" w:rsidR="006836F0" w:rsidRPr="006836F0" w:rsidRDefault="006836F0" w:rsidP="006836F0">
      <w:pPr>
        <w:shd w:val="clear" w:color="auto" w:fill="FFFFFE"/>
        <w:spacing w:line="285" w:lineRule="atLeast"/>
        <w:rPr>
          <w:rFonts w:ascii="Courier New" w:eastAsia="Times New Roman" w:hAnsi="Courier New" w:cs="Courier New"/>
          <w:bCs/>
          <w:color w:val="000000"/>
          <w:sz w:val="21"/>
          <w:szCs w:val="21"/>
          <w:lang w:eastAsia="fr-FR" w:bidi="ks-Deva"/>
        </w:rPr>
      </w:pPr>
    </w:p>
    <w:p w14:paraId="5B9EC059" w14:textId="77777777" w:rsidR="00C10397" w:rsidRDefault="00C10397" w:rsidP="006836F0">
      <w:pPr>
        <w:pStyle w:val="Contenu"/>
        <w:jc w:val="both"/>
        <w:rPr>
          <w:b w:val="0"/>
          <w:szCs w:val="24"/>
        </w:rPr>
      </w:pPr>
    </w:p>
    <w:p w14:paraId="7445F411" w14:textId="77777777" w:rsidR="00C10397" w:rsidRDefault="00C10397" w:rsidP="00C6363E">
      <w:pPr>
        <w:pStyle w:val="Contenu"/>
        <w:numPr>
          <w:ilvl w:val="1"/>
          <w:numId w:val="14"/>
        </w:numPr>
        <w:jc w:val="both"/>
        <w:rPr>
          <w:b w:val="0"/>
          <w:szCs w:val="24"/>
        </w:rPr>
      </w:pPr>
      <w:r>
        <w:rPr>
          <w:b w:val="0"/>
          <w:szCs w:val="24"/>
        </w:rPr>
        <w:lastRenderedPageBreak/>
        <w:t>Chargement des données</w:t>
      </w:r>
    </w:p>
    <w:p w14:paraId="3AB112EF" w14:textId="77777777" w:rsidR="00C10397" w:rsidRDefault="00C10397" w:rsidP="006836F0">
      <w:pPr>
        <w:pStyle w:val="Contenu"/>
        <w:jc w:val="both"/>
        <w:rPr>
          <w:b w:val="0"/>
          <w:szCs w:val="24"/>
        </w:rPr>
      </w:pPr>
    </w:p>
    <w:p w14:paraId="36301DE3" w14:textId="77777777" w:rsidR="009E74AE" w:rsidRDefault="006836F0" w:rsidP="006836F0">
      <w:pPr>
        <w:pStyle w:val="Contenu"/>
        <w:jc w:val="both"/>
        <w:rPr>
          <w:b w:val="0"/>
          <w:szCs w:val="24"/>
        </w:rPr>
      </w:pPr>
      <w:r>
        <w:rPr>
          <w:b w:val="0"/>
          <w:szCs w:val="24"/>
        </w:rPr>
        <w:t>Puis nous créons une première classe pour les vols, une seconde classe pour la météo. Et nous chargeons les données nettoyées.</w:t>
      </w:r>
    </w:p>
    <w:p w14:paraId="6EF756BE" w14:textId="77777777" w:rsidR="009E74AE" w:rsidRDefault="009E74AE" w:rsidP="006836F0">
      <w:pPr>
        <w:pStyle w:val="Contenu"/>
        <w:jc w:val="both"/>
        <w:rPr>
          <w:b w:val="0"/>
          <w:szCs w:val="24"/>
        </w:rPr>
      </w:pPr>
    </w:p>
    <w:p w14:paraId="21C7A997" w14:textId="77777777" w:rsidR="009E74AE" w:rsidRDefault="009E74AE" w:rsidP="006836F0">
      <w:pPr>
        <w:pStyle w:val="Contenu"/>
        <w:jc w:val="both"/>
        <w:rPr>
          <w:b w:val="0"/>
          <w:szCs w:val="24"/>
        </w:rPr>
      </w:pPr>
      <w:r>
        <w:rPr>
          <w:b w:val="0"/>
          <w:szCs w:val="24"/>
        </w:rPr>
        <w:t>Pour les données de vol, nous ne garderons</w:t>
      </w:r>
      <w:r w:rsidRPr="009E74AE">
        <w:rPr>
          <w:b w:val="0"/>
          <w:szCs w:val="24"/>
        </w:rPr>
        <w:t xml:space="preserve"> que les champs qui nous intéressent : </w:t>
      </w:r>
    </w:p>
    <w:p w14:paraId="03C1D55C" w14:textId="77777777" w:rsidR="009E74AE" w:rsidRDefault="00E3198D" w:rsidP="00C6363E">
      <w:pPr>
        <w:pStyle w:val="Contenu"/>
        <w:numPr>
          <w:ilvl w:val="0"/>
          <w:numId w:val="16"/>
        </w:numPr>
        <w:jc w:val="both"/>
        <w:rPr>
          <w:b w:val="0"/>
          <w:szCs w:val="24"/>
        </w:rPr>
      </w:pPr>
      <w:r w:rsidRPr="009E74AE">
        <w:rPr>
          <w:b w:val="0"/>
          <w:szCs w:val="24"/>
        </w:rPr>
        <w:t>L’aéroport</w:t>
      </w:r>
      <w:r w:rsidR="009E74AE" w:rsidRPr="009E74AE">
        <w:rPr>
          <w:b w:val="0"/>
          <w:szCs w:val="24"/>
        </w:rPr>
        <w:t xml:space="preserve"> d'origine, </w:t>
      </w:r>
    </w:p>
    <w:p w14:paraId="3E22D32F" w14:textId="77777777" w:rsidR="009E74AE" w:rsidRDefault="00E3198D" w:rsidP="00C6363E">
      <w:pPr>
        <w:pStyle w:val="Contenu"/>
        <w:numPr>
          <w:ilvl w:val="0"/>
          <w:numId w:val="16"/>
        </w:numPr>
        <w:jc w:val="both"/>
        <w:rPr>
          <w:b w:val="0"/>
          <w:szCs w:val="24"/>
        </w:rPr>
      </w:pPr>
      <w:r w:rsidRPr="009E74AE">
        <w:rPr>
          <w:b w:val="0"/>
          <w:szCs w:val="24"/>
        </w:rPr>
        <w:t>L’aéroport</w:t>
      </w:r>
      <w:r w:rsidR="009E74AE" w:rsidRPr="009E74AE">
        <w:rPr>
          <w:b w:val="0"/>
          <w:szCs w:val="24"/>
        </w:rPr>
        <w:t xml:space="preserve"> d'arrivée, </w:t>
      </w:r>
    </w:p>
    <w:p w14:paraId="590C84B8" w14:textId="77777777" w:rsidR="009E74AE" w:rsidRDefault="00E3198D" w:rsidP="00C6363E">
      <w:pPr>
        <w:pStyle w:val="Contenu"/>
        <w:numPr>
          <w:ilvl w:val="0"/>
          <w:numId w:val="16"/>
        </w:numPr>
        <w:jc w:val="both"/>
        <w:rPr>
          <w:b w:val="0"/>
          <w:szCs w:val="24"/>
        </w:rPr>
      </w:pPr>
      <w:r w:rsidRPr="009E74AE">
        <w:rPr>
          <w:b w:val="0"/>
          <w:szCs w:val="24"/>
        </w:rPr>
        <w:t>Les</w:t>
      </w:r>
      <w:r w:rsidR="009E74AE" w:rsidRPr="009E74AE">
        <w:rPr>
          <w:b w:val="0"/>
          <w:szCs w:val="24"/>
        </w:rPr>
        <w:t xml:space="preserve"> horaires programmés et réels de décollage, </w:t>
      </w:r>
    </w:p>
    <w:p w14:paraId="504C6E18" w14:textId="77777777" w:rsidR="009E74AE" w:rsidRDefault="00E3198D" w:rsidP="00C6363E">
      <w:pPr>
        <w:pStyle w:val="Contenu"/>
        <w:numPr>
          <w:ilvl w:val="0"/>
          <w:numId w:val="16"/>
        </w:numPr>
        <w:jc w:val="both"/>
        <w:rPr>
          <w:b w:val="0"/>
          <w:szCs w:val="24"/>
        </w:rPr>
      </w:pPr>
      <w:r w:rsidRPr="009E74AE">
        <w:rPr>
          <w:b w:val="0"/>
          <w:szCs w:val="24"/>
        </w:rPr>
        <w:t>Les</w:t>
      </w:r>
      <w:r w:rsidR="009E74AE" w:rsidRPr="009E74AE">
        <w:rPr>
          <w:b w:val="0"/>
          <w:szCs w:val="24"/>
        </w:rPr>
        <w:t xml:space="preserve"> horaires programmés et réels d'atterrissage, </w:t>
      </w:r>
    </w:p>
    <w:p w14:paraId="1F287419" w14:textId="77777777" w:rsidR="006836F0" w:rsidRDefault="00E3198D" w:rsidP="00C6363E">
      <w:pPr>
        <w:pStyle w:val="Contenu"/>
        <w:numPr>
          <w:ilvl w:val="0"/>
          <w:numId w:val="16"/>
        </w:numPr>
        <w:jc w:val="both"/>
        <w:rPr>
          <w:b w:val="0"/>
          <w:szCs w:val="24"/>
        </w:rPr>
      </w:pPr>
      <w:r w:rsidRPr="009E74AE">
        <w:rPr>
          <w:b w:val="0"/>
          <w:szCs w:val="24"/>
        </w:rPr>
        <w:t>Et</w:t>
      </w:r>
      <w:r w:rsidR="009E74AE" w:rsidRPr="009E74AE">
        <w:rPr>
          <w:b w:val="0"/>
          <w:szCs w:val="24"/>
        </w:rPr>
        <w:t xml:space="preserve"> la constatation du retard &gt; à 15 minutes.</w:t>
      </w:r>
    </w:p>
    <w:p w14:paraId="6DFAB3B4" w14:textId="77777777" w:rsidR="009E74AE" w:rsidRDefault="009E74AE" w:rsidP="006836F0">
      <w:pPr>
        <w:pStyle w:val="Contenu"/>
        <w:jc w:val="both"/>
        <w:rPr>
          <w:b w:val="0"/>
          <w:szCs w:val="24"/>
        </w:rPr>
      </w:pPr>
    </w:p>
    <w:p w14:paraId="45CCEB50" w14:textId="77777777" w:rsidR="009E74AE" w:rsidRDefault="009E74AE" w:rsidP="006836F0">
      <w:pPr>
        <w:pStyle w:val="Contenu"/>
        <w:jc w:val="both"/>
        <w:rPr>
          <w:b w:val="0"/>
          <w:szCs w:val="24"/>
        </w:rPr>
      </w:pPr>
      <w:r>
        <w:rPr>
          <w:b w:val="0"/>
          <w:szCs w:val="24"/>
        </w:rPr>
        <w:t>Pour les données météo, nous garderons :</w:t>
      </w:r>
    </w:p>
    <w:p w14:paraId="616C3DB1" w14:textId="77777777" w:rsidR="009E74AE" w:rsidRPr="009E74AE" w:rsidRDefault="009E74AE" w:rsidP="00C6363E">
      <w:pPr>
        <w:pStyle w:val="Contenu"/>
        <w:numPr>
          <w:ilvl w:val="0"/>
          <w:numId w:val="16"/>
        </w:numPr>
        <w:jc w:val="both"/>
        <w:rPr>
          <w:b w:val="0"/>
          <w:szCs w:val="24"/>
        </w:rPr>
      </w:pPr>
      <w:r w:rsidRPr="009E74AE">
        <w:rPr>
          <w:b w:val="0"/>
          <w:szCs w:val="24"/>
        </w:rPr>
        <w:t>t0 : l'horaire de l'observation</w:t>
      </w:r>
      <w:r w:rsidR="004714E6">
        <w:rPr>
          <w:b w:val="0"/>
          <w:szCs w:val="24"/>
        </w:rPr>
        <w:t>,</w:t>
      </w:r>
    </w:p>
    <w:p w14:paraId="1087A325" w14:textId="77777777" w:rsidR="009E74AE" w:rsidRPr="009E74AE" w:rsidRDefault="009E74AE" w:rsidP="00C6363E">
      <w:pPr>
        <w:pStyle w:val="Contenu"/>
        <w:numPr>
          <w:ilvl w:val="0"/>
          <w:numId w:val="16"/>
        </w:numPr>
        <w:jc w:val="both"/>
        <w:rPr>
          <w:b w:val="0"/>
          <w:szCs w:val="24"/>
        </w:rPr>
      </w:pPr>
      <w:r w:rsidRPr="009E74AE">
        <w:rPr>
          <w:b w:val="0"/>
          <w:szCs w:val="24"/>
        </w:rPr>
        <w:t>A : le lieu (qui doit correspondre dans notre code, à l'aéroport)</w:t>
      </w:r>
      <w:r w:rsidR="004714E6">
        <w:rPr>
          <w:b w:val="0"/>
          <w:szCs w:val="24"/>
        </w:rPr>
        <w:t>,</w:t>
      </w:r>
    </w:p>
    <w:p w14:paraId="3E8A6EE0" w14:textId="77777777" w:rsidR="009E74AE" w:rsidRPr="009E74AE" w:rsidRDefault="00E3198D" w:rsidP="00C6363E">
      <w:pPr>
        <w:pStyle w:val="Contenu"/>
        <w:numPr>
          <w:ilvl w:val="0"/>
          <w:numId w:val="16"/>
        </w:numPr>
        <w:jc w:val="both"/>
        <w:rPr>
          <w:b w:val="0"/>
          <w:szCs w:val="24"/>
        </w:rPr>
      </w:pPr>
      <w:r>
        <w:rPr>
          <w:b w:val="0"/>
          <w:szCs w:val="24"/>
        </w:rPr>
        <w:t>Les</w:t>
      </w:r>
      <w:r w:rsidR="004714E6" w:rsidRPr="009E74AE">
        <w:rPr>
          <w:b w:val="0"/>
          <w:szCs w:val="24"/>
        </w:rPr>
        <w:t xml:space="preserve"> </w:t>
      </w:r>
      <w:r w:rsidR="009E74AE" w:rsidRPr="009E74AE">
        <w:rPr>
          <w:b w:val="0"/>
          <w:szCs w:val="24"/>
        </w:rPr>
        <w:t>valeurs des observations : H pour humidité, Wd pour la direction du vent, Ws pour la vitesse du vent, P pour la pression, T6 pour la température, S pour les conditions du ciel, D pour la description du phénomène météorologique, V pour la visibilité.</w:t>
      </w:r>
    </w:p>
    <w:p w14:paraId="5FCC5633" w14:textId="77777777" w:rsidR="009E74AE" w:rsidRDefault="009E74AE"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6836F0" w:rsidRPr="00FB62B9" w14:paraId="530FFFA4" w14:textId="77777777" w:rsidTr="006836F0">
        <w:tc>
          <w:tcPr>
            <w:tcW w:w="9629" w:type="dxa"/>
          </w:tcPr>
          <w:p w14:paraId="3D13BFAA" w14:textId="77777777" w:rsidR="009E74AE" w:rsidRPr="009E74AE" w:rsidRDefault="009E74AE" w:rsidP="009E74AE">
            <w:pPr>
              <w:shd w:val="clear" w:color="auto" w:fill="FFFFFE"/>
              <w:spacing w:line="285" w:lineRule="atLeast"/>
              <w:rPr>
                <w:rFonts w:ascii="Courier New" w:eastAsia="Times New Roman" w:hAnsi="Courier New" w:cs="Courier New"/>
                <w:bCs/>
                <w:color w:val="000000"/>
                <w:sz w:val="21"/>
                <w:szCs w:val="21"/>
                <w:lang w:eastAsia="fr-FR" w:bidi="ks-Deva"/>
              </w:rPr>
            </w:pPr>
          </w:p>
          <w:p w14:paraId="39ACAE21" w14:textId="77777777" w:rsidR="006836F0" w:rsidRPr="006F2D69" w:rsidRDefault="006165BC"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Pr>
                <w:rFonts w:ascii="Courier New" w:eastAsia="Times New Roman" w:hAnsi="Courier New" w:cs="Courier New"/>
                <w:bCs/>
                <w:color w:val="000000"/>
                <w:sz w:val="21"/>
                <w:szCs w:val="21"/>
                <w:lang w:val="en-US" w:eastAsia="fr-FR" w:bidi="ks-Deva"/>
              </w:rPr>
              <w:t>//</w:t>
            </w:r>
            <w:r w:rsidR="009E74AE" w:rsidRPr="006F2D69">
              <w:rPr>
                <w:rFonts w:ascii="Courier New" w:eastAsia="Times New Roman" w:hAnsi="Courier New" w:cs="Courier New"/>
                <w:bCs/>
                <w:color w:val="000000"/>
                <w:sz w:val="21"/>
                <w:szCs w:val="21"/>
                <w:lang w:val="en-US" w:eastAsia="fr-FR" w:bidi="ks-Deva"/>
              </w:rPr>
              <w:t>val workingDir = "hdfs:/user/user160/flight/"</w:t>
            </w:r>
          </w:p>
          <w:p w14:paraId="30A10BDE" w14:textId="77777777" w:rsidR="009E74AE" w:rsidRPr="006F2D69" w:rsidRDefault="006165BC"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val workingDir = "</w:t>
            </w:r>
            <w:r w:rsidRPr="006165BC">
              <w:rPr>
                <w:rFonts w:ascii="Courier New" w:eastAsia="Times New Roman" w:hAnsi="Courier New" w:cs="Courier New"/>
                <w:bCs/>
                <w:color w:val="000000"/>
                <w:sz w:val="21"/>
                <w:szCs w:val="21"/>
                <w:lang w:val="en-US" w:eastAsia="fr-FR" w:bidi="ks-Deva"/>
              </w:rPr>
              <w:t>/FileStore/tables/1M/</w:t>
            </w:r>
            <w:r>
              <w:rPr>
                <w:rFonts w:ascii="Courier New" w:eastAsia="Times New Roman" w:hAnsi="Courier New" w:cs="Courier New"/>
                <w:bCs/>
                <w:color w:val="000000"/>
                <w:sz w:val="21"/>
                <w:szCs w:val="21"/>
                <w:lang w:val="en-US" w:eastAsia="fr-FR" w:bidi="ks-Deva"/>
              </w:rPr>
              <w:t>”</w:t>
            </w:r>
          </w:p>
          <w:p w14:paraId="2D51225C" w14:textId="77777777" w:rsidR="006165BC" w:rsidRDefault="006165BC"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1C9FEDAE"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case class flight(</w:t>
            </w:r>
          </w:p>
          <w:p w14:paraId="3E6DDFE9"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ORIGIN : String,</w:t>
            </w:r>
          </w:p>
          <w:p w14:paraId="1833D439"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DEST : String,</w:t>
            </w:r>
          </w:p>
          <w:p w14:paraId="17615BBC"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Tad:String,</w:t>
            </w:r>
          </w:p>
          <w:p w14:paraId="0D090AA6"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Tsd:String,</w:t>
            </w:r>
          </w:p>
          <w:p w14:paraId="2EEA437E"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Taa:String,</w:t>
            </w:r>
          </w:p>
          <w:p w14:paraId="6C2C13A9"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Tsa:String,</w:t>
            </w:r>
          </w:p>
          <w:p w14:paraId="71FB20E5"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Th:Boolean</w:t>
            </w:r>
          </w:p>
          <w:p w14:paraId="4A29DD9D" w14:textId="77777777" w:rsidR="006836F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w:t>
            </w:r>
          </w:p>
          <w:p w14:paraId="4327A395"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62BB52E9"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val FT = spark.read.format("csv")</w:t>
            </w:r>
          </w:p>
          <w:p w14:paraId="47688EEF"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.option("header","true")</w:t>
            </w:r>
          </w:p>
          <w:p w14:paraId="11403BF2"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.option("inferSchema","true")</w:t>
            </w:r>
          </w:p>
          <w:p w14:paraId="68487393"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.load(</w:t>
            </w:r>
            <w:r w:rsidR="009E74AE" w:rsidRPr="006F2D69">
              <w:rPr>
                <w:rFonts w:ascii="Courier New" w:eastAsia="Times New Roman" w:hAnsi="Courier New" w:cs="Courier New"/>
                <w:bCs/>
                <w:color w:val="000000"/>
                <w:sz w:val="21"/>
                <w:szCs w:val="21"/>
                <w:lang w:val="en-US" w:eastAsia="fr-FR" w:bidi="ks-Deva"/>
              </w:rPr>
              <w:t>workingDir+</w:t>
            </w:r>
            <w:r w:rsidRPr="006F2D69">
              <w:rPr>
                <w:rFonts w:ascii="Courier New" w:eastAsia="Times New Roman" w:hAnsi="Courier New" w:cs="Courier New"/>
                <w:bCs/>
                <w:color w:val="000000"/>
                <w:sz w:val="21"/>
                <w:szCs w:val="21"/>
                <w:lang w:val="en-US" w:eastAsia="fr-FR" w:bidi="ks-Deva"/>
              </w:rPr>
              <w:t>"</w:t>
            </w:r>
            <w:r w:rsidR="006165BC" w:rsidRPr="006165BC">
              <w:rPr>
                <w:rFonts w:ascii="Courier New" w:eastAsia="Times New Roman" w:hAnsi="Courier New" w:cs="Courier New"/>
                <w:bCs/>
                <w:color w:val="000000"/>
                <w:sz w:val="21"/>
                <w:szCs w:val="21"/>
                <w:lang w:val="en-US" w:eastAsia="fr-FR" w:bidi="ks-Deva"/>
              </w:rPr>
              <w:t>flight_1M.csv</w:t>
            </w:r>
            <w:r w:rsidRPr="006F2D69">
              <w:rPr>
                <w:rFonts w:ascii="Courier New" w:eastAsia="Times New Roman" w:hAnsi="Courier New" w:cs="Courier New"/>
                <w:bCs/>
                <w:color w:val="000000"/>
                <w:sz w:val="21"/>
                <w:szCs w:val="21"/>
                <w:lang w:val="en-US" w:eastAsia="fr-FR" w:bidi="ks-Deva"/>
              </w:rPr>
              <w:t>")</w:t>
            </w:r>
          </w:p>
          <w:p w14:paraId="3E86C53D"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 xml:space="preserve">     .as[flight]</w:t>
            </w:r>
          </w:p>
          <w:p w14:paraId="53499225" w14:textId="77777777" w:rsidR="00643C70" w:rsidRPr="006F2D69" w:rsidRDefault="00643C7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48787F3D" w14:textId="77777777" w:rsidR="00643C70" w:rsidRPr="006F2D69" w:rsidRDefault="005466CF"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w:t>
            </w:r>
            <w:r w:rsidR="00643C70" w:rsidRPr="006F2D69">
              <w:rPr>
                <w:rFonts w:ascii="Courier New" w:eastAsia="Times New Roman" w:hAnsi="Courier New" w:cs="Courier New"/>
                <w:bCs/>
                <w:color w:val="000000"/>
                <w:sz w:val="21"/>
                <w:szCs w:val="21"/>
                <w:lang w:val="en-US" w:eastAsia="fr-FR" w:bidi="ks-Deva"/>
              </w:rPr>
              <w:t>FT.printSchema</w:t>
            </w:r>
          </w:p>
          <w:p w14:paraId="51B63348" w14:textId="77777777" w:rsidR="005466CF" w:rsidRPr="006F2D69" w:rsidRDefault="005466CF"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w:t>
            </w:r>
            <w:r w:rsidRPr="006F2D69">
              <w:rPr>
                <w:rFonts w:ascii="Courier New" w:eastAsia="Times New Roman" w:hAnsi="Courier New" w:cs="Courier New"/>
                <w:color w:val="000000"/>
                <w:sz w:val="21"/>
                <w:szCs w:val="21"/>
                <w:lang w:val="en-US" w:eastAsia="fr-FR" w:bidi="ks-Deva"/>
              </w:rPr>
              <w:t>FT.show(2)</w:t>
            </w:r>
          </w:p>
          <w:p w14:paraId="55DA2F1E" w14:textId="77777777" w:rsidR="005466CF" w:rsidRPr="006F2D69" w:rsidRDefault="005466CF"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2E4E6332"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case class weather(</w:t>
            </w:r>
          </w:p>
          <w:p w14:paraId="10405214"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t0:String,</w:t>
            </w:r>
          </w:p>
          <w:p w14:paraId="0E9985BC"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A: String, </w:t>
            </w:r>
          </w:p>
          <w:p w14:paraId="32AC472D"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H: Float,</w:t>
            </w:r>
          </w:p>
          <w:p w14:paraId="163366F0"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Wd: Float,</w:t>
            </w:r>
          </w:p>
          <w:p w14:paraId="4D00B3A4"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Ws: Float,</w:t>
            </w:r>
          </w:p>
          <w:p w14:paraId="2EF88C19"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P: Float,</w:t>
            </w:r>
          </w:p>
          <w:p w14:paraId="102355AE"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T6: Float,</w:t>
            </w:r>
          </w:p>
          <w:p w14:paraId="369AA956"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S: String, </w:t>
            </w:r>
          </w:p>
          <w:p w14:paraId="665F19C3"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D: String, </w:t>
            </w:r>
          </w:p>
          <w:p w14:paraId="696C3FA7"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 xml:space="preserve"> V: Float</w:t>
            </w:r>
          </w:p>
          <w:p w14:paraId="78D2E67F" w14:textId="77777777" w:rsidR="005466CF" w:rsidRPr="006F2D69" w:rsidRDefault="005466CF" w:rsidP="005466CF">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t>
            </w:r>
          </w:p>
          <w:p w14:paraId="4DE18781" w14:textId="77777777" w:rsidR="005466CF" w:rsidRPr="006F2D69" w:rsidRDefault="005466CF" w:rsidP="005466CF">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601832F5"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val OT = spark.read.format("csv")</w:t>
            </w:r>
          </w:p>
          <w:p w14:paraId="1B67CBB4"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.option("header","true")</w:t>
            </w:r>
          </w:p>
          <w:p w14:paraId="77FE850A"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.option("inferSchema","true")</w:t>
            </w:r>
          </w:p>
          <w:p w14:paraId="7A42C9DD"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.option("timestampFormat", "yyyy-MM-dd'T'HH:mm:ss")</w:t>
            </w:r>
          </w:p>
          <w:p w14:paraId="6F471F97"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.load(workingDir+"</w:t>
            </w:r>
            <w:r w:rsidR="006165BC">
              <w:rPr>
                <w:rFonts w:ascii="Courier New" w:eastAsia="Times New Roman" w:hAnsi="Courier New" w:cs="Courier New"/>
                <w:color w:val="000000"/>
                <w:sz w:val="21"/>
                <w:szCs w:val="21"/>
                <w:lang w:val="en-US" w:eastAsia="fr-FR" w:bidi="ks-Deva"/>
              </w:rPr>
              <w:t>weather_1M</w:t>
            </w:r>
            <w:r w:rsidRPr="006F2D69">
              <w:rPr>
                <w:rFonts w:ascii="Courier New" w:eastAsia="Times New Roman" w:hAnsi="Courier New" w:cs="Courier New"/>
                <w:color w:val="000000"/>
                <w:sz w:val="21"/>
                <w:szCs w:val="21"/>
                <w:lang w:val="en-US" w:eastAsia="fr-FR" w:bidi="ks-Deva"/>
              </w:rPr>
              <w:t>.csv")</w:t>
            </w:r>
          </w:p>
          <w:p w14:paraId="1693CAE2"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.withColumn("H",$"H".cast("float"))</w:t>
            </w:r>
          </w:p>
          <w:p w14:paraId="3EDB10A6"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.withColumn("Wd",$"Wd".cast("float"))</w:t>
            </w:r>
          </w:p>
          <w:p w14:paraId="751A9442"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.withColumn("Ws",$"Ws".cast("float"))</w:t>
            </w:r>
          </w:p>
          <w:p w14:paraId="17B68DA8"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.withColumn("P",$"P".cast("float"))</w:t>
            </w:r>
          </w:p>
          <w:p w14:paraId="51652C3D"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.withColumn("T6",$"T6".cast("float"))</w:t>
            </w:r>
          </w:p>
          <w:p w14:paraId="315F0191"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.withColumn("V",$"V".cast("float"))</w:t>
            </w:r>
          </w:p>
          <w:p w14:paraId="24CBF69D"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r w:rsidRPr="006F2D69">
              <w:rPr>
                <w:rFonts w:ascii="Courier New" w:eastAsia="Times New Roman" w:hAnsi="Courier New" w:cs="Courier New"/>
                <w:color w:val="000000"/>
                <w:sz w:val="21"/>
                <w:szCs w:val="21"/>
                <w:lang w:val="en-US" w:eastAsia="fr-FR" w:bidi="ks-Deva"/>
              </w:rPr>
              <w:t>.as[weather]</w:t>
            </w:r>
          </w:p>
          <w:p w14:paraId="3FC09DD5" w14:textId="77777777" w:rsidR="005466CF" w:rsidRPr="006F2D69" w:rsidRDefault="005466CF" w:rsidP="005466CF">
            <w:pPr>
              <w:shd w:val="clear" w:color="auto" w:fill="FFFFFE"/>
              <w:spacing w:line="285" w:lineRule="atLeast"/>
              <w:rPr>
                <w:rFonts w:ascii="Courier New" w:eastAsia="Times New Roman" w:hAnsi="Courier New" w:cs="Courier New"/>
                <w:color w:val="000000"/>
                <w:sz w:val="21"/>
                <w:szCs w:val="21"/>
                <w:lang w:val="en-US" w:eastAsia="fr-FR" w:bidi="ks-Deva"/>
              </w:rPr>
            </w:pPr>
          </w:p>
          <w:p w14:paraId="5B73C214" w14:textId="77777777" w:rsidR="005466CF" w:rsidRPr="006F2D69" w:rsidRDefault="005466CF" w:rsidP="005466CF">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w:t>
            </w:r>
            <w:r w:rsidRPr="006F2D69">
              <w:rPr>
                <w:rFonts w:ascii="Courier New" w:eastAsia="Times New Roman" w:hAnsi="Courier New" w:cs="Courier New"/>
                <w:color w:val="000000"/>
                <w:sz w:val="21"/>
                <w:szCs w:val="21"/>
                <w:lang w:val="en-US" w:eastAsia="fr-FR" w:bidi="ks-Deva"/>
              </w:rPr>
              <w:t>OT.printSchema</w:t>
            </w:r>
          </w:p>
          <w:p w14:paraId="02E960F8" w14:textId="77777777" w:rsidR="005466CF" w:rsidRPr="006F2D69" w:rsidRDefault="005466CF" w:rsidP="005466CF">
            <w:pPr>
              <w:shd w:val="clear" w:color="auto" w:fill="FFFFFE"/>
              <w:spacing w:line="285" w:lineRule="atLeast"/>
              <w:rPr>
                <w:rFonts w:ascii="Courier New" w:eastAsia="Times New Roman" w:hAnsi="Courier New" w:cs="Courier New"/>
                <w:bCs/>
                <w:color w:val="000000"/>
                <w:sz w:val="21"/>
                <w:szCs w:val="21"/>
                <w:lang w:val="en-US" w:eastAsia="fr-FR" w:bidi="ks-Deva"/>
              </w:rPr>
            </w:pPr>
            <w:r w:rsidRPr="006F2D69">
              <w:rPr>
                <w:rFonts w:ascii="Courier New" w:eastAsia="Times New Roman" w:hAnsi="Courier New" w:cs="Courier New"/>
                <w:bCs/>
                <w:color w:val="000000"/>
                <w:sz w:val="21"/>
                <w:szCs w:val="21"/>
                <w:lang w:val="en-US" w:eastAsia="fr-FR" w:bidi="ks-Deva"/>
              </w:rPr>
              <w:t>//</w:t>
            </w:r>
            <w:r w:rsidRPr="006F2D69">
              <w:rPr>
                <w:rFonts w:ascii="Courier New" w:eastAsia="Times New Roman" w:hAnsi="Courier New" w:cs="Courier New"/>
                <w:color w:val="000000"/>
                <w:sz w:val="21"/>
                <w:szCs w:val="21"/>
                <w:lang w:val="en-US" w:eastAsia="fr-FR" w:bidi="ks-Deva"/>
              </w:rPr>
              <w:t>OT.show(2)</w:t>
            </w:r>
          </w:p>
          <w:p w14:paraId="4E39CC8E" w14:textId="77777777" w:rsidR="005466CF" w:rsidRPr="006F2D69" w:rsidRDefault="005466CF" w:rsidP="005466CF">
            <w:pPr>
              <w:shd w:val="clear" w:color="auto" w:fill="FFFFFE"/>
              <w:spacing w:line="285" w:lineRule="atLeast"/>
              <w:rPr>
                <w:rFonts w:ascii="Courier New" w:eastAsia="Times New Roman" w:hAnsi="Courier New" w:cs="Courier New"/>
                <w:bCs/>
                <w:color w:val="000000"/>
                <w:sz w:val="21"/>
                <w:szCs w:val="21"/>
                <w:lang w:val="en-US" w:eastAsia="fr-FR" w:bidi="ks-Deva"/>
              </w:rPr>
            </w:pPr>
          </w:p>
          <w:p w14:paraId="1A6941DA" w14:textId="77777777" w:rsidR="006836F0" w:rsidRPr="006F2D69" w:rsidRDefault="006836F0" w:rsidP="009E74AE">
            <w:pPr>
              <w:shd w:val="clear" w:color="auto" w:fill="FFFFFE"/>
              <w:spacing w:line="285" w:lineRule="atLeast"/>
              <w:rPr>
                <w:rFonts w:ascii="Courier New" w:eastAsia="Times New Roman" w:hAnsi="Courier New" w:cs="Courier New"/>
                <w:bCs/>
                <w:color w:val="000000"/>
                <w:sz w:val="21"/>
                <w:szCs w:val="21"/>
                <w:lang w:val="en-US" w:eastAsia="fr-FR" w:bidi="ks-Deva"/>
              </w:rPr>
            </w:pPr>
          </w:p>
        </w:tc>
      </w:tr>
    </w:tbl>
    <w:p w14:paraId="27CF204E" w14:textId="77777777" w:rsidR="006836F0" w:rsidRPr="006F2D69" w:rsidRDefault="006836F0" w:rsidP="006836F0">
      <w:pPr>
        <w:pStyle w:val="Contenu"/>
        <w:jc w:val="both"/>
        <w:rPr>
          <w:b w:val="0"/>
          <w:szCs w:val="24"/>
          <w:lang w:val="en-US"/>
        </w:rPr>
      </w:pPr>
    </w:p>
    <w:p w14:paraId="50170F20" w14:textId="77777777" w:rsidR="00C10397" w:rsidRDefault="00906ADF" w:rsidP="00C6363E">
      <w:pPr>
        <w:pStyle w:val="Contenu"/>
        <w:numPr>
          <w:ilvl w:val="1"/>
          <w:numId w:val="14"/>
        </w:numPr>
        <w:jc w:val="both"/>
        <w:rPr>
          <w:b w:val="0"/>
          <w:szCs w:val="24"/>
        </w:rPr>
      </w:pPr>
      <w:r>
        <w:rPr>
          <w:b w:val="0"/>
          <w:szCs w:val="24"/>
        </w:rPr>
        <w:t>Convertir le format date</w:t>
      </w:r>
    </w:p>
    <w:p w14:paraId="1FAC20B5" w14:textId="77777777" w:rsidR="005466CF" w:rsidRDefault="005466CF" w:rsidP="006836F0">
      <w:pPr>
        <w:pStyle w:val="Contenu"/>
        <w:jc w:val="both"/>
        <w:rPr>
          <w:b w:val="0"/>
          <w:szCs w:val="24"/>
        </w:rPr>
      </w:pPr>
    </w:p>
    <w:p w14:paraId="296F90AE" w14:textId="77777777" w:rsidR="00906ADF" w:rsidRPr="00906ADF" w:rsidRDefault="004C44BB" w:rsidP="00906ADF">
      <w:pPr>
        <w:shd w:val="clear" w:color="auto" w:fill="FFFFFF"/>
        <w:spacing w:line="240" w:lineRule="auto"/>
        <w:jc w:val="both"/>
        <w:rPr>
          <w:szCs w:val="24"/>
        </w:rPr>
      </w:pPr>
      <w:r>
        <w:rPr>
          <w:szCs w:val="24"/>
        </w:rPr>
        <w:t>Face à la difficulté d’effectuer</w:t>
      </w:r>
      <w:r w:rsidRPr="00906ADF">
        <w:rPr>
          <w:szCs w:val="24"/>
        </w:rPr>
        <w:t xml:space="preserve"> des opérations </w:t>
      </w:r>
      <w:r>
        <w:rPr>
          <w:szCs w:val="24"/>
        </w:rPr>
        <w:t>sur</w:t>
      </w:r>
      <w:r w:rsidRPr="00906ADF">
        <w:rPr>
          <w:szCs w:val="24"/>
        </w:rPr>
        <w:t xml:space="preserve"> </w:t>
      </w:r>
      <w:r w:rsidR="00906ADF" w:rsidRPr="00906ADF">
        <w:rPr>
          <w:szCs w:val="24"/>
        </w:rPr>
        <w:t xml:space="preserve">les horaires tels que fournis par les </w:t>
      </w:r>
      <w:r w:rsidR="0076361F">
        <w:rPr>
          <w:szCs w:val="24"/>
        </w:rPr>
        <w:t>jeux</w:t>
      </w:r>
      <w:r w:rsidR="00906ADF" w:rsidRPr="00906ADF">
        <w:rPr>
          <w:szCs w:val="24"/>
        </w:rPr>
        <w:t xml:space="preserve"> de données</w:t>
      </w:r>
      <w:r>
        <w:rPr>
          <w:szCs w:val="24"/>
        </w:rPr>
        <w:t>,</w:t>
      </w:r>
      <w:r w:rsidRPr="00906ADF">
        <w:rPr>
          <w:szCs w:val="24"/>
        </w:rPr>
        <w:t xml:space="preserve"> </w:t>
      </w:r>
      <w:r>
        <w:rPr>
          <w:szCs w:val="24"/>
        </w:rPr>
        <w:t>n</w:t>
      </w:r>
      <w:r w:rsidR="00906ADF" w:rsidRPr="00906ADF">
        <w:rPr>
          <w:szCs w:val="24"/>
        </w:rPr>
        <w:t>ous utilisons la fonction "</w:t>
      </w:r>
      <w:r w:rsidR="00906ADF" w:rsidRPr="0076361F">
        <w:rPr>
          <w:b/>
          <w:bCs/>
          <w:szCs w:val="24"/>
        </w:rPr>
        <w:t>unix_timestamp</w:t>
      </w:r>
      <w:r w:rsidR="00906ADF" w:rsidRPr="00906ADF">
        <w:rPr>
          <w:szCs w:val="24"/>
        </w:rPr>
        <w:t>" pour convertir en valeur numérique les horaires.</w:t>
      </w:r>
    </w:p>
    <w:p w14:paraId="380E1D48" w14:textId="77777777" w:rsidR="00906ADF" w:rsidRPr="00906ADF" w:rsidRDefault="00906ADF" w:rsidP="00906ADF">
      <w:pPr>
        <w:shd w:val="clear" w:color="auto" w:fill="FFFFFF"/>
        <w:spacing w:before="240" w:line="240" w:lineRule="auto"/>
        <w:jc w:val="both"/>
        <w:rPr>
          <w:szCs w:val="24"/>
        </w:rPr>
      </w:pPr>
      <w:r w:rsidRPr="00906ADF">
        <w:rPr>
          <w:szCs w:val="24"/>
        </w:rPr>
        <w:t xml:space="preserve">Par exemple, ici, on récupère </w:t>
      </w:r>
      <w:r w:rsidR="004A6338" w:rsidRPr="00906ADF">
        <w:rPr>
          <w:szCs w:val="24"/>
        </w:rPr>
        <w:t>pour chaque vol l</w:t>
      </w:r>
      <w:r w:rsidR="004A6338">
        <w:rPr>
          <w:szCs w:val="24"/>
        </w:rPr>
        <w:t>es</w:t>
      </w:r>
      <w:r w:rsidR="004A6338" w:rsidRPr="00906ADF">
        <w:rPr>
          <w:szCs w:val="24"/>
        </w:rPr>
        <w:t xml:space="preserve"> </w:t>
      </w:r>
      <w:r w:rsidRPr="00906ADF">
        <w:rPr>
          <w:szCs w:val="24"/>
        </w:rPr>
        <w:t>valeur</w:t>
      </w:r>
      <w:r w:rsidR="004A6338">
        <w:rPr>
          <w:szCs w:val="24"/>
        </w:rPr>
        <w:t>s</w:t>
      </w:r>
      <w:r w:rsidRPr="00906ADF">
        <w:rPr>
          <w:szCs w:val="24"/>
        </w:rPr>
        <w:t xml:space="preserve"> numérique</w:t>
      </w:r>
      <w:r w:rsidR="004A6338">
        <w:rPr>
          <w:szCs w:val="24"/>
        </w:rPr>
        <w:t>s</w:t>
      </w:r>
      <w:r w:rsidRPr="00906ADF">
        <w:rPr>
          <w:szCs w:val="24"/>
        </w:rPr>
        <w:t xml:space="preserve"> des horaires de décollage programmé</w:t>
      </w:r>
      <w:r w:rsidR="004A6338">
        <w:rPr>
          <w:szCs w:val="24"/>
        </w:rPr>
        <w:t>s et des</w:t>
      </w:r>
      <w:r w:rsidRPr="00906ADF">
        <w:rPr>
          <w:szCs w:val="24"/>
        </w:rPr>
        <w:t xml:space="preserve"> horaires d'atterrissage programmé</w:t>
      </w:r>
      <w:r w:rsidR="004A6338">
        <w:rPr>
          <w:szCs w:val="24"/>
        </w:rPr>
        <w:t>s</w:t>
      </w:r>
      <w:r w:rsidRPr="00906ADF">
        <w:rPr>
          <w:szCs w:val="24"/>
        </w:rPr>
        <w:t>.</w:t>
      </w:r>
    </w:p>
    <w:p w14:paraId="1086243B" w14:textId="77777777" w:rsidR="00906ADF" w:rsidRDefault="00906ADF"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906ADF" w:rsidRPr="00C66DE0" w14:paraId="1875F955" w14:textId="77777777" w:rsidTr="00906ADF">
        <w:tc>
          <w:tcPr>
            <w:tcW w:w="9629" w:type="dxa"/>
          </w:tcPr>
          <w:p w14:paraId="0528B372" w14:textId="77777777" w:rsidR="00906ADF" w:rsidRDefault="00906ADF" w:rsidP="006836F0">
            <w:pPr>
              <w:pStyle w:val="Contenu"/>
              <w:jc w:val="both"/>
              <w:rPr>
                <w:b w:val="0"/>
                <w:szCs w:val="24"/>
              </w:rPr>
            </w:pPr>
          </w:p>
          <w:p w14:paraId="0578BEE3" w14:textId="77777777" w:rsidR="00EE5F31" w:rsidRDefault="00EE5F31" w:rsidP="00EE5F31">
            <w:pPr>
              <w:pStyle w:val="Contenu"/>
              <w:rPr>
                <w:rFonts w:ascii="Courier New" w:eastAsia="Times New Roman" w:hAnsi="Courier New" w:cs="Courier New"/>
                <w:b w:val="0"/>
                <w:bCs/>
                <w:color w:val="000000"/>
                <w:sz w:val="21"/>
                <w:szCs w:val="21"/>
                <w:lang w:eastAsia="fr-FR" w:bidi="ks-Deva"/>
              </w:rPr>
            </w:pPr>
            <w:r w:rsidRPr="00EE5F31">
              <w:rPr>
                <w:rFonts w:ascii="Courier New" w:eastAsia="Times New Roman" w:hAnsi="Courier New" w:cs="Courier New"/>
                <w:b w:val="0"/>
                <w:bCs/>
                <w:color w:val="000000"/>
                <w:sz w:val="21"/>
                <w:szCs w:val="21"/>
                <w:lang w:eastAsia="fr-FR" w:bidi="ks-Deva"/>
              </w:rPr>
              <w:t>import spark.sqlContext.implicits._</w:t>
            </w:r>
          </w:p>
          <w:p w14:paraId="043FACDC" w14:textId="77777777" w:rsidR="006165BC" w:rsidRDefault="006165BC" w:rsidP="00EE5F31">
            <w:pPr>
              <w:pStyle w:val="Contenu"/>
              <w:rPr>
                <w:rFonts w:ascii="Courier New" w:eastAsia="Times New Roman" w:hAnsi="Courier New" w:cs="Courier New"/>
                <w:b w:val="0"/>
                <w:bCs/>
                <w:color w:val="000000"/>
                <w:sz w:val="21"/>
                <w:szCs w:val="21"/>
                <w:lang w:eastAsia="fr-FR" w:bidi="ks-Deva"/>
              </w:rPr>
            </w:pPr>
            <w:r>
              <w:rPr>
                <w:rFonts w:ascii="Courier New" w:eastAsia="Times New Roman" w:hAnsi="Courier New" w:cs="Courier New"/>
                <w:b w:val="0"/>
                <w:bCs/>
                <w:color w:val="000000"/>
                <w:sz w:val="21"/>
                <w:szCs w:val="21"/>
                <w:lang w:eastAsia="fr-FR" w:bidi="ks-Deva"/>
              </w:rPr>
              <w:t>import org.apache.spark.sql.types._</w:t>
            </w:r>
          </w:p>
          <w:p w14:paraId="19D735B6" w14:textId="77777777" w:rsidR="006165BC" w:rsidRDefault="006165BC" w:rsidP="00EE5F31">
            <w:pPr>
              <w:pStyle w:val="Contenu"/>
              <w:rPr>
                <w:rFonts w:ascii="Courier New" w:eastAsia="Times New Roman" w:hAnsi="Courier New" w:cs="Courier New"/>
                <w:b w:val="0"/>
                <w:bCs/>
                <w:color w:val="000000"/>
                <w:sz w:val="21"/>
                <w:szCs w:val="21"/>
                <w:lang w:eastAsia="fr-FR" w:bidi="ks-Deva"/>
              </w:rPr>
            </w:pPr>
            <w:r>
              <w:rPr>
                <w:rFonts w:ascii="Courier New" w:eastAsia="Times New Roman" w:hAnsi="Courier New" w:cs="Courier New"/>
                <w:b w:val="0"/>
                <w:bCs/>
                <w:color w:val="000000"/>
                <w:sz w:val="21"/>
                <w:szCs w:val="21"/>
                <w:lang w:eastAsia="fr-FR" w:bidi="ks-Deva"/>
              </w:rPr>
              <w:t>import spark.sqlContext.implicits._</w:t>
            </w:r>
          </w:p>
          <w:p w14:paraId="70344D06" w14:textId="77777777" w:rsidR="00860912" w:rsidRDefault="00860912" w:rsidP="00EE5F31">
            <w:pPr>
              <w:pStyle w:val="Contenu"/>
              <w:rPr>
                <w:rFonts w:ascii="Courier New" w:eastAsia="Times New Roman" w:hAnsi="Courier New" w:cs="Courier New"/>
                <w:b w:val="0"/>
                <w:bCs/>
                <w:color w:val="000000"/>
                <w:sz w:val="21"/>
                <w:szCs w:val="21"/>
                <w:lang w:eastAsia="fr-FR" w:bidi="ks-Deva"/>
              </w:rPr>
            </w:pPr>
          </w:p>
          <w:p w14:paraId="217BCB14" w14:textId="77777777" w:rsidR="00860912" w:rsidRPr="00EE5F31" w:rsidRDefault="00860912" w:rsidP="00EE5F31">
            <w:pPr>
              <w:pStyle w:val="Contenu"/>
              <w:rPr>
                <w:rFonts w:ascii="Courier New" w:eastAsia="Times New Roman" w:hAnsi="Courier New" w:cs="Courier New"/>
                <w:b w:val="0"/>
                <w:bCs/>
                <w:color w:val="000000"/>
                <w:sz w:val="21"/>
                <w:szCs w:val="21"/>
                <w:lang w:eastAsia="fr-FR" w:bidi="ks-Deva"/>
              </w:rPr>
            </w:pPr>
          </w:p>
          <w:p w14:paraId="252A8753" w14:textId="77777777" w:rsidR="00EE5F31" w:rsidRDefault="00860912" w:rsidP="00EE5F31">
            <w:pPr>
              <w:pStyle w:val="Contenu"/>
              <w:rPr>
                <w:rFonts w:ascii="Courier New" w:eastAsia="Times New Roman" w:hAnsi="Courier New" w:cs="Courier New"/>
                <w:b w:val="0"/>
                <w:bCs/>
                <w:color w:val="000000"/>
                <w:sz w:val="21"/>
                <w:szCs w:val="21"/>
                <w:lang w:eastAsia="fr-FR" w:bidi="ks-Deva"/>
              </w:rPr>
            </w:pPr>
            <w:r>
              <w:rPr>
                <w:rFonts w:ascii="Courier New" w:eastAsia="Times New Roman" w:hAnsi="Courier New" w:cs="Courier New"/>
                <w:b w:val="0"/>
                <w:bCs/>
                <w:color w:val="000000"/>
                <w:sz w:val="21"/>
                <w:szCs w:val="21"/>
                <w:lang w:eastAsia="fr-FR" w:bidi="ks-Deva"/>
              </w:rPr>
              <w:t>// sur les données vols</w:t>
            </w:r>
          </w:p>
          <w:p w14:paraId="6B963272" w14:textId="77777777" w:rsidR="00860912" w:rsidRDefault="00860912" w:rsidP="00EE5F31">
            <w:pPr>
              <w:pStyle w:val="Contenu"/>
              <w:rPr>
                <w:rFonts w:ascii="Courier New" w:eastAsia="Times New Roman" w:hAnsi="Courier New" w:cs="Courier New"/>
                <w:b w:val="0"/>
                <w:bCs/>
                <w:color w:val="000000"/>
                <w:sz w:val="21"/>
                <w:szCs w:val="21"/>
                <w:lang w:eastAsia="fr-FR" w:bidi="ks-Deva"/>
              </w:rPr>
            </w:pPr>
          </w:p>
          <w:p w14:paraId="7C1A4190" w14:textId="77777777" w:rsidR="006165BC" w:rsidRPr="006165BC" w:rsidRDefault="006165BC" w:rsidP="006165BC">
            <w:pPr>
              <w:pStyle w:val="Contenu"/>
              <w:rPr>
                <w:rFonts w:ascii="Courier New" w:eastAsia="Times New Roman" w:hAnsi="Courier New" w:cs="Courier New"/>
                <w:b w:val="0"/>
                <w:bCs/>
                <w:color w:val="000000"/>
                <w:sz w:val="21"/>
                <w:szCs w:val="21"/>
                <w:lang w:eastAsia="fr-FR" w:bidi="ks-Deva"/>
              </w:rPr>
            </w:pPr>
            <w:r w:rsidRPr="006165BC">
              <w:rPr>
                <w:rFonts w:ascii="Courier New" w:eastAsia="Times New Roman" w:hAnsi="Courier New" w:cs="Courier New"/>
                <w:b w:val="0"/>
                <w:bCs/>
                <w:color w:val="000000"/>
                <w:sz w:val="21"/>
                <w:szCs w:val="21"/>
                <w:lang w:eastAsia="fr-FR" w:bidi="ks-Deva"/>
              </w:rPr>
              <w:t>//Convert timestamp to unix timestamp</w:t>
            </w:r>
          </w:p>
          <w:p w14:paraId="16521EC9"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val df = FT.select(</w:t>
            </w:r>
          </w:p>
          <w:p w14:paraId="6773C707"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 xml:space="preserve">    $"Tsa",</w:t>
            </w:r>
          </w:p>
          <w:p w14:paraId="5FA758B8"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 xml:space="preserve">  unix_timestamp($"Tsa","yyyy-MM-dd HH:mm:ss").as("Tsa_unix"),</w:t>
            </w:r>
          </w:p>
          <w:p w14:paraId="32036A61"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 xml:space="preserve">  from_unixtime(unix_timestamp($"Tsa","yyyy-MM-dd HH:mm:ss")-12*3600).as("Tsa_12")</w:t>
            </w:r>
          </w:p>
          <w:p w14:paraId="4814D56B" w14:textId="77777777" w:rsidR="006165BC" w:rsidRPr="00895B84" w:rsidRDefault="006165BC" w:rsidP="006165BC">
            <w:pPr>
              <w:pStyle w:val="Contenu"/>
              <w:rPr>
                <w:rFonts w:ascii="Courier New" w:eastAsia="Times New Roman" w:hAnsi="Courier New" w:cs="Courier New"/>
                <w:b w:val="0"/>
                <w:bCs/>
                <w:color w:val="000000"/>
                <w:sz w:val="21"/>
                <w:szCs w:val="21"/>
                <w:lang w:val="en-US" w:eastAsia="fr-FR" w:bidi="ks-Deva"/>
              </w:rPr>
            </w:pPr>
            <w:r w:rsidRPr="00895B84">
              <w:rPr>
                <w:rFonts w:ascii="Courier New" w:eastAsia="Times New Roman" w:hAnsi="Courier New" w:cs="Courier New"/>
                <w:b w:val="0"/>
                <w:bCs/>
                <w:color w:val="000000"/>
                <w:sz w:val="21"/>
                <w:szCs w:val="21"/>
                <w:lang w:val="en-US" w:eastAsia="fr-FR" w:bidi="ks-Deva"/>
              </w:rPr>
              <w:t>)</w:t>
            </w:r>
          </w:p>
          <w:p w14:paraId="624C3CF7"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df.printSchema()</w:t>
            </w:r>
          </w:p>
          <w:p w14:paraId="21CBBA6E" w14:textId="77777777" w:rsidR="006165BC" w:rsidRPr="0010106C" w:rsidRDefault="006165BC" w:rsidP="006165BC">
            <w:pPr>
              <w:pStyle w:val="Contenu"/>
              <w:rPr>
                <w:rFonts w:ascii="Courier New" w:eastAsia="Times New Roman" w:hAnsi="Courier New" w:cs="Courier New"/>
                <w:b w:val="0"/>
                <w:bCs/>
                <w:color w:val="000000"/>
                <w:sz w:val="21"/>
                <w:szCs w:val="21"/>
                <w:lang w:val="en-US" w:eastAsia="fr-FR" w:bidi="ks-Deva"/>
              </w:rPr>
            </w:pPr>
            <w:r w:rsidRPr="0010106C">
              <w:rPr>
                <w:rFonts w:ascii="Courier New" w:eastAsia="Times New Roman" w:hAnsi="Courier New" w:cs="Courier New"/>
                <w:b w:val="0"/>
                <w:bCs/>
                <w:color w:val="000000"/>
                <w:sz w:val="21"/>
                <w:szCs w:val="21"/>
                <w:lang w:val="en-US" w:eastAsia="fr-FR" w:bidi="ks-Deva"/>
              </w:rPr>
              <w:t>df.show(false)</w:t>
            </w:r>
          </w:p>
          <w:p w14:paraId="1FBBDA9D" w14:textId="77777777" w:rsidR="006165BC" w:rsidRPr="0010106C" w:rsidRDefault="006165BC" w:rsidP="00EE5F31">
            <w:pPr>
              <w:pStyle w:val="Contenu"/>
              <w:rPr>
                <w:rFonts w:ascii="Courier New" w:eastAsia="Times New Roman" w:hAnsi="Courier New" w:cs="Courier New"/>
                <w:b w:val="0"/>
                <w:bCs/>
                <w:color w:val="000000"/>
                <w:sz w:val="21"/>
                <w:szCs w:val="21"/>
                <w:lang w:val="en-US" w:eastAsia="fr-FR" w:bidi="ks-Deva"/>
              </w:rPr>
            </w:pPr>
          </w:p>
          <w:p w14:paraId="04BE8BE9" w14:textId="77777777" w:rsidR="006165BC" w:rsidRPr="0010106C" w:rsidRDefault="006165BC" w:rsidP="00EE5F31">
            <w:pPr>
              <w:pStyle w:val="Contenu"/>
              <w:rPr>
                <w:rFonts w:ascii="Courier New" w:eastAsia="Times New Roman" w:hAnsi="Courier New" w:cs="Courier New"/>
                <w:b w:val="0"/>
                <w:bCs/>
                <w:color w:val="000000"/>
                <w:sz w:val="21"/>
                <w:szCs w:val="21"/>
                <w:lang w:val="en-US" w:eastAsia="fr-FR" w:bidi="ks-Deva"/>
              </w:rPr>
            </w:pPr>
          </w:p>
          <w:p w14:paraId="1D0A1914"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val data_f = FT.select(</w:t>
            </w:r>
          </w:p>
          <w:p w14:paraId="2770C6EB"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2C8BF71F"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$"ORIGIN",</w:t>
            </w:r>
          </w:p>
          <w:p w14:paraId="10941A42"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$"DEST",</w:t>
            </w:r>
          </w:p>
          <w:p w14:paraId="1CC02015"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119B91C2"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HH:mm:ss").as("Tsd_unix"),</w:t>
            </w:r>
          </w:p>
          <w:p w14:paraId="183387EF"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HH:mm:ss")-1*3600).as("Tsd_unix_1"),</w:t>
            </w:r>
          </w:p>
          <w:p w14:paraId="0BF2A81B"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HH:mm:ss")-2*3600).as("Tsd_unix_2"),</w:t>
            </w:r>
          </w:p>
          <w:p w14:paraId="7727C3D6"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HH:mm:ss")-3*3600).as("Tsd_unix_3"),</w:t>
            </w:r>
          </w:p>
          <w:p w14:paraId="4B90D324"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HH:mm:ss")-4*3600).as("Tsd_unix_4"),</w:t>
            </w:r>
          </w:p>
          <w:p w14:paraId="0E00E339"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HH:mm:ss")-5*3600).as("Tsd_unix_5"),</w:t>
            </w:r>
          </w:p>
          <w:p w14:paraId="5319BEB3"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HH:mm:ss")-6*3600).as("Tsd_unix_6"),</w:t>
            </w:r>
          </w:p>
          <w:p w14:paraId="1DB5AD53"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HH:mm:ss")-7*3600).as("Tsd_unix_7"),</w:t>
            </w:r>
          </w:p>
          <w:p w14:paraId="5DC709E4"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HH:mm:ss")-8*3600).as("Tsd_unix_8"),</w:t>
            </w:r>
          </w:p>
          <w:p w14:paraId="37D34745"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HH:mm:ss")-9*3600).as("Tsd_unix_9"),</w:t>
            </w:r>
          </w:p>
          <w:p w14:paraId="3F61FAEF"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HH:mm:ss")-10*3600).as("Tsd_unix_10"),</w:t>
            </w:r>
          </w:p>
          <w:p w14:paraId="2CE466A3"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HH:mm:ss")-11*3600).as("Tsd_unix_11"),</w:t>
            </w:r>
          </w:p>
          <w:p w14:paraId="51423D73"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(unix_timestamp($"Tsd","yyyy-MM-dd HH:mm:ss")-12*3600).as("Tsd_unix_12"),</w:t>
            </w:r>
          </w:p>
          <w:p w14:paraId="753C547E"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26825F4F"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unix_timestamp($"Tad","yyyy-MM-dd HH:mm:ss").as("Tad_unix"),</w:t>
            </w:r>
          </w:p>
          <w:p w14:paraId="728F2526"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78911FA2"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HH:mm:ss").as("Tsa_unix"),</w:t>
            </w:r>
          </w:p>
          <w:p w14:paraId="72777B5D"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HH:mm:ss")-1*3600).as("Tsa_unix_1"),</w:t>
            </w:r>
          </w:p>
          <w:p w14:paraId="6CC4A62E"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lastRenderedPageBreak/>
              <w:t xml:space="preserve">    (unix_timestamp($"Tsa","yyyy-MM-dd HH:mm:ss")-2*3600).as("Tsa_unix_2"),</w:t>
            </w:r>
          </w:p>
          <w:p w14:paraId="4F28153E"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HH:mm:ss")-3*3600).as("Tsa_unix_3"),</w:t>
            </w:r>
          </w:p>
          <w:p w14:paraId="4FC3BFF8"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HH:mm:ss")-4*3600).as("Tsa_unix_4"),</w:t>
            </w:r>
          </w:p>
          <w:p w14:paraId="23A85BC5"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HH:mm:ss")-5*3600).as("Tsa_unix_5"),</w:t>
            </w:r>
          </w:p>
          <w:p w14:paraId="0CD563C5"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HH:mm:ss")-6*3600).as("Tsa_unix_6"),</w:t>
            </w:r>
          </w:p>
          <w:p w14:paraId="71612FD1"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HH:mm:ss")-7*3600).as("Tsa_unix_7"),</w:t>
            </w:r>
          </w:p>
          <w:p w14:paraId="3874480F"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HH:mm:ss")-8*3600).as("Tsa_unix_8"),</w:t>
            </w:r>
          </w:p>
          <w:p w14:paraId="5FFD26E9"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HH:mm:ss")-9*3600).as("Tsa_unix_9"),</w:t>
            </w:r>
          </w:p>
          <w:p w14:paraId="0DCAB315"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HH:mm:ss")-10*3600).as("Tsa_unix_10"),</w:t>
            </w:r>
          </w:p>
          <w:p w14:paraId="3444D877"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HH:mm:ss")-1213600).as("Tsa_unix_11"),</w:t>
            </w:r>
          </w:p>
          <w:p w14:paraId="50310AAC"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(unix_timestamp($"Tsa","yyyy-MM-dd HH:mm:ss")-12*3600).as("Tsa_unix_12"),</w:t>
            </w:r>
          </w:p>
          <w:p w14:paraId="0473403B"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5473BF72"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unix_timestamp($"Taa","yyyy-MM-dd HH:mm:ss").as("Taa_unix"),</w:t>
            </w:r>
          </w:p>
          <w:p w14:paraId="7784521A" w14:textId="77777777" w:rsidR="00EE5F31" w:rsidRPr="006F2D69" w:rsidRDefault="00EE5F31" w:rsidP="00EE5F31">
            <w:pPr>
              <w:pStyle w:val="Contenu"/>
              <w:rPr>
                <w:rFonts w:ascii="Courier New" w:eastAsia="Times New Roman" w:hAnsi="Courier New" w:cs="Courier New"/>
                <w:b w:val="0"/>
                <w:bCs/>
                <w:color w:val="000000"/>
                <w:sz w:val="21"/>
                <w:szCs w:val="21"/>
                <w:lang w:val="en-US" w:eastAsia="fr-FR" w:bidi="ks-Deva"/>
              </w:rPr>
            </w:pPr>
          </w:p>
          <w:p w14:paraId="2A4E998C" w14:textId="77777777" w:rsidR="00906ADF" w:rsidRPr="00EE5F31" w:rsidRDefault="00EE5F31" w:rsidP="00EE5F31">
            <w:pPr>
              <w:pStyle w:val="Contenu"/>
              <w:rPr>
                <w:rFonts w:ascii="Courier New" w:eastAsia="Times New Roman" w:hAnsi="Courier New" w:cs="Courier New"/>
                <w:b w:val="0"/>
                <w:bCs/>
                <w:color w:val="000000"/>
                <w:sz w:val="21"/>
                <w:szCs w:val="21"/>
                <w:lang w:eastAsia="fr-FR" w:bidi="ks-Deva"/>
              </w:rPr>
            </w:pPr>
            <w:r w:rsidRPr="00EE5F31">
              <w:rPr>
                <w:rFonts w:ascii="Courier New" w:eastAsia="Times New Roman" w:hAnsi="Courier New" w:cs="Courier New"/>
                <w:b w:val="0"/>
                <w:bCs/>
                <w:color w:val="000000"/>
                <w:sz w:val="21"/>
                <w:szCs w:val="21"/>
                <w:lang w:eastAsia="fr-FR" w:bidi="ks-Deva"/>
              </w:rPr>
              <w:t>$"Th")</w:t>
            </w:r>
          </w:p>
          <w:p w14:paraId="24654B21" w14:textId="77777777" w:rsidR="00906ADF" w:rsidRDefault="00906ADF" w:rsidP="006836F0">
            <w:pPr>
              <w:pStyle w:val="Contenu"/>
              <w:jc w:val="both"/>
              <w:rPr>
                <w:b w:val="0"/>
                <w:szCs w:val="24"/>
              </w:rPr>
            </w:pPr>
          </w:p>
          <w:p w14:paraId="5CFFFE76" w14:textId="77777777" w:rsidR="00860912" w:rsidRPr="00860912" w:rsidRDefault="00860912" w:rsidP="00860912">
            <w:pPr>
              <w:pStyle w:val="Contenu"/>
              <w:rPr>
                <w:rFonts w:ascii="Courier New" w:eastAsia="Times New Roman" w:hAnsi="Courier New" w:cs="Courier New"/>
                <w:b w:val="0"/>
                <w:bCs/>
                <w:color w:val="000000"/>
                <w:sz w:val="21"/>
                <w:szCs w:val="21"/>
                <w:lang w:eastAsia="fr-FR" w:bidi="ks-Deva"/>
              </w:rPr>
            </w:pPr>
            <w:r w:rsidRPr="00860912">
              <w:rPr>
                <w:rFonts w:ascii="Courier New" w:eastAsia="Times New Roman" w:hAnsi="Courier New" w:cs="Courier New"/>
                <w:b w:val="0"/>
                <w:bCs/>
                <w:color w:val="000000"/>
                <w:sz w:val="21"/>
                <w:szCs w:val="21"/>
                <w:lang w:eastAsia="fr-FR" w:bidi="ks-Deva"/>
              </w:rPr>
              <w:t>// sur les données météo</w:t>
            </w:r>
          </w:p>
          <w:p w14:paraId="63D1EE06" w14:textId="77777777" w:rsidR="00860912" w:rsidRPr="00895B84" w:rsidRDefault="00860912" w:rsidP="00860912">
            <w:pPr>
              <w:pStyle w:val="Contenu"/>
              <w:rPr>
                <w:rFonts w:ascii="Courier New" w:eastAsia="Times New Roman" w:hAnsi="Courier New" w:cs="Courier New"/>
                <w:b w:val="0"/>
                <w:bCs/>
                <w:color w:val="000000"/>
                <w:sz w:val="21"/>
                <w:szCs w:val="21"/>
                <w:lang w:eastAsia="fr-FR" w:bidi="ks-Deva"/>
              </w:rPr>
            </w:pPr>
            <w:r w:rsidRPr="00895B84">
              <w:rPr>
                <w:rFonts w:ascii="Courier New" w:eastAsia="Times New Roman" w:hAnsi="Courier New" w:cs="Courier New"/>
                <w:b w:val="0"/>
                <w:bCs/>
                <w:color w:val="000000"/>
                <w:sz w:val="21"/>
                <w:szCs w:val="21"/>
                <w:lang w:eastAsia="fr-FR" w:bidi="ks-Deva"/>
              </w:rPr>
              <w:t>val data_w = OT.select(</w:t>
            </w:r>
          </w:p>
          <w:p w14:paraId="07A5515F" w14:textId="77777777" w:rsidR="00860912" w:rsidRPr="00895B84" w:rsidRDefault="00860912" w:rsidP="00860912">
            <w:pPr>
              <w:pStyle w:val="Contenu"/>
              <w:rPr>
                <w:rFonts w:ascii="Courier New" w:eastAsia="Times New Roman" w:hAnsi="Courier New" w:cs="Courier New"/>
                <w:b w:val="0"/>
                <w:bCs/>
                <w:color w:val="000000"/>
                <w:sz w:val="21"/>
                <w:szCs w:val="21"/>
                <w:lang w:eastAsia="fr-FR" w:bidi="ks-Deva"/>
              </w:rPr>
            </w:pPr>
          </w:p>
          <w:p w14:paraId="6C2F6048" w14:textId="77777777" w:rsidR="00860912" w:rsidRPr="00860912" w:rsidRDefault="00860912" w:rsidP="00860912">
            <w:pPr>
              <w:pStyle w:val="Contenu"/>
              <w:rPr>
                <w:rFonts w:ascii="Courier New" w:eastAsia="Times New Roman" w:hAnsi="Courier New" w:cs="Courier New"/>
                <w:b w:val="0"/>
                <w:bCs/>
                <w:color w:val="000000"/>
                <w:sz w:val="21"/>
                <w:szCs w:val="21"/>
                <w:lang w:eastAsia="fr-FR" w:bidi="ks-Deva"/>
              </w:rPr>
            </w:pPr>
            <w:r w:rsidRPr="00860912">
              <w:rPr>
                <w:rFonts w:ascii="Courier New" w:eastAsia="Times New Roman" w:hAnsi="Courier New" w:cs="Courier New"/>
                <w:b w:val="0"/>
                <w:bCs/>
                <w:color w:val="000000"/>
                <w:sz w:val="21"/>
                <w:szCs w:val="21"/>
                <w:lang w:eastAsia="fr-FR" w:bidi="ks-Deva"/>
              </w:rPr>
              <w:t>$"A",</w:t>
            </w:r>
          </w:p>
          <w:p w14:paraId="708DA1E4" w14:textId="77777777" w:rsidR="00860912" w:rsidRPr="00860912" w:rsidRDefault="00860912" w:rsidP="00860912">
            <w:pPr>
              <w:pStyle w:val="Contenu"/>
              <w:rPr>
                <w:rFonts w:ascii="Courier New" w:eastAsia="Times New Roman" w:hAnsi="Courier New" w:cs="Courier New"/>
                <w:b w:val="0"/>
                <w:bCs/>
                <w:color w:val="000000"/>
                <w:sz w:val="21"/>
                <w:szCs w:val="21"/>
                <w:lang w:eastAsia="fr-FR" w:bidi="ks-Deva"/>
              </w:rPr>
            </w:pPr>
            <w:r w:rsidRPr="00860912">
              <w:rPr>
                <w:rFonts w:ascii="Courier New" w:eastAsia="Times New Roman" w:hAnsi="Courier New" w:cs="Courier New"/>
                <w:b w:val="0"/>
                <w:bCs/>
                <w:color w:val="000000"/>
                <w:sz w:val="21"/>
                <w:szCs w:val="21"/>
                <w:lang w:eastAsia="fr-FR" w:bidi="ks-Deva"/>
              </w:rPr>
              <w:t xml:space="preserve">    unix_timestamp($"t0","yyyy-MM-dd HH:mm:ss").as("t0_unix"),</w:t>
            </w:r>
          </w:p>
          <w:p w14:paraId="04888BDD" w14:textId="77777777" w:rsidR="00860912" w:rsidRPr="00860912" w:rsidRDefault="00860912" w:rsidP="00860912">
            <w:pPr>
              <w:pStyle w:val="Contenu"/>
              <w:rPr>
                <w:rFonts w:ascii="Courier New" w:eastAsia="Times New Roman" w:hAnsi="Courier New" w:cs="Courier New"/>
                <w:b w:val="0"/>
                <w:bCs/>
                <w:color w:val="000000"/>
                <w:sz w:val="21"/>
                <w:szCs w:val="21"/>
                <w:lang w:eastAsia="fr-FR" w:bidi="ks-Deva"/>
              </w:rPr>
            </w:pPr>
            <w:r w:rsidRPr="00860912">
              <w:rPr>
                <w:rFonts w:ascii="Courier New" w:eastAsia="Times New Roman" w:hAnsi="Courier New" w:cs="Courier New"/>
                <w:b w:val="0"/>
                <w:bCs/>
                <w:color w:val="000000"/>
                <w:sz w:val="21"/>
                <w:szCs w:val="21"/>
                <w:lang w:eastAsia="fr-FR" w:bidi="ks-Deva"/>
              </w:rPr>
              <w:t xml:space="preserve">    $"t0",</w:t>
            </w:r>
          </w:p>
          <w:p w14:paraId="056A3D49"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$"H",</w:t>
            </w:r>
          </w:p>
          <w:p w14:paraId="57BDBC23"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$"Wd",</w:t>
            </w:r>
          </w:p>
          <w:p w14:paraId="24E76169"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$"Ws",</w:t>
            </w:r>
          </w:p>
          <w:p w14:paraId="5B90B2B0"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$"P",</w:t>
            </w:r>
          </w:p>
          <w:p w14:paraId="5923F6F5"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$"T6",</w:t>
            </w:r>
          </w:p>
          <w:p w14:paraId="53C5F9DB" w14:textId="77777777" w:rsidR="00860912" w:rsidRPr="00464612" w:rsidRDefault="00860912" w:rsidP="00860912">
            <w:pPr>
              <w:pStyle w:val="Contenu"/>
              <w:rPr>
                <w:rFonts w:ascii="Courier New" w:eastAsia="Times New Roman" w:hAnsi="Courier New" w:cs="Courier New"/>
                <w:b w:val="0"/>
                <w:bCs/>
                <w:color w:val="000000"/>
                <w:sz w:val="21"/>
                <w:szCs w:val="21"/>
                <w:lang w:val="en-US" w:eastAsia="fr-FR" w:bidi="ks-Deva"/>
              </w:rPr>
            </w:pPr>
            <w:r w:rsidRPr="00464612">
              <w:rPr>
                <w:rFonts w:ascii="Courier New" w:eastAsia="Times New Roman" w:hAnsi="Courier New" w:cs="Courier New"/>
                <w:b w:val="0"/>
                <w:bCs/>
                <w:color w:val="000000"/>
                <w:sz w:val="21"/>
                <w:szCs w:val="21"/>
                <w:lang w:val="en-US" w:eastAsia="fr-FR" w:bidi="ks-Deva"/>
              </w:rPr>
              <w:t>$"S",</w:t>
            </w:r>
          </w:p>
          <w:p w14:paraId="6D0F3321" w14:textId="77777777" w:rsidR="00860912" w:rsidRPr="00464612" w:rsidRDefault="00860912" w:rsidP="00860912">
            <w:pPr>
              <w:pStyle w:val="Contenu"/>
              <w:rPr>
                <w:rFonts w:ascii="Courier New" w:eastAsia="Times New Roman" w:hAnsi="Courier New" w:cs="Courier New"/>
                <w:b w:val="0"/>
                <w:bCs/>
                <w:color w:val="000000"/>
                <w:sz w:val="21"/>
                <w:szCs w:val="21"/>
                <w:lang w:val="en-US" w:eastAsia="fr-FR" w:bidi="ks-Deva"/>
              </w:rPr>
            </w:pPr>
            <w:r w:rsidRPr="00464612">
              <w:rPr>
                <w:rFonts w:ascii="Courier New" w:eastAsia="Times New Roman" w:hAnsi="Courier New" w:cs="Courier New"/>
                <w:b w:val="0"/>
                <w:bCs/>
                <w:color w:val="000000"/>
                <w:sz w:val="21"/>
                <w:szCs w:val="21"/>
                <w:lang w:val="en-US" w:eastAsia="fr-FR" w:bidi="ks-Deva"/>
              </w:rPr>
              <w:t xml:space="preserve">    $"D",</w:t>
            </w:r>
          </w:p>
          <w:p w14:paraId="7B295A64" w14:textId="77777777" w:rsidR="00860912" w:rsidRPr="00464612" w:rsidRDefault="00860912" w:rsidP="00860912">
            <w:pPr>
              <w:pStyle w:val="Contenu"/>
              <w:rPr>
                <w:rFonts w:ascii="Courier New" w:eastAsia="Times New Roman" w:hAnsi="Courier New" w:cs="Courier New"/>
                <w:b w:val="0"/>
                <w:bCs/>
                <w:color w:val="000000"/>
                <w:sz w:val="21"/>
                <w:szCs w:val="21"/>
                <w:lang w:val="en-US" w:eastAsia="fr-FR" w:bidi="ks-Deva"/>
              </w:rPr>
            </w:pPr>
            <w:r w:rsidRPr="00464612">
              <w:rPr>
                <w:rFonts w:ascii="Courier New" w:eastAsia="Times New Roman" w:hAnsi="Courier New" w:cs="Courier New"/>
                <w:b w:val="0"/>
                <w:bCs/>
                <w:color w:val="000000"/>
                <w:sz w:val="21"/>
                <w:szCs w:val="21"/>
                <w:lang w:val="en-US" w:eastAsia="fr-FR" w:bidi="ks-Deva"/>
              </w:rPr>
              <w:t xml:space="preserve">    $"V")</w:t>
            </w:r>
          </w:p>
          <w:p w14:paraId="7C7DB39F"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p>
          <w:p w14:paraId="7D60E05B" w14:textId="77777777" w:rsidR="00860912" w:rsidRPr="002341EA" w:rsidRDefault="00860912" w:rsidP="00860912">
            <w:pPr>
              <w:pStyle w:val="Contenu"/>
              <w:rPr>
                <w:rFonts w:ascii="Courier New" w:eastAsia="Times New Roman" w:hAnsi="Courier New" w:cs="Courier New"/>
                <w:b w:val="0"/>
                <w:bCs/>
                <w:color w:val="000000"/>
                <w:sz w:val="21"/>
                <w:szCs w:val="21"/>
                <w:lang w:eastAsia="fr-FR" w:bidi="ks-Deva"/>
              </w:rPr>
            </w:pPr>
            <w:r w:rsidRPr="002341EA">
              <w:rPr>
                <w:rFonts w:ascii="Courier New" w:eastAsia="Times New Roman" w:hAnsi="Courier New" w:cs="Courier New"/>
                <w:b w:val="0"/>
                <w:bCs/>
                <w:color w:val="000000"/>
                <w:sz w:val="21"/>
                <w:szCs w:val="21"/>
                <w:lang w:eastAsia="fr-FR" w:bidi="ks-Deva"/>
              </w:rPr>
              <w:t>//data_w.printSchema()</w:t>
            </w:r>
          </w:p>
          <w:p w14:paraId="088BFE2B" w14:textId="77777777" w:rsidR="00860912" w:rsidRPr="002341EA" w:rsidRDefault="00860912" w:rsidP="00860912">
            <w:pPr>
              <w:pStyle w:val="Contenu"/>
              <w:rPr>
                <w:rFonts w:ascii="Courier New" w:eastAsia="Times New Roman" w:hAnsi="Courier New" w:cs="Courier New"/>
                <w:b w:val="0"/>
                <w:bCs/>
                <w:color w:val="000000"/>
                <w:sz w:val="21"/>
                <w:szCs w:val="21"/>
                <w:lang w:eastAsia="fr-FR" w:bidi="ks-Deva"/>
              </w:rPr>
            </w:pPr>
          </w:p>
          <w:p w14:paraId="7DA27BE1" w14:textId="77777777" w:rsidR="00860912" w:rsidRDefault="00860912" w:rsidP="00860912">
            <w:pPr>
              <w:pStyle w:val="Contenu"/>
              <w:rPr>
                <w:rFonts w:ascii="Courier New" w:eastAsia="Times New Roman" w:hAnsi="Courier New" w:cs="Courier New"/>
                <w:b w:val="0"/>
                <w:bCs/>
                <w:color w:val="000000"/>
                <w:sz w:val="21"/>
                <w:szCs w:val="21"/>
                <w:lang w:eastAsia="fr-FR" w:bidi="ks-Deva"/>
              </w:rPr>
            </w:pPr>
            <w:r>
              <w:rPr>
                <w:rFonts w:ascii="Courier New" w:eastAsia="Times New Roman" w:hAnsi="Courier New" w:cs="Courier New"/>
                <w:b w:val="0"/>
                <w:bCs/>
                <w:color w:val="000000"/>
                <w:sz w:val="21"/>
                <w:szCs w:val="21"/>
                <w:lang w:eastAsia="fr-FR" w:bidi="ks-Deva"/>
              </w:rPr>
              <w:t xml:space="preserve">// sur les données météo, </w:t>
            </w:r>
          </w:p>
          <w:p w14:paraId="5D7752C9" w14:textId="77777777" w:rsidR="00860912" w:rsidRDefault="00860912" w:rsidP="00860912">
            <w:pPr>
              <w:pStyle w:val="Contenu"/>
              <w:rPr>
                <w:rFonts w:ascii="Courier New" w:eastAsia="Times New Roman" w:hAnsi="Courier New" w:cs="Courier New"/>
                <w:b w:val="0"/>
                <w:bCs/>
                <w:color w:val="000000"/>
                <w:sz w:val="21"/>
                <w:szCs w:val="21"/>
                <w:lang w:eastAsia="fr-FR" w:bidi="ks-Deva"/>
              </w:rPr>
            </w:pPr>
            <w:r>
              <w:rPr>
                <w:rFonts w:ascii="Courier New" w:eastAsia="Times New Roman" w:hAnsi="Courier New" w:cs="Courier New"/>
                <w:b w:val="0"/>
                <w:bCs/>
                <w:color w:val="000000"/>
                <w:sz w:val="21"/>
                <w:szCs w:val="21"/>
                <w:lang w:eastAsia="fr-FR" w:bidi="ks-Deva"/>
              </w:rPr>
              <w:t>// on met les observations météorologiques dans un tuple</w:t>
            </w:r>
          </w:p>
          <w:p w14:paraId="45AFC029"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val data_weather = data_w.select(</w:t>
            </w:r>
          </w:p>
          <w:p w14:paraId="026BC841"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$"A",</w:t>
            </w:r>
          </w:p>
          <w:p w14:paraId="7BEE138A"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$"t0",</w:t>
            </w:r>
          </w:p>
          <w:p w14:paraId="7770A299"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$"t0_unix",</w:t>
            </w:r>
          </w:p>
          <w:p w14:paraId="371AB61A"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array($"t0_unix",$"H",$"Wd",$"Ws",$"P",$"T6</w:t>
            </w:r>
            <w:r w:rsidRPr="00464612">
              <w:rPr>
                <w:rFonts w:ascii="Courier New" w:eastAsia="Times New Roman" w:hAnsi="Courier New" w:cs="Courier New"/>
                <w:b w:val="0"/>
                <w:color w:val="000000"/>
                <w:sz w:val="21"/>
                <w:szCs w:val="21"/>
                <w:lang w:val="en-US" w:eastAsia="fr-FR" w:bidi="ks-Deva"/>
              </w:rPr>
              <w:t>",$"</w:t>
            </w:r>
            <w:r w:rsidR="00464612" w:rsidRPr="00464612">
              <w:rPr>
                <w:rFonts w:ascii="Courier New" w:eastAsia="Times New Roman" w:hAnsi="Courier New" w:cs="Courier New"/>
                <w:b w:val="0"/>
                <w:color w:val="000000"/>
                <w:sz w:val="21"/>
                <w:szCs w:val="21"/>
                <w:lang w:val="en-US" w:eastAsia="fr-FR" w:bidi="ks-Deva"/>
              </w:rPr>
              <w:t>S",$"</w:t>
            </w:r>
            <w:r w:rsidRPr="00464612">
              <w:rPr>
                <w:rFonts w:ascii="Courier New" w:eastAsia="Times New Roman" w:hAnsi="Courier New" w:cs="Courier New"/>
                <w:b w:val="0"/>
                <w:color w:val="000000"/>
                <w:sz w:val="21"/>
                <w:szCs w:val="21"/>
                <w:lang w:val="en-US" w:eastAsia="fr-FR" w:bidi="ks-Deva"/>
              </w:rPr>
              <w:t>D",$"</w:t>
            </w:r>
            <w:r w:rsidRPr="006F2D69">
              <w:rPr>
                <w:rFonts w:ascii="Courier New" w:eastAsia="Times New Roman" w:hAnsi="Courier New" w:cs="Courier New"/>
                <w:b w:val="0"/>
                <w:color w:val="000000"/>
                <w:sz w:val="21"/>
                <w:szCs w:val="21"/>
                <w:lang w:val="en-US" w:eastAsia="fr-FR" w:bidi="ks-Deva"/>
              </w:rPr>
              <w:t>V").as("weatherInfo")</w:t>
            </w:r>
          </w:p>
          <w:p w14:paraId="16C8DA4A"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w:t>
            </w:r>
          </w:p>
          <w:p w14:paraId="326B105E" w14:textId="77777777" w:rsidR="00860912" w:rsidRPr="006F2D69" w:rsidRDefault="00860912" w:rsidP="00860912">
            <w:pPr>
              <w:pStyle w:val="Contenu"/>
              <w:rPr>
                <w:rFonts w:ascii="Courier New" w:eastAsia="Times New Roman" w:hAnsi="Courier New" w:cs="Courier New"/>
                <w:b w:val="0"/>
                <w:color w:val="000000"/>
                <w:sz w:val="21"/>
                <w:szCs w:val="21"/>
                <w:lang w:val="en-US" w:eastAsia="fr-FR" w:bidi="ks-Deva"/>
              </w:rPr>
            </w:pPr>
          </w:p>
          <w:p w14:paraId="505FA490"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//data_weather.printSchema()</w:t>
            </w:r>
          </w:p>
          <w:p w14:paraId="00390DEB" w14:textId="77777777" w:rsidR="00860912" w:rsidRPr="006F2D69" w:rsidRDefault="00860912" w:rsidP="00860912">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lastRenderedPageBreak/>
              <w:t>//</w:t>
            </w:r>
            <w:r w:rsidRPr="006F2D69">
              <w:rPr>
                <w:rFonts w:ascii="Courier New" w:eastAsia="Times New Roman" w:hAnsi="Courier New" w:cs="Courier New"/>
                <w:b w:val="0"/>
                <w:color w:val="000000"/>
                <w:sz w:val="21"/>
                <w:szCs w:val="21"/>
                <w:lang w:val="en-US" w:eastAsia="fr-FR" w:bidi="ks-Deva"/>
              </w:rPr>
              <w:t>data_weather.show(5)</w:t>
            </w:r>
          </w:p>
          <w:p w14:paraId="27D7AF8A" w14:textId="77777777" w:rsidR="00860912" w:rsidRPr="006F2D69" w:rsidRDefault="00860912" w:rsidP="006836F0">
            <w:pPr>
              <w:pStyle w:val="Contenu"/>
              <w:jc w:val="both"/>
              <w:rPr>
                <w:b w:val="0"/>
                <w:szCs w:val="24"/>
                <w:lang w:val="en-US"/>
              </w:rPr>
            </w:pPr>
          </w:p>
        </w:tc>
      </w:tr>
    </w:tbl>
    <w:p w14:paraId="00EAFC96" w14:textId="77777777" w:rsidR="00C10397" w:rsidRPr="006F2D69" w:rsidRDefault="00C10397" w:rsidP="006836F0">
      <w:pPr>
        <w:pStyle w:val="Contenu"/>
        <w:jc w:val="both"/>
        <w:rPr>
          <w:b w:val="0"/>
          <w:szCs w:val="24"/>
          <w:lang w:val="en-US"/>
        </w:rPr>
      </w:pPr>
    </w:p>
    <w:p w14:paraId="51E8BDA3" w14:textId="77777777" w:rsidR="00EE5F31" w:rsidRPr="00F07B93" w:rsidRDefault="00EE5F31" w:rsidP="00F07B93">
      <w:pPr>
        <w:shd w:val="clear" w:color="auto" w:fill="FFFFFF"/>
        <w:spacing w:line="240" w:lineRule="auto"/>
        <w:jc w:val="both"/>
        <w:rPr>
          <w:szCs w:val="24"/>
        </w:rPr>
      </w:pPr>
      <w:r w:rsidRPr="00F07B93">
        <w:rPr>
          <w:szCs w:val="24"/>
        </w:rPr>
        <w:t>Nous faisons une petite vérification sur le calcul de l’horaire -12h</w:t>
      </w:r>
      <w:r w:rsidR="00BA4B16" w:rsidRPr="00F07B93">
        <w:rPr>
          <w:szCs w:val="24"/>
        </w:rPr>
        <w:t xml:space="preserve">. Nous portons une attention toute particulière sur le passage de la journée (minuit) </w:t>
      </w:r>
      <w:r w:rsidR="00BA4B16" w:rsidRPr="00F07B93">
        <w:rPr>
          <w:rFonts w:ascii="Wingdings" w:eastAsia="Wingdings" w:hAnsi="Wingdings" w:cs="Wingdings"/>
          <w:szCs w:val="24"/>
        </w:rPr>
        <w:t></w:t>
      </w:r>
      <w:r w:rsidR="00BA4B16" w:rsidRPr="00F07B93">
        <w:rPr>
          <w:szCs w:val="24"/>
        </w:rPr>
        <w:t xml:space="preserve"> cela semble bien fonctionner.</w:t>
      </w:r>
    </w:p>
    <w:p w14:paraId="68C00A6D" w14:textId="77777777" w:rsidR="00EE5F31" w:rsidRDefault="00EE5F31"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EE5F31" w:rsidRPr="00FB62B9" w14:paraId="7F1CB0FD" w14:textId="77777777" w:rsidTr="00EE5F31">
        <w:tc>
          <w:tcPr>
            <w:tcW w:w="9629" w:type="dxa"/>
          </w:tcPr>
          <w:p w14:paraId="2A5CF8B3" w14:textId="77777777" w:rsidR="00EE5F31" w:rsidRDefault="00EE5F31" w:rsidP="006836F0">
            <w:pPr>
              <w:pStyle w:val="Contenu"/>
              <w:jc w:val="both"/>
              <w:rPr>
                <w:b w:val="0"/>
                <w:szCs w:val="24"/>
              </w:rPr>
            </w:pPr>
          </w:p>
          <w:p w14:paraId="4BBDC398"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val df = FT.select(</w:t>
            </w:r>
          </w:p>
          <w:p w14:paraId="4A056C85"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$"Tsd",</w:t>
            </w:r>
          </w:p>
          <w:p w14:paraId="4D20FD09"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unix_timestamp($"Tsd","yyyy-MM-dd HH:mm:ss").as("Tsd_unix"),</w:t>
            </w:r>
          </w:p>
          <w:p w14:paraId="0598307E"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 xml:space="preserve">  from_unixtime(unix_timestamp($"Tsd","yyyy-MM-dd HH:mm:ss")-12*3600).as("Tsd_12")</w:t>
            </w:r>
          </w:p>
          <w:p w14:paraId="3A890CAB"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color w:val="000000"/>
                <w:sz w:val="21"/>
                <w:szCs w:val="21"/>
                <w:lang w:val="en-US" w:eastAsia="fr-FR" w:bidi="ks-Deva"/>
              </w:rPr>
              <w:t>)</w:t>
            </w:r>
          </w:p>
          <w:p w14:paraId="36B7CD1F"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p>
          <w:p w14:paraId="4444DF4D" w14:textId="77777777" w:rsidR="00BA4B16" w:rsidRPr="006F2D69" w:rsidRDefault="00BA4B16" w:rsidP="00BA4B16">
            <w:pPr>
              <w:pStyle w:val="Contenu"/>
              <w:rPr>
                <w:rFonts w:ascii="Courier New" w:eastAsia="Times New Roman" w:hAnsi="Courier New" w:cs="Courier New"/>
                <w:b w:val="0"/>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w:t>
            </w:r>
            <w:r w:rsidRPr="006F2D69">
              <w:rPr>
                <w:rFonts w:ascii="Courier New" w:eastAsia="Times New Roman" w:hAnsi="Courier New" w:cs="Courier New"/>
                <w:b w:val="0"/>
                <w:color w:val="000000"/>
                <w:sz w:val="21"/>
                <w:szCs w:val="21"/>
                <w:lang w:val="en-US" w:eastAsia="fr-FR" w:bidi="ks-Deva"/>
              </w:rPr>
              <w:t>df.printSchema()</w:t>
            </w:r>
          </w:p>
          <w:p w14:paraId="213759ED" w14:textId="77777777" w:rsidR="00EE5F31" w:rsidRPr="006F2D69" w:rsidRDefault="00BA4B16" w:rsidP="00BA4B16">
            <w:pPr>
              <w:pStyle w:val="Contenu"/>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w:t>
            </w:r>
            <w:r w:rsidRPr="006F2D69">
              <w:rPr>
                <w:rFonts w:ascii="Courier New" w:eastAsia="Times New Roman" w:hAnsi="Courier New" w:cs="Courier New"/>
                <w:b w:val="0"/>
                <w:color w:val="000000"/>
                <w:sz w:val="21"/>
                <w:szCs w:val="21"/>
                <w:lang w:val="en-US" w:eastAsia="fr-FR" w:bidi="ks-Deva"/>
              </w:rPr>
              <w:t>df.show(false)</w:t>
            </w:r>
          </w:p>
          <w:p w14:paraId="6381A17A" w14:textId="77777777" w:rsidR="00EE5F31" w:rsidRPr="006F2D69" w:rsidRDefault="00EE5F31" w:rsidP="006836F0">
            <w:pPr>
              <w:pStyle w:val="Contenu"/>
              <w:jc w:val="both"/>
              <w:rPr>
                <w:b w:val="0"/>
                <w:szCs w:val="24"/>
                <w:lang w:val="en-US"/>
              </w:rPr>
            </w:pPr>
          </w:p>
        </w:tc>
      </w:tr>
    </w:tbl>
    <w:p w14:paraId="0ABEDACA" w14:textId="77777777" w:rsidR="00EE5F31" w:rsidRPr="006F2D69" w:rsidRDefault="00EE5F31" w:rsidP="006836F0">
      <w:pPr>
        <w:pStyle w:val="Contenu"/>
        <w:jc w:val="both"/>
        <w:rPr>
          <w:b w:val="0"/>
          <w:szCs w:val="24"/>
          <w:lang w:val="en-US"/>
        </w:rPr>
      </w:pPr>
    </w:p>
    <w:p w14:paraId="56DC3B0B" w14:textId="77777777" w:rsidR="00A63845" w:rsidRDefault="00A63845" w:rsidP="00C6363E">
      <w:pPr>
        <w:pStyle w:val="Contenu"/>
        <w:numPr>
          <w:ilvl w:val="1"/>
          <w:numId w:val="14"/>
        </w:numPr>
        <w:jc w:val="both"/>
        <w:rPr>
          <w:b w:val="0"/>
          <w:szCs w:val="24"/>
        </w:rPr>
      </w:pPr>
      <w:r>
        <w:rPr>
          <w:b w:val="0"/>
          <w:szCs w:val="24"/>
        </w:rPr>
        <w:t>Création des clefs de jointure</w:t>
      </w:r>
    </w:p>
    <w:p w14:paraId="59D1EFA8" w14:textId="77777777" w:rsidR="00A63845" w:rsidRPr="00F07B93" w:rsidRDefault="00A63845" w:rsidP="00F07B93">
      <w:pPr>
        <w:shd w:val="clear" w:color="auto" w:fill="FFFFFF"/>
        <w:spacing w:line="240" w:lineRule="auto"/>
        <w:jc w:val="both"/>
        <w:rPr>
          <w:szCs w:val="24"/>
        </w:rPr>
      </w:pPr>
    </w:p>
    <w:p w14:paraId="65E3F7FD" w14:textId="77777777" w:rsidR="00F07B93" w:rsidRPr="00F07B93" w:rsidRDefault="00F24663" w:rsidP="00F07B93">
      <w:pPr>
        <w:shd w:val="clear" w:color="auto" w:fill="FFFFFF"/>
        <w:spacing w:line="240" w:lineRule="auto"/>
        <w:jc w:val="both"/>
        <w:rPr>
          <w:szCs w:val="24"/>
        </w:rPr>
      </w:pPr>
      <w:r>
        <w:rPr>
          <w:szCs w:val="24"/>
        </w:rPr>
        <w:t xml:space="preserve">Afin de </w:t>
      </w:r>
      <w:r w:rsidR="00F07B93" w:rsidRPr="00F07B93">
        <w:rPr>
          <w:szCs w:val="24"/>
        </w:rPr>
        <w:t>préparer la jointure entre les données de vols et les observations météorologiques, nous créons les clefs suivantes :</w:t>
      </w:r>
    </w:p>
    <w:p w14:paraId="75AD9DB1" w14:textId="77777777" w:rsidR="00F07B93" w:rsidRPr="00F07B93" w:rsidRDefault="00E3198D" w:rsidP="00C6363E">
      <w:pPr>
        <w:pStyle w:val="Contenu"/>
        <w:numPr>
          <w:ilvl w:val="0"/>
          <w:numId w:val="16"/>
        </w:numPr>
        <w:jc w:val="both"/>
        <w:rPr>
          <w:b w:val="0"/>
          <w:szCs w:val="24"/>
        </w:rPr>
      </w:pPr>
      <w:r w:rsidRPr="00F07B93">
        <w:rPr>
          <w:b w:val="0"/>
          <w:szCs w:val="24"/>
        </w:rPr>
        <w:t>Origine</w:t>
      </w:r>
      <w:r w:rsidR="00F07B93" w:rsidRPr="00F07B93">
        <w:rPr>
          <w:b w:val="0"/>
          <w:szCs w:val="24"/>
        </w:rPr>
        <w:t xml:space="preserve"> + horaire programmé de décollage</w:t>
      </w:r>
      <w:r w:rsidR="00B23A44" w:rsidRPr="00B23A44">
        <w:rPr>
          <w:rFonts w:ascii="Wingdings" w:eastAsia="Wingdings" w:hAnsi="Wingdings" w:cs="Wingdings"/>
          <w:b w:val="0"/>
          <w:szCs w:val="24"/>
        </w:rPr>
        <w:t></w:t>
      </w:r>
      <w:r w:rsidR="00B23A44">
        <w:rPr>
          <w:b w:val="0"/>
          <w:szCs w:val="24"/>
        </w:rPr>
        <w:t xml:space="preserve"> originK</w:t>
      </w:r>
    </w:p>
    <w:p w14:paraId="20878803" w14:textId="77777777" w:rsidR="00F07B93" w:rsidRPr="00F07B93" w:rsidRDefault="00E3198D" w:rsidP="00C6363E">
      <w:pPr>
        <w:pStyle w:val="Contenu"/>
        <w:numPr>
          <w:ilvl w:val="0"/>
          <w:numId w:val="16"/>
        </w:numPr>
        <w:jc w:val="both"/>
        <w:rPr>
          <w:b w:val="0"/>
          <w:szCs w:val="24"/>
        </w:rPr>
      </w:pPr>
      <w:r w:rsidRPr="00F07B93">
        <w:rPr>
          <w:b w:val="0"/>
          <w:szCs w:val="24"/>
        </w:rPr>
        <w:t>Destination</w:t>
      </w:r>
      <w:r w:rsidR="00F07B93" w:rsidRPr="00F07B93">
        <w:rPr>
          <w:b w:val="0"/>
          <w:szCs w:val="24"/>
        </w:rPr>
        <w:t xml:space="preserve"> + horaire programmé d'atterrissage</w:t>
      </w:r>
      <w:r w:rsidR="00B23A44" w:rsidRPr="00B23A44">
        <w:rPr>
          <w:rFonts w:ascii="Wingdings" w:eastAsia="Wingdings" w:hAnsi="Wingdings" w:cs="Wingdings"/>
          <w:b w:val="0"/>
          <w:szCs w:val="24"/>
        </w:rPr>
        <w:t></w:t>
      </w:r>
      <w:r w:rsidR="00B23A44">
        <w:rPr>
          <w:b w:val="0"/>
          <w:szCs w:val="24"/>
        </w:rPr>
        <w:t xml:space="preserve"> destK</w:t>
      </w:r>
    </w:p>
    <w:p w14:paraId="0A79A68C" w14:textId="77777777" w:rsidR="00F07B93" w:rsidRDefault="00F07B93"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F07B93" w:rsidRPr="00FB62B9" w14:paraId="5D742976" w14:textId="77777777" w:rsidTr="00F07B93">
        <w:tc>
          <w:tcPr>
            <w:tcW w:w="9629" w:type="dxa"/>
          </w:tcPr>
          <w:p w14:paraId="77F6F8F6" w14:textId="77777777" w:rsidR="00F07B93" w:rsidRPr="00F07B93" w:rsidRDefault="00F07B93" w:rsidP="006836F0">
            <w:pPr>
              <w:pStyle w:val="Contenu"/>
              <w:jc w:val="both"/>
              <w:rPr>
                <w:rFonts w:ascii="Courier New" w:eastAsia="Times New Roman" w:hAnsi="Courier New" w:cs="Courier New"/>
                <w:b w:val="0"/>
                <w:bCs/>
                <w:color w:val="000000"/>
                <w:sz w:val="21"/>
                <w:szCs w:val="21"/>
                <w:lang w:eastAsia="fr-FR" w:bidi="ks-Deva"/>
              </w:rPr>
            </w:pPr>
          </w:p>
          <w:p w14:paraId="58B9E6BC"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val data_flights = data_f.select(</w:t>
            </w:r>
          </w:p>
          <w:p w14:paraId="6ED58D64"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119E200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$"ORIGIN",</w:t>
            </w:r>
          </w:p>
          <w:p w14:paraId="7A3F7931"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$"DEST",</w:t>
            </w:r>
          </w:p>
          <w:p w14:paraId="70194608"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14A09D3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concat($"ORIGIN",$"Tsd_unix").as("originK"),</w:t>
            </w:r>
          </w:p>
          <w:p w14:paraId="70BC07A4"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concat($"DEST",$"Tsa_unix").as("destK"),</w:t>
            </w:r>
          </w:p>
          <w:p w14:paraId="787E1569"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180860A5"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w:t>
            </w:r>
          </w:p>
          <w:p w14:paraId="14706B64"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$"Tsd_unix_1",</w:t>
            </w:r>
          </w:p>
          <w:p w14:paraId="37D49FD0"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$"Tsd_unix_2",</w:t>
            </w:r>
          </w:p>
          <w:p w14:paraId="7303C926"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$"Tsd_unix_3",</w:t>
            </w:r>
          </w:p>
          <w:p w14:paraId="7348A7CB"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$"Tsd_unix_4",</w:t>
            </w:r>
          </w:p>
          <w:p w14:paraId="455A13A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$"Tsd_unix_5",</w:t>
            </w:r>
          </w:p>
          <w:p w14:paraId="2BB0BFB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$"Tsd_unix_6",</w:t>
            </w:r>
          </w:p>
          <w:p w14:paraId="36B7A559"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$"Tsd_unix_7",</w:t>
            </w:r>
          </w:p>
          <w:p w14:paraId="3E4F2751"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$"Tsd_unix_8",</w:t>
            </w:r>
          </w:p>
          <w:p w14:paraId="7DA41C0C"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$"Tsd_unix_9",</w:t>
            </w:r>
          </w:p>
          <w:p w14:paraId="1BD4FF75"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$"Tsd_unix_10",</w:t>
            </w:r>
          </w:p>
          <w:p w14:paraId="5558F229"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$"Tsd_unix_11",</w:t>
            </w:r>
          </w:p>
          <w:p w14:paraId="504EF3BF"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lastRenderedPageBreak/>
              <w:t>$"Tsd_unix_12",</w:t>
            </w:r>
          </w:p>
          <w:p w14:paraId="7FE9D2F4"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p>
          <w:p w14:paraId="484EE269"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$"Tad_unix",</w:t>
            </w:r>
          </w:p>
          <w:p w14:paraId="1550B515"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p>
          <w:p w14:paraId="543F9F6C"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w:t>
            </w:r>
          </w:p>
          <w:p w14:paraId="27D3E64D"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$"Tsa_unix_1",</w:t>
            </w:r>
          </w:p>
          <w:p w14:paraId="0736D950"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$"Tsa_unix_2",</w:t>
            </w:r>
          </w:p>
          <w:p w14:paraId="5E3B9486"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$"Tsa_unix_3",</w:t>
            </w:r>
          </w:p>
          <w:p w14:paraId="2EBDB6F1"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$"Tsa_unix_4",</w:t>
            </w:r>
          </w:p>
          <w:p w14:paraId="3F20025C"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$"Tsa_unix_5",</w:t>
            </w:r>
          </w:p>
          <w:p w14:paraId="4A074FD9"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$"Tsa_unix_6",</w:t>
            </w:r>
          </w:p>
          <w:p w14:paraId="158F1C2A"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$"Tsa_unix_7",</w:t>
            </w:r>
          </w:p>
          <w:p w14:paraId="2E38330D"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$"Tsa_unix_8",</w:t>
            </w:r>
          </w:p>
          <w:p w14:paraId="3D0B519D"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$"Tsa_unix_9",</w:t>
            </w:r>
          </w:p>
          <w:p w14:paraId="7646D058"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$"Tsa_unix_10",</w:t>
            </w:r>
          </w:p>
          <w:p w14:paraId="15B3B7C8"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$"Tsa_unix_11",</w:t>
            </w:r>
          </w:p>
          <w:p w14:paraId="2A9E3838"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r w:rsidRPr="00F07B93">
              <w:rPr>
                <w:rFonts w:ascii="Courier New" w:eastAsia="Times New Roman" w:hAnsi="Courier New" w:cs="Courier New"/>
                <w:b w:val="0"/>
                <w:bCs/>
                <w:color w:val="000000"/>
                <w:sz w:val="21"/>
                <w:szCs w:val="21"/>
                <w:lang w:eastAsia="fr-FR" w:bidi="ks-Deva"/>
              </w:rPr>
              <w:t xml:space="preserve">    $"Tsa_unix_12",</w:t>
            </w:r>
          </w:p>
          <w:p w14:paraId="12DF778A" w14:textId="77777777" w:rsidR="00F07B93" w:rsidRPr="00F07B93" w:rsidRDefault="00F07B93" w:rsidP="00F07B93">
            <w:pPr>
              <w:pStyle w:val="Contenu"/>
              <w:jc w:val="both"/>
              <w:rPr>
                <w:rFonts w:ascii="Courier New" w:eastAsia="Times New Roman" w:hAnsi="Courier New" w:cs="Courier New"/>
                <w:b w:val="0"/>
                <w:bCs/>
                <w:color w:val="000000"/>
                <w:sz w:val="21"/>
                <w:szCs w:val="21"/>
                <w:lang w:eastAsia="fr-FR" w:bidi="ks-Deva"/>
              </w:rPr>
            </w:pPr>
          </w:p>
          <w:p w14:paraId="21F9AFA4"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$"Taa_unix",</w:t>
            </w:r>
          </w:p>
          <w:p w14:paraId="02D3FD80"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19B0BF9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 xml:space="preserve">    $"Th")</w:t>
            </w:r>
          </w:p>
          <w:p w14:paraId="2CB2BE2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6035B4C9"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p>
          <w:p w14:paraId="07655BF7" w14:textId="77777777" w:rsidR="00F07B93" w:rsidRPr="006F2D69" w:rsidRDefault="00F07B93" w:rsidP="00F07B93">
            <w:pPr>
              <w:pStyle w:val="Contenu"/>
              <w:jc w:val="both"/>
              <w:rPr>
                <w:rFonts w:ascii="Courier New" w:eastAsia="Times New Roman" w:hAnsi="Courier New" w:cs="Courier New"/>
                <w:b w:val="0"/>
                <w:bCs/>
                <w:color w:val="000000"/>
                <w:sz w:val="21"/>
                <w:szCs w:val="21"/>
                <w:lang w:val="en-US" w:eastAsia="fr-FR" w:bidi="ks-Deva"/>
              </w:rPr>
            </w:pPr>
            <w:r w:rsidRPr="006F2D69">
              <w:rPr>
                <w:rFonts w:ascii="Courier New" w:eastAsia="Times New Roman" w:hAnsi="Courier New" w:cs="Courier New"/>
                <w:b w:val="0"/>
                <w:bCs/>
                <w:color w:val="000000"/>
                <w:sz w:val="21"/>
                <w:szCs w:val="21"/>
                <w:lang w:val="en-US" w:eastAsia="fr-FR" w:bidi="ks-Deva"/>
              </w:rPr>
              <w:t>//data_flights.show(5,false)</w:t>
            </w:r>
          </w:p>
          <w:p w14:paraId="5685B725" w14:textId="77777777" w:rsidR="00F07B93" w:rsidRPr="006F2D69" w:rsidRDefault="00F07B93" w:rsidP="006836F0">
            <w:pPr>
              <w:pStyle w:val="Contenu"/>
              <w:jc w:val="both"/>
              <w:rPr>
                <w:rFonts w:ascii="Courier New" w:eastAsia="Times New Roman" w:hAnsi="Courier New" w:cs="Courier New"/>
                <w:b w:val="0"/>
                <w:bCs/>
                <w:color w:val="000000"/>
                <w:sz w:val="21"/>
                <w:szCs w:val="21"/>
                <w:lang w:val="en-US" w:eastAsia="fr-FR" w:bidi="ks-Deva"/>
              </w:rPr>
            </w:pPr>
          </w:p>
          <w:p w14:paraId="62CFEAEB" w14:textId="77777777" w:rsidR="00F07B93" w:rsidRPr="006F2D69" w:rsidRDefault="00F07B93" w:rsidP="006836F0">
            <w:pPr>
              <w:pStyle w:val="Contenu"/>
              <w:jc w:val="both"/>
              <w:rPr>
                <w:b w:val="0"/>
                <w:szCs w:val="24"/>
                <w:lang w:val="en-US"/>
              </w:rPr>
            </w:pPr>
          </w:p>
        </w:tc>
      </w:tr>
    </w:tbl>
    <w:p w14:paraId="4C6789E1" w14:textId="77777777" w:rsidR="00F07B93" w:rsidRPr="006F2D69" w:rsidRDefault="00F07B93" w:rsidP="4A712921">
      <w:pPr>
        <w:pStyle w:val="Contenu"/>
        <w:jc w:val="both"/>
        <w:rPr>
          <w:b w:val="0"/>
          <w:lang w:val="en-US"/>
        </w:rPr>
      </w:pPr>
    </w:p>
    <w:p w14:paraId="3B2159CD" w14:textId="77777777" w:rsidR="4A712921" w:rsidRDefault="4A712921" w:rsidP="4A712921">
      <w:pPr>
        <w:pStyle w:val="Contenu"/>
        <w:jc w:val="both"/>
        <w:rPr>
          <w:b w:val="0"/>
          <w:lang w:val="en-US"/>
        </w:rPr>
      </w:pPr>
    </w:p>
    <w:p w14:paraId="097ED7E1" w14:textId="77777777" w:rsidR="4DB3F738" w:rsidRDefault="4DB3F738" w:rsidP="00C6363E">
      <w:pPr>
        <w:pStyle w:val="Contenu"/>
        <w:numPr>
          <w:ilvl w:val="1"/>
          <w:numId w:val="14"/>
        </w:numPr>
        <w:jc w:val="both"/>
        <w:rPr>
          <w:b w:val="0"/>
        </w:rPr>
      </w:pPr>
      <w:r>
        <w:rPr>
          <w:b w:val="0"/>
        </w:rPr>
        <w:t>Stratégie relative aux jointures et au découpage des créneaux horaires des observations météo</w:t>
      </w:r>
      <w:r w:rsidR="00BD011D">
        <w:rPr>
          <w:b w:val="0"/>
        </w:rPr>
        <w:t>rologiques</w:t>
      </w:r>
    </w:p>
    <w:p w14:paraId="622C9460" w14:textId="77777777" w:rsidR="0040243F" w:rsidRDefault="0040243F" w:rsidP="0040243F">
      <w:pPr>
        <w:pStyle w:val="Contenu"/>
        <w:jc w:val="both"/>
        <w:rPr>
          <w:b w:val="0"/>
        </w:rPr>
      </w:pPr>
    </w:p>
    <w:p w14:paraId="63450535" w14:textId="77777777" w:rsidR="00D10E35" w:rsidRDefault="009F015C" w:rsidP="36A4CC84">
      <w:pPr>
        <w:pStyle w:val="Contenu"/>
        <w:jc w:val="both"/>
        <w:rPr>
          <w:b w:val="0"/>
          <w:color w:val="FFFFFF" w:themeColor="background1"/>
          <w:highlight w:val="red"/>
        </w:rPr>
      </w:pPr>
      <w:r>
        <w:rPr>
          <w:b w:val="0"/>
        </w:rPr>
        <w:t xml:space="preserve">Nous observons que la fréquence </w:t>
      </w:r>
      <w:r w:rsidR="00E056F9">
        <w:rPr>
          <w:b w:val="0"/>
        </w:rPr>
        <w:t>et le nombre de</w:t>
      </w:r>
      <w:r>
        <w:rPr>
          <w:b w:val="0"/>
        </w:rPr>
        <w:t xml:space="preserve"> </w:t>
      </w:r>
      <w:r w:rsidR="00E056F9">
        <w:rPr>
          <w:b w:val="0"/>
        </w:rPr>
        <w:t>relevés météorologiques peuvent varier selons les stations météo.</w:t>
      </w:r>
      <w:r w:rsidR="00474D60">
        <w:rPr>
          <w:b w:val="0"/>
        </w:rPr>
        <w:t xml:space="preserve"> Pour une même tranche horaire, une </w:t>
      </w:r>
      <w:r w:rsidR="003C1307">
        <w:rPr>
          <w:b w:val="0"/>
        </w:rPr>
        <w:t>station</w:t>
      </w:r>
      <w:r w:rsidR="00474D60">
        <w:rPr>
          <w:b w:val="0"/>
        </w:rPr>
        <w:t xml:space="preserve"> peu</w:t>
      </w:r>
      <w:r w:rsidR="003C1307">
        <w:rPr>
          <w:b w:val="0"/>
        </w:rPr>
        <w:t xml:space="preserve">t effectuer un seul relevé, </w:t>
      </w:r>
      <w:r w:rsidR="00792D0E">
        <w:rPr>
          <w:b w:val="0"/>
        </w:rPr>
        <w:t>tandis</w:t>
      </w:r>
      <w:r w:rsidR="003C1307">
        <w:rPr>
          <w:b w:val="0"/>
        </w:rPr>
        <w:t xml:space="preserve"> que d’autres </w:t>
      </w:r>
      <w:r w:rsidR="00792D0E">
        <w:rPr>
          <w:b w:val="0"/>
        </w:rPr>
        <w:t>(</w:t>
      </w:r>
      <w:r w:rsidR="003C1307">
        <w:rPr>
          <w:b w:val="0"/>
        </w:rPr>
        <w:t>stations</w:t>
      </w:r>
      <w:r w:rsidR="00792D0E">
        <w:rPr>
          <w:b w:val="0"/>
        </w:rPr>
        <w:t>)</w:t>
      </w:r>
      <w:r w:rsidR="003C1307">
        <w:rPr>
          <w:b w:val="0"/>
        </w:rPr>
        <w:t xml:space="preserve"> peuvent en effectuer plusieurs</w:t>
      </w:r>
      <w:r w:rsidR="00126210">
        <w:rPr>
          <w:b w:val="0"/>
        </w:rPr>
        <w:t xml:space="preserve">, </w:t>
      </w:r>
      <w:r w:rsidR="007F547E">
        <w:rPr>
          <w:b w:val="0"/>
        </w:rPr>
        <w:t xml:space="preserve">selons des fréquences </w:t>
      </w:r>
      <w:r w:rsidR="00792D0E">
        <w:rPr>
          <w:b w:val="0"/>
        </w:rPr>
        <w:t>qui leurs sont propres</w:t>
      </w:r>
      <w:r w:rsidR="003C1307">
        <w:rPr>
          <w:b w:val="0"/>
        </w:rPr>
        <w:t xml:space="preserve">. </w:t>
      </w:r>
      <w:r w:rsidR="00474D60">
        <w:rPr>
          <w:b w:val="0"/>
        </w:rPr>
        <w:t xml:space="preserve"> </w:t>
      </w:r>
      <w:r w:rsidR="0041056C" w:rsidRPr="0041056C">
        <w:rPr>
          <w:b w:val="0"/>
        </w:rPr>
        <w:t>Face à cette situation, il nous a fallut</w:t>
      </w:r>
      <w:r w:rsidR="0041056C">
        <w:rPr>
          <w:b w:val="0"/>
        </w:rPr>
        <w:t xml:space="preserve"> sélectioner pour chaque station et chaque tranche horaire de 60 minutes (relative à l’heure de départ ou d’arrivée d’un vol), une </w:t>
      </w:r>
      <w:r w:rsidR="00D10E35">
        <w:rPr>
          <w:b w:val="0"/>
        </w:rPr>
        <w:t xml:space="preserve">seule </w:t>
      </w:r>
      <w:r w:rsidR="0041056C">
        <w:rPr>
          <w:b w:val="0"/>
        </w:rPr>
        <w:t>observation météorologique.</w:t>
      </w:r>
      <w:r w:rsidR="00D10E35">
        <w:rPr>
          <w:b w:val="0"/>
        </w:rPr>
        <w:t xml:space="preserve"> Pour ce faire nous avons </w:t>
      </w:r>
      <w:r w:rsidR="0009436B">
        <w:rPr>
          <w:b w:val="0"/>
        </w:rPr>
        <w:t>envisagé deux méthodes.</w:t>
      </w:r>
    </w:p>
    <w:p w14:paraId="69E5B664" w14:textId="77777777" w:rsidR="4A712921" w:rsidRDefault="4A712921" w:rsidP="4A712921">
      <w:pPr>
        <w:pStyle w:val="Contenu"/>
        <w:jc w:val="both"/>
      </w:pPr>
    </w:p>
    <w:p w14:paraId="2C930900" w14:textId="77777777" w:rsidR="4631483D" w:rsidRDefault="4631483D" w:rsidP="36A4CC84">
      <w:pPr>
        <w:jc w:val="both"/>
        <w:rPr>
          <w:rFonts w:ascii="Calibri" w:eastAsia="Calibri" w:hAnsi="Calibri" w:cs="Calibri"/>
          <w:b/>
          <w:bCs/>
        </w:rPr>
      </w:pPr>
      <w:r w:rsidRPr="36A4CC84">
        <w:rPr>
          <w:rFonts w:ascii="Calibri" w:eastAsia="Calibri" w:hAnsi="Calibri" w:cs="Calibri"/>
          <w:b/>
          <w:bCs/>
          <w:u w:val="single"/>
        </w:rPr>
        <w:t>Méthode 1 :</w:t>
      </w:r>
      <w:r w:rsidRPr="36A4CC84">
        <w:rPr>
          <w:rFonts w:ascii="Calibri" w:eastAsia="Calibri" w:hAnsi="Calibri" w:cs="Calibri"/>
          <w:b/>
          <w:bCs/>
        </w:rPr>
        <w:t xml:space="preserve"> une observation météo par aéroport et par tranche d’une heure</w:t>
      </w:r>
    </w:p>
    <w:p w14:paraId="1FCD0358" w14:textId="77777777" w:rsidR="4631483D" w:rsidRDefault="4631483D" w:rsidP="36A4CC84">
      <w:pPr>
        <w:jc w:val="both"/>
        <w:rPr>
          <w:rFonts w:ascii="Calibri" w:eastAsia="Calibri" w:hAnsi="Calibri" w:cs="Calibri"/>
        </w:rPr>
      </w:pPr>
      <w:r w:rsidRPr="36A4CC84">
        <w:rPr>
          <w:rFonts w:ascii="Calibri" w:eastAsia="Calibri" w:hAnsi="Calibri" w:cs="Calibri"/>
        </w:rPr>
        <w:t xml:space="preserve">Le principe est simple et permet d’avoir un seul set de données météo par heure et par station météo (on choisit </w:t>
      </w:r>
      <w:r w:rsidR="0FD8DCD2" w:rsidRPr="36A4CC84">
        <w:rPr>
          <w:rFonts w:ascii="Calibri" w:eastAsia="Calibri" w:hAnsi="Calibri" w:cs="Calibri"/>
        </w:rPr>
        <w:t>arbitrairement une observation météo et une seule dans la plage de 60 minutes</w:t>
      </w:r>
      <w:r w:rsidRPr="36A4CC84">
        <w:rPr>
          <w:rFonts w:ascii="Calibri" w:eastAsia="Calibri" w:hAnsi="Calibri" w:cs="Calibri"/>
        </w:rPr>
        <w:t>).</w:t>
      </w:r>
    </w:p>
    <w:p w14:paraId="1705FF3E" w14:textId="77777777" w:rsidR="4A712921" w:rsidRDefault="4A712921" w:rsidP="36A4CC84">
      <w:pPr>
        <w:jc w:val="both"/>
        <w:rPr>
          <w:rFonts w:ascii="Calibri" w:eastAsia="Calibri" w:hAnsi="Calibri" w:cs="Calibri"/>
        </w:rPr>
      </w:pPr>
    </w:p>
    <w:p w14:paraId="5C1DB0CF" w14:textId="77777777" w:rsidR="4631483D" w:rsidRDefault="4631483D" w:rsidP="00C6363E">
      <w:pPr>
        <w:pStyle w:val="Paragraphedeliste"/>
        <w:numPr>
          <w:ilvl w:val="0"/>
          <w:numId w:val="17"/>
        </w:numPr>
        <w:jc w:val="both"/>
        <w:rPr>
          <w:rFonts w:eastAsiaTheme="minorEastAsia"/>
          <w:color w:val="082A75" w:themeColor="text2"/>
          <w:sz w:val="24"/>
          <w:szCs w:val="24"/>
        </w:rPr>
      </w:pPr>
      <w:r w:rsidRPr="36A4CC84">
        <w:rPr>
          <w:b/>
          <w:color w:val="082A75" w:themeColor="text2"/>
          <w:sz w:val="24"/>
          <w:szCs w:val="24"/>
        </w:rPr>
        <w:lastRenderedPageBreak/>
        <w:t>Avantage</w:t>
      </w:r>
      <w:r w:rsidR="5ACF3822" w:rsidRPr="36A4CC84">
        <w:rPr>
          <w:b/>
          <w:color w:val="082A75" w:themeColor="text2"/>
          <w:sz w:val="24"/>
          <w:szCs w:val="24"/>
        </w:rPr>
        <w:t>s</w:t>
      </w:r>
      <w:r w:rsidRPr="36A4CC84">
        <w:rPr>
          <w:b/>
          <w:color w:val="082A75" w:themeColor="text2"/>
          <w:sz w:val="24"/>
          <w:szCs w:val="24"/>
        </w:rPr>
        <w:t xml:space="preserve"> :</w:t>
      </w:r>
      <w:r w:rsidRPr="36A4CC84">
        <w:rPr>
          <w:color w:val="082A75" w:themeColor="text2"/>
          <w:sz w:val="24"/>
          <w:szCs w:val="24"/>
        </w:rPr>
        <w:t xml:space="preserve"> jointures directes sans besoin de rechercher l’horaire </w:t>
      </w:r>
      <w:r w:rsidR="004A6E61">
        <w:rPr>
          <w:color w:val="082A75" w:themeColor="text2"/>
          <w:sz w:val="24"/>
          <w:szCs w:val="24"/>
        </w:rPr>
        <w:t xml:space="preserve">le plus proche entre heure_vol </w:t>
      </w:r>
      <w:r w:rsidRPr="36A4CC84">
        <w:rPr>
          <w:color w:val="082A75" w:themeColor="text2"/>
          <w:sz w:val="24"/>
          <w:szCs w:val="24"/>
        </w:rPr>
        <w:t xml:space="preserve">et heure_du_vol-60 minutes. Donc </w:t>
      </w:r>
      <w:r w:rsidR="498FA3A8" w:rsidRPr="36A4CC84">
        <w:rPr>
          <w:color w:val="082A75" w:themeColor="text2"/>
          <w:sz w:val="24"/>
          <w:szCs w:val="24"/>
        </w:rPr>
        <w:t xml:space="preserve">une </w:t>
      </w:r>
      <w:r w:rsidRPr="36A4CC84">
        <w:rPr>
          <w:color w:val="082A75" w:themeColor="text2"/>
          <w:sz w:val="24"/>
          <w:szCs w:val="24"/>
        </w:rPr>
        <w:t xml:space="preserve">réduction très </w:t>
      </w:r>
      <w:r w:rsidR="3925A3A5" w:rsidRPr="36A4CC84">
        <w:rPr>
          <w:color w:val="082A75" w:themeColor="text2"/>
          <w:sz w:val="24"/>
          <w:szCs w:val="24"/>
        </w:rPr>
        <w:t>importante des</w:t>
      </w:r>
      <w:r w:rsidR="00E3198D">
        <w:rPr>
          <w:color w:val="082A75" w:themeColor="text2"/>
          <w:sz w:val="24"/>
          <w:szCs w:val="24"/>
        </w:rPr>
        <w:t xml:space="preserve"> </w:t>
      </w:r>
      <w:r w:rsidR="004A6E61">
        <w:rPr>
          <w:color w:val="082A75" w:themeColor="text2"/>
          <w:sz w:val="24"/>
          <w:szCs w:val="24"/>
        </w:rPr>
        <w:t>« </w:t>
      </w:r>
      <w:r w:rsidRPr="36A4CC84">
        <w:rPr>
          <w:color w:val="082A75" w:themeColor="text2"/>
          <w:sz w:val="24"/>
          <w:szCs w:val="24"/>
        </w:rPr>
        <w:t>shuffle</w:t>
      </w:r>
      <w:r w:rsidR="1BAFFA86" w:rsidRPr="36A4CC84">
        <w:rPr>
          <w:color w:val="082A75" w:themeColor="text2"/>
          <w:sz w:val="24"/>
          <w:szCs w:val="24"/>
        </w:rPr>
        <w:t>/sort</w:t>
      </w:r>
      <w:r w:rsidR="004A6E61">
        <w:rPr>
          <w:color w:val="082A75" w:themeColor="text2"/>
          <w:sz w:val="24"/>
          <w:szCs w:val="24"/>
        </w:rPr>
        <w:t> »</w:t>
      </w:r>
      <w:r w:rsidRPr="36A4CC84">
        <w:rPr>
          <w:color w:val="082A75" w:themeColor="text2"/>
          <w:sz w:val="24"/>
          <w:szCs w:val="24"/>
        </w:rPr>
        <w:t xml:space="preserve"> et de </w:t>
      </w:r>
      <w:r w:rsidR="76780D04" w:rsidRPr="36A4CC84">
        <w:rPr>
          <w:color w:val="082A75" w:themeColor="text2"/>
          <w:sz w:val="24"/>
          <w:szCs w:val="24"/>
        </w:rPr>
        <w:t xml:space="preserve">la </w:t>
      </w:r>
      <w:r w:rsidR="39BE35C2" w:rsidRPr="36A4CC84">
        <w:rPr>
          <w:color w:val="082A75" w:themeColor="text2"/>
          <w:sz w:val="24"/>
          <w:szCs w:val="24"/>
        </w:rPr>
        <w:t>quantité</w:t>
      </w:r>
      <w:r w:rsidR="7816BE6A" w:rsidRPr="36A4CC84">
        <w:rPr>
          <w:color w:val="082A75" w:themeColor="text2"/>
          <w:sz w:val="24"/>
          <w:szCs w:val="24"/>
        </w:rPr>
        <w:t xml:space="preserve">de </w:t>
      </w:r>
      <w:r w:rsidRPr="36A4CC84">
        <w:rPr>
          <w:color w:val="082A75" w:themeColor="text2"/>
          <w:sz w:val="24"/>
          <w:szCs w:val="24"/>
        </w:rPr>
        <w:t>données météo à manipuler</w:t>
      </w:r>
      <w:r w:rsidR="531D0ADF" w:rsidRPr="36A4CC84">
        <w:rPr>
          <w:color w:val="082A75" w:themeColor="text2"/>
          <w:sz w:val="24"/>
          <w:szCs w:val="24"/>
        </w:rPr>
        <w:t xml:space="preserve"> en mémoire</w:t>
      </w:r>
      <w:r w:rsidR="07B988CE" w:rsidRPr="36A4CC84">
        <w:rPr>
          <w:color w:val="082A75" w:themeColor="text2"/>
          <w:sz w:val="24"/>
          <w:szCs w:val="24"/>
        </w:rPr>
        <w:t xml:space="preserve"> puisqu’il y a une seule observation météo par heur</w:t>
      </w:r>
      <w:r w:rsidR="2FF16B14" w:rsidRPr="36A4CC84">
        <w:rPr>
          <w:color w:val="082A75" w:themeColor="text2"/>
          <w:sz w:val="24"/>
          <w:szCs w:val="24"/>
        </w:rPr>
        <w:t>e.</w:t>
      </w:r>
    </w:p>
    <w:p w14:paraId="7A14D362" w14:textId="77777777" w:rsidR="4631483D" w:rsidRDefault="4631483D" w:rsidP="00C6363E">
      <w:pPr>
        <w:pStyle w:val="Paragraphedeliste"/>
        <w:numPr>
          <w:ilvl w:val="0"/>
          <w:numId w:val="17"/>
        </w:numPr>
        <w:jc w:val="both"/>
        <w:rPr>
          <w:rFonts w:eastAsiaTheme="minorEastAsia"/>
          <w:color w:val="082A75" w:themeColor="text2"/>
          <w:sz w:val="24"/>
          <w:szCs w:val="24"/>
        </w:rPr>
      </w:pPr>
      <w:r w:rsidRPr="36A4CC84">
        <w:rPr>
          <w:b/>
          <w:color w:val="082A75" w:themeColor="text2"/>
          <w:sz w:val="24"/>
          <w:szCs w:val="24"/>
        </w:rPr>
        <w:t>Inconvénient</w:t>
      </w:r>
      <w:r w:rsidR="11C5AD2A" w:rsidRPr="36A4CC84">
        <w:rPr>
          <w:b/>
          <w:color w:val="082A75" w:themeColor="text2"/>
          <w:sz w:val="24"/>
          <w:szCs w:val="24"/>
        </w:rPr>
        <w:t>s</w:t>
      </w:r>
      <w:r w:rsidRPr="36A4CC84">
        <w:rPr>
          <w:b/>
          <w:color w:val="082A75" w:themeColor="text2"/>
          <w:sz w:val="24"/>
          <w:szCs w:val="24"/>
        </w:rPr>
        <w:t xml:space="preserve"> :</w:t>
      </w:r>
      <w:r w:rsidRPr="36A4CC84">
        <w:rPr>
          <w:color w:val="082A75" w:themeColor="text2"/>
          <w:sz w:val="24"/>
          <w:szCs w:val="24"/>
        </w:rPr>
        <w:t xml:space="preserve"> on perd en précision horaire des observations météo, ce qui peut avoir un impact sur la précision du </w:t>
      </w:r>
      <w:r w:rsidR="6C5D8975" w:rsidRPr="36A4CC84">
        <w:rPr>
          <w:color w:val="082A75" w:themeColor="text2"/>
          <w:sz w:val="24"/>
          <w:szCs w:val="24"/>
        </w:rPr>
        <w:t>modèle lorsque</w:t>
      </w:r>
      <w:r w:rsidR="77105E94" w:rsidRPr="36A4CC84">
        <w:rPr>
          <w:color w:val="082A75" w:themeColor="text2"/>
          <w:sz w:val="24"/>
          <w:szCs w:val="24"/>
        </w:rPr>
        <w:t xml:space="preserve"> la météo change brutalement en une heure.</w:t>
      </w:r>
    </w:p>
    <w:p w14:paraId="0BFE3CCF" w14:textId="77777777" w:rsidR="4A712921" w:rsidRDefault="4A712921" w:rsidP="36A4CC84">
      <w:pPr>
        <w:ind w:left="360"/>
        <w:jc w:val="both"/>
        <w:rPr>
          <w:sz w:val="24"/>
          <w:szCs w:val="24"/>
        </w:rPr>
      </w:pPr>
    </w:p>
    <w:p w14:paraId="336F7B63" w14:textId="77777777" w:rsidR="39158D3E" w:rsidRDefault="39158D3E" w:rsidP="36A4CC84">
      <w:pPr>
        <w:jc w:val="both"/>
        <w:rPr>
          <w:rFonts w:ascii="Calibri" w:eastAsia="Calibri" w:hAnsi="Calibri" w:cs="Calibri"/>
        </w:rPr>
      </w:pPr>
      <w:r w:rsidRPr="36A4CC84">
        <w:rPr>
          <w:rFonts w:ascii="Calibri" w:eastAsia="Calibri" w:hAnsi="Calibri" w:cs="Calibri"/>
          <w:b/>
          <w:bCs/>
          <w:u w:val="single"/>
        </w:rPr>
        <w:t>Méthode 2 :</w:t>
      </w:r>
      <w:r w:rsidRPr="36A4CC84">
        <w:rPr>
          <w:rFonts w:ascii="Calibri" w:eastAsia="Calibri" w:hAnsi="Calibri" w:cs="Calibri"/>
          <w:b/>
          <w:bCs/>
        </w:rPr>
        <w:t xml:space="preserve"> On regroupe l’ensemble des observations par plage horaire [heure_vol-60min ; heure_vol] </w:t>
      </w:r>
      <w:r w:rsidRPr="36A4CC84">
        <w:rPr>
          <w:rFonts w:ascii="Calibri" w:eastAsia="Calibri" w:hAnsi="Calibri" w:cs="Calibri"/>
        </w:rPr>
        <w:t>puis on les ordonna</w:t>
      </w:r>
      <w:r w:rsidR="7978B711" w:rsidRPr="36A4CC84">
        <w:rPr>
          <w:rFonts w:ascii="Calibri" w:eastAsia="Calibri" w:hAnsi="Calibri" w:cs="Calibri"/>
        </w:rPr>
        <w:t>n</w:t>
      </w:r>
      <w:r w:rsidRPr="36A4CC84">
        <w:rPr>
          <w:rFonts w:ascii="Calibri" w:eastAsia="Calibri" w:hAnsi="Calibri" w:cs="Calibri"/>
        </w:rPr>
        <w:t>ce par ordre chronologique avant de choisir celle la plus proche de la borne horaire inférieure.</w:t>
      </w:r>
    </w:p>
    <w:p w14:paraId="56DD428E" w14:textId="77777777" w:rsidR="4A712921" w:rsidRDefault="4A712921" w:rsidP="36A4CC84">
      <w:pPr>
        <w:pStyle w:val="Contenu"/>
        <w:jc w:val="both"/>
        <w:rPr>
          <w:b w:val="0"/>
        </w:rPr>
      </w:pPr>
    </w:p>
    <w:p w14:paraId="014F2745" w14:textId="77777777" w:rsidR="758C008B" w:rsidRDefault="758C008B" w:rsidP="00C6363E">
      <w:pPr>
        <w:pStyle w:val="Paragraphedeliste"/>
        <w:numPr>
          <w:ilvl w:val="0"/>
          <w:numId w:val="17"/>
        </w:numPr>
        <w:jc w:val="both"/>
        <w:rPr>
          <w:rFonts w:eastAsiaTheme="minorEastAsia"/>
          <w:color w:val="082A75" w:themeColor="text2"/>
          <w:sz w:val="24"/>
          <w:szCs w:val="24"/>
        </w:rPr>
      </w:pPr>
      <w:r w:rsidRPr="36A4CC84">
        <w:rPr>
          <w:b/>
          <w:color w:val="082A75" w:themeColor="text2"/>
          <w:sz w:val="24"/>
          <w:szCs w:val="24"/>
        </w:rPr>
        <w:t>Avantages :</w:t>
      </w:r>
      <w:r w:rsidR="00B5156F">
        <w:rPr>
          <w:b/>
          <w:color w:val="082A75" w:themeColor="text2"/>
          <w:sz w:val="24"/>
          <w:szCs w:val="24"/>
        </w:rPr>
        <w:t xml:space="preserve"> </w:t>
      </w:r>
      <w:r w:rsidR="29B88553" w:rsidRPr="36A4CC84">
        <w:rPr>
          <w:color w:val="082A75" w:themeColor="text2"/>
          <w:sz w:val="24"/>
          <w:szCs w:val="24"/>
        </w:rPr>
        <w:t xml:space="preserve">l’observation météo pour chaque </w:t>
      </w:r>
      <w:r w:rsidR="1C68C8EA" w:rsidRPr="36A4CC84">
        <w:rPr>
          <w:color w:val="082A75" w:themeColor="text2"/>
          <w:sz w:val="24"/>
          <w:szCs w:val="24"/>
        </w:rPr>
        <w:t>plage horaire est calibrée pour chaque heure de départ ou arrivée des vols. Cela devrait améliorer la précision des prévisions du modèle.</w:t>
      </w:r>
    </w:p>
    <w:p w14:paraId="54A221D6" w14:textId="77777777" w:rsidR="758C008B" w:rsidRDefault="758C008B" w:rsidP="00C6363E">
      <w:pPr>
        <w:pStyle w:val="Paragraphedeliste"/>
        <w:numPr>
          <w:ilvl w:val="0"/>
          <w:numId w:val="17"/>
        </w:numPr>
        <w:jc w:val="both"/>
        <w:rPr>
          <w:rFonts w:eastAsiaTheme="minorEastAsia"/>
          <w:color w:val="082A75" w:themeColor="text2"/>
          <w:sz w:val="24"/>
          <w:szCs w:val="24"/>
        </w:rPr>
      </w:pPr>
      <w:r w:rsidRPr="36A4CC84">
        <w:rPr>
          <w:b/>
          <w:color w:val="082A75" w:themeColor="text2"/>
          <w:sz w:val="24"/>
          <w:szCs w:val="24"/>
        </w:rPr>
        <w:t>Inconvénients :</w:t>
      </w:r>
      <w:r w:rsidR="00B5156F">
        <w:rPr>
          <w:b/>
          <w:color w:val="082A75" w:themeColor="text2"/>
          <w:sz w:val="24"/>
          <w:szCs w:val="24"/>
        </w:rPr>
        <w:t xml:space="preserve"> </w:t>
      </w:r>
      <w:r w:rsidR="5A9F2363" w:rsidRPr="36A4CC84">
        <w:rPr>
          <w:color w:val="082A75" w:themeColor="text2"/>
          <w:sz w:val="24"/>
          <w:szCs w:val="24"/>
        </w:rPr>
        <w:t>jointures complexes en passant par des listes d’observations par plage pour chaque heure de départ et d’arrivée des vols.  Cela augmente très notablement les temps de calcul.</w:t>
      </w:r>
    </w:p>
    <w:p w14:paraId="6AF8E92E" w14:textId="77777777" w:rsidR="4A712921" w:rsidRDefault="4A712921" w:rsidP="36A4CC84">
      <w:pPr>
        <w:pStyle w:val="Contenu"/>
        <w:jc w:val="both"/>
        <w:rPr>
          <w:rFonts w:ascii="Calibri" w:eastAsia="Calibri" w:hAnsi="Calibri" w:cs="Calibri"/>
          <w:u w:val="single"/>
        </w:rPr>
      </w:pPr>
    </w:p>
    <w:p w14:paraId="6A16783A" w14:textId="77777777" w:rsidR="30CB2B7F" w:rsidRPr="00076BE7" w:rsidRDefault="30CB2B7F" w:rsidP="36A4CC84">
      <w:pPr>
        <w:pStyle w:val="Contenu"/>
        <w:jc w:val="both"/>
        <w:rPr>
          <w:rFonts w:ascii="Calibri" w:eastAsia="Calibri" w:hAnsi="Calibri" w:cs="Calibri"/>
          <w:b w:val="0"/>
        </w:rPr>
      </w:pPr>
      <w:r w:rsidRPr="00076BE7">
        <w:rPr>
          <w:rFonts w:ascii="Calibri" w:eastAsia="Calibri" w:hAnsi="Calibri" w:cs="Calibri"/>
          <w:b w:val="0"/>
        </w:rPr>
        <w:t>Voici un exemple pour illustrer</w:t>
      </w:r>
      <w:r w:rsidR="0119C513" w:rsidRPr="00076BE7">
        <w:rPr>
          <w:rFonts w:ascii="Calibri" w:eastAsia="Calibri" w:hAnsi="Calibri" w:cs="Calibri"/>
          <w:b w:val="0"/>
        </w:rPr>
        <w:t xml:space="preserve"> :</w:t>
      </w:r>
    </w:p>
    <w:p w14:paraId="7B0F4646" w14:textId="77777777" w:rsidR="4A712921" w:rsidRPr="00076BE7" w:rsidRDefault="4A712921" w:rsidP="36A4CC84">
      <w:pPr>
        <w:pStyle w:val="Contenu"/>
        <w:jc w:val="both"/>
        <w:rPr>
          <w:rFonts w:ascii="Calibri" w:eastAsia="Calibri" w:hAnsi="Calibri" w:cs="Calibri"/>
          <w:b w:val="0"/>
        </w:rPr>
      </w:pPr>
    </w:p>
    <w:p w14:paraId="1407D947" w14:textId="77777777" w:rsidR="0119C513" w:rsidRPr="00076BE7" w:rsidRDefault="0119C513" w:rsidP="36A4CC84">
      <w:pPr>
        <w:pStyle w:val="Contenu"/>
        <w:jc w:val="both"/>
        <w:rPr>
          <w:rFonts w:ascii="Calibri" w:eastAsia="Calibri" w:hAnsi="Calibri" w:cs="Calibri"/>
          <w:b w:val="0"/>
        </w:rPr>
      </w:pPr>
      <w:r w:rsidRPr="00076BE7">
        <w:rPr>
          <w:rFonts w:ascii="Calibri" w:eastAsia="Calibri" w:hAnsi="Calibri" w:cs="Calibri"/>
          <w:b w:val="0"/>
        </w:rPr>
        <w:t xml:space="preserve">Prenons le cas d’un vol à 14h50 et on détermine l’observation météo à prendre en compte dans la plage horaire </w:t>
      </w:r>
      <w:r w:rsidR="48A8242F" w:rsidRPr="00076BE7">
        <w:rPr>
          <w:rFonts w:ascii="Calibri" w:eastAsia="Calibri" w:hAnsi="Calibri" w:cs="Calibri"/>
          <w:b w:val="0"/>
        </w:rPr>
        <w:t>[13h</w:t>
      </w:r>
      <w:r w:rsidR="7D7C2E77" w:rsidRPr="00076BE7">
        <w:rPr>
          <w:rFonts w:ascii="Calibri" w:eastAsia="Calibri" w:hAnsi="Calibri" w:cs="Calibri"/>
          <w:b w:val="0"/>
        </w:rPr>
        <w:t>5</w:t>
      </w:r>
      <w:r w:rsidR="48A8242F" w:rsidRPr="00076BE7">
        <w:rPr>
          <w:rFonts w:ascii="Calibri" w:eastAsia="Calibri" w:hAnsi="Calibri" w:cs="Calibri"/>
          <w:b w:val="0"/>
        </w:rPr>
        <w:t>0</w:t>
      </w:r>
      <w:r w:rsidR="00E3198D">
        <w:rPr>
          <w:rFonts w:ascii="Calibri" w:eastAsia="Calibri" w:hAnsi="Calibri" w:cs="Calibri"/>
          <w:b w:val="0"/>
        </w:rPr>
        <w:t xml:space="preserve"> </w:t>
      </w:r>
      <w:r w:rsidR="48A8242F" w:rsidRPr="00076BE7">
        <w:rPr>
          <w:rFonts w:ascii="Calibri" w:eastAsia="Calibri" w:hAnsi="Calibri" w:cs="Calibri"/>
          <w:b w:val="0"/>
        </w:rPr>
        <w:t>;</w:t>
      </w:r>
      <w:r w:rsidR="00E3198D">
        <w:rPr>
          <w:rFonts w:ascii="Calibri" w:eastAsia="Calibri" w:hAnsi="Calibri" w:cs="Calibri"/>
          <w:b w:val="0"/>
        </w:rPr>
        <w:t xml:space="preserve"> </w:t>
      </w:r>
      <w:r w:rsidR="48A8242F" w:rsidRPr="00076BE7">
        <w:rPr>
          <w:rFonts w:ascii="Calibri" w:eastAsia="Calibri" w:hAnsi="Calibri" w:cs="Calibri"/>
          <w:b w:val="0"/>
        </w:rPr>
        <w:t>14h50[</w:t>
      </w:r>
    </w:p>
    <w:p w14:paraId="0C27375D" w14:textId="77777777" w:rsidR="4A712921" w:rsidRDefault="4A712921" w:rsidP="4A712921">
      <w:pPr>
        <w:pStyle w:val="Contenu"/>
        <w:jc w:val="both"/>
        <w:rPr>
          <w:rFonts w:ascii="Calibri" w:eastAsia="Calibri" w:hAnsi="Calibri" w:cs="Calibri"/>
          <w:b w:val="0"/>
          <w:sz w:val="24"/>
          <w:szCs w:val="24"/>
          <w:highlight w:val="yellow"/>
        </w:rPr>
      </w:pPr>
    </w:p>
    <w:p w14:paraId="57839199" w14:textId="77777777" w:rsidR="395B48FA" w:rsidRDefault="395B48FA" w:rsidP="4A712921">
      <w:pPr>
        <w:pStyle w:val="Contenu"/>
        <w:jc w:val="both"/>
        <w:rPr>
          <w:highlight w:val="yellow"/>
        </w:rPr>
      </w:pPr>
      <w:r>
        <w:rPr>
          <w:noProof/>
          <w:lang w:eastAsia="fr-FR" w:bidi="ks-Deva"/>
        </w:rPr>
        <w:drawing>
          <wp:inline distT="0" distB="0" distL="0" distR="0" wp14:anchorId="1BB777EC" wp14:editId="68804CBC">
            <wp:extent cx="6219825" cy="1192133"/>
            <wp:effectExtent l="133350" t="114300" r="104775" b="141605"/>
            <wp:docPr id="1060816054" name="Image 106081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rcRect/>
                    <a:stretch>
                      <a:fillRect/>
                    </a:stretch>
                  </pic:blipFill>
                  <pic:spPr>
                    <a:xfrm>
                      <a:off x="0" y="0"/>
                      <a:ext cx="6219825" cy="11921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7577DE" w14:textId="736581DE" w:rsidR="73A80CAB" w:rsidRDefault="73A80CAB" w:rsidP="36A4CC84">
      <w:pPr>
        <w:pStyle w:val="Contenu"/>
        <w:jc w:val="both"/>
        <w:rPr>
          <w:b w:val="0"/>
          <w:sz w:val="24"/>
          <w:szCs w:val="24"/>
        </w:rPr>
      </w:pPr>
      <w:r w:rsidRPr="36A4CC84">
        <w:rPr>
          <w:sz w:val="24"/>
          <w:szCs w:val="24"/>
          <w:u w:val="single"/>
        </w:rPr>
        <w:t>Méthode 1 :</w:t>
      </w:r>
      <w:r w:rsidRPr="36A4CC84">
        <w:rPr>
          <w:b w:val="0"/>
          <w:sz w:val="24"/>
          <w:szCs w:val="24"/>
        </w:rPr>
        <w:t xml:space="preserve"> pour chaque plage horaire [(XX-1)h00;(XX</w:t>
      </w:r>
      <w:r w:rsidR="34B0BD09" w:rsidRPr="36A4CC84">
        <w:rPr>
          <w:b w:val="0"/>
          <w:sz w:val="24"/>
          <w:szCs w:val="24"/>
        </w:rPr>
        <w:t>)</w:t>
      </w:r>
      <w:r w:rsidRPr="36A4CC84">
        <w:rPr>
          <w:b w:val="0"/>
          <w:sz w:val="24"/>
          <w:szCs w:val="24"/>
        </w:rPr>
        <w:t>h00[</w:t>
      </w:r>
      <w:r w:rsidR="4F1E3608" w:rsidRPr="36A4CC84">
        <w:rPr>
          <w:b w:val="0"/>
          <w:sz w:val="24"/>
          <w:szCs w:val="24"/>
        </w:rPr>
        <w:t>, on choisit arbitrairement une seule observation météo représentative de la plage horaire, cela peut être par ex</w:t>
      </w:r>
      <w:r w:rsidR="249DF58F" w:rsidRPr="36A4CC84">
        <w:rPr>
          <w:b w:val="0"/>
          <w:sz w:val="24"/>
          <w:szCs w:val="24"/>
        </w:rPr>
        <w:t>e</w:t>
      </w:r>
      <w:r w:rsidR="4F1E3608" w:rsidRPr="36A4CC84">
        <w:rPr>
          <w:b w:val="0"/>
          <w:sz w:val="24"/>
          <w:szCs w:val="24"/>
        </w:rPr>
        <w:t xml:space="preserve">mple l’observation </w:t>
      </w:r>
      <w:r w:rsidR="3B5B84C4" w:rsidRPr="36A4CC84">
        <w:rPr>
          <w:b w:val="0"/>
          <w:sz w:val="24"/>
          <w:szCs w:val="24"/>
        </w:rPr>
        <w:t>moyenne ou en milieu de plage, dans cet exemple l’observation météo notée</w:t>
      </w:r>
      <w:r w:rsidR="00FB62B9">
        <w:rPr>
          <w:b w:val="0"/>
          <w:sz w:val="24"/>
          <w:szCs w:val="24"/>
        </w:rPr>
        <w:t xml:space="preserve"> </w:t>
      </w:r>
      <w:r w:rsidR="7BE80547" w:rsidRPr="36A4CC84">
        <w:rPr>
          <w:b w:val="0"/>
          <w:sz w:val="24"/>
          <w:szCs w:val="24"/>
        </w:rPr>
        <w:t xml:space="preserve">slot </w:t>
      </w:r>
      <w:r w:rsidR="26699BE7" w:rsidRPr="36A4CC84">
        <w:rPr>
          <w:b w:val="0"/>
          <w:sz w:val="24"/>
          <w:szCs w:val="24"/>
        </w:rPr>
        <w:t>O’2</w:t>
      </w:r>
    </w:p>
    <w:p w14:paraId="4E845EF5" w14:textId="77777777" w:rsidR="4A712921" w:rsidRDefault="4A712921" w:rsidP="36A4CC84">
      <w:pPr>
        <w:pStyle w:val="Contenu"/>
        <w:jc w:val="both"/>
        <w:rPr>
          <w:b w:val="0"/>
          <w:sz w:val="24"/>
          <w:szCs w:val="24"/>
        </w:rPr>
      </w:pPr>
    </w:p>
    <w:p w14:paraId="473BB8A4" w14:textId="235F75CE" w:rsidR="26A1D9AC" w:rsidRDefault="26A1D9AC" w:rsidP="36A4CC84">
      <w:pPr>
        <w:pStyle w:val="Contenu"/>
        <w:jc w:val="both"/>
        <w:rPr>
          <w:b w:val="0"/>
          <w:sz w:val="24"/>
          <w:szCs w:val="24"/>
        </w:rPr>
      </w:pPr>
      <w:r w:rsidRPr="36A4CC84">
        <w:rPr>
          <w:sz w:val="24"/>
          <w:szCs w:val="24"/>
          <w:u w:val="single"/>
        </w:rPr>
        <w:t>Méthode 2 :</w:t>
      </w:r>
      <w:r w:rsidR="00283346">
        <w:rPr>
          <w:sz w:val="24"/>
          <w:szCs w:val="24"/>
          <w:u w:val="single"/>
        </w:rPr>
        <w:t xml:space="preserve"> </w:t>
      </w:r>
      <w:r w:rsidR="1E55F1C6" w:rsidRPr="36A4CC84">
        <w:rPr>
          <w:b w:val="0"/>
          <w:sz w:val="24"/>
          <w:szCs w:val="24"/>
        </w:rPr>
        <w:t>on choisit l’observation météo la plus proche de la borne inférieure de la plage horaire, dans notre cas cela sera l’observation météo noté</w:t>
      </w:r>
      <w:r w:rsidR="0002D862" w:rsidRPr="36A4CC84">
        <w:rPr>
          <w:b w:val="0"/>
          <w:sz w:val="24"/>
          <w:szCs w:val="24"/>
        </w:rPr>
        <w:t>e</w:t>
      </w:r>
      <w:r w:rsidR="7601F993" w:rsidRPr="36A4CC84">
        <w:rPr>
          <w:b w:val="0"/>
          <w:sz w:val="24"/>
          <w:szCs w:val="24"/>
        </w:rPr>
        <w:t>“</w:t>
      </w:r>
      <w:r w:rsidR="1E55F1C6" w:rsidRPr="36A4CC84">
        <w:rPr>
          <w:b w:val="0"/>
          <w:sz w:val="24"/>
          <w:szCs w:val="24"/>
        </w:rPr>
        <w:t>o6</w:t>
      </w:r>
      <w:r w:rsidR="7F0E1DF2" w:rsidRPr="36A4CC84">
        <w:rPr>
          <w:b w:val="0"/>
          <w:sz w:val="24"/>
          <w:szCs w:val="24"/>
        </w:rPr>
        <w:t>”</w:t>
      </w:r>
      <w:r w:rsidR="629A8481" w:rsidRPr="36A4CC84">
        <w:rPr>
          <w:b w:val="0"/>
          <w:sz w:val="24"/>
          <w:szCs w:val="24"/>
        </w:rPr>
        <w:t xml:space="preserve"> (à 14h00)</w:t>
      </w:r>
    </w:p>
    <w:p w14:paraId="59274B09" w14:textId="77777777" w:rsidR="4A712921" w:rsidRDefault="4A712921" w:rsidP="36A4CC84">
      <w:pPr>
        <w:pStyle w:val="Contenu"/>
        <w:jc w:val="both"/>
        <w:rPr>
          <w:b w:val="0"/>
        </w:rPr>
      </w:pPr>
    </w:p>
    <w:p w14:paraId="537681D8" w14:textId="77777777" w:rsidR="20ECDB94" w:rsidRDefault="20ECDB94" w:rsidP="36A4CC84">
      <w:pPr>
        <w:pStyle w:val="Contenu"/>
        <w:shd w:val="clear" w:color="auto" w:fill="FFFFFF" w:themeFill="background1"/>
        <w:jc w:val="both"/>
        <w:rPr>
          <w:b w:val="0"/>
        </w:rPr>
      </w:pPr>
      <w:r w:rsidRPr="36A4CC84">
        <w:rPr>
          <w:rFonts w:ascii="Wingdings" w:eastAsia="Wingdings" w:hAnsi="Wingdings" w:cs="Wingdings"/>
        </w:rPr>
        <w:lastRenderedPageBreak/>
        <w:t></w:t>
      </w:r>
      <w:r w:rsidR="30CB2B7F">
        <w:rPr>
          <w:b w:val="0"/>
        </w:rPr>
        <w:t>L’arbitrage qui a été fait est de privilégier la précision des données en chois</w:t>
      </w:r>
      <w:r w:rsidR="246C31F8">
        <w:rPr>
          <w:b w:val="0"/>
        </w:rPr>
        <w:t>iss</w:t>
      </w:r>
      <w:r w:rsidR="30CB2B7F">
        <w:rPr>
          <w:b w:val="0"/>
        </w:rPr>
        <w:t xml:space="preserve">ant </w:t>
      </w:r>
      <w:r w:rsidR="3CD729F3">
        <w:rPr>
          <w:b w:val="0"/>
        </w:rPr>
        <w:t>l’observation météo</w:t>
      </w:r>
      <w:r w:rsidR="30CB2B7F">
        <w:rPr>
          <w:b w:val="0"/>
        </w:rPr>
        <w:t xml:space="preserve"> la plus proche de la b</w:t>
      </w:r>
      <w:r w:rsidR="3BF9AE49">
        <w:rPr>
          <w:b w:val="0"/>
        </w:rPr>
        <w:t>orne inférieure de la plage temporelle</w:t>
      </w:r>
      <w:r w:rsidR="069D80B0">
        <w:rPr>
          <w:b w:val="0"/>
        </w:rPr>
        <w:t xml:space="preserve">, </w:t>
      </w:r>
      <w:r w:rsidR="00BF3905">
        <w:rPr>
          <w:b w:val="0"/>
        </w:rPr>
        <w:t>d’où le choix de la méthode 2. L</w:t>
      </w:r>
      <w:r w:rsidR="069D80B0">
        <w:rPr>
          <w:b w:val="0"/>
        </w:rPr>
        <w:t xml:space="preserve">a contrepartie </w:t>
      </w:r>
      <w:r w:rsidR="00E3198D">
        <w:rPr>
          <w:b w:val="0"/>
        </w:rPr>
        <w:t xml:space="preserve">de ce choix </w:t>
      </w:r>
      <w:r w:rsidR="00BF3905">
        <w:rPr>
          <w:b w:val="0"/>
        </w:rPr>
        <w:t xml:space="preserve">est </w:t>
      </w:r>
      <w:r w:rsidR="069D80B0">
        <w:rPr>
          <w:b w:val="0"/>
        </w:rPr>
        <w:t>l’augmentation du temps de calcul.</w:t>
      </w:r>
      <w:r w:rsidR="00BF3905">
        <w:rPr>
          <w:b w:val="0"/>
        </w:rPr>
        <w:t xml:space="preserve"> Toutefois, celui-ci</w:t>
      </w:r>
      <w:r w:rsidR="00E63D3A">
        <w:rPr>
          <w:b w:val="0"/>
        </w:rPr>
        <w:t xml:space="preserve"> </w:t>
      </w:r>
      <w:r w:rsidR="00BF3905">
        <w:rPr>
          <w:b w:val="0"/>
        </w:rPr>
        <w:t xml:space="preserve">reste </w:t>
      </w:r>
      <w:r w:rsidR="266FC664">
        <w:rPr>
          <w:b w:val="0"/>
        </w:rPr>
        <w:t xml:space="preserve">dans </w:t>
      </w:r>
      <w:r w:rsidR="00BF3905">
        <w:rPr>
          <w:b w:val="0"/>
        </w:rPr>
        <w:t xml:space="preserve">la </w:t>
      </w:r>
      <w:r w:rsidR="266FC664">
        <w:rPr>
          <w:b w:val="0"/>
        </w:rPr>
        <w:t>limite du raisonnable.</w:t>
      </w:r>
    </w:p>
    <w:p w14:paraId="046012B0" w14:textId="77777777" w:rsidR="00D3209C" w:rsidRDefault="00D3209C" w:rsidP="36A4CC84">
      <w:pPr>
        <w:pStyle w:val="Contenu"/>
        <w:shd w:val="clear" w:color="auto" w:fill="FFFFFF" w:themeFill="background1"/>
        <w:jc w:val="both"/>
        <w:rPr>
          <w:b w:val="0"/>
        </w:rPr>
      </w:pPr>
    </w:p>
    <w:p w14:paraId="74B9ADE5" w14:textId="77777777" w:rsidR="00860912" w:rsidRDefault="00860912" w:rsidP="00C6363E">
      <w:pPr>
        <w:pStyle w:val="Contenu"/>
        <w:numPr>
          <w:ilvl w:val="1"/>
          <w:numId w:val="14"/>
        </w:numPr>
        <w:jc w:val="both"/>
        <w:rPr>
          <w:b w:val="0"/>
        </w:rPr>
      </w:pPr>
      <w:r>
        <w:rPr>
          <w:b w:val="0"/>
        </w:rPr>
        <w:t xml:space="preserve">PREMIERE jointure : </w:t>
      </w:r>
      <w:r w:rsidR="00125BDD">
        <w:rPr>
          <w:b w:val="0"/>
        </w:rPr>
        <w:t>Aéroport et données météo</w:t>
      </w:r>
    </w:p>
    <w:p w14:paraId="125120BB" w14:textId="77777777" w:rsidR="00860912" w:rsidRPr="00F07B93" w:rsidRDefault="00860912" w:rsidP="00860912">
      <w:pPr>
        <w:shd w:val="clear" w:color="auto" w:fill="FFFFFF"/>
        <w:spacing w:line="240" w:lineRule="auto"/>
        <w:jc w:val="both"/>
        <w:rPr>
          <w:szCs w:val="24"/>
        </w:rPr>
      </w:pPr>
    </w:p>
    <w:p w14:paraId="4D616732" w14:textId="77777777" w:rsidR="00125BDD" w:rsidRDefault="00125BDD" w:rsidP="00860912">
      <w:pPr>
        <w:shd w:val="clear" w:color="auto" w:fill="FFFFFF"/>
        <w:spacing w:line="240" w:lineRule="auto"/>
        <w:jc w:val="both"/>
        <w:rPr>
          <w:szCs w:val="24"/>
        </w:rPr>
      </w:pPr>
      <w:r>
        <w:rPr>
          <w:szCs w:val="24"/>
        </w:rPr>
        <w:t>On distingue 2 cas :</w:t>
      </w:r>
    </w:p>
    <w:p w14:paraId="2CC0CB06" w14:textId="77777777" w:rsidR="00125BDD" w:rsidRDefault="00125BDD" w:rsidP="00860912">
      <w:pPr>
        <w:shd w:val="clear" w:color="auto" w:fill="FFFFFF"/>
        <w:spacing w:line="240" w:lineRule="auto"/>
        <w:jc w:val="both"/>
        <w:rPr>
          <w:szCs w:val="24"/>
        </w:rPr>
      </w:pPr>
    </w:p>
    <w:p w14:paraId="7B396132" w14:textId="77777777" w:rsidR="00B23A44" w:rsidRDefault="00125BDD" w:rsidP="00860912">
      <w:pPr>
        <w:shd w:val="clear" w:color="auto" w:fill="FFFFFF"/>
        <w:spacing w:line="240" w:lineRule="auto"/>
        <w:jc w:val="both"/>
        <w:rPr>
          <w:szCs w:val="24"/>
        </w:rPr>
      </w:pPr>
      <w:r w:rsidRPr="00125BDD">
        <w:rPr>
          <w:b/>
          <w:bCs/>
          <w:szCs w:val="24"/>
        </w:rPr>
        <w:t>Aéroport de départ + données météo</w:t>
      </w:r>
      <w:r w:rsidR="00E13812">
        <w:rPr>
          <w:b/>
          <w:bCs/>
          <w:szCs w:val="24"/>
        </w:rPr>
        <w:t>rologiques</w:t>
      </w:r>
      <w:r>
        <w:rPr>
          <w:szCs w:val="24"/>
        </w:rPr>
        <w:t xml:space="preserve"> : </w:t>
      </w:r>
      <w:r w:rsidR="00B23A44">
        <w:rPr>
          <w:szCs w:val="24"/>
        </w:rPr>
        <w:t xml:space="preserve">On part de la table data_flights, et on effectue une jointure pour récupérer les observations météo des aéroports d’origine, pour chacune des 12 tranches horaires </w:t>
      </w:r>
      <w:r w:rsidR="00B23A44" w:rsidRPr="00B23A44">
        <w:rPr>
          <w:rFonts w:ascii="Wingdings" w:eastAsia="Wingdings" w:hAnsi="Wingdings" w:cs="Wingdings"/>
          <w:szCs w:val="24"/>
        </w:rPr>
        <w:t></w:t>
      </w:r>
      <w:r w:rsidR="00B23A44">
        <w:rPr>
          <w:szCs w:val="24"/>
        </w:rPr>
        <w:t xml:space="preserve"> 12 dataframes en sortie pour les aéroports d’origine.</w:t>
      </w:r>
    </w:p>
    <w:p w14:paraId="6352A7F5" w14:textId="77777777" w:rsidR="00B23A44" w:rsidRDefault="00B23A44" w:rsidP="00860912">
      <w:pPr>
        <w:shd w:val="clear" w:color="auto" w:fill="FFFFFF"/>
        <w:spacing w:line="240" w:lineRule="auto"/>
        <w:jc w:val="both"/>
        <w:rPr>
          <w:szCs w:val="24"/>
        </w:rPr>
      </w:pPr>
    </w:p>
    <w:p w14:paraId="75025850" w14:textId="77777777" w:rsidR="00E42F47" w:rsidRPr="00F07B93" w:rsidRDefault="00125BDD" w:rsidP="00860912">
      <w:pPr>
        <w:shd w:val="clear" w:color="auto" w:fill="FFFFFF"/>
        <w:spacing w:line="240" w:lineRule="auto"/>
        <w:jc w:val="both"/>
        <w:rPr>
          <w:szCs w:val="24"/>
        </w:rPr>
      </w:pPr>
      <w:r w:rsidRPr="00125BDD">
        <w:rPr>
          <w:b/>
          <w:bCs/>
          <w:szCs w:val="24"/>
        </w:rPr>
        <w:t>Aéroport d’arrivée + données</w:t>
      </w:r>
      <w:r w:rsidRPr="00D3209C">
        <w:rPr>
          <w:b/>
          <w:bCs/>
          <w:szCs w:val="24"/>
        </w:rPr>
        <w:t xml:space="preserve"> météo</w:t>
      </w:r>
      <w:r w:rsidR="00E13812">
        <w:rPr>
          <w:b/>
          <w:bCs/>
          <w:szCs w:val="24"/>
        </w:rPr>
        <w:t>rologiques</w:t>
      </w:r>
      <w:r>
        <w:rPr>
          <w:szCs w:val="24"/>
        </w:rPr>
        <w:t xml:space="preserve"> : </w:t>
      </w:r>
      <w:r w:rsidR="00B23A44">
        <w:rPr>
          <w:szCs w:val="24"/>
        </w:rPr>
        <w:t xml:space="preserve">On refait de même pour les aéroports d’arrivé </w:t>
      </w:r>
      <w:r w:rsidR="00B23A44" w:rsidRPr="00B23A44">
        <w:rPr>
          <w:rFonts w:ascii="Wingdings" w:eastAsia="Wingdings" w:hAnsi="Wingdings" w:cs="Wingdings"/>
          <w:szCs w:val="24"/>
        </w:rPr>
        <w:t></w:t>
      </w:r>
      <w:r w:rsidR="00B23A44">
        <w:rPr>
          <w:szCs w:val="24"/>
        </w:rPr>
        <w:t xml:space="preserve"> on obtient 12 dataframes.</w:t>
      </w:r>
    </w:p>
    <w:p w14:paraId="7602EDFE" w14:textId="77777777" w:rsidR="00F07B93" w:rsidRDefault="00F07B93"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860912" w:rsidRPr="00D77C9E" w14:paraId="4FC197A4" w14:textId="77777777" w:rsidTr="004F5A9D">
        <w:tc>
          <w:tcPr>
            <w:tcW w:w="9629" w:type="dxa"/>
          </w:tcPr>
          <w:p w14:paraId="69713011" w14:textId="77777777" w:rsidR="00860912" w:rsidRPr="00D77C9E" w:rsidRDefault="00860912" w:rsidP="006836F0">
            <w:pPr>
              <w:pStyle w:val="Contenu"/>
              <w:jc w:val="both"/>
              <w:rPr>
                <w:rFonts w:ascii="Courier New" w:eastAsia="Times New Roman" w:hAnsi="Courier New" w:cs="Courier New"/>
                <w:b w:val="0"/>
                <w:bCs/>
                <w:color w:val="000000"/>
                <w:sz w:val="16"/>
                <w:szCs w:val="16"/>
                <w:lang w:eastAsia="fr-FR" w:bidi="ks-Deva"/>
              </w:rPr>
            </w:pPr>
          </w:p>
          <w:p w14:paraId="364DF3B0"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var Flights_oA = data_flights.join(data_weather, (data_flights("ORIGIN")===data_weather("A")) &amp;&amp; (data_flights("Tsd_unix")&gt;= data_weather("t0_unix")) &amp;&amp;(data_flights("Tsd_unix_1")&lt;= data_weather("t0_unix")), "inner")</w:t>
            </w:r>
          </w:p>
          <w:p w14:paraId="678A75E9"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Flights_o1 =Flights_oA.groupBy("originK").agg(sort_array(collect_list("weatherInfo"),asc = true).getItem(0).alias("slot1_O")).withColumnRenamed("originK","originK1")</w:t>
            </w:r>
          </w:p>
          <w:p w14:paraId="45DA56B8"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p>
          <w:p w14:paraId="643D99F9"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Flights_oA = data_flights.join(data_weather, (data_flights("ORIGIN")===data_weather("A")) &amp;&amp; (data_flights("Tsd_unix")&gt;= data_weather("t0_unix")) &amp;&amp;(data_flights("Tsd_unix_2")&lt;= data_weather("t0_unix")) &amp;&amp; (data_flights("Tsd_unix_1")&gt;= data_weather("t0_unix")) , "inner")</w:t>
            </w:r>
          </w:p>
          <w:p w14:paraId="2A48CA16"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Flights_o2 =Flights_oA.groupBy("originK").agg(sort_array(collect_list("weatherInfo"),true).getItem(0).alias("slot2_O")).withColumnRenamed("originK","originK2")</w:t>
            </w:r>
          </w:p>
          <w:p w14:paraId="457D85A9"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p>
          <w:p w14:paraId="7B7D6BCC"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Flights_oA = data_flights.join(data_weather, (data_flights("ORIGIN")===data_weather("A")) &amp;&amp; (data_flights("Tsd_unix")&gt;= data_weather("t0_unix")) &amp;&amp;(data_flights("Tsd_unix_3")&lt;= data_weather("t0_unix")) &amp;&amp;(data_flights("Tsd_unix_2")&gt;= data_weather("t0_unix")) , "inner")</w:t>
            </w:r>
          </w:p>
          <w:p w14:paraId="159D7549" w14:textId="77777777" w:rsidR="00860912" w:rsidRPr="006F2D69" w:rsidRDefault="00860912" w:rsidP="00860912">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Flights_o3 =Flights_oA.groupBy("originK").agg(sort_array(collect_list("weatherInfo"),true).getItem(0).alias("slot3_O")).withColumnRenamed("originK","originK3")</w:t>
            </w:r>
          </w:p>
          <w:p w14:paraId="54A934E1" w14:textId="77777777" w:rsidR="003E5B0E" w:rsidRPr="006F2D69" w:rsidRDefault="003E5B0E" w:rsidP="003E5B0E">
            <w:pPr>
              <w:pStyle w:val="Contenu"/>
              <w:jc w:val="both"/>
              <w:rPr>
                <w:b w:val="0"/>
                <w:sz w:val="16"/>
                <w:szCs w:val="16"/>
                <w:lang w:val="en-US"/>
              </w:rPr>
            </w:pPr>
          </w:p>
          <w:p w14:paraId="7A5E80E3" w14:textId="77777777" w:rsidR="003E5B0E" w:rsidRDefault="003E5B0E" w:rsidP="003E5B0E">
            <w:pPr>
              <w:pStyle w:val="Contenu"/>
              <w:jc w:val="both"/>
              <w:rPr>
                <w:b w:val="0"/>
                <w:sz w:val="16"/>
                <w:szCs w:val="16"/>
              </w:rPr>
            </w:pPr>
            <w:r>
              <w:rPr>
                <w:b w:val="0"/>
                <w:sz w:val="16"/>
                <w:szCs w:val="16"/>
              </w:rPr>
              <w:t>……</w:t>
            </w:r>
          </w:p>
          <w:p w14:paraId="16838CEA" w14:textId="77777777" w:rsidR="00860912" w:rsidRPr="00D77C9E" w:rsidRDefault="00860912" w:rsidP="003E5B0E">
            <w:pPr>
              <w:pStyle w:val="Contenu"/>
              <w:jc w:val="both"/>
              <w:rPr>
                <w:b w:val="0"/>
                <w:sz w:val="16"/>
                <w:szCs w:val="16"/>
              </w:rPr>
            </w:pPr>
          </w:p>
        </w:tc>
      </w:tr>
    </w:tbl>
    <w:p w14:paraId="50E355FA" w14:textId="77777777" w:rsidR="00C10397" w:rsidRDefault="00C10397" w:rsidP="006836F0">
      <w:pPr>
        <w:pStyle w:val="Contenu"/>
        <w:jc w:val="both"/>
        <w:rPr>
          <w:b w:val="0"/>
          <w:szCs w:val="24"/>
        </w:rPr>
      </w:pPr>
    </w:p>
    <w:tbl>
      <w:tblPr>
        <w:tblStyle w:val="Grilledutableau"/>
        <w:tblW w:w="0" w:type="auto"/>
        <w:tblLook w:val="04A0" w:firstRow="1" w:lastRow="0" w:firstColumn="1" w:lastColumn="0" w:noHBand="0" w:noVBand="1"/>
      </w:tblPr>
      <w:tblGrid>
        <w:gridCol w:w="9629"/>
      </w:tblGrid>
      <w:tr w:rsidR="00B23A44" w14:paraId="1E63F1F9" w14:textId="77777777" w:rsidTr="00B23A44">
        <w:tc>
          <w:tcPr>
            <w:tcW w:w="9629" w:type="dxa"/>
          </w:tcPr>
          <w:p w14:paraId="3C664B23"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p>
          <w:p w14:paraId="3B5D4619"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var Flights_dA = data_flights.join(data_weather, (data_flights("DEST")===data_weather("A")) &amp;&amp; (data_flights("Tsa_unix")&gt;= data_weather("t0_unix")) &amp;&amp;(data_flights("Tsa_unix_1")&lt;= data_weather("t0_unix")), "inner")</w:t>
            </w:r>
          </w:p>
          <w:p w14:paraId="0456F265"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Flights_d1 =Flights_dA.groupBy("destK").agg(sort_array(collect_list("weatherInfo"),asc = true).getItem(0).alias("slot1_D")).withColumnRenamed("destK","destK1")</w:t>
            </w:r>
          </w:p>
          <w:p w14:paraId="169DC0D8"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p>
          <w:p w14:paraId="3CFBE221"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Flights_dA = data_flights.join(data_weather, (data_flights("DEST")===data_weather("A")) &amp;&amp; (data_flights("Tsa_unix")&gt;= data_weather("t0_unix")) &amp;&amp;(data_flights("Tsa_unix_2")&lt;= data_weather("t0_unix")) &amp;&amp; (data_flights("Tsa_unix_1")&gt;= data_weather("t0_unix")) , "inner")</w:t>
            </w:r>
          </w:p>
          <w:p w14:paraId="261EE6A7"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Flights_d2 =Flights_dA.groupBy("destK").agg(sort_array(collect_list("weatherInfo"),true).getItem(0).alias("slot2_D")).withColumnRenamed("destK","destK2")</w:t>
            </w:r>
          </w:p>
          <w:p w14:paraId="0A836645"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p>
          <w:p w14:paraId="6DF7111F"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lastRenderedPageBreak/>
              <w:t>Flights_dA = data_flights.join(data_weather, (data_flights("DEST")===data_weather("A")) &amp;&amp; (data_flights("Tsa_unix")&gt;= data_weather("t0_unix")) &amp;&amp;(data_flights("Tsa_unix_3")&lt;= data_weather("t0_unix")) &amp;&amp;(data_flights("Tsa_unix_2")&gt;= data_weather("t0_unix")) , "inner")</w:t>
            </w:r>
          </w:p>
          <w:p w14:paraId="3A58CAF9"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r w:rsidRPr="006F2D69">
              <w:rPr>
                <w:rFonts w:ascii="Courier New" w:eastAsia="Times New Roman" w:hAnsi="Courier New" w:cs="Courier New"/>
                <w:b w:val="0"/>
                <w:bCs/>
                <w:color w:val="000000"/>
                <w:sz w:val="16"/>
                <w:szCs w:val="16"/>
                <w:lang w:val="en-US" w:eastAsia="fr-FR" w:bidi="ks-Deva"/>
              </w:rPr>
              <w:t>val Flights_d3 =Flights_dA.groupBy("destK").agg(sort_array(collect_list("weatherInfo"),true).getItem(0).alias("slot3_D")).withColumnRenamed("destK","destK3")</w:t>
            </w:r>
          </w:p>
          <w:p w14:paraId="7B6F7DE8" w14:textId="77777777" w:rsidR="00B23A44" w:rsidRPr="006F2D69" w:rsidRDefault="00B23A44" w:rsidP="00B23A44">
            <w:pPr>
              <w:pStyle w:val="Contenu"/>
              <w:jc w:val="both"/>
              <w:rPr>
                <w:rFonts w:ascii="Courier New" w:eastAsia="Times New Roman" w:hAnsi="Courier New" w:cs="Courier New"/>
                <w:b w:val="0"/>
                <w:bCs/>
                <w:color w:val="000000"/>
                <w:sz w:val="16"/>
                <w:szCs w:val="16"/>
                <w:lang w:val="en-US" w:eastAsia="fr-FR" w:bidi="ks-Deva"/>
              </w:rPr>
            </w:pPr>
          </w:p>
          <w:p w14:paraId="7F3E2A1C" w14:textId="77777777" w:rsidR="003E5B0E" w:rsidRDefault="003E5B0E" w:rsidP="00B23A44">
            <w:pPr>
              <w:pStyle w:val="Contenu"/>
              <w:jc w:val="both"/>
              <w:rPr>
                <w:rFonts w:ascii="Courier New" w:eastAsia="Times New Roman" w:hAnsi="Courier New" w:cs="Courier New"/>
                <w:b w:val="0"/>
                <w:bCs/>
                <w:color w:val="000000"/>
                <w:sz w:val="16"/>
                <w:szCs w:val="16"/>
                <w:lang w:eastAsia="fr-FR" w:bidi="ks-Deva"/>
              </w:rPr>
            </w:pPr>
            <w:r>
              <w:rPr>
                <w:rFonts w:ascii="Courier New" w:eastAsia="Times New Roman" w:hAnsi="Courier New" w:cs="Courier New"/>
                <w:b w:val="0"/>
                <w:bCs/>
                <w:color w:val="000000"/>
                <w:sz w:val="16"/>
                <w:szCs w:val="16"/>
                <w:lang w:eastAsia="fr-FR" w:bidi="ks-Deva"/>
              </w:rPr>
              <w:t>……</w:t>
            </w:r>
          </w:p>
          <w:p w14:paraId="0EE265B1" w14:textId="77777777" w:rsidR="00B23A44" w:rsidRDefault="00B23A44" w:rsidP="003E5B0E">
            <w:pPr>
              <w:pStyle w:val="Contenu"/>
              <w:jc w:val="both"/>
              <w:rPr>
                <w:b w:val="0"/>
                <w:szCs w:val="24"/>
              </w:rPr>
            </w:pPr>
          </w:p>
        </w:tc>
      </w:tr>
    </w:tbl>
    <w:p w14:paraId="7B46998C" w14:textId="77777777" w:rsidR="00B23A44" w:rsidRDefault="00B23A44" w:rsidP="006836F0">
      <w:pPr>
        <w:pStyle w:val="Contenu"/>
        <w:jc w:val="both"/>
        <w:rPr>
          <w:b w:val="0"/>
          <w:szCs w:val="24"/>
        </w:rPr>
      </w:pPr>
    </w:p>
    <w:p w14:paraId="5E7D839F" w14:textId="77777777" w:rsidR="00B23A44" w:rsidRDefault="00B23A44" w:rsidP="006836F0">
      <w:pPr>
        <w:pStyle w:val="Contenu"/>
        <w:jc w:val="both"/>
        <w:rPr>
          <w:b w:val="0"/>
          <w:szCs w:val="24"/>
        </w:rPr>
      </w:pPr>
    </w:p>
    <w:p w14:paraId="102F5D08" w14:textId="77777777" w:rsidR="00E3198D" w:rsidRDefault="00E3198D" w:rsidP="006836F0">
      <w:pPr>
        <w:pStyle w:val="Contenu"/>
        <w:jc w:val="both"/>
        <w:rPr>
          <w:b w:val="0"/>
          <w:szCs w:val="24"/>
        </w:rPr>
      </w:pPr>
    </w:p>
    <w:p w14:paraId="0410AF76" w14:textId="77777777" w:rsidR="00D255F2" w:rsidRDefault="00D255F2" w:rsidP="00C6363E">
      <w:pPr>
        <w:pStyle w:val="Contenu"/>
        <w:numPr>
          <w:ilvl w:val="1"/>
          <w:numId w:val="14"/>
        </w:numPr>
        <w:jc w:val="both"/>
        <w:rPr>
          <w:b w:val="0"/>
        </w:rPr>
      </w:pPr>
      <w:r>
        <w:rPr>
          <w:b w:val="0"/>
        </w:rPr>
        <w:t xml:space="preserve">SECONDE jointure : </w:t>
      </w:r>
      <w:r w:rsidR="00125BDD">
        <w:rPr>
          <w:b w:val="0"/>
        </w:rPr>
        <w:t>{Aéroport départ + météo} et {Aéroport arrivée + météo}</w:t>
      </w:r>
    </w:p>
    <w:p w14:paraId="0F27F426" w14:textId="77777777" w:rsidR="00D255F2" w:rsidRPr="00F07B93" w:rsidRDefault="00D255F2" w:rsidP="00D255F2">
      <w:pPr>
        <w:shd w:val="clear" w:color="auto" w:fill="FFFFFF"/>
        <w:spacing w:line="240" w:lineRule="auto"/>
        <w:jc w:val="both"/>
        <w:rPr>
          <w:szCs w:val="24"/>
        </w:rPr>
      </w:pPr>
    </w:p>
    <w:p w14:paraId="0ACE04B7" w14:textId="20372F69" w:rsidR="00125BDD" w:rsidRDefault="00125BDD" w:rsidP="00D255F2">
      <w:pPr>
        <w:shd w:val="clear" w:color="auto" w:fill="FFFFFF"/>
        <w:spacing w:line="240" w:lineRule="auto"/>
        <w:jc w:val="both"/>
        <w:rPr>
          <w:szCs w:val="24"/>
        </w:rPr>
      </w:pPr>
      <w:r>
        <w:rPr>
          <w:szCs w:val="24"/>
        </w:rPr>
        <w:t>Pour chaque vol, on doit récupérer les données météo</w:t>
      </w:r>
      <w:r w:rsidR="00E13812" w:rsidRPr="00FB62B9">
        <w:rPr>
          <w:bCs/>
          <w:szCs w:val="24"/>
        </w:rPr>
        <w:t>rologiques</w:t>
      </w:r>
      <w:r>
        <w:rPr>
          <w:szCs w:val="24"/>
        </w:rPr>
        <w:t xml:space="preserve"> des aéroports de départ et </w:t>
      </w:r>
      <w:r w:rsidR="00E13812">
        <w:rPr>
          <w:szCs w:val="24"/>
        </w:rPr>
        <w:t xml:space="preserve">des </w:t>
      </w:r>
      <w:r>
        <w:rPr>
          <w:szCs w:val="24"/>
        </w:rPr>
        <w:t>aéroport</w:t>
      </w:r>
      <w:r w:rsidR="00FB62B9">
        <w:rPr>
          <w:szCs w:val="24"/>
        </w:rPr>
        <w:t>s</w:t>
      </w:r>
      <w:r>
        <w:rPr>
          <w:szCs w:val="24"/>
        </w:rPr>
        <w:t xml:space="preserve"> d’arrivée, issues de la 1</w:t>
      </w:r>
      <w:r w:rsidRPr="00125BDD">
        <w:rPr>
          <w:szCs w:val="24"/>
          <w:vertAlign w:val="superscript"/>
        </w:rPr>
        <w:t>ère</w:t>
      </w:r>
      <w:r>
        <w:rPr>
          <w:szCs w:val="24"/>
        </w:rPr>
        <w:t xml:space="preserve"> jointure.</w:t>
      </w:r>
    </w:p>
    <w:p w14:paraId="1C9788B8" w14:textId="77777777" w:rsidR="00297343" w:rsidRDefault="00297343" w:rsidP="00D255F2">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297343" w:rsidRPr="00D77C9E" w14:paraId="7F743B85" w14:textId="77777777" w:rsidTr="00297343">
        <w:tc>
          <w:tcPr>
            <w:tcW w:w="9629" w:type="dxa"/>
          </w:tcPr>
          <w:p w14:paraId="7C64C312" w14:textId="77777777" w:rsidR="00297343" w:rsidRPr="00D77C9E" w:rsidRDefault="00297343" w:rsidP="00D255F2">
            <w:pPr>
              <w:jc w:val="both"/>
              <w:rPr>
                <w:rFonts w:ascii="Courier New" w:eastAsia="Times New Roman" w:hAnsi="Courier New" w:cs="Courier New"/>
                <w:bCs/>
                <w:color w:val="000000"/>
                <w:sz w:val="16"/>
                <w:szCs w:val="16"/>
                <w:lang w:eastAsia="fr-FR" w:bidi="ks-Deva"/>
              </w:rPr>
            </w:pPr>
          </w:p>
          <w:p w14:paraId="409C8DA3"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data_flights_part1 = data_flights</w:t>
            </w:r>
          </w:p>
          <w:p w14:paraId="50F2890B"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03805B3E" w14:textId="77777777" w:rsidR="00D77C9E" w:rsidRPr="00D77C9E" w:rsidRDefault="00D77C9E" w:rsidP="00D77C9E">
            <w:pPr>
              <w:jc w:val="both"/>
              <w:rPr>
                <w:rFonts w:ascii="Courier New" w:eastAsia="Times New Roman" w:hAnsi="Courier New" w:cs="Courier New"/>
                <w:bCs/>
                <w:color w:val="000000"/>
                <w:sz w:val="16"/>
                <w:szCs w:val="16"/>
                <w:lang w:eastAsia="fr-FR" w:bidi="ks-Deva"/>
              </w:rPr>
            </w:pPr>
            <w:r w:rsidRPr="00D77C9E">
              <w:rPr>
                <w:rFonts w:ascii="Courier New" w:eastAsia="Times New Roman" w:hAnsi="Courier New" w:cs="Courier New"/>
                <w:bCs/>
                <w:color w:val="000000"/>
                <w:sz w:val="16"/>
                <w:szCs w:val="16"/>
                <w:lang w:eastAsia="fr-FR" w:bidi="ks-Deva"/>
              </w:rPr>
              <w:t>// les 12 jointures finales pour l'aéroport d'origine</w:t>
            </w:r>
          </w:p>
          <w:p w14:paraId="6E3910BE"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.join(Flights_o1,data_flights("originK")===Flights_o1("originK1"),"left_outer")</w:t>
            </w:r>
          </w:p>
          <w:p w14:paraId="1E444435"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.join(Flights_o2,data_flights("originK")===Flights_o2("originK2"),"left_outer")</w:t>
            </w:r>
          </w:p>
          <w:p w14:paraId="3BF97068"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.join(Flights_o3,data_flights("originK")===Flights_o3("originK3"),"left_outer")</w:t>
            </w:r>
          </w:p>
          <w:p w14:paraId="6B5A26BC"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.join(Flights_o4,data_flights("originK")===Flights_o4("originK4"),"left_outer")</w:t>
            </w:r>
          </w:p>
          <w:p w14:paraId="7C8CFC25"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.join(Flights_o5,data_flights("originK")===Flights_o5("originK5"),"left_outer")</w:t>
            </w:r>
          </w:p>
          <w:p w14:paraId="47B20F67"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.join(Flights_o6,data_flights("originK")===Flights_o6("originK6"),"left_outer")</w:t>
            </w:r>
          </w:p>
          <w:p w14:paraId="1505B4EB"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.join(Flights_o7,data_flights("originK")===Flights_o7("originK7"),"left_outer")</w:t>
            </w:r>
          </w:p>
          <w:p w14:paraId="16FA4E53"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.join(Flights_o8,data_flights("originK")===Flights_o8("originK8"),"left_outer")</w:t>
            </w:r>
          </w:p>
          <w:p w14:paraId="1B9B8D69"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.join(Flights_o9,data_flights("originK")===Flights_o9("originK9"),"left_outer")</w:t>
            </w:r>
          </w:p>
          <w:p w14:paraId="398CC505"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.join(Flights_o10,data_flights("originK")===Flights_o10("originK10"),"left_outer")</w:t>
            </w:r>
          </w:p>
          <w:p w14:paraId="686F1C6B"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.join(Flights_o11,data_flights("originK")===Flights_o11("originK11"),"left_outer")</w:t>
            </w:r>
          </w:p>
          <w:p w14:paraId="09A21947"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.join(Flights_o12,data_flights("originK")===Flights_o12("originK12"),"left_outer")</w:t>
            </w:r>
          </w:p>
          <w:p w14:paraId="2AB07B8E"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4F80CA5B"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1ADFE1BF"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19E42A51" w14:textId="77777777" w:rsidR="00D77C9E" w:rsidRPr="00D77C9E" w:rsidRDefault="00D77C9E" w:rsidP="00D77C9E">
            <w:pPr>
              <w:jc w:val="both"/>
              <w:rPr>
                <w:rFonts w:ascii="Courier New" w:eastAsia="Times New Roman" w:hAnsi="Courier New" w:cs="Courier New"/>
                <w:bCs/>
                <w:color w:val="000000"/>
                <w:sz w:val="16"/>
                <w:szCs w:val="16"/>
                <w:lang w:eastAsia="fr-FR" w:bidi="ks-Deva"/>
              </w:rPr>
            </w:pPr>
            <w:r w:rsidRPr="00D77C9E">
              <w:rPr>
                <w:rFonts w:ascii="Courier New" w:eastAsia="Times New Roman" w:hAnsi="Courier New" w:cs="Courier New"/>
                <w:bCs/>
                <w:color w:val="000000"/>
                <w:sz w:val="16"/>
                <w:szCs w:val="16"/>
                <w:lang w:eastAsia="fr-FR" w:bidi="ks-Deva"/>
              </w:rPr>
              <w:t>// Les 12 jointures finales pour l'aéroport destination</w:t>
            </w:r>
          </w:p>
          <w:p w14:paraId="6138154E"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.join(Flights_d1,data_flights("destK")===Flights_d1("destK1"),"left_outer")</w:t>
            </w:r>
          </w:p>
          <w:p w14:paraId="3F962DCC"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.join(Flights_d2,data_flights("destK")===Flights_d2("destK2"),"left_outer")</w:t>
            </w:r>
          </w:p>
          <w:p w14:paraId="7F67CA7D"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.join(Flights_d3,data_flights("destK")===Flights_d3("destK3"),"left_outer")</w:t>
            </w:r>
          </w:p>
          <w:p w14:paraId="4BD02661"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.join(Flights_d4,data_flights("destK")===Flights_d4("destK4"),"left_outer")</w:t>
            </w:r>
          </w:p>
          <w:p w14:paraId="0B5D3294"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.join(Flights_d5,data_flights("destK")===Flights_d5("destK5"),"left_outer")</w:t>
            </w:r>
          </w:p>
          <w:p w14:paraId="116A1B5B"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.join(Flights_d6,data_flights("destK")===Flights_d6("destK6"),"left_outer")</w:t>
            </w:r>
          </w:p>
          <w:p w14:paraId="2EA81F64"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.join(Flights_d7,data_flights("destK")===Flights_d7("destK7"),"left_outer")</w:t>
            </w:r>
          </w:p>
          <w:p w14:paraId="02C9150D"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lastRenderedPageBreak/>
              <w:t xml:space="preserve">                        .join(Flights_d8,data_flights("destK")===Flights_d8("destK8"),"left_outer")</w:t>
            </w:r>
          </w:p>
          <w:p w14:paraId="77393F67"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.join(Flights_d9,data_flights("destK")===Flights_d9("destK9"),"left_outer")</w:t>
            </w:r>
          </w:p>
          <w:p w14:paraId="6A424EA6"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.join(Flights_d10,data_flights("destK")===Flights_d10("destK10"),"left_outer")</w:t>
            </w:r>
          </w:p>
          <w:p w14:paraId="0CD02D5F"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.join(Flights_d11,data_flights("destK")===Flights_d11("destK11"),"left_outer")</w:t>
            </w:r>
          </w:p>
          <w:p w14:paraId="29693AAE"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.join(Flights_d12,data_flights("destK")===Flights_d12("destK12"),"left_outer")</w:t>
            </w:r>
          </w:p>
          <w:p w14:paraId="44FCDC49"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339BA367"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74D879CF" w14:textId="77777777" w:rsidR="00D77C9E" w:rsidRPr="006F2D69" w:rsidRDefault="00D77C9E" w:rsidP="00D77C9E">
            <w:pPr>
              <w:jc w:val="both"/>
              <w:rPr>
                <w:rFonts w:ascii="Courier New" w:eastAsia="Times New Roman" w:hAnsi="Courier New" w:cs="Courier New"/>
                <w:bCs/>
                <w:color w:val="000000"/>
                <w:sz w:val="16"/>
                <w:szCs w:val="16"/>
                <w:lang w:val="en-US" w:eastAsia="fr-FR" w:bidi="ks-Deva"/>
              </w:rPr>
            </w:pPr>
          </w:p>
          <w:p w14:paraId="2FC600C6" w14:textId="77777777" w:rsidR="00D77C9E" w:rsidRPr="00D77C9E" w:rsidRDefault="00D77C9E" w:rsidP="00D77C9E">
            <w:pPr>
              <w:jc w:val="both"/>
              <w:rPr>
                <w:rFonts w:ascii="Courier New" w:eastAsia="Times New Roman" w:hAnsi="Courier New" w:cs="Courier New"/>
                <w:bCs/>
                <w:color w:val="000000"/>
                <w:sz w:val="16"/>
                <w:szCs w:val="16"/>
                <w:lang w:eastAsia="fr-FR" w:bidi="ks-Deva"/>
              </w:rPr>
            </w:pPr>
            <w:r w:rsidRPr="00D77C9E">
              <w:rPr>
                <w:rFonts w:ascii="Courier New" w:eastAsia="Times New Roman" w:hAnsi="Courier New" w:cs="Courier New"/>
                <w:bCs/>
                <w:color w:val="000000"/>
                <w:sz w:val="16"/>
                <w:szCs w:val="16"/>
                <w:lang w:eastAsia="fr-FR" w:bidi="ks-Deva"/>
              </w:rPr>
              <w:t>// suppression des champs intermédiaires désormais inutiles</w:t>
            </w:r>
          </w:p>
          <w:p w14:paraId="5A186819" w14:textId="77777777" w:rsidR="00297343" w:rsidRPr="0010106C" w:rsidRDefault="00A855A6" w:rsidP="00D255F2">
            <w:pPr>
              <w:jc w:val="both"/>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.drop("destK1","destK2","destK3","destK4","destK5","destK6","destK7","destK8","destK9","destK10","destK11","destK12")</w:t>
            </w:r>
          </w:p>
          <w:p w14:paraId="755E5B73" w14:textId="77777777" w:rsidR="00D77C9E" w:rsidRPr="0010106C" w:rsidRDefault="00D77C9E" w:rsidP="00D255F2">
            <w:pPr>
              <w:jc w:val="both"/>
              <w:rPr>
                <w:rFonts w:ascii="Courier New" w:eastAsia="Times New Roman" w:hAnsi="Courier New" w:cs="Courier New"/>
                <w:bCs/>
                <w:color w:val="000000"/>
                <w:sz w:val="16"/>
                <w:szCs w:val="16"/>
                <w:lang w:eastAsia="fr-FR" w:bidi="ks-Deva"/>
              </w:rPr>
            </w:pPr>
          </w:p>
          <w:p w14:paraId="3FE738D9" w14:textId="77777777" w:rsidR="00A855A6" w:rsidRPr="0010106C" w:rsidRDefault="00A855A6" w:rsidP="00D255F2">
            <w:pPr>
              <w:jc w:val="both"/>
              <w:rPr>
                <w:rFonts w:ascii="Courier New" w:eastAsia="Times New Roman" w:hAnsi="Courier New" w:cs="Courier New"/>
                <w:bCs/>
                <w:color w:val="000000"/>
                <w:sz w:val="16"/>
                <w:szCs w:val="16"/>
                <w:lang w:eastAsia="fr-FR" w:bidi="ks-Deva"/>
              </w:rPr>
            </w:pPr>
          </w:p>
          <w:p w14:paraId="247CB03B" w14:textId="77777777" w:rsidR="00D77C9E" w:rsidRDefault="00A855A6" w:rsidP="00D255F2">
            <w:pPr>
              <w:jc w:val="both"/>
              <w:rPr>
                <w:rFonts w:ascii="Courier New" w:eastAsia="Times New Roman" w:hAnsi="Courier New" w:cs="Courier New"/>
                <w:bCs/>
                <w:color w:val="000000"/>
                <w:sz w:val="16"/>
                <w:szCs w:val="16"/>
                <w:lang w:val="en-US" w:eastAsia="fr-FR" w:bidi="ks-Deva"/>
              </w:rPr>
            </w:pPr>
            <w:r w:rsidRPr="00A855A6">
              <w:rPr>
                <w:rFonts w:ascii="Courier New" w:eastAsia="Times New Roman" w:hAnsi="Courier New" w:cs="Courier New"/>
                <w:bCs/>
                <w:color w:val="000000"/>
                <w:sz w:val="16"/>
                <w:szCs w:val="16"/>
                <w:lang w:val="en-US" w:eastAsia="fr-FR" w:bidi="ks-Deva"/>
              </w:rPr>
              <w:t>val test = data_flights_part1.cache()</w:t>
            </w:r>
          </w:p>
          <w:p w14:paraId="5E818147" w14:textId="77777777" w:rsidR="00A855A6" w:rsidRDefault="00A855A6" w:rsidP="00D255F2">
            <w:pPr>
              <w:jc w:val="both"/>
              <w:rPr>
                <w:rFonts w:ascii="Courier New" w:eastAsia="Times New Roman" w:hAnsi="Courier New" w:cs="Courier New"/>
                <w:bCs/>
                <w:color w:val="000000"/>
                <w:sz w:val="16"/>
                <w:szCs w:val="16"/>
                <w:lang w:eastAsia="fr-FR" w:bidi="ks-Deva"/>
              </w:rPr>
            </w:pPr>
            <w:r w:rsidRPr="00A855A6">
              <w:rPr>
                <w:rFonts w:ascii="Courier New" w:eastAsia="Times New Roman" w:hAnsi="Courier New" w:cs="Courier New"/>
                <w:bCs/>
                <w:color w:val="000000"/>
                <w:sz w:val="16"/>
                <w:szCs w:val="16"/>
                <w:lang w:eastAsia="fr-FR" w:bidi="ks-Deva"/>
              </w:rPr>
              <w:t>test.printSchema()</w:t>
            </w:r>
          </w:p>
          <w:p w14:paraId="29496353" w14:textId="77777777" w:rsidR="00546AD4" w:rsidRPr="00D77C9E" w:rsidRDefault="00546AD4" w:rsidP="00D255F2">
            <w:pPr>
              <w:jc w:val="both"/>
              <w:rPr>
                <w:sz w:val="16"/>
                <w:szCs w:val="16"/>
              </w:rPr>
            </w:pPr>
          </w:p>
        </w:tc>
      </w:tr>
    </w:tbl>
    <w:p w14:paraId="291C4B63" w14:textId="77777777" w:rsidR="00297343" w:rsidRDefault="00297343" w:rsidP="00D255F2">
      <w:pPr>
        <w:shd w:val="clear" w:color="auto" w:fill="FFFFFF"/>
        <w:spacing w:line="240" w:lineRule="auto"/>
        <w:jc w:val="both"/>
        <w:rPr>
          <w:szCs w:val="24"/>
        </w:rPr>
      </w:pPr>
    </w:p>
    <w:p w14:paraId="3D84E85C" w14:textId="77777777" w:rsidR="00125BDD" w:rsidRDefault="00125BDD" w:rsidP="32AFFA43">
      <w:pPr>
        <w:shd w:val="clear" w:color="auto" w:fill="FFFFFF" w:themeFill="background1"/>
        <w:spacing w:line="240" w:lineRule="auto"/>
        <w:jc w:val="both"/>
      </w:pPr>
    </w:p>
    <w:p w14:paraId="2ED2F1A2" w14:textId="77777777" w:rsidR="00546AD4" w:rsidRDefault="00546AD4" w:rsidP="00C6363E">
      <w:pPr>
        <w:pStyle w:val="Contenu"/>
        <w:numPr>
          <w:ilvl w:val="1"/>
          <w:numId w:val="14"/>
        </w:numPr>
        <w:jc w:val="both"/>
        <w:rPr>
          <w:b w:val="0"/>
        </w:rPr>
      </w:pPr>
      <w:r>
        <w:rPr>
          <w:b w:val="0"/>
        </w:rPr>
        <w:t>Sauvegarde des résultats</w:t>
      </w:r>
      <w:r w:rsidR="00F44625">
        <w:rPr>
          <w:b w:val="0"/>
        </w:rPr>
        <w:t xml:space="preserve"> en PARQUET</w:t>
      </w:r>
    </w:p>
    <w:p w14:paraId="6D8C9004" w14:textId="77777777" w:rsidR="00546AD4" w:rsidRPr="00F07B93" w:rsidRDefault="00546AD4" w:rsidP="00546AD4">
      <w:pPr>
        <w:shd w:val="clear" w:color="auto" w:fill="FFFFFF"/>
        <w:spacing w:line="240" w:lineRule="auto"/>
        <w:jc w:val="both"/>
        <w:rPr>
          <w:szCs w:val="24"/>
        </w:rPr>
      </w:pPr>
    </w:p>
    <w:p w14:paraId="447DE430" w14:textId="77777777" w:rsidR="00546AD4" w:rsidRDefault="006A0A56" w:rsidP="15634422">
      <w:pPr>
        <w:shd w:val="clear" w:color="auto" w:fill="FFFFFF" w:themeFill="background1"/>
        <w:spacing w:line="240" w:lineRule="auto"/>
        <w:jc w:val="both"/>
      </w:pPr>
      <w:r>
        <w:t xml:space="preserve">Nous nous sommes </w:t>
      </w:r>
      <w:r w:rsidR="2E4FE303">
        <w:t>demandé</w:t>
      </w:r>
      <w:r>
        <w:t xml:space="preserve"> sous quel format nous allions sauvegarder </w:t>
      </w:r>
      <w:r w:rsidR="00920D28">
        <w:t xml:space="preserve">le </w:t>
      </w:r>
      <w:r>
        <w:t xml:space="preserve">dataframe issue des jointures. </w:t>
      </w:r>
      <w:r w:rsidR="003E5B0E">
        <w:t>Dans un premier temps, nous avons sauvegardé nos données au format json, puis n</w:t>
      </w:r>
      <w:r>
        <w:t xml:space="preserve">ous avons </w:t>
      </w:r>
      <w:r w:rsidR="00920D28">
        <w:t xml:space="preserve">finalement </w:t>
      </w:r>
      <w:r w:rsidR="003E5B0E">
        <w:t xml:space="preserve">opté pour un </w:t>
      </w:r>
      <w:r>
        <w:t xml:space="preserve">enregistrement des résultats au format </w:t>
      </w:r>
      <w:r w:rsidRPr="15634422">
        <w:rPr>
          <w:b/>
          <w:bCs/>
        </w:rPr>
        <w:t>PARQUET</w:t>
      </w:r>
      <w:r>
        <w:t xml:space="preserve">, particulièrement adapté </w:t>
      </w:r>
      <w:r w:rsidR="00920D28">
        <w:t xml:space="preserve">aux </w:t>
      </w:r>
      <w:r>
        <w:t>données massives</w:t>
      </w:r>
      <w:r w:rsidR="00920D28">
        <w:t>.</w:t>
      </w:r>
    </w:p>
    <w:p w14:paraId="2CA7CD4C" w14:textId="77777777" w:rsidR="006A0A56" w:rsidRDefault="006A0A56" w:rsidP="00546AD4">
      <w:pPr>
        <w:shd w:val="clear" w:color="auto" w:fill="FFFFFF"/>
        <w:spacing w:line="240" w:lineRule="auto"/>
        <w:jc w:val="both"/>
        <w:rPr>
          <w:szCs w:val="24"/>
        </w:rPr>
      </w:pPr>
    </w:p>
    <w:p w14:paraId="3C7B9781" w14:textId="77777777" w:rsidR="006A0A56" w:rsidRDefault="00EB72C4" w:rsidP="00546AD4">
      <w:pPr>
        <w:shd w:val="clear" w:color="auto" w:fill="FFFFFF"/>
        <w:spacing w:line="240" w:lineRule="auto"/>
        <w:jc w:val="both"/>
        <w:rPr>
          <w:szCs w:val="24"/>
        </w:rPr>
      </w:pPr>
      <w:r>
        <w:rPr>
          <w:szCs w:val="24"/>
        </w:rPr>
        <w:t>Au format parquet, l</w:t>
      </w:r>
      <w:r w:rsidR="006A0A56" w:rsidRPr="006A0A56">
        <w:rPr>
          <w:szCs w:val="24"/>
        </w:rPr>
        <w:t>es données sont présentées en colonne</w:t>
      </w:r>
      <w:r w:rsidR="006A0A56">
        <w:rPr>
          <w:szCs w:val="24"/>
        </w:rPr>
        <w:t>, contrairement aux formats csv ou json où les données sont présentées lignes par lignes</w:t>
      </w:r>
      <w:r w:rsidR="006A0A56" w:rsidRPr="006A0A56">
        <w:rPr>
          <w:szCs w:val="24"/>
        </w:rPr>
        <w:t xml:space="preserve">. </w:t>
      </w:r>
    </w:p>
    <w:p w14:paraId="6C7000DC" w14:textId="77777777" w:rsidR="006A0A56" w:rsidRDefault="006A0A56" w:rsidP="00546AD4">
      <w:pPr>
        <w:shd w:val="clear" w:color="auto" w:fill="FFFFFF"/>
        <w:spacing w:line="240" w:lineRule="auto"/>
        <w:jc w:val="both"/>
        <w:rPr>
          <w:szCs w:val="24"/>
        </w:rPr>
      </w:pPr>
      <w:r w:rsidRPr="006A0A56">
        <w:rPr>
          <w:szCs w:val="24"/>
        </w:rPr>
        <w:t>Autrement dit, toutes les données du premier attribut sont stockées, puis seulement les données du second attribut, etc.</w:t>
      </w:r>
    </w:p>
    <w:p w14:paraId="1FDDDF53" w14:textId="77777777" w:rsidR="006A0A56" w:rsidRDefault="006A0A56" w:rsidP="00546AD4">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641"/>
        <w:gridCol w:w="594"/>
        <w:gridCol w:w="639"/>
        <w:gridCol w:w="445"/>
        <w:gridCol w:w="1129"/>
        <w:gridCol w:w="1129"/>
        <w:gridCol w:w="1129"/>
        <w:gridCol w:w="321"/>
        <w:gridCol w:w="419"/>
        <w:gridCol w:w="419"/>
        <w:gridCol w:w="321"/>
        <w:gridCol w:w="321"/>
        <w:gridCol w:w="419"/>
        <w:gridCol w:w="419"/>
        <w:gridCol w:w="321"/>
        <w:gridCol w:w="321"/>
        <w:gridCol w:w="321"/>
        <w:gridCol w:w="321"/>
      </w:tblGrid>
      <w:tr w:rsidR="003715B2" w:rsidRPr="003715B2" w14:paraId="33FFB9BC" w14:textId="77777777" w:rsidTr="003715B2">
        <w:tc>
          <w:tcPr>
            <w:tcW w:w="813" w:type="dxa"/>
            <w:tcBorders>
              <w:bottom w:val="single" w:sz="4" w:space="0" w:color="auto"/>
            </w:tcBorders>
            <w:shd w:val="clear" w:color="auto" w:fill="ACA7E3" w:themeFill="text1" w:themeFillTint="40"/>
          </w:tcPr>
          <w:p w14:paraId="1DCD401B" w14:textId="77777777" w:rsidR="006A0A56" w:rsidRPr="003715B2" w:rsidRDefault="006A0A56" w:rsidP="00546AD4">
            <w:pPr>
              <w:jc w:val="both"/>
              <w:rPr>
                <w:sz w:val="18"/>
                <w:szCs w:val="18"/>
              </w:rPr>
            </w:pPr>
            <w:r w:rsidRPr="003715B2">
              <w:rPr>
                <w:sz w:val="18"/>
                <w:szCs w:val="18"/>
              </w:rPr>
              <w:t>DEN</w:t>
            </w:r>
          </w:p>
        </w:tc>
        <w:tc>
          <w:tcPr>
            <w:tcW w:w="764" w:type="dxa"/>
            <w:tcBorders>
              <w:bottom w:val="single" w:sz="4" w:space="0" w:color="auto"/>
            </w:tcBorders>
            <w:shd w:val="clear" w:color="auto" w:fill="ACA7E3" w:themeFill="text1" w:themeFillTint="40"/>
          </w:tcPr>
          <w:p w14:paraId="66211430" w14:textId="77777777" w:rsidR="006A0A56" w:rsidRPr="003715B2" w:rsidRDefault="006A0A56" w:rsidP="00546AD4">
            <w:pPr>
              <w:jc w:val="both"/>
              <w:rPr>
                <w:sz w:val="18"/>
                <w:szCs w:val="18"/>
              </w:rPr>
            </w:pPr>
            <w:r w:rsidRPr="003715B2">
              <w:rPr>
                <w:sz w:val="18"/>
                <w:szCs w:val="18"/>
              </w:rPr>
              <w:t>CLR</w:t>
            </w:r>
          </w:p>
        </w:tc>
        <w:tc>
          <w:tcPr>
            <w:tcW w:w="811" w:type="dxa"/>
            <w:tcBorders>
              <w:bottom w:val="single" w:sz="4" w:space="0" w:color="auto"/>
            </w:tcBorders>
            <w:shd w:val="clear" w:color="auto" w:fill="ACA7E3" w:themeFill="text1" w:themeFillTint="40"/>
          </w:tcPr>
          <w:p w14:paraId="1E10611D" w14:textId="77777777" w:rsidR="006A0A56" w:rsidRPr="003715B2" w:rsidRDefault="006A0A56" w:rsidP="00546AD4">
            <w:pPr>
              <w:jc w:val="both"/>
              <w:rPr>
                <w:sz w:val="18"/>
                <w:szCs w:val="18"/>
              </w:rPr>
            </w:pPr>
            <w:r w:rsidRPr="003715B2">
              <w:rPr>
                <w:sz w:val="18"/>
                <w:szCs w:val="18"/>
              </w:rPr>
              <w:t>AAA</w:t>
            </w:r>
          </w:p>
        </w:tc>
        <w:tc>
          <w:tcPr>
            <w:tcW w:w="605" w:type="dxa"/>
            <w:tcBorders>
              <w:bottom w:val="single" w:sz="4" w:space="0" w:color="auto"/>
            </w:tcBorders>
            <w:shd w:val="clear" w:color="auto" w:fill="ACA7E3" w:themeFill="text1" w:themeFillTint="40"/>
          </w:tcPr>
          <w:p w14:paraId="756A49AF" w14:textId="77777777" w:rsidR="006A0A56" w:rsidRPr="003715B2" w:rsidRDefault="006A0A56" w:rsidP="00546AD4">
            <w:pPr>
              <w:jc w:val="both"/>
              <w:rPr>
                <w:sz w:val="18"/>
                <w:szCs w:val="18"/>
              </w:rPr>
            </w:pPr>
            <w:r w:rsidRPr="003715B2">
              <w:rPr>
                <w:sz w:val="18"/>
                <w:szCs w:val="18"/>
              </w:rPr>
              <w:t>…</w:t>
            </w:r>
          </w:p>
        </w:tc>
        <w:tc>
          <w:tcPr>
            <w:tcW w:w="474" w:type="dxa"/>
            <w:tcBorders>
              <w:bottom w:val="single" w:sz="4" w:space="0" w:color="auto"/>
            </w:tcBorders>
            <w:shd w:val="clear" w:color="auto" w:fill="66B2CA" w:themeFill="accent4"/>
          </w:tcPr>
          <w:p w14:paraId="0999A89A" w14:textId="77777777" w:rsidR="006A0A56" w:rsidRPr="003715B2" w:rsidRDefault="003715B2" w:rsidP="00546AD4">
            <w:pPr>
              <w:jc w:val="both"/>
              <w:rPr>
                <w:sz w:val="18"/>
                <w:szCs w:val="18"/>
              </w:rPr>
            </w:pPr>
            <w:r w:rsidRPr="003715B2">
              <w:rPr>
                <w:sz w:val="18"/>
                <w:szCs w:val="18"/>
              </w:rPr>
              <w:t>1325683800</w:t>
            </w:r>
          </w:p>
        </w:tc>
        <w:tc>
          <w:tcPr>
            <w:tcW w:w="474" w:type="dxa"/>
            <w:tcBorders>
              <w:bottom w:val="single" w:sz="4" w:space="0" w:color="auto"/>
            </w:tcBorders>
            <w:shd w:val="clear" w:color="auto" w:fill="66B2CA" w:themeFill="accent4"/>
          </w:tcPr>
          <w:p w14:paraId="66E5D051" w14:textId="77777777" w:rsidR="006A0A56" w:rsidRPr="003715B2" w:rsidRDefault="003715B2" w:rsidP="00546AD4">
            <w:pPr>
              <w:jc w:val="both"/>
              <w:rPr>
                <w:sz w:val="18"/>
                <w:szCs w:val="18"/>
              </w:rPr>
            </w:pPr>
            <w:r w:rsidRPr="003715B2">
              <w:rPr>
                <w:sz w:val="18"/>
                <w:szCs w:val="18"/>
              </w:rPr>
              <w:t>1325652600</w:t>
            </w:r>
          </w:p>
        </w:tc>
        <w:tc>
          <w:tcPr>
            <w:tcW w:w="474" w:type="dxa"/>
            <w:tcBorders>
              <w:bottom w:val="single" w:sz="4" w:space="0" w:color="auto"/>
            </w:tcBorders>
            <w:shd w:val="clear" w:color="auto" w:fill="66B2CA" w:themeFill="accent4"/>
          </w:tcPr>
          <w:p w14:paraId="1975B25B" w14:textId="77777777" w:rsidR="006A0A56" w:rsidRPr="003715B2" w:rsidRDefault="003715B2" w:rsidP="00546AD4">
            <w:pPr>
              <w:jc w:val="both"/>
              <w:rPr>
                <w:sz w:val="18"/>
                <w:szCs w:val="18"/>
              </w:rPr>
            </w:pPr>
            <w:r w:rsidRPr="003715B2">
              <w:rPr>
                <w:sz w:val="18"/>
                <w:szCs w:val="18"/>
              </w:rPr>
              <w:t>1325690700</w:t>
            </w:r>
          </w:p>
        </w:tc>
        <w:tc>
          <w:tcPr>
            <w:tcW w:w="474" w:type="dxa"/>
            <w:tcBorders>
              <w:bottom w:val="single" w:sz="4" w:space="0" w:color="auto"/>
            </w:tcBorders>
            <w:shd w:val="clear" w:color="auto" w:fill="66B2CA" w:themeFill="accent4"/>
          </w:tcPr>
          <w:p w14:paraId="53481B5C" w14:textId="77777777" w:rsidR="006A0A56" w:rsidRPr="003715B2" w:rsidRDefault="006A0A56" w:rsidP="00546AD4">
            <w:pPr>
              <w:jc w:val="both"/>
              <w:rPr>
                <w:sz w:val="18"/>
                <w:szCs w:val="18"/>
              </w:rPr>
            </w:pPr>
          </w:p>
        </w:tc>
        <w:tc>
          <w:tcPr>
            <w:tcW w:w="474" w:type="dxa"/>
            <w:tcBorders>
              <w:bottom w:val="single" w:sz="4" w:space="0" w:color="auto"/>
            </w:tcBorders>
            <w:shd w:val="clear" w:color="auto" w:fill="FFC000"/>
          </w:tcPr>
          <w:p w14:paraId="104E6B25" w14:textId="77777777" w:rsidR="006A0A56" w:rsidRPr="003715B2" w:rsidRDefault="006A0A56" w:rsidP="00546AD4">
            <w:pPr>
              <w:jc w:val="both"/>
              <w:rPr>
                <w:sz w:val="18"/>
                <w:szCs w:val="18"/>
              </w:rPr>
            </w:pPr>
          </w:p>
        </w:tc>
        <w:tc>
          <w:tcPr>
            <w:tcW w:w="474" w:type="dxa"/>
            <w:tcBorders>
              <w:bottom w:val="single" w:sz="4" w:space="0" w:color="auto"/>
            </w:tcBorders>
            <w:shd w:val="clear" w:color="auto" w:fill="FFC000"/>
          </w:tcPr>
          <w:p w14:paraId="2B71324D" w14:textId="77777777" w:rsidR="006A0A56" w:rsidRPr="003715B2" w:rsidRDefault="006A0A56" w:rsidP="00546AD4">
            <w:pPr>
              <w:jc w:val="both"/>
              <w:rPr>
                <w:sz w:val="18"/>
                <w:szCs w:val="18"/>
              </w:rPr>
            </w:pPr>
          </w:p>
        </w:tc>
        <w:tc>
          <w:tcPr>
            <w:tcW w:w="474" w:type="dxa"/>
            <w:tcBorders>
              <w:bottom w:val="single" w:sz="4" w:space="0" w:color="auto"/>
            </w:tcBorders>
            <w:shd w:val="clear" w:color="auto" w:fill="FFC000"/>
          </w:tcPr>
          <w:p w14:paraId="30A36EDE" w14:textId="77777777" w:rsidR="006A0A56" w:rsidRPr="003715B2" w:rsidRDefault="006A0A56" w:rsidP="00546AD4">
            <w:pPr>
              <w:jc w:val="both"/>
              <w:rPr>
                <w:sz w:val="18"/>
                <w:szCs w:val="18"/>
              </w:rPr>
            </w:pPr>
          </w:p>
        </w:tc>
        <w:tc>
          <w:tcPr>
            <w:tcW w:w="474" w:type="dxa"/>
            <w:tcBorders>
              <w:bottom w:val="single" w:sz="4" w:space="0" w:color="auto"/>
            </w:tcBorders>
            <w:shd w:val="clear" w:color="auto" w:fill="FFC000"/>
          </w:tcPr>
          <w:p w14:paraId="08E10BA6" w14:textId="77777777" w:rsidR="006A0A56" w:rsidRPr="003715B2" w:rsidRDefault="006A0A56" w:rsidP="00546AD4">
            <w:pPr>
              <w:jc w:val="both"/>
              <w:rPr>
                <w:sz w:val="18"/>
                <w:szCs w:val="18"/>
              </w:rPr>
            </w:pPr>
          </w:p>
        </w:tc>
        <w:tc>
          <w:tcPr>
            <w:tcW w:w="474" w:type="dxa"/>
            <w:tcBorders>
              <w:bottom w:val="single" w:sz="4" w:space="0" w:color="auto"/>
            </w:tcBorders>
            <w:shd w:val="clear" w:color="auto" w:fill="7030A0"/>
          </w:tcPr>
          <w:p w14:paraId="3C88A058" w14:textId="77777777" w:rsidR="006A0A56" w:rsidRPr="003715B2" w:rsidRDefault="006A0A56" w:rsidP="00546AD4">
            <w:pPr>
              <w:jc w:val="both"/>
              <w:rPr>
                <w:sz w:val="18"/>
                <w:szCs w:val="18"/>
              </w:rPr>
            </w:pPr>
          </w:p>
        </w:tc>
        <w:tc>
          <w:tcPr>
            <w:tcW w:w="474" w:type="dxa"/>
            <w:tcBorders>
              <w:bottom w:val="single" w:sz="4" w:space="0" w:color="auto"/>
            </w:tcBorders>
            <w:shd w:val="clear" w:color="auto" w:fill="7030A0"/>
          </w:tcPr>
          <w:p w14:paraId="607C1CEB" w14:textId="77777777" w:rsidR="006A0A56" w:rsidRPr="003715B2" w:rsidRDefault="006A0A56" w:rsidP="00546AD4">
            <w:pPr>
              <w:jc w:val="both"/>
              <w:rPr>
                <w:sz w:val="18"/>
                <w:szCs w:val="18"/>
              </w:rPr>
            </w:pPr>
          </w:p>
        </w:tc>
        <w:tc>
          <w:tcPr>
            <w:tcW w:w="474" w:type="dxa"/>
            <w:tcBorders>
              <w:bottom w:val="single" w:sz="4" w:space="0" w:color="auto"/>
            </w:tcBorders>
            <w:shd w:val="clear" w:color="auto" w:fill="7030A0"/>
          </w:tcPr>
          <w:p w14:paraId="146E521E" w14:textId="77777777" w:rsidR="006A0A56" w:rsidRPr="003715B2" w:rsidRDefault="006A0A56" w:rsidP="00546AD4">
            <w:pPr>
              <w:jc w:val="both"/>
              <w:rPr>
                <w:sz w:val="18"/>
                <w:szCs w:val="18"/>
              </w:rPr>
            </w:pPr>
          </w:p>
        </w:tc>
        <w:tc>
          <w:tcPr>
            <w:tcW w:w="474" w:type="dxa"/>
            <w:tcBorders>
              <w:bottom w:val="single" w:sz="4" w:space="0" w:color="auto"/>
            </w:tcBorders>
            <w:shd w:val="clear" w:color="auto" w:fill="7030A0"/>
          </w:tcPr>
          <w:p w14:paraId="67510E34" w14:textId="77777777" w:rsidR="006A0A56" w:rsidRPr="003715B2" w:rsidRDefault="006A0A56" w:rsidP="00546AD4">
            <w:pPr>
              <w:jc w:val="both"/>
              <w:rPr>
                <w:sz w:val="18"/>
                <w:szCs w:val="18"/>
              </w:rPr>
            </w:pPr>
          </w:p>
        </w:tc>
        <w:tc>
          <w:tcPr>
            <w:tcW w:w="474" w:type="dxa"/>
            <w:tcBorders>
              <w:bottom w:val="single" w:sz="4" w:space="0" w:color="auto"/>
            </w:tcBorders>
          </w:tcPr>
          <w:p w14:paraId="2B9AE1C5" w14:textId="77777777" w:rsidR="006A0A56" w:rsidRPr="003715B2" w:rsidRDefault="006A0A56" w:rsidP="00546AD4">
            <w:pPr>
              <w:jc w:val="both"/>
              <w:rPr>
                <w:sz w:val="18"/>
                <w:szCs w:val="18"/>
              </w:rPr>
            </w:pPr>
          </w:p>
        </w:tc>
        <w:tc>
          <w:tcPr>
            <w:tcW w:w="474" w:type="dxa"/>
            <w:tcBorders>
              <w:bottom w:val="single" w:sz="4" w:space="0" w:color="auto"/>
            </w:tcBorders>
          </w:tcPr>
          <w:p w14:paraId="6FD40639" w14:textId="77777777" w:rsidR="006A0A56" w:rsidRPr="003715B2" w:rsidRDefault="006A0A56" w:rsidP="00546AD4">
            <w:pPr>
              <w:jc w:val="both"/>
              <w:rPr>
                <w:sz w:val="18"/>
                <w:szCs w:val="18"/>
              </w:rPr>
            </w:pPr>
          </w:p>
        </w:tc>
      </w:tr>
      <w:tr w:rsidR="003715B2" w:rsidRPr="003715B2" w14:paraId="14AC2B08" w14:textId="77777777" w:rsidTr="003715B2">
        <w:tc>
          <w:tcPr>
            <w:tcW w:w="813" w:type="dxa"/>
            <w:tcBorders>
              <w:left w:val="nil"/>
              <w:bottom w:val="nil"/>
              <w:right w:val="nil"/>
            </w:tcBorders>
            <w:shd w:val="clear" w:color="auto" w:fill="auto"/>
          </w:tcPr>
          <w:p w14:paraId="7485330A" w14:textId="77777777" w:rsidR="003715B2" w:rsidRPr="003715B2" w:rsidRDefault="003715B2" w:rsidP="00546AD4">
            <w:pPr>
              <w:jc w:val="both"/>
              <w:rPr>
                <w:sz w:val="18"/>
                <w:szCs w:val="18"/>
              </w:rPr>
            </w:pPr>
            <w:r>
              <w:rPr>
                <w:sz w:val="18"/>
                <w:szCs w:val="18"/>
              </w:rPr>
              <w:t>L1</w:t>
            </w:r>
          </w:p>
        </w:tc>
        <w:tc>
          <w:tcPr>
            <w:tcW w:w="764" w:type="dxa"/>
            <w:tcBorders>
              <w:left w:val="nil"/>
              <w:bottom w:val="nil"/>
              <w:right w:val="nil"/>
            </w:tcBorders>
            <w:shd w:val="clear" w:color="auto" w:fill="auto"/>
          </w:tcPr>
          <w:p w14:paraId="35040D5B" w14:textId="77777777" w:rsidR="003715B2" w:rsidRPr="003715B2" w:rsidRDefault="003715B2" w:rsidP="00546AD4">
            <w:pPr>
              <w:jc w:val="both"/>
              <w:rPr>
                <w:sz w:val="18"/>
                <w:szCs w:val="18"/>
              </w:rPr>
            </w:pPr>
            <w:r>
              <w:rPr>
                <w:sz w:val="18"/>
                <w:szCs w:val="18"/>
              </w:rPr>
              <w:t>L2</w:t>
            </w:r>
          </w:p>
        </w:tc>
        <w:tc>
          <w:tcPr>
            <w:tcW w:w="811" w:type="dxa"/>
            <w:tcBorders>
              <w:left w:val="nil"/>
              <w:bottom w:val="nil"/>
              <w:right w:val="nil"/>
            </w:tcBorders>
            <w:shd w:val="clear" w:color="auto" w:fill="auto"/>
          </w:tcPr>
          <w:p w14:paraId="7781264F" w14:textId="77777777" w:rsidR="003715B2" w:rsidRPr="003715B2" w:rsidRDefault="003715B2" w:rsidP="00546AD4">
            <w:pPr>
              <w:jc w:val="both"/>
              <w:rPr>
                <w:sz w:val="18"/>
                <w:szCs w:val="18"/>
              </w:rPr>
            </w:pPr>
          </w:p>
        </w:tc>
        <w:tc>
          <w:tcPr>
            <w:tcW w:w="605" w:type="dxa"/>
            <w:tcBorders>
              <w:left w:val="nil"/>
              <w:bottom w:val="nil"/>
              <w:right w:val="nil"/>
            </w:tcBorders>
            <w:shd w:val="clear" w:color="auto" w:fill="auto"/>
          </w:tcPr>
          <w:p w14:paraId="30A7A521"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2A76A35A" w14:textId="77777777" w:rsidR="003715B2" w:rsidRPr="003715B2" w:rsidRDefault="003715B2" w:rsidP="00546AD4">
            <w:pPr>
              <w:jc w:val="both"/>
              <w:rPr>
                <w:sz w:val="18"/>
                <w:szCs w:val="18"/>
              </w:rPr>
            </w:pPr>
            <w:r>
              <w:rPr>
                <w:sz w:val="18"/>
                <w:szCs w:val="18"/>
              </w:rPr>
              <w:t>L1</w:t>
            </w:r>
          </w:p>
        </w:tc>
        <w:tc>
          <w:tcPr>
            <w:tcW w:w="474" w:type="dxa"/>
            <w:tcBorders>
              <w:left w:val="nil"/>
              <w:bottom w:val="nil"/>
              <w:right w:val="nil"/>
            </w:tcBorders>
            <w:shd w:val="clear" w:color="auto" w:fill="auto"/>
          </w:tcPr>
          <w:p w14:paraId="24658EA9" w14:textId="77777777" w:rsidR="003715B2" w:rsidRPr="003715B2" w:rsidRDefault="003715B2" w:rsidP="00546AD4">
            <w:pPr>
              <w:jc w:val="both"/>
              <w:rPr>
                <w:sz w:val="18"/>
                <w:szCs w:val="18"/>
              </w:rPr>
            </w:pPr>
            <w:r>
              <w:rPr>
                <w:sz w:val="18"/>
                <w:szCs w:val="18"/>
              </w:rPr>
              <w:t>L2</w:t>
            </w:r>
          </w:p>
        </w:tc>
        <w:tc>
          <w:tcPr>
            <w:tcW w:w="474" w:type="dxa"/>
            <w:tcBorders>
              <w:left w:val="nil"/>
              <w:bottom w:val="nil"/>
              <w:right w:val="nil"/>
            </w:tcBorders>
            <w:shd w:val="clear" w:color="auto" w:fill="auto"/>
          </w:tcPr>
          <w:p w14:paraId="671EB080"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1F6606CD"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281FBA52" w14:textId="77777777" w:rsidR="003715B2" w:rsidRPr="003715B2" w:rsidRDefault="003715B2" w:rsidP="00546AD4">
            <w:pPr>
              <w:jc w:val="both"/>
              <w:rPr>
                <w:sz w:val="18"/>
                <w:szCs w:val="18"/>
              </w:rPr>
            </w:pPr>
            <w:r>
              <w:rPr>
                <w:sz w:val="18"/>
                <w:szCs w:val="18"/>
              </w:rPr>
              <w:t>L1</w:t>
            </w:r>
          </w:p>
        </w:tc>
        <w:tc>
          <w:tcPr>
            <w:tcW w:w="474" w:type="dxa"/>
            <w:tcBorders>
              <w:left w:val="nil"/>
              <w:bottom w:val="nil"/>
              <w:right w:val="nil"/>
            </w:tcBorders>
            <w:shd w:val="clear" w:color="auto" w:fill="auto"/>
          </w:tcPr>
          <w:p w14:paraId="643B9914" w14:textId="77777777" w:rsidR="003715B2" w:rsidRPr="003715B2" w:rsidRDefault="003715B2" w:rsidP="00546AD4">
            <w:pPr>
              <w:jc w:val="both"/>
              <w:rPr>
                <w:sz w:val="18"/>
                <w:szCs w:val="18"/>
              </w:rPr>
            </w:pPr>
            <w:r>
              <w:rPr>
                <w:sz w:val="18"/>
                <w:szCs w:val="18"/>
              </w:rPr>
              <w:t>L2</w:t>
            </w:r>
          </w:p>
        </w:tc>
        <w:tc>
          <w:tcPr>
            <w:tcW w:w="474" w:type="dxa"/>
            <w:tcBorders>
              <w:left w:val="nil"/>
              <w:bottom w:val="nil"/>
              <w:right w:val="nil"/>
            </w:tcBorders>
            <w:shd w:val="clear" w:color="auto" w:fill="auto"/>
          </w:tcPr>
          <w:p w14:paraId="5D6C846F"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27216CF1"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485D327E" w14:textId="77777777" w:rsidR="003715B2" w:rsidRPr="003715B2" w:rsidRDefault="003715B2" w:rsidP="00546AD4">
            <w:pPr>
              <w:jc w:val="both"/>
              <w:rPr>
                <w:sz w:val="18"/>
                <w:szCs w:val="18"/>
              </w:rPr>
            </w:pPr>
            <w:r>
              <w:rPr>
                <w:sz w:val="18"/>
                <w:szCs w:val="18"/>
              </w:rPr>
              <w:t>L1</w:t>
            </w:r>
          </w:p>
        </w:tc>
        <w:tc>
          <w:tcPr>
            <w:tcW w:w="474" w:type="dxa"/>
            <w:tcBorders>
              <w:left w:val="nil"/>
              <w:bottom w:val="nil"/>
              <w:right w:val="nil"/>
            </w:tcBorders>
            <w:shd w:val="clear" w:color="auto" w:fill="auto"/>
          </w:tcPr>
          <w:p w14:paraId="3A66D68D" w14:textId="77777777" w:rsidR="003715B2" w:rsidRPr="003715B2" w:rsidRDefault="003715B2" w:rsidP="00546AD4">
            <w:pPr>
              <w:jc w:val="both"/>
              <w:rPr>
                <w:sz w:val="18"/>
                <w:szCs w:val="18"/>
              </w:rPr>
            </w:pPr>
            <w:r>
              <w:rPr>
                <w:sz w:val="18"/>
                <w:szCs w:val="18"/>
              </w:rPr>
              <w:t>L2</w:t>
            </w:r>
          </w:p>
        </w:tc>
        <w:tc>
          <w:tcPr>
            <w:tcW w:w="474" w:type="dxa"/>
            <w:tcBorders>
              <w:left w:val="nil"/>
              <w:bottom w:val="nil"/>
              <w:right w:val="nil"/>
            </w:tcBorders>
            <w:shd w:val="clear" w:color="auto" w:fill="auto"/>
          </w:tcPr>
          <w:p w14:paraId="1641C3B4"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73FD9A1E"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630E66E9" w14:textId="77777777" w:rsidR="003715B2" w:rsidRPr="003715B2" w:rsidRDefault="003715B2" w:rsidP="00546AD4">
            <w:pPr>
              <w:jc w:val="both"/>
              <w:rPr>
                <w:sz w:val="18"/>
                <w:szCs w:val="18"/>
              </w:rPr>
            </w:pPr>
          </w:p>
        </w:tc>
        <w:tc>
          <w:tcPr>
            <w:tcW w:w="474" w:type="dxa"/>
            <w:tcBorders>
              <w:left w:val="nil"/>
              <w:bottom w:val="nil"/>
              <w:right w:val="nil"/>
            </w:tcBorders>
            <w:shd w:val="clear" w:color="auto" w:fill="auto"/>
          </w:tcPr>
          <w:p w14:paraId="3A8ED5C8" w14:textId="77777777" w:rsidR="003715B2" w:rsidRPr="003715B2" w:rsidRDefault="003715B2" w:rsidP="00546AD4">
            <w:pPr>
              <w:jc w:val="both"/>
              <w:rPr>
                <w:sz w:val="18"/>
                <w:szCs w:val="18"/>
              </w:rPr>
            </w:pPr>
          </w:p>
        </w:tc>
      </w:tr>
    </w:tbl>
    <w:p w14:paraId="2BFB8F6D" w14:textId="0E5355DC" w:rsidR="006A0A56" w:rsidRDefault="006A0A56" w:rsidP="00546AD4">
      <w:pPr>
        <w:shd w:val="clear" w:color="auto" w:fill="FFFFFF"/>
        <w:spacing w:line="240" w:lineRule="auto"/>
        <w:jc w:val="both"/>
        <w:rPr>
          <w:szCs w:val="24"/>
        </w:rPr>
      </w:pPr>
    </w:p>
    <w:p w14:paraId="2E11838F" w14:textId="77777777" w:rsidR="00F6490D" w:rsidRDefault="00F6490D" w:rsidP="00546AD4">
      <w:pPr>
        <w:shd w:val="clear" w:color="auto" w:fill="FFFFFF"/>
        <w:spacing w:line="240" w:lineRule="auto"/>
        <w:jc w:val="both"/>
        <w:rPr>
          <w:szCs w:val="24"/>
        </w:rPr>
      </w:pPr>
    </w:p>
    <w:p w14:paraId="6CBA00F1" w14:textId="77777777" w:rsidR="006A0A56" w:rsidRDefault="006A0A56" w:rsidP="00546AD4">
      <w:pPr>
        <w:shd w:val="clear" w:color="auto" w:fill="FFFFFF"/>
        <w:spacing w:line="240" w:lineRule="auto"/>
        <w:jc w:val="both"/>
        <w:rPr>
          <w:szCs w:val="24"/>
        </w:rPr>
      </w:pPr>
      <w:r>
        <w:rPr>
          <w:szCs w:val="24"/>
        </w:rPr>
        <w:t>L</w:t>
      </w:r>
      <w:r w:rsidR="00F44625">
        <w:rPr>
          <w:szCs w:val="24"/>
        </w:rPr>
        <w:t xml:space="preserve">es </w:t>
      </w:r>
      <w:r>
        <w:rPr>
          <w:szCs w:val="24"/>
        </w:rPr>
        <w:t>avantage</w:t>
      </w:r>
      <w:r w:rsidR="00F44625">
        <w:rPr>
          <w:szCs w:val="24"/>
        </w:rPr>
        <w:t xml:space="preserve">s sont multiples : </w:t>
      </w:r>
    </w:p>
    <w:p w14:paraId="36C30E2B" w14:textId="77777777" w:rsidR="003715B2" w:rsidRDefault="003715B2" w:rsidP="00546AD4">
      <w:pPr>
        <w:shd w:val="clear" w:color="auto" w:fill="FFFFFF"/>
        <w:spacing w:line="240" w:lineRule="auto"/>
        <w:jc w:val="both"/>
        <w:rPr>
          <w:szCs w:val="24"/>
        </w:rPr>
      </w:pPr>
    </w:p>
    <w:p w14:paraId="740361C2" w14:textId="77777777" w:rsidR="003715B2" w:rsidRPr="003715B2" w:rsidRDefault="003715B2" w:rsidP="003715B2">
      <w:pPr>
        <w:shd w:val="clear" w:color="auto" w:fill="FFFFFF"/>
        <w:spacing w:line="240" w:lineRule="auto"/>
        <w:jc w:val="both"/>
        <w:rPr>
          <w:szCs w:val="24"/>
          <w:u w:val="single"/>
        </w:rPr>
      </w:pPr>
      <w:r w:rsidRPr="003715B2">
        <w:rPr>
          <w:szCs w:val="24"/>
          <w:u w:val="single"/>
        </w:rPr>
        <w:t>Représentation des données en colonnes</w:t>
      </w:r>
    </w:p>
    <w:p w14:paraId="40CA3D06" w14:textId="77777777" w:rsidR="006A0A56" w:rsidRPr="003715B2" w:rsidRDefault="006A0A56"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 xml:space="preserve">Lors de la lecture ou </w:t>
      </w:r>
      <w:r w:rsidR="004C2E80">
        <w:rPr>
          <w:color w:val="082A75" w:themeColor="text2"/>
          <w:sz w:val="28"/>
          <w:szCs w:val="28"/>
        </w:rPr>
        <w:t>de l’</w:t>
      </w:r>
      <w:r w:rsidRPr="4A712921">
        <w:rPr>
          <w:color w:val="082A75" w:themeColor="text2"/>
          <w:sz w:val="28"/>
          <w:szCs w:val="28"/>
        </w:rPr>
        <w:t>écriture d’un attribut </w:t>
      </w:r>
      <w:r w:rsidR="004C2E80">
        <w:rPr>
          <w:color w:val="082A75" w:themeColor="text2"/>
          <w:sz w:val="28"/>
          <w:szCs w:val="28"/>
        </w:rPr>
        <w:t>les</w:t>
      </w:r>
      <w:r w:rsidRPr="4A712921">
        <w:rPr>
          <w:color w:val="082A75" w:themeColor="text2"/>
          <w:sz w:val="28"/>
          <w:szCs w:val="28"/>
        </w:rPr>
        <w:t xml:space="preserve"> opérations sont facilitées car les données se trouvent regroupées</w:t>
      </w:r>
      <w:r w:rsidR="004C2E80">
        <w:rPr>
          <w:color w:val="082A75" w:themeColor="text2"/>
          <w:sz w:val="28"/>
          <w:szCs w:val="28"/>
        </w:rPr>
        <w:t>.</w:t>
      </w:r>
    </w:p>
    <w:p w14:paraId="2993D83D" w14:textId="77777777" w:rsidR="006A0A56" w:rsidRPr="003715B2" w:rsidRDefault="003715B2"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Pour a</w:t>
      </w:r>
      <w:r w:rsidR="006A0A56" w:rsidRPr="4A712921">
        <w:rPr>
          <w:color w:val="082A75" w:themeColor="text2"/>
          <w:sz w:val="28"/>
          <w:szCs w:val="28"/>
        </w:rPr>
        <w:t>tteindre des attributs</w:t>
      </w:r>
      <w:r w:rsidRPr="4A712921">
        <w:rPr>
          <w:color w:val="082A75" w:themeColor="text2"/>
          <w:sz w:val="28"/>
          <w:szCs w:val="28"/>
        </w:rPr>
        <w:t xml:space="preserve"> précis, il suffit de « </w:t>
      </w:r>
      <w:r w:rsidR="004C2E80" w:rsidRPr="4A712921">
        <w:rPr>
          <w:color w:val="082A75" w:themeColor="text2"/>
          <w:sz w:val="28"/>
          <w:szCs w:val="28"/>
        </w:rPr>
        <w:t>saut</w:t>
      </w:r>
      <w:r w:rsidR="004C2E80">
        <w:rPr>
          <w:color w:val="082A75" w:themeColor="text2"/>
          <w:sz w:val="28"/>
          <w:szCs w:val="28"/>
        </w:rPr>
        <w:t>er</w:t>
      </w:r>
      <w:r w:rsidR="004C2E80" w:rsidRPr="4A712921">
        <w:rPr>
          <w:color w:val="082A75" w:themeColor="text2"/>
          <w:sz w:val="28"/>
          <w:szCs w:val="28"/>
        </w:rPr>
        <w:t> </w:t>
      </w:r>
      <w:r w:rsidRPr="4A712921">
        <w:rPr>
          <w:color w:val="082A75" w:themeColor="text2"/>
          <w:sz w:val="28"/>
          <w:szCs w:val="28"/>
        </w:rPr>
        <w:t xml:space="preserve">» les attributs </w:t>
      </w:r>
      <w:r w:rsidR="004C2E80" w:rsidRPr="4A712921">
        <w:rPr>
          <w:color w:val="082A75" w:themeColor="text2"/>
          <w:sz w:val="28"/>
          <w:szCs w:val="28"/>
        </w:rPr>
        <w:t>qu</w:t>
      </w:r>
      <w:r w:rsidR="004C2E80">
        <w:rPr>
          <w:color w:val="082A75" w:themeColor="text2"/>
          <w:sz w:val="28"/>
          <w:szCs w:val="28"/>
        </w:rPr>
        <w:t>e l’</w:t>
      </w:r>
      <w:r w:rsidR="004C2E80" w:rsidRPr="4A712921">
        <w:rPr>
          <w:color w:val="082A75" w:themeColor="text2"/>
          <w:sz w:val="28"/>
          <w:szCs w:val="28"/>
        </w:rPr>
        <w:t xml:space="preserve">on </w:t>
      </w:r>
      <w:r w:rsidRPr="4A712921">
        <w:rPr>
          <w:color w:val="082A75" w:themeColor="text2"/>
          <w:sz w:val="28"/>
          <w:szCs w:val="28"/>
        </w:rPr>
        <w:t>ne souhaite pas</w:t>
      </w:r>
      <w:r w:rsidR="004C2E80">
        <w:rPr>
          <w:color w:val="082A75" w:themeColor="text2"/>
          <w:sz w:val="28"/>
          <w:szCs w:val="28"/>
        </w:rPr>
        <w:t>.</w:t>
      </w:r>
    </w:p>
    <w:p w14:paraId="27DB5376" w14:textId="77777777" w:rsidR="003715B2" w:rsidRDefault="003715B2"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La représentation des valeurs manquantes (ou nulles) a un coût nettement plus faible qu’avec une représentation en ligne.</w:t>
      </w:r>
    </w:p>
    <w:p w14:paraId="241D8B4B" w14:textId="77777777" w:rsidR="003715B2" w:rsidRDefault="003715B2" w:rsidP="003715B2">
      <w:pPr>
        <w:pStyle w:val="Paragraphedeliste"/>
        <w:shd w:val="clear" w:color="auto" w:fill="FFFFFF"/>
        <w:spacing w:line="240" w:lineRule="auto"/>
        <w:jc w:val="both"/>
        <w:rPr>
          <w:rFonts w:cstheme="minorHAnsi"/>
          <w:bCs w:val="0"/>
          <w:color w:val="082A75" w:themeColor="text2"/>
          <w:sz w:val="28"/>
          <w:szCs w:val="24"/>
        </w:rPr>
      </w:pPr>
    </w:p>
    <w:p w14:paraId="1C758348" w14:textId="77777777" w:rsidR="003715B2" w:rsidRDefault="003715B2" w:rsidP="003715B2">
      <w:pPr>
        <w:shd w:val="clear" w:color="auto" w:fill="FFFFFF"/>
        <w:spacing w:line="240" w:lineRule="auto"/>
        <w:jc w:val="both"/>
        <w:rPr>
          <w:szCs w:val="24"/>
          <w:u w:val="single"/>
        </w:rPr>
      </w:pPr>
      <w:r>
        <w:rPr>
          <w:szCs w:val="24"/>
          <w:u w:val="single"/>
        </w:rPr>
        <w:lastRenderedPageBreak/>
        <w:t>Division en pages et en blocs</w:t>
      </w:r>
    </w:p>
    <w:p w14:paraId="633A1C1F" w14:textId="77777777" w:rsidR="003715B2" w:rsidRPr="00F44625" w:rsidRDefault="00232C21"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Un</w:t>
      </w:r>
      <w:r w:rsidR="003715B2" w:rsidRPr="4A712921">
        <w:rPr>
          <w:color w:val="082A75" w:themeColor="text2"/>
          <w:sz w:val="28"/>
          <w:szCs w:val="28"/>
        </w:rPr>
        <w:t xml:space="preserve"> jeu de données est divisé en pages. Chaque page est elle-même constituée de blocs contenant les colonnes d’un certain nombre d’entrées. Les blocs sont organisés en colonnes comme indiqué précédemment. Une page a généralement une taille comprise entre 100 Mo et 1 Go, de sorte que les fichiers soient aisément manipulables. Cela facilite également le partage des données, la communication d’une page d’une unité de traitement à une autre ne prenant que quelques secondes sur un réseau informatique moderne.</w:t>
      </w:r>
    </w:p>
    <w:p w14:paraId="4755CF97" w14:textId="77777777" w:rsidR="003715B2" w:rsidRPr="003715B2" w:rsidRDefault="003715B2" w:rsidP="00C6363E">
      <w:pPr>
        <w:pStyle w:val="Paragraphedeliste"/>
        <w:numPr>
          <w:ilvl w:val="0"/>
          <w:numId w:val="17"/>
        </w:numPr>
        <w:shd w:val="clear" w:color="auto" w:fill="FDFDFD"/>
        <w:spacing w:before="100" w:beforeAutospacing="1" w:after="100" w:afterAutospacing="1" w:line="240" w:lineRule="auto"/>
        <w:rPr>
          <w:color w:val="082A75" w:themeColor="text2"/>
          <w:sz w:val="28"/>
          <w:szCs w:val="28"/>
        </w:rPr>
      </w:pPr>
      <w:r w:rsidRPr="4A712921">
        <w:rPr>
          <w:color w:val="082A75" w:themeColor="text2"/>
          <w:sz w:val="28"/>
          <w:szCs w:val="28"/>
        </w:rPr>
        <w:t>À chaque page (et chaque bloc) sont associées des métadonnées. Il s’agit de statistiques décrivant le contenu de la page (ou du bloc), telles que les valeurs minimales et maximales de chaque colonne. Ces métadonnées sont utilisées afin d’accélérer les recherches réalisées lors d’une analyse. </w:t>
      </w:r>
    </w:p>
    <w:p w14:paraId="4209B723" w14:textId="77777777" w:rsidR="00F44625" w:rsidRPr="003715B2" w:rsidRDefault="00F44625" w:rsidP="00F44625">
      <w:pPr>
        <w:shd w:val="clear" w:color="auto" w:fill="FFFFFF"/>
        <w:spacing w:line="240" w:lineRule="auto"/>
        <w:jc w:val="both"/>
        <w:rPr>
          <w:szCs w:val="24"/>
          <w:u w:val="single"/>
        </w:rPr>
      </w:pPr>
      <w:r>
        <w:rPr>
          <w:szCs w:val="24"/>
          <w:u w:val="single"/>
        </w:rPr>
        <w:t>Encodage pour alléger les données</w:t>
      </w:r>
    </w:p>
    <w:p w14:paraId="09C3870B" w14:textId="77777777" w:rsidR="00F44625" w:rsidRDefault="00F44625"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Format binaire adapté pour le CPU</w:t>
      </w:r>
    </w:p>
    <w:p w14:paraId="2D2075DB" w14:textId="77777777" w:rsidR="00F44625" w:rsidRDefault="00F44625" w:rsidP="15634422">
      <w:pPr>
        <w:pStyle w:val="Paragraphedeliste"/>
        <w:numPr>
          <w:ilvl w:val="0"/>
          <w:numId w:val="17"/>
        </w:numPr>
        <w:shd w:val="clear" w:color="auto" w:fill="FFFFFF" w:themeFill="background1"/>
        <w:spacing w:line="240" w:lineRule="auto"/>
        <w:jc w:val="both"/>
        <w:rPr>
          <w:color w:val="082A75" w:themeColor="text2"/>
          <w:sz w:val="28"/>
          <w:szCs w:val="28"/>
        </w:rPr>
      </w:pPr>
      <w:r w:rsidRPr="15634422">
        <w:rPr>
          <w:color w:val="082A75" w:themeColor="text2"/>
          <w:sz w:val="28"/>
          <w:szCs w:val="28"/>
        </w:rPr>
        <w:t>L’encodage est spécifique à chaque page. Par exemple, si une colonne possède peu de valeurs distinct</w:t>
      </w:r>
      <w:r w:rsidR="0702950C" w:rsidRPr="15634422">
        <w:rPr>
          <w:color w:val="082A75" w:themeColor="text2"/>
          <w:sz w:val="28"/>
          <w:szCs w:val="28"/>
        </w:rPr>
        <w:t>e</w:t>
      </w:r>
      <w:r w:rsidRPr="15634422">
        <w:rPr>
          <w:color w:val="082A75" w:themeColor="text2"/>
          <w:sz w:val="28"/>
          <w:szCs w:val="28"/>
        </w:rPr>
        <w:t xml:space="preserve">s, alors Parquet choisit un encodage en dictionnaire. De même, encoder une variation de valeurs plutôt que les valeurs </w:t>
      </w:r>
      <w:r w:rsidR="006F3D9C" w:rsidRPr="15634422">
        <w:rPr>
          <w:color w:val="082A75" w:themeColor="text2"/>
          <w:sz w:val="28"/>
          <w:szCs w:val="28"/>
        </w:rPr>
        <w:t>elle même peut</w:t>
      </w:r>
      <w:r w:rsidRPr="15634422">
        <w:rPr>
          <w:color w:val="082A75" w:themeColor="text2"/>
          <w:sz w:val="28"/>
          <w:szCs w:val="28"/>
        </w:rPr>
        <w:t xml:space="preserve"> s’avérer plus efficace. Autre exemple, pour les textes, on peut choisir d’encoder uniquement les suffixes qui diffèrent….</w:t>
      </w:r>
    </w:p>
    <w:p w14:paraId="515629A0" w14:textId="77777777" w:rsidR="00F44625" w:rsidRDefault="00F44625" w:rsidP="00F44625">
      <w:pPr>
        <w:pStyle w:val="Paragraphedeliste"/>
        <w:shd w:val="clear" w:color="auto" w:fill="FFFFFF"/>
        <w:spacing w:line="240" w:lineRule="auto"/>
        <w:jc w:val="both"/>
        <w:rPr>
          <w:rFonts w:cstheme="minorHAnsi"/>
          <w:bCs w:val="0"/>
          <w:color w:val="082A75" w:themeColor="text2"/>
          <w:sz w:val="28"/>
          <w:szCs w:val="24"/>
        </w:rPr>
      </w:pPr>
    </w:p>
    <w:p w14:paraId="7187BB82" w14:textId="77777777" w:rsidR="00F44625" w:rsidRPr="003715B2" w:rsidRDefault="00F44625" w:rsidP="00F44625">
      <w:pPr>
        <w:shd w:val="clear" w:color="auto" w:fill="FFFFFF"/>
        <w:spacing w:line="240" w:lineRule="auto"/>
        <w:jc w:val="both"/>
        <w:rPr>
          <w:szCs w:val="24"/>
          <w:u w:val="single"/>
        </w:rPr>
      </w:pPr>
      <w:r>
        <w:rPr>
          <w:szCs w:val="24"/>
          <w:u w:val="single"/>
        </w:rPr>
        <w:t>Compression</w:t>
      </w:r>
    </w:p>
    <w:p w14:paraId="7F316900" w14:textId="77777777" w:rsidR="00F44625" w:rsidRDefault="00F44625" w:rsidP="00C6363E">
      <w:pPr>
        <w:pStyle w:val="Paragraphedeliste"/>
        <w:numPr>
          <w:ilvl w:val="0"/>
          <w:numId w:val="17"/>
        </w:numPr>
        <w:shd w:val="clear" w:color="auto" w:fill="FFFFFF"/>
        <w:spacing w:line="240" w:lineRule="auto"/>
        <w:jc w:val="both"/>
        <w:rPr>
          <w:color w:val="082A75" w:themeColor="text2"/>
          <w:sz w:val="28"/>
          <w:szCs w:val="28"/>
        </w:rPr>
      </w:pPr>
      <w:r w:rsidRPr="4A712921">
        <w:rPr>
          <w:color w:val="082A75" w:themeColor="text2"/>
          <w:sz w:val="28"/>
          <w:szCs w:val="28"/>
        </w:rPr>
        <w:t>Compression des données avec Snappy qui est optimisé pour la vitesse d’exécution</w:t>
      </w:r>
      <w:r w:rsidR="00C12A51">
        <w:rPr>
          <w:color w:val="082A75" w:themeColor="text2"/>
          <w:sz w:val="28"/>
          <w:szCs w:val="28"/>
        </w:rPr>
        <w:t>.</w:t>
      </w:r>
    </w:p>
    <w:p w14:paraId="25963218" w14:textId="77777777" w:rsidR="00E3198D" w:rsidRDefault="00E3198D" w:rsidP="00E3198D">
      <w:pPr>
        <w:pStyle w:val="Paragraphedeliste"/>
        <w:shd w:val="clear" w:color="auto" w:fill="FFFFFF"/>
        <w:spacing w:line="240" w:lineRule="auto"/>
        <w:jc w:val="both"/>
        <w:rPr>
          <w:color w:val="082A75" w:themeColor="text2"/>
          <w:sz w:val="28"/>
          <w:szCs w:val="28"/>
        </w:rPr>
      </w:pPr>
    </w:p>
    <w:p w14:paraId="0E0C7766" w14:textId="77777777" w:rsidR="00546AD4" w:rsidRDefault="00546AD4" w:rsidP="00546AD4">
      <w:pPr>
        <w:shd w:val="clear" w:color="auto" w:fill="FFFFFF"/>
        <w:spacing w:line="240" w:lineRule="auto"/>
        <w:jc w:val="both"/>
        <w:rPr>
          <w:szCs w:val="24"/>
        </w:rPr>
      </w:pPr>
      <w:r>
        <w:rPr>
          <w:szCs w:val="24"/>
        </w:rPr>
        <w:t>Au format PARQUET</w:t>
      </w:r>
    </w:p>
    <w:p w14:paraId="0F4D2BC5" w14:textId="77777777" w:rsidR="00E3198D" w:rsidRDefault="00E3198D" w:rsidP="00546AD4">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546AD4" w:rsidRPr="00FB62B9" w14:paraId="528526FA" w14:textId="77777777" w:rsidTr="00500025">
        <w:tc>
          <w:tcPr>
            <w:tcW w:w="9629" w:type="dxa"/>
          </w:tcPr>
          <w:p w14:paraId="1E94E262" w14:textId="77777777" w:rsidR="006A0A56" w:rsidRPr="006F2D69" w:rsidRDefault="006A0A56" w:rsidP="006A0A56">
            <w:pPr>
              <w:jc w:val="both"/>
              <w:rPr>
                <w:rFonts w:ascii="Courier New" w:eastAsia="Times New Roman" w:hAnsi="Courier New" w:cs="Courier New"/>
                <w:bCs/>
                <w:color w:val="000000"/>
                <w:sz w:val="16"/>
                <w:szCs w:val="16"/>
                <w:lang w:val="en-US" w:eastAsia="fr-FR" w:bidi="ks-Deva"/>
              </w:rPr>
            </w:pPr>
          </w:p>
          <w:p w14:paraId="50BD9DD2" w14:textId="77777777" w:rsidR="003E5B0E" w:rsidRDefault="00A855A6" w:rsidP="00500025">
            <w:pPr>
              <w:jc w:val="both"/>
              <w:rPr>
                <w:rFonts w:ascii="Courier New" w:eastAsia="Times New Roman" w:hAnsi="Courier New" w:cs="Courier New"/>
                <w:bCs/>
                <w:color w:val="000000"/>
                <w:sz w:val="16"/>
                <w:szCs w:val="16"/>
                <w:lang w:val="en-US" w:eastAsia="fr-FR" w:bidi="ks-Deva"/>
              </w:rPr>
            </w:pPr>
            <w:r w:rsidRPr="00A855A6">
              <w:rPr>
                <w:rFonts w:ascii="Courier New" w:eastAsia="Times New Roman" w:hAnsi="Courier New" w:cs="Courier New"/>
                <w:bCs/>
                <w:color w:val="000000"/>
                <w:sz w:val="16"/>
                <w:szCs w:val="16"/>
                <w:lang w:val="en-US" w:eastAsia="fr-FR" w:bidi="ks-Deva"/>
              </w:rPr>
              <w:t>test.coalesce(4).write.parquet(workingDir+"flight_1M.parquet")</w:t>
            </w:r>
          </w:p>
          <w:p w14:paraId="155C616D" w14:textId="77777777" w:rsidR="00A855A6" w:rsidRDefault="00A855A6" w:rsidP="00500025">
            <w:pPr>
              <w:jc w:val="both"/>
              <w:rPr>
                <w:rFonts w:ascii="Courier New" w:eastAsia="Times New Roman" w:hAnsi="Courier New" w:cs="Courier New"/>
                <w:bCs/>
                <w:color w:val="000000"/>
                <w:sz w:val="16"/>
                <w:szCs w:val="16"/>
                <w:lang w:val="en-US" w:eastAsia="fr-FR" w:bidi="ks-Deva"/>
              </w:rPr>
            </w:pPr>
          </w:p>
          <w:p w14:paraId="141247CD" w14:textId="77777777" w:rsidR="00A855A6" w:rsidRPr="00A855A6" w:rsidRDefault="00A855A6" w:rsidP="00A855A6">
            <w:pPr>
              <w:jc w:val="both"/>
              <w:rPr>
                <w:rFonts w:ascii="Courier New" w:eastAsia="Times New Roman" w:hAnsi="Courier New" w:cs="Courier New"/>
                <w:bCs/>
                <w:color w:val="000000"/>
                <w:sz w:val="16"/>
                <w:szCs w:val="16"/>
                <w:lang w:val="en-US" w:eastAsia="fr-FR" w:bidi="ks-Deva"/>
              </w:rPr>
            </w:pPr>
            <w:r w:rsidRPr="00A855A6">
              <w:rPr>
                <w:rFonts w:ascii="Courier New" w:eastAsia="Times New Roman" w:hAnsi="Courier New" w:cs="Courier New"/>
                <w:bCs/>
                <w:color w:val="000000"/>
                <w:sz w:val="16"/>
                <w:szCs w:val="16"/>
                <w:lang w:val="en-US" w:eastAsia="fr-FR" w:bidi="ks-Deva"/>
              </w:rPr>
              <w:t>val JT_parquet  = spark.read.parquet(workingDir + "flight_1M.parquet")</w:t>
            </w:r>
          </w:p>
          <w:p w14:paraId="1C59359A" w14:textId="77777777" w:rsidR="00A855A6" w:rsidRPr="0010106C" w:rsidRDefault="00A855A6" w:rsidP="00A855A6">
            <w:pPr>
              <w:jc w:val="both"/>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JT_parquet.printSchema()</w:t>
            </w:r>
          </w:p>
          <w:p w14:paraId="256A1C47" w14:textId="77777777" w:rsidR="00A855A6" w:rsidRPr="0010106C" w:rsidRDefault="00A855A6" w:rsidP="00A855A6">
            <w:pPr>
              <w:jc w:val="both"/>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display(JT_parquet)</w:t>
            </w:r>
          </w:p>
          <w:p w14:paraId="72CBA6A2" w14:textId="77777777" w:rsidR="00A855A6" w:rsidRPr="0010106C" w:rsidRDefault="00A855A6" w:rsidP="00A855A6">
            <w:pPr>
              <w:jc w:val="both"/>
              <w:rPr>
                <w:rFonts w:ascii="Courier New" w:eastAsia="Times New Roman" w:hAnsi="Courier New" w:cs="Courier New"/>
                <w:bCs/>
                <w:color w:val="000000"/>
                <w:sz w:val="16"/>
                <w:szCs w:val="16"/>
                <w:lang w:eastAsia="fr-FR" w:bidi="ks-Deva"/>
              </w:rPr>
            </w:pPr>
          </w:p>
          <w:p w14:paraId="09C482B3" w14:textId="77777777" w:rsidR="00A855A6" w:rsidRPr="00A855A6" w:rsidRDefault="00A855A6" w:rsidP="00A855A6">
            <w:pPr>
              <w:jc w:val="both"/>
              <w:rPr>
                <w:rFonts w:ascii="Courier New" w:eastAsia="Times New Roman" w:hAnsi="Courier New" w:cs="Courier New"/>
                <w:bCs/>
                <w:color w:val="000000"/>
                <w:sz w:val="16"/>
                <w:szCs w:val="16"/>
                <w:lang w:val="en-US" w:eastAsia="fr-FR" w:bidi="ks-Deva"/>
              </w:rPr>
            </w:pPr>
            <w:r w:rsidRPr="00A855A6">
              <w:rPr>
                <w:rFonts w:ascii="Courier New" w:eastAsia="Times New Roman" w:hAnsi="Courier New" w:cs="Courier New"/>
                <w:bCs/>
                <w:color w:val="000000"/>
                <w:sz w:val="16"/>
                <w:szCs w:val="16"/>
                <w:lang w:val="en-US" w:eastAsia="fr-FR" w:bidi="ks-Deva"/>
              </w:rPr>
              <w:t>dbutils.fs.rm("/FileStore/tables/1M/weather_1M.csv")</w:t>
            </w:r>
          </w:p>
          <w:p w14:paraId="52D6CB97" w14:textId="77777777" w:rsidR="00A855A6" w:rsidRPr="006F2D69" w:rsidRDefault="00A855A6" w:rsidP="00A855A6">
            <w:pPr>
              <w:jc w:val="both"/>
              <w:rPr>
                <w:rFonts w:ascii="Courier New" w:eastAsia="Times New Roman" w:hAnsi="Courier New" w:cs="Courier New"/>
                <w:bCs/>
                <w:color w:val="000000"/>
                <w:sz w:val="16"/>
                <w:szCs w:val="16"/>
                <w:lang w:val="en-US" w:eastAsia="fr-FR" w:bidi="ks-Deva"/>
              </w:rPr>
            </w:pPr>
            <w:r w:rsidRPr="00A855A6">
              <w:rPr>
                <w:rFonts w:ascii="Courier New" w:eastAsia="Times New Roman" w:hAnsi="Courier New" w:cs="Courier New"/>
                <w:bCs/>
                <w:color w:val="000000"/>
                <w:sz w:val="16"/>
                <w:szCs w:val="16"/>
                <w:lang w:val="en-US" w:eastAsia="fr-FR" w:bidi="ks-Deva"/>
              </w:rPr>
              <w:t>dbutils.fs.rm("/FileStore/tables/1M/flight_1M.csv")</w:t>
            </w:r>
          </w:p>
          <w:p w14:paraId="154D5366" w14:textId="77777777" w:rsidR="00546AD4" w:rsidRPr="006F2D69" w:rsidRDefault="00546AD4" w:rsidP="00500025">
            <w:pPr>
              <w:jc w:val="both"/>
              <w:rPr>
                <w:szCs w:val="24"/>
                <w:lang w:val="en-US"/>
              </w:rPr>
            </w:pPr>
          </w:p>
        </w:tc>
      </w:tr>
    </w:tbl>
    <w:p w14:paraId="59352421" w14:textId="77777777" w:rsidR="00546AD4" w:rsidRPr="006F2D69" w:rsidRDefault="00546AD4" w:rsidP="00546AD4">
      <w:pPr>
        <w:shd w:val="clear" w:color="auto" w:fill="FFFFFF"/>
        <w:spacing w:line="240" w:lineRule="auto"/>
        <w:jc w:val="both"/>
        <w:rPr>
          <w:szCs w:val="24"/>
          <w:lang w:val="en-US"/>
        </w:rPr>
      </w:pPr>
    </w:p>
    <w:p w14:paraId="66B7E1A0" w14:textId="4B235247" w:rsidR="00546AD4" w:rsidRDefault="00546AD4" w:rsidP="00D255F2">
      <w:pPr>
        <w:shd w:val="clear" w:color="auto" w:fill="FFFFFF"/>
        <w:spacing w:line="240" w:lineRule="auto"/>
        <w:jc w:val="both"/>
        <w:rPr>
          <w:szCs w:val="24"/>
          <w:lang w:val="en-US"/>
        </w:rPr>
      </w:pPr>
    </w:p>
    <w:p w14:paraId="25185BF1" w14:textId="4FB78574" w:rsidR="00F6490D" w:rsidRDefault="00F6490D" w:rsidP="00D255F2">
      <w:pPr>
        <w:shd w:val="clear" w:color="auto" w:fill="FFFFFF"/>
        <w:spacing w:line="240" w:lineRule="auto"/>
        <w:jc w:val="both"/>
        <w:rPr>
          <w:szCs w:val="24"/>
          <w:lang w:val="en-US"/>
        </w:rPr>
      </w:pPr>
    </w:p>
    <w:p w14:paraId="4E87936C" w14:textId="6CBDB447" w:rsidR="00F6490D" w:rsidRDefault="00F6490D" w:rsidP="00D255F2">
      <w:pPr>
        <w:shd w:val="clear" w:color="auto" w:fill="FFFFFF"/>
        <w:spacing w:line="240" w:lineRule="auto"/>
        <w:jc w:val="both"/>
        <w:rPr>
          <w:szCs w:val="24"/>
          <w:lang w:val="en-US"/>
        </w:rPr>
      </w:pPr>
    </w:p>
    <w:p w14:paraId="44B9EC59" w14:textId="77777777" w:rsidR="00F6490D" w:rsidRPr="006F2D69" w:rsidRDefault="00F6490D" w:rsidP="00D255F2">
      <w:pPr>
        <w:shd w:val="clear" w:color="auto" w:fill="FFFFFF"/>
        <w:spacing w:line="240" w:lineRule="auto"/>
        <w:jc w:val="both"/>
        <w:rPr>
          <w:szCs w:val="24"/>
          <w:lang w:val="en-US"/>
        </w:rPr>
      </w:pPr>
    </w:p>
    <w:p w14:paraId="37579696" w14:textId="77777777" w:rsidR="00546AD4" w:rsidRDefault="00546AD4" w:rsidP="00D255F2">
      <w:pPr>
        <w:shd w:val="clear" w:color="auto" w:fill="FFFFFF"/>
        <w:spacing w:line="240" w:lineRule="auto"/>
        <w:jc w:val="both"/>
        <w:rPr>
          <w:szCs w:val="24"/>
        </w:rPr>
      </w:pPr>
      <w:r>
        <w:rPr>
          <w:szCs w:val="24"/>
        </w:rPr>
        <w:lastRenderedPageBreak/>
        <w:t>A ce stade, les données ont les types suivants :</w:t>
      </w:r>
    </w:p>
    <w:p w14:paraId="3638BBB4" w14:textId="77777777" w:rsidR="00546AD4" w:rsidRDefault="00546AD4" w:rsidP="00D255F2">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1996"/>
        <w:gridCol w:w="7633"/>
      </w:tblGrid>
      <w:tr w:rsidR="00546AD4" w:rsidRPr="00FB62B9" w14:paraId="3DA42206" w14:textId="77777777" w:rsidTr="00546AD4">
        <w:tc>
          <w:tcPr>
            <w:tcW w:w="1996" w:type="dxa"/>
          </w:tcPr>
          <w:p w14:paraId="3985BF9C" w14:textId="77777777" w:rsidR="00546AD4" w:rsidRDefault="00546AD4" w:rsidP="00D255F2">
            <w:pPr>
              <w:jc w:val="both"/>
              <w:rPr>
                <w:szCs w:val="24"/>
              </w:rPr>
            </w:pPr>
            <w:r>
              <w:rPr>
                <w:szCs w:val="24"/>
              </w:rPr>
              <w:t>STRING</w:t>
            </w:r>
          </w:p>
        </w:tc>
        <w:tc>
          <w:tcPr>
            <w:tcW w:w="7633" w:type="dxa"/>
          </w:tcPr>
          <w:p w14:paraId="5B1487A1" w14:textId="77777777" w:rsidR="00546AD4" w:rsidRPr="006F2D69" w:rsidRDefault="00546AD4" w:rsidP="00D255F2">
            <w:pPr>
              <w:jc w:val="both"/>
              <w:rPr>
                <w:szCs w:val="24"/>
                <w:lang w:val="en-US"/>
              </w:rPr>
            </w:pPr>
            <w:r w:rsidRPr="006F2D69">
              <w:rPr>
                <w:szCs w:val="24"/>
                <w:lang w:val="en-US"/>
              </w:rPr>
              <w:t>ORIGIN, DEST, originK, destK, Th</w:t>
            </w:r>
          </w:p>
        </w:tc>
      </w:tr>
      <w:tr w:rsidR="00546AD4" w14:paraId="620FF8F0" w14:textId="77777777" w:rsidTr="00546AD4">
        <w:tc>
          <w:tcPr>
            <w:tcW w:w="1996" w:type="dxa"/>
          </w:tcPr>
          <w:p w14:paraId="5CBA27A7" w14:textId="77777777" w:rsidR="00546AD4" w:rsidRDefault="00546AD4" w:rsidP="00D255F2">
            <w:pPr>
              <w:jc w:val="both"/>
              <w:rPr>
                <w:szCs w:val="24"/>
              </w:rPr>
            </w:pPr>
            <w:r>
              <w:rPr>
                <w:szCs w:val="24"/>
              </w:rPr>
              <w:t>LONG</w:t>
            </w:r>
          </w:p>
        </w:tc>
        <w:tc>
          <w:tcPr>
            <w:tcW w:w="7633" w:type="dxa"/>
          </w:tcPr>
          <w:p w14:paraId="6C902BF3" w14:textId="77777777" w:rsidR="00546AD4" w:rsidRPr="006F2D69" w:rsidRDefault="00546AD4" w:rsidP="00D255F2">
            <w:pPr>
              <w:jc w:val="both"/>
              <w:rPr>
                <w:szCs w:val="24"/>
                <w:lang w:val="en-US"/>
              </w:rPr>
            </w:pPr>
            <w:r w:rsidRPr="006F2D69">
              <w:rPr>
                <w:szCs w:val="24"/>
                <w:lang w:val="en-US"/>
              </w:rPr>
              <w:t>Tsd-unix, Tsd_unix_1, Tsd_unix_2, …</w:t>
            </w:r>
          </w:p>
          <w:p w14:paraId="71F2F3E6" w14:textId="77777777" w:rsidR="00546AD4" w:rsidRDefault="00546AD4" w:rsidP="00D255F2">
            <w:pPr>
              <w:jc w:val="both"/>
              <w:rPr>
                <w:szCs w:val="24"/>
              </w:rPr>
            </w:pPr>
            <w:r>
              <w:rPr>
                <w:szCs w:val="24"/>
              </w:rPr>
              <w:t>Tsa-unix, Tsa_unix_1, Tsa_unix_2, …</w:t>
            </w:r>
          </w:p>
          <w:p w14:paraId="1083AAAE" w14:textId="77777777" w:rsidR="00546AD4" w:rsidRDefault="00546AD4" w:rsidP="00D255F2">
            <w:pPr>
              <w:jc w:val="both"/>
              <w:rPr>
                <w:szCs w:val="24"/>
              </w:rPr>
            </w:pPr>
            <w:r>
              <w:rPr>
                <w:szCs w:val="24"/>
              </w:rPr>
              <w:t>Tad_unix, Taa_unix</w:t>
            </w:r>
          </w:p>
          <w:p w14:paraId="26378CE2" w14:textId="77777777" w:rsidR="00546AD4" w:rsidRDefault="00546AD4" w:rsidP="00D255F2">
            <w:pPr>
              <w:jc w:val="both"/>
              <w:rPr>
                <w:szCs w:val="24"/>
              </w:rPr>
            </w:pPr>
            <w:r>
              <w:rPr>
                <w:szCs w:val="24"/>
              </w:rPr>
              <w:t>Tsa_unix</w:t>
            </w:r>
          </w:p>
          <w:p w14:paraId="3C24925E" w14:textId="77777777" w:rsidR="00546AD4" w:rsidRDefault="00546AD4" w:rsidP="00D255F2">
            <w:pPr>
              <w:jc w:val="both"/>
              <w:rPr>
                <w:szCs w:val="24"/>
              </w:rPr>
            </w:pPr>
          </w:p>
        </w:tc>
      </w:tr>
      <w:tr w:rsidR="00546AD4" w:rsidRPr="00FB62B9" w14:paraId="131A879D" w14:textId="77777777" w:rsidTr="00546AD4">
        <w:tc>
          <w:tcPr>
            <w:tcW w:w="1996" w:type="dxa"/>
          </w:tcPr>
          <w:p w14:paraId="19CDF265" w14:textId="77777777" w:rsidR="00546AD4" w:rsidRDefault="00546AD4" w:rsidP="00D255F2">
            <w:pPr>
              <w:jc w:val="both"/>
              <w:rPr>
                <w:szCs w:val="24"/>
              </w:rPr>
            </w:pPr>
            <w:r>
              <w:rPr>
                <w:szCs w:val="24"/>
              </w:rPr>
              <w:t>ARRAY(STRING)</w:t>
            </w:r>
          </w:p>
        </w:tc>
        <w:tc>
          <w:tcPr>
            <w:tcW w:w="7633" w:type="dxa"/>
          </w:tcPr>
          <w:p w14:paraId="0CD8D30D" w14:textId="77777777" w:rsidR="00546AD4" w:rsidRPr="006F2D69" w:rsidRDefault="00546AD4" w:rsidP="00D255F2">
            <w:pPr>
              <w:jc w:val="both"/>
              <w:rPr>
                <w:szCs w:val="24"/>
                <w:lang w:val="en-US"/>
              </w:rPr>
            </w:pPr>
            <w:r w:rsidRPr="006F2D69">
              <w:rPr>
                <w:szCs w:val="24"/>
                <w:lang w:val="en-US"/>
              </w:rPr>
              <w:t>slot1_O, slot2_O, slot3_O, …</w:t>
            </w:r>
          </w:p>
          <w:p w14:paraId="752562B3" w14:textId="77777777" w:rsidR="00546AD4" w:rsidRPr="006F2D69" w:rsidRDefault="00546AD4" w:rsidP="00546AD4">
            <w:pPr>
              <w:jc w:val="both"/>
              <w:rPr>
                <w:szCs w:val="24"/>
                <w:lang w:val="en-US"/>
              </w:rPr>
            </w:pPr>
            <w:r w:rsidRPr="006F2D69">
              <w:rPr>
                <w:szCs w:val="24"/>
                <w:lang w:val="en-US"/>
              </w:rPr>
              <w:t>slot1_O, slot2_O, slot3_O, …</w:t>
            </w:r>
          </w:p>
          <w:p w14:paraId="36486A15" w14:textId="77777777" w:rsidR="00546AD4" w:rsidRPr="006F2D69" w:rsidRDefault="00546AD4" w:rsidP="00D255F2">
            <w:pPr>
              <w:jc w:val="both"/>
              <w:rPr>
                <w:szCs w:val="24"/>
                <w:lang w:val="en-US"/>
              </w:rPr>
            </w:pPr>
          </w:p>
        </w:tc>
      </w:tr>
    </w:tbl>
    <w:p w14:paraId="7BD15FA8" w14:textId="77777777" w:rsidR="00546AD4" w:rsidRPr="006F2D69" w:rsidRDefault="00546AD4" w:rsidP="00D255F2">
      <w:pPr>
        <w:shd w:val="clear" w:color="auto" w:fill="FFFFFF"/>
        <w:spacing w:line="240" w:lineRule="auto"/>
        <w:jc w:val="both"/>
        <w:rPr>
          <w:szCs w:val="24"/>
          <w:lang w:val="en-US"/>
        </w:rPr>
      </w:pPr>
    </w:p>
    <w:p w14:paraId="2A4FB721" w14:textId="77777777" w:rsidR="00325E8E" w:rsidRPr="002341EA" w:rsidRDefault="00325E8E">
      <w:pPr>
        <w:spacing w:after="200"/>
        <w:rPr>
          <w:rFonts w:asciiTheme="majorHAnsi" w:eastAsiaTheme="majorEastAsia" w:hAnsiTheme="majorHAnsi" w:cstheme="majorBidi"/>
          <w:color w:val="061F57" w:themeColor="text2" w:themeShade="BF"/>
          <w:kern w:val="28"/>
          <w:sz w:val="52"/>
          <w:szCs w:val="32"/>
          <w:lang w:val="en-US"/>
        </w:rPr>
      </w:pPr>
      <w:r w:rsidRPr="002341EA">
        <w:rPr>
          <w:lang w:val="en-US"/>
        </w:rPr>
        <w:br w:type="page"/>
      </w:r>
    </w:p>
    <w:p w14:paraId="4F3133A5" w14:textId="77777777" w:rsidR="00325E8E" w:rsidRDefault="00325E8E" w:rsidP="00325E8E">
      <w:pPr>
        <w:pStyle w:val="Titre1"/>
      </w:pPr>
      <w:bookmarkStart w:id="18" w:name="_Toc56300641"/>
      <w:r>
        <w:lastRenderedPageBreak/>
        <w:t>Pipeline et modèles</w:t>
      </w:r>
      <w:bookmarkEnd w:id="18"/>
    </w:p>
    <w:p w14:paraId="2D9725CC" w14:textId="77777777" w:rsidR="00863E8F" w:rsidRDefault="000E7D88" w:rsidP="009B1C74">
      <w:pPr>
        <w:pStyle w:val="Contenu"/>
      </w:pPr>
      <w:r>
        <w:object w:dxaOrig="1520" w:dyaOrig="987" w14:anchorId="681CC877">
          <v:shape id="_x0000_i1031" type="#_x0000_t75" style="width:76.8pt;height:49.2pt" o:ole="">
            <v:imagedata r:id="rId82" o:title=""/>
          </v:shape>
          <o:OLEObject Type="Embed" ProgID="Package" ShapeID="_x0000_i1031" DrawAspect="Icon" ObjectID="_1667244229" r:id="rId83"/>
        </w:object>
      </w:r>
    </w:p>
    <w:p w14:paraId="1A91C952" w14:textId="77777777" w:rsidR="00863E8F" w:rsidRDefault="00863E8F" w:rsidP="009B1C74">
      <w:pPr>
        <w:pStyle w:val="Contenu"/>
        <w:rPr>
          <w:rFonts w:ascii="Helvetica" w:hAnsi="Helvetica"/>
          <w:sz w:val="19"/>
          <w:szCs w:val="19"/>
        </w:rPr>
      </w:pPr>
    </w:p>
    <w:p w14:paraId="65E509D5" w14:textId="77777777" w:rsidR="006F2D69" w:rsidRDefault="00C0083C" w:rsidP="006F2D69">
      <w:pPr>
        <w:pStyle w:val="Contenu"/>
        <w:jc w:val="both"/>
        <w:rPr>
          <w:b w:val="0"/>
        </w:rPr>
      </w:pPr>
      <w:r>
        <w:rPr>
          <w:noProof/>
          <w:lang w:eastAsia="fr-FR" w:bidi="ks-Deva"/>
        </w:rPr>
        <w:drawing>
          <wp:anchor distT="0" distB="0" distL="114300" distR="114300" simplePos="0" relativeHeight="251667968" behindDoc="0" locked="0" layoutInCell="1" allowOverlap="1" wp14:anchorId="090B2683" wp14:editId="0BD11A14">
            <wp:simplePos x="0" y="0"/>
            <wp:positionH relativeFrom="column">
              <wp:posOffset>3782060</wp:posOffset>
            </wp:positionH>
            <wp:positionV relativeFrom="paragraph">
              <wp:posOffset>976630</wp:posOffset>
            </wp:positionV>
            <wp:extent cx="842645" cy="457200"/>
            <wp:effectExtent l="0" t="0" r="0" b="0"/>
            <wp:wrapNone/>
            <wp:docPr id="2081154901" name="Image 208115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4885" name="Image 20811548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42645" cy="457200"/>
                    </a:xfrm>
                    <a:prstGeom prst="rect">
                      <a:avLst/>
                    </a:prstGeom>
                  </pic:spPr>
                </pic:pic>
              </a:graphicData>
            </a:graphic>
          </wp:anchor>
        </w:drawing>
      </w:r>
      <w:r>
        <w:rPr>
          <w:noProof/>
          <w:lang w:eastAsia="fr-FR" w:bidi="ks-Deva"/>
        </w:rPr>
        <w:drawing>
          <wp:anchor distT="0" distB="0" distL="114300" distR="114300" simplePos="0" relativeHeight="251657728" behindDoc="0" locked="0" layoutInCell="1" allowOverlap="1" wp14:anchorId="6FE2245D" wp14:editId="5199FF57">
            <wp:simplePos x="0" y="0"/>
            <wp:positionH relativeFrom="column">
              <wp:posOffset>2520315</wp:posOffset>
            </wp:positionH>
            <wp:positionV relativeFrom="paragraph">
              <wp:posOffset>974090</wp:posOffset>
            </wp:positionV>
            <wp:extent cx="842645" cy="457200"/>
            <wp:effectExtent l="0" t="0" r="0" b="0"/>
            <wp:wrapNone/>
            <wp:docPr id="2081154888" name="Image 208115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4885" name="Image 20811548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42645" cy="457200"/>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65920" behindDoc="0" locked="0" layoutInCell="1" allowOverlap="1" wp14:anchorId="1BE59AAD" wp14:editId="526BB22B">
            <wp:simplePos x="0" y="0"/>
            <wp:positionH relativeFrom="column">
              <wp:posOffset>41275</wp:posOffset>
            </wp:positionH>
            <wp:positionV relativeFrom="paragraph">
              <wp:posOffset>979170</wp:posOffset>
            </wp:positionV>
            <wp:extent cx="809625" cy="415290"/>
            <wp:effectExtent l="0" t="0" r="0" b="3810"/>
            <wp:wrapNone/>
            <wp:docPr id="2081154898" name="Image 20811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625" cy="415290"/>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66944" behindDoc="0" locked="0" layoutInCell="1" allowOverlap="1" wp14:anchorId="089EF4DD" wp14:editId="55248293">
            <wp:simplePos x="0" y="0"/>
            <wp:positionH relativeFrom="column">
              <wp:posOffset>1281430</wp:posOffset>
            </wp:positionH>
            <wp:positionV relativeFrom="paragraph">
              <wp:posOffset>974725</wp:posOffset>
            </wp:positionV>
            <wp:extent cx="809625" cy="415290"/>
            <wp:effectExtent l="0" t="0" r="0" b="3810"/>
            <wp:wrapNone/>
            <wp:docPr id="2081154899" name="Image 208115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625" cy="415290"/>
                    </a:xfrm>
                    <a:prstGeom prst="rect">
                      <a:avLst/>
                    </a:prstGeom>
                  </pic:spPr>
                </pic:pic>
              </a:graphicData>
            </a:graphic>
          </wp:anchor>
        </w:drawing>
      </w:r>
      <w:r w:rsidR="006F2D69">
        <w:rPr>
          <w:b w:val="0"/>
          <w:noProof/>
          <w:lang w:eastAsia="fr-FR" w:bidi="ks-Deva"/>
        </w:rPr>
        <w:drawing>
          <wp:inline distT="0" distB="0" distL="0" distR="0" wp14:anchorId="74B21565" wp14:editId="6EEBB548">
            <wp:extent cx="5875020" cy="975360"/>
            <wp:effectExtent l="19050" t="0" r="11430" b="0"/>
            <wp:docPr id="2081154889" name="Diagramme 20811548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1EB70F51" w14:textId="77777777" w:rsidR="006F2D69" w:rsidRDefault="006F2D69" w:rsidP="006F2D69">
      <w:pPr>
        <w:pStyle w:val="Contenu"/>
        <w:rPr>
          <w:rFonts w:ascii="Helvetica" w:hAnsi="Helvetica"/>
          <w:sz w:val="19"/>
          <w:szCs w:val="19"/>
        </w:rPr>
      </w:pPr>
    </w:p>
    <w:p w14:paraId="6FD34F38" w14:textId="77777777" w:rsidR="006F2D69" w:rsidRDefault="006F2D69" w:rsidP="006F2D69">
      <w:pPr>
        <w:pStyle w:val="Contenu"/>
        <w:rPr>
          <w:rFonts w:ascii="Helvetica" w:hAnsi="Helvetica"/>
          <w:sz w:val="19"/>
          <w:szCs w:val="19"/>
        </w:rPr>
      </w:pPr>
    </w:p>
    <w:p w14:paraId="18930B69" w14:textId="77777777" w:rsidR="006F2D69" w:rsidRDefault="006F2D69" w:rsidP="009B1C74">
      <w:pPr>
        <w:pStyle w:val="Contenu"/>
        <w:rPr>
          <w:rFonts w:ascii="Helvetica" w:hAnsi="Helvetica"/>
          <w:sz w:val="19"/>
          <w:szCs w:val="19"/>
        </w:rPr>
      </w:pPr>
    </w:p>
    <w:p w14:paraId="5C297C8E" w14:textId="77777777" w:rsidR="006F2D69" w:rsidRDefault="006343B8" w:rsidP="009B1C74">
      <w:pPr>
        <w:pStyle w:val="Contenu"/>
        <w:rPr>
          <w:rFonts w:ascii="Helvetica" w:hAnsi="Helvetica"/>
          <w:sz w:val="19"/>
          <w:szCs w:val="19"/>
        </w:rPr>
      </w:pPr>
      <w:r w:rsidRPr="006343B8">
        <w:rPr>
          <w:noProof/>
          <w:lang w:eastAsia="fr-FR" w:bidi="ks-Deva"/>
        </w:rPr>
        <w:drawing>
          <wp:anchor distT="0" distB="0" distL="114300" distR="114300" simplePos="0" relativeHeight="251689472" behindDoc="0" locked="0" layoutInCell="1" allowOverlap="1" wp14:anchorId="63967314" wp14:editId="1DC9C413">
            <wp:simplePos x="0" y="0"/>
            <wp:positionH relativeFrom="column">
              <wp:posOffset>4836160</wp:posOffset>
            </wp:positionH>
            <wp:positionV relativeFrom="paragraph">
              <wp:posOffset>10160</wp:posOffset>
            </wp:positionV>
            <wp:extent cx="520700" cy="280035"/>
            <wp:effectExtent l="0" t="0" r="0" b="571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00" cy="280035"/>
                    </a:xfrm>
                    <a:prstGeom prst="rect">
                      <a:avLst/>
                    </a:prstGeom>
                  </pic:spPr>
                </pic:pic>
              </a:graphicData>
            </a:graphic>
          </wp:anchor>
        </w:drawing>
      </w:r>
      <w:r w:rsidRPr="006343B8">
        <w:rPr>
          <w:noProof/>
          <w:lang w:eastAsia="fr-FR" w:bidi="ks-Deva"/>
        </w:rPr>
        <w:drawing>
          <wp:anchor distT="0" distB="0" distL="114300" distR="114300" simplePos="0" relativeHeight="251688448" behindDoc="0" locked="0" layoutInCell="1" allowOverlap="1" wp14:anchorId="6073BF67" wp14:editId="5382BC97">
            <wp:simplePos x="0" y="0"/>
            <wp:positionH relativeFrom="column">
              <wp:posOffset>4229100</wp:posOffset>
            </wp:positionH>
            <wp:positionV relativeFrom="paragraph">
              <wp:posOffset>10160</wp:posOffset>
            </wp:positionV>
            <wp:extent cx="563880" cy="236855"/>
            <wp:effectExtent l="0" t="0" r="762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 cy="236855"/>
                    </a:xfrm>
                    <a:prstGeom prst="rect">
                      <a:avLst/>
                    </a:prstGeom>
                  </pic:spPr>
                </pic:pic>
              </a:graphicData>
            </a:graphic>
          </wp:anchor>
        </w:drawing>
      </w:r>
      <w:r w:rsidRPr="006343B8">
        <w:rPr>
          <w:noProof/>
          <w:lang w:eastAsia="fr-FR" w:bidi="ks-Deva"/>
        </w:rPr>
        <w:drawing>
          <wp:anchor distT="0" distB="0" distL="114300" distR="114300" simplePos="0" relativeHeight="251687424" behindDoc="0" locked="0" layoutInCell="1" allowOverlap="1" wp14:anchorId="5989D574" wp14:editId="17CEB2DD">
            <wp:simplePos x="0" y="0"/>
            <wp:positionH relativeFrom="column">
              <wp:posOffset>3794760</wp:posOffset>
            </wp:positionH>
            <wp:positionV relativeFrom="paragraph">
              <wp:posOffset>10795</wp:posOffset>
            </wp:positionV>
            <wp:extent cx="365125" cy="367665"/>
            <wp:effectExtent l="0" t="0" r="0" b="190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125" cy="367665"/>
                    </a:xfrm>
                    <a:prstGeom prst="rect">
                      <a:avLst/>
                    </a:prstGeom>
                  </pic:spPr>
                </pic:pic>
              </a:graphicData>
            </a:graphic>
          </wp:anchor>
        </w:drawing>
      </w:r>
    </w:p>
    <w:p w14:paraId="3E9C4361" w14:textId="77777777" w:rsidR="008D34E5" w:rsidRDefault="008D34E5" w:rsidP="009B1C74">
      <w:pPr>
        <w:pStyle w:val="Contenu"/>
        <w:rPr>
          <w:rFonts w:ascii="Helvetica" w:hAnsi="Helvetica"/>
          <w:sz w:val="19"/>
          <w:szCs w:val="19"/>
        </w:rPr>
      </w:pPr>
    </w:p>
    <w:p w14:paraId="0BD1BA61" w14:textId="77777777" w:rsidR="006343B8" w:rsidRDefault="006343B8" w:rsidP="009B1C74">
      <w:pPr>
        <w:pStyle w:val="Contenu"/>
        <w:rPr>
          <w:rFonts w:ascii="Helvetica" w:hAnsi="Helvetica"/>
          <w:sz w:val="19"/>
          <w:szCs w:val="19"/>
        </w:rPr>
      </w:pPr>
    </w:p>
    <w:p w14:paraId="07E7E26D" w14:textId="77777777" w:rsidR="006343B8" w:rsidRDefault="006343B8" w:rsidP="009B1C74">
      <w:pPr>
        <w:pStyle w:val="Contenu"/>
        <w:rPr>
          <w:rFonts w:ascii="Helvetica" w:hAnsi="Helvetica"/>
          <w:sz w:val="19"/>
          <w:szCs w:val="19"/>
        </w:rPr>
      </w:pPr>
    </w:p>
    <w:p w14:paraId="65E61223" w14:textId="77777777" w:rsidR="006343B8" w:rsidRDefault="006343B8" w:rsidP="009B1C74">
      <w:pPr>
        <w:pStyle w:val="Contenu"/>
        <w:rPr>
          <w:rFonts w:ascii="Helvetica" w:hAnsi="Helvetica"/>
          <w:sz w:val="19"/>
          <w:szCs w:val="19"/>
        </w:rPr>
      </w:pPr>
    </w:p>
    <w:p w14:paraId="4652BECD" w14:textId="77777777" w:rsidR="00A2633E" w:rsidRDefault="00460121" w:rsidP="00A2633E">
      <w:pPr>
        <w:pStyle w:val="Titre2"/>
      </w:pPr>
      <w:bookmarkStart w:id="19" w:name="_Toc56300642"/>
      <w:r>
        <w:t>Implémentation</w:t>
      </w:r>
      <w:r w:rsidR="00D6769A">
        <w:t xml:space="preserve"> </w:t>
      </w:r>
      <w:r>
        <w:t xml:space="preserve">du </w:t>
      </w:r>
      <w:r w:rsidR="00D6769A">
        <w:t xml:space="preserve">pipeline et </w:t>
      </w:r>
      <w:r>
        <w:t xml:space="preserve">du </w:t>
      </w:r>
      <w:r w:rsidR="00D6769A">
        <w:t>modèle à entrainer</w:t>
      </w:r>
      <w:bookmarkEnd w:id="19"/>
    </w:p>
    <w:p w14:paraId="6F6EA280" w14:textId="77777777" w:rsidR="00500025" w:rsidRDefault="00500025" w:rsidP="00E42F47">
      <w:pPr>
        <w:shd w:val="clear" w:color="auto" w:fill="FFFFFF"/>
        <w:spacing w:line="240" w:lineRule="auto"/>
        <w:jc w:val="both"/>
        <w:rPr>
          <w:szCs w:val="24"/>
        </w:rPr>
      </w:pPr>
      <w:r>
        <w:rPr>
          <w:szCs w:val="24"/>
        </w:rPr>
        <w:t xml:space="preserve">Le pipeline ainsi que la partie de prédiction se trouvent dans un notebook à part, </w:t>
      </w:r>
      <w:r w:rsidR="00216A54">
        <w:rPr>
          <w:szCs w:val="24"/>
        </w:rPr>
        <w:t>toujours avec le plug in « </w:t>
      </w:r>
      <w:r>
        <w:rPr>
          <w:szCs w:val="24"/>
        </w:rPr>
        <w:t>Spylon-kernel</w:t>
      </w:r>
      <w:r w:rsidR="00216A54">
        <w:rPr>
          <w:szCs w:val="24"/>
        </w:rPr>
        <w:t> »</w:t>
      </w:r>
      <w:r w:rsidR="00D3209C">
        <w:rPr>
          <w:szCs w:val="24"/>
        </w:rPr>
        <w:t xml:space="preserve"> sur JupyterNotebook, ou directement en scala sous Databricks</w:t>
      </w:r>
      <w:r>
        <w:rPr>
          <w:szCs w:val="24"/>
        </w:rPr>
        <w:t>.</w:t>
      </w:r>
    </w:p>
    <w:p w14:paraId="025CF526" w14:textId="77777777" w:rsidR="00500025" w:rsidRDefault="00500025" w:rsidP="00E42F47">
      <w:pPr>
        <w:shd w:val="clear" w:color="auto" w:fill="FFFFFF"/>
        <w:spacing w:line="240" w:lineRule="auto"/>
        <w:jc w:val="both"/>
        <w:rPr>
          <w:szCs w:val="24"/>
        </w:rPr>
      </w:pPr>
    </w:p>
    <w:p w14:paraId="433574F7" w14:textId="77777777" w:rsidR="00E3198D" w:rsidRDefault="00E3198D" w:rsidP="00E42F47">
      <w:pPr>
        <w:shd w:val="clear" w:color="auto" w:fill="FFFFFF"/>
        <w:spacing w:line="240" w:lineRule="auto"/>
        <w:jc w:val="both"/>
        <w:rPr>
          <w:szCs w:val="24"/>
        </w:rPr>
      </w:pPr>
    </w:p>
    <w:p w14:paraId="74D5107B" w14:textId="77777777" w:rsidR="00500025" w:rsidRPr="008F70AB" w:rsidRDefault="008F70AB" w:rsidP="008F70AB">
      <w:pPr>
        <w:pStyle w:val="Titre3"/>
        <w:spacing w:after="120"/>
        <w:rPr>
          <w:b/>
          <w:bCs/>
        </w:rPr>
      </w:pPr>
      <w:bookmarkStart w:id="20" w:name="_Toc56300643"/>
      <w:r>
        <w:rPr>
          <w:b/>
          <w:bCs/>
        </w:rPr>
        <w:t>Préparation des données avant Pipeline</w:t>
      </w:r>
      <w:bookmarkEnd w:id="20"/>
    </w:p>
    <w:p w14:paraId="2CE62CFB" w14:textId="77777777" w:rsidR="00500025" w:rsidRDefault="008F70AB" w:rsidP="00E42F47">
      <w:pPr>
        <w:shd w:val="clear" w:color="auto" w:fill="FFFFFF"/>
        <w:spacing w:line="240" w:lineRule="auto"/>
        <w:jc w:val="both"/>
        <w:rPr>
          <w:szCs w:val="24"/>
        </w:rPr>
      </w:pPr>
      <w:r>
        <w:rPr>
          <w:szCs w:val="24"/>
        </w:rPr>
        <w:t>Comme d’habitude, il faut lancer une session Spark :</w:t>
      </w:r>
    </w:p>
    <w:p w14:paraId="15585B0C" w14:textId="77777777" w:rsidR="008F70AB" w:rsidRDefault="008F70AB" w:rsidP="00E42F47">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8D1159" w14:paraId="5C151B42" w14:textId="77777777" w:rsidTr="008D1159">
        <w:tc>
          <w:tcPr>
            <w:tcW w:w="9629" w:type="dxa"/>
          </w:tcPr>
          <w:p w14:paraId="79A9A83C" w14:textId="77777777" w:rsidR="008D1159" w:rsidRDefault="008D1159" w:rsidP="00E42F47">
            <w:pPr>
              <w:jc w:val="both"/>
              <w:rPr>
                <w:szCs w:val="24"/>
              </w:rPr>
            </w:pPr>
          </w:p>
          <w:p w14:paraId="7CA7ED92"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import org.apache.spark.sql.SparkSession</w:t>
            </w:r>
          </w:p>
          <w:p w14:paraId="5151E9E8"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4E874A76"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spark = SparkSession</w:t>
            </w:r>
          </w:p>
          <w:p w14:paraId="37408143"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.builder</w:t>
            </w:r>
          </w:p>
          <w:p w14:paraId="40ABAC80"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.appName("flight")</w:t>
            </w:r>
          </w:p>
          <w:p w14:paraId="15057714"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.config("spark.master", "local")</w:t>
            </w:r>
          </w:p>
          <w:p w14:paraId="0DB6062C" w14:textId="77777777" w:rsidR="008D1159" w:rsidRPr="008D1159" w:rsidRDefault="008D1159" w:rsidP="008D1159">
            <w:pPr>
              <w:jc w:val="both"/>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.getOrCreate()</w:t>
            </w:r>
          </w:p>
          <w:p w14:paraId="1B17798A" w14:textId="77777777" w:rsidR="008D1159" w:rsidRPr="008D1159" w:rsidRDefault="008D1159" w:rsidP="008D1159">
            <w:pPr>
              <w:jc w:val="both"/>
              <w:rPr>
                <w:rFonts w:ascii="Courier New" w:eastAsia="Times New Roman" w:hAnsi="Courier New" w:cs="Courier New"/>
                <w:bCs/>
                <w:color w:val="000000"/>
                <w:sz w:val="16"/>
                <w:szCs w:val="16"/>
                <w:lang w:eastAsia="fr-FR" w:bidi="ks-Deva"/>
              </w:rPr>
            </w:pPr>
          </w:p>
          <w:p w14:paraId="6E9E5568" w14:textId="77777777" w:rsidR="008D1159" w:rsidRPr="008D1159" w:rsidRDefault="008D1159" w:rsidP="008D1159">
            <w:pPr>
              <w:jc w:val="both"/>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import spark.implicits._</w:t>
            </w:r>
          </w:p>
          <w:p w14:paraId="4B3F726A" w14:textId="77777777" w:rsidR="008D1159" w:rsidRDefault="008D1159" w:rsidP="00E42F47">
            <w:pPr>
              <w:jc w:val="both"/>
              <w:rPr>
                <w:szCs w:val="24"/>
              </w:rPr>
            </w:pPr>
          </w:p>
        </w:tc>
      </w:tr>
    </w:tbl>
    <w:p w14:paraId="30C38925" w14:textId="77777777" w:rsidR="00500025" w:rsidRDefault="00500025" w:rsidP="00E42F47">
      <w:pPr>
        <w:shd w:val="clear" w:color="auto" w:fill="FFFFFF"/>
        <w:spacing w:line="240" w:lineRule="auto"/>
        <w:jc w:val="both"/>
        <w:rPr>
          <w:szCs w:val="24"/>
        </w:rPr>
      </w:pPr>
    </w:p>
    <w:p w14:paraId="587125EF" w14:textId="77777777" w:rsidR="00F6576D" w:rsidRDefault="008D1159" w:rsidP="00E42F47">
      <w:pPr>
        <w:shd w:val="clear" w:color="auto" w:fill="FFFFFF"/>
        <w:spacing w:line="240" w:lineRule="auto"/>
        <w:jc w:val="both"/>
        <w:rPr>
          <w:szCs w:val="24"/>
        </w:rPr>
      </w:pPr>
      <w:r>
        <w:rPr>
          <w:szCs w:val="24"/>
        </w:rPr>
        <w:t xml:space="preserve">Ensuite on charge le fichier au format parquet. </w:t>
      </w:r>
    </w:p>
    <w:p w14:paraId="07C92555" w14:textId="77777777" w:rsidR="008D1159" w:rsidRPr="004D2903" w:rsidRDefault="00863E8F" w:rsidP="00E42F47">
      <w:pPr>
        <w:shd w:val="clear" w:color="auto" w:fill="FFFFFF"/>
        <w:spacing w:line="240" w:lineRule="auto"/>
        <w:jc w:val="both"/>
        <w:rPr>
          <w:i/>
          <w:iCs/>
          <w:color w:val="18AFFB" w:themeColor="accent1" w:themeTint="99"/>
          <w:szCs w:val="24"/>
        </w:rPr>
      </w:pPr>
      <w:r w:rsidRPr="00863E8F">
        <w:rPr>
          <w:i/>
          <w:iCs/>
          <w:color w:val="18AFFB" w:themeColor="accent1" w:themeTint="99"/>
          <w:sz w:val="20"/>
          <w:szCs w:val="20"/>
        </w:rPr>
        <w:t xml:space="preserve">Nous avons dans un premier temps </w:t>
      </w:r>
      <w:r w:rsidR="00B53560" w:rsidRPr="00863E8F">
        <w:rPr>
          <w:i/>
          <w:iCs/>
          <w:color w:val="18AFFB" w:themeColor="accent1" w:themeTint="99"/>
          <w:sz w:val="20"/>
          <w:szCs w:val="20"/>
        </w:rPr>
        <w:t>effectué</w:t>
      </w:r>
      <w:r w:rsidRPr="00863E8F">
        <w:rPr>
          <w:i/>
          <w:iCs/>
          <w:color w:val="18AFFB" w:themeColor="accent1" w:themeTint="99"/>
          <w:sz w:val="20"/>
          <w:szCs w:val="20"/>
        </w:rPr>
        <w:t xml:space="preserve"> des tests de fonctionnement de notre code sur une </w:t>
      </w:r>
      <w:r w:rsidR="00F6576D" w:rsidRPr="00863E8F">
        <w:rPr>
          <w:i/>
          <w:iCs/>
          <w:color w:val="18AFFB" w:themeColor="accent1" w:themeTint="99"/>
          <w:sz w:val="20"/>
          <w:szCs w:val="20"/>
        </w:rPr>
        <w:t>petite quantité de données</w:t>
      </w:r>
      <w:r w:rsidR="004D2903" w:rsidRPr="00863E8F">
        <w:rPr>
          <w:i/>
          <w:iCs/>
          <w:color w:val="18AFFB" w:themeColor="accent1" w:themeTint="99"/>
          <w:sz w:val="20"/>
          <w:szCs w:val="20"/>
        </w:rPr>
        <w:t xml:space="preserve"> (seulement 100 lignes)</w:t>
      </w:r>
      <w:r w:rsidR="00F6576D" w:rsidRPr="00863E8F">
        <w:rPr>
          <w:i/>
          <w:iCs/>
          <w:color w:val="18AFFB" w:themeColor="accent1" w:themeTint="99"/>
          <w:sz w:val="20"/>
          <w:szCs w:val="20"/>
        </w:rPr>
        <w:t xml:space="preserve">, le but étant de vérifier son fonctionnement. Le jeu de données entier sera testé en version distribuée </w:t>
      </w:r>
      <w:r w:rsidRPr="00863E8F">
        <w:rPr>
          <w:i/>
          <w:iCs/>
          <w:color w:val="18AFFB" w:themeColor="accent1" w:themeTint="99"/>
          <w:sz w:val="20"/>
          <w:szCs w:val="20"/>
        </w:rPr>
        <w:t>après</w:t>
      </w:r>
      <w:r>
        <w:rPr>
          <w:i/>
          <w:iCs/>
          <w:color w:val="18AFFB" w:themeColor="accent1" w:themeTint="99"/>
          <w:szCs w:val="24"/>
        </w:rPr>
        <w:t>.</w:t>
      </w:r>
    </w:p>
    <w:p w14:paraId="4AA9E9BF" w14:textId="77777777" w:rsidR="000C0E5E" w:rsidRDefault="000C0E5E" w:rsidP="00E42F47">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8D1159" w14:paraId="22497B62" w14:textId="77777777" w:rsidTr="008D1159">
        <w:tc>
          <w:tcPr>
            <w:tcW w:w="9629" w:type="dxa"/>
          </w:tcPr>
          <w:p w14:paraId="7379233E" w14:textId="77777777" w:rsidR="008D1159" w:rsidRDefault="008D1159" w:rsidP="00E42F47">
            <w:pPr>
              <w:jc w:val="both"/>
              <w:rPr>
                <w:szCs w:val="24"/>
              </w:rPr>
            </w:pPr>
          </w:p>
          <w:p w14:paraId="094A0015"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val workingDir ="/FileStore/tables/6M/"</w:t>
            </w:r>
          </w:p>
          <w:p w14:paraId="76F1D129"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p>
          <w:p w14:paraId="35F20031"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val JT_parquet  = spark.read.parquet(workingDir + "flight_6M.parquet")</w:t>
            </w:r>
          </w:p>
          <w:p w14:paraId="1FFE19AA"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.withColumn("Th",$"Th".cast("string"))</w:t>
            </w:r>
          </w:p>
          <w:p w14:paraId="722B5BA2"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p>
          <w:p w14:paraId="04673DA2" w14:textId="77777777" w:rsidR="008D1159" w:rsidRDefault="00863E8F" w:rsidP="00863E8F">
            <w:pPr>
              <w:jc w:val="both"/>
              <w:rPr>
                <w:rFonts w:ascii="Courier New" w:eastAsia="Times New Roman" w:hAnsi="Courier New" w:cs="Courier New"/>
                <w:bCs/>
                <w:color w:val="000000"/>
                <w:sz w:val="16"/>
                <w:szCs w:val="16"/>
                <w:lang w:eastAsia="fr-FR" w:bidi="ks-Deva"/>
              </w:rPr>
            </w:pPr>
            <w:r w:rsidRPr="00863E8F">
              <w:rPr>
                <w:rFonts w:ascii="Courier New" w:eastAsia="Times New Roman" w:hAnsi="Courier New" w:cs="Courier New"/>
                <w:bCs/>
                <w:color w:val="000000"/>
                <w:sz w:val="16"/>
                <w:szCs w:val="16"/>
                <w:lang w:eastAsia="fr-FR" w:bidi="ks-Deva"/>
              </w:rPr>
              <w:t>val JT = JT_parquet//.limit(100)</w:t>
            </w:r>
          </w:p>
          <w:p w14:paraId="07B412FF" w14:textId="77777777" w:rsidR="00863E8F" w:rsidRDefault="00863E8F" w:rsidP="00863E8F">
            <w:pPr>
              <w:jc w:val="both"/>
              <w:rPr>
                <w:szCs w:val="24"/>
              </w:rPr>
            </w:pPr>
          </w:p>
        </w:tc>
      </w:tr>
    </w:tbl>
    <w:p w14:paraId="780F21A9" w14:textId="77777777" w:rsidR="008D1159" w:rsidRDefault="008D1159" w:rsidP="008D1159">
      <w:pPr>
        <w:shd w:val="clear" w:color="auto" w:fill="FFFFFF"/>
        <w:tabs>
          <w:tab w:val="left" w:pos="1320"/>
        </w:tabs>
        <w:spacing w:line="240" w:lineRule="auto"/>
        <w:jc w:val="both"/>
        <w:rPr>
          <w:szCs w:val="24"/>
        </w:rPr>
      </w:pPr>
      <w:r>
        <w:rPr>
          <w:szCs w:val="24"/>
        </w:rPr>
        <w:tab/>
      </w:r>
    </w:p>
    <w:p w14:paraId="778B4009" w14:textId="77777777" w:rsidR="00F82B57" w:rsidRDefault="00F82B57" w:rsidP="00F82B57">
      <w:pPr>
        <w:shd w:val="clear" w:color="auto" w:fill="FFFFFF"/>
        <w:spacing w:line="240" w:lineRule="auto"/>
        <w:jc w:val="both"/>
        <w:rPr>
          <w:szCs w:val="24"/>
        </w:rPr>
      </w:pPr>
      <w:r>
        <w:rPr>
          <w:szCs w:val="24"/>
        </w:rPr>
        <w:t xml:space="preserve">Nous allons maintenant équilibrer les données </w:t>
      </w:r>
      <w:r w:rsidRPr="00F82B57">
        <w:rPr>
          <w:rFonts w:ascii="Wingdings" w:eastAsia="Wingdings" w:hAnsi="Wingdings" w:cs="Wingdings"/>
          <w:szCs w:val="24"/>
        </w:rPr>
        <w:t></w:t>
      </w:r>
      <w:r>
        <w:rPr>
          <w:szCs w:val="24"/>
        </w:rPr>
        <w:t xml:space="preserve"> Cette opération nous permettra de réduire la quantité de données qui sera traitée par la suite.</w:t>
      </w:r>
    </w:p>
    <w:p w14:paraId="34248BFC" w14:textId="77777777" w:rsidR="00F82B57" w:rsidRDefault="00F82B57" w:rsidP="00F82B57">
      <w:pPr>
        <w:shd w:val="clear" w:color="auto" w:fill="FFFFFF"/>
        <w:spacing w:line="240" w:lineRule="auto"/>
        <w:jc w:val="both"/>
        <w:rPr>
          <w:szCs w:val="24"/>
        </w:rPr>
      </w:pPr>
    </w:p>
    <w:p w14:paraId="791B1FFB" w14:textId="77777777" w:rsidR="00F82B57" w:rsidRDefault="00F82B57" w:rsidP="00F82B57">
      <w:pPr>
        <w:shd w:val="clear" w:color="auto" w:fill="FFFFFF"/>
        <w:spacing w:line="240" w:lineRule="auto"/>
        <w:jc w:val="both"/>
        <w:rPr>
          <w:szCs w:val="24"/>
        </w:rPr>
      </w:pPr>
      <w:r>
        <w:rPr>
          <w:szCs w:val="24"/>
        </w:rPr>
        <w:t>L’équilibrage est nécessaire. En effet, il y a davantage de vols à l’heure, qu’en retard (heureusement !). Pour aboutir à notre équilibrage, nous comptons les vols en retard, et nous en sélectionnant le même nombre, au hasard, de vols à l’heure. Nous avons ainsi des données équilibrées.</w:t>
      </w:r>
    </w:p>
    <w:p w14:paraId="20A6CD6E" w14:textId="77777777" w:rsidR="00F82B57" w:rsidRDefault="00F82B57" w:rsidP="00F82B57">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F82B57" w14:paraId="7F5F8833" w14:textId="77777777" w:rsidTr="00B84867">
        <w:tc>
          <w:tcPr>
            <w:tcW w:w="9629" w:type="dxa"/>
          </w:tcPr>
          <w:p w14:paraId="3A23C882" w14:textId="77777777" w:rsidR="00863E8F" w:rsidRDefault="00863E8F" w:rsidP="00B84867">
            <w:pPr>
              <w:rPr>
                <w:szCs w:val="24"/>
              </w:rPr>
            </w:pPr>
          </w:p>
          <w:p w14:paraId="09CFEB03" w14:textId="77777777" w:rsidR="00863E8F" w:rsidRDefault="00863E8F" w:rsidP="00B84867">
            <w:pPr>
              <w:rPr>
                <w:rFonts w:ascii="Courier New" w:eastAsia="Times New Roman" w:hAnsi="Courier New" w:cs="Courier New"/>
                <w:bCs/>
                <w:color w:val="000000"/>
                <w:sz w:val="16"/>
                <w:szCs w:val="16"/>
                <w:lang w:eastAsia="fr-FR" w:bidi="ks-Deva"/>
              </w:rPr>
            </w:pPr>
            <w:r w:rsidRPr="00863E8F">
              <w:rPr>
                <w:rFonts w:ascii="Courier New" w:eastAsia="Times New Roman" w:hAnsi="Courier New" w:cs="Courier New"/>
                <w:bCs/>
                <w:color w:val="000000"/>
                <w:sz w:val="16"/>
                <w:szCs w:val="16"/>
                <w:lang w:eastAsia="fr-FR" w:bidi="ks-Deva"/>
              </w:rPr>
              <w:t>JT.printSchema()</w:t>
            </w:r>
          </w:p>
          <w:p w14:paraId="08778605" w14:textId="77777777" w:rsidR="00863E8F" w:rsidRDefault="00863E8F" w:rsidP="00B84867">
            <w:pPr>
              <w:rPr>
                <w:rFonts w:ascii="Courier New" w:eastAsia="Times New Roman" w:hAnsi="Courier New" w:cs="Courier New"/>
                <w:bCs/>
                <w:color w:val="000000"/>
                <w:sz w:val="16"/>
                <w:szCs w:val="16"/>
                <w:lang w:eastAsia="fr-FR" w:bidi="ks-Deva"/>
              </w:rPr>
            </w:pPr>
          </w:p>
          <w:p w14:paraId="6C5D1C92"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compte le nbre total de lignes dans nos données</w:t>
            </w:r>
          </w:p>
          <w:p w14:paraId="4B1DF411"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val nb_total = JT.count</w:t>
            </w:r>
          </w:p>
          <w:p w14:paraId="572900B9" w14:textId="77777777" w:rsidR="00F82B57" w:rsidRPr="008D1159" w:rsidRDefault="00F82B57" w:rsidP="00B84867">
            <w:pPr>
              <w:rPr>
                <w:rFonts w:ascii="Courier New" w:eastAsia="Times New Roman" w:hAnsi="Courier New" w:cs="Courier New"/>
                <w:bCs/>
                <w:color w:val="000000"/>
                <w:sz w:val="16"/>
                <w:szCs w:val="16"/>
                <w:lang w:eastAsia="fr-FR" w:bidi="ks-Deva"/>
              </w:rPr>
            </w:pPr>
          </w:p>
          <w:p w14:paraId="5B0D9D29"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compte le nbre de label en retard (ie 1.0)</w:t>
            </w:r>
          </w:p>
          <w:p w14:paraId="34531393"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nb_delay = JT.filter(JT ("Th") === "true").count.toInt</w:t>
            </w:r>
          </w:p>
          <w:p w14:paraId="7222B488"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p>
          <w:p w14:paraId="3874C635"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compte le nbre de label à l'heure (ie 0.0)</w:t>
            </w:r>
          </w:p>
          <w:p w14:paraId="72E4C262"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nb_onTime = JT.filter(JT ("Th") === "false").count.toInt</w:t>
            </w:r>
          </w:p>
          <w:p w14:paraId="4D020F5B"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p>
          <w:p w14:paraId="6313E34F"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prend le plus petit nbre</w:t>
            </w:r>
          </w:p>
          <w:p w14:paraId="0D0431F5"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nb_selection = Math.min(nb_onTime, nb_delay)</w:t>
            </w:r>
          </w:p>
          <w:p w14:paraId="74FD38D3"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p>
          <w:p w14:paraId="3179F907"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mélange nos données</w:t>
            </w:r>
          </w:p>
          <w:p w14:paraId="2F535D7B" w14:textId="77777777" w:rsidR="00F82B57" w:rsidRPr="00895B84" w:rsidRDefault="00F82B57" w:rsidP="00B84867">
            <w:pPr>
              <w:rPr>
                <w:rFonts w:ascii="Courier New" w:eastAsia="Times New Roman" w:hAnsi="Courier New" w:cs="Courier New"/>
                <w:bCs/>
                <w:color w:val="000000"/>
                <w:sz w:val="16"/>
                <w:szCs w:val="16"/>
                <w:lang w:eastAsia="fr-FR" w:bidi="ks-Deva"/>
              </w:rPr>
            </w:pPr>
            <w:r w:rsidRPr="00895B84">
              <w:rPr>
                <w:rFonts w:ascii="Courier New" w:eastAsia="Times New Roman" w:hAnsi="Courier New" w:cs="Courier New"/>
                <w:bCs/>
                <w:color w:val="000000"/>
                <w:sz w:val="16"/>
                <w:szCs w:val="16"/>
                <w:lang w:eastAsia="fr-FR" w:bidi="ks-Deva"/>
              </w:rPr>
              <w:t>import org.apache.spark.sql.functions.rand</w:t>
            </w:r>
          </w:p>
          <w:p w14:paraId="2C360CA7"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JT_ok_shuffled  = JT.orderBy(rand())</w:t>
            </w:r>
          </w:p>
          <w:p w14:paraId="30903BC2"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p>
          <w:p w14:paraId="28515A32"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 on prend autant en retard que on time</w:t>
            </w:r>
          </w:p>
          <w:p w14:paraId="53FDE609"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JT_ok_shuffled_delay=JT_ok_shuffled.filter(JT_ok_shuffled("Th") === "true").limit(nb_selection)</w:t>
            </w:r>
          </w:p>
          <w:p w14:paraId="4E6ED81C"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JT_ok_shuffled_onTime=JT_ok_shuffled.filter(JT_ok_shuffled("Th") === "false").limit(nb_selection)</w:t>
            </w:r>
          </w:p>
          <w:p w14:paraId="0D659925"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JT_balanced = JT_ok_shuffled_delay.unionAll(JT_ok_shuffled_onTime)</w:t>
            </w:r>
          </w:p>
          <w:p w14:paraId="0DB0D44C" w14:textId="77777777" w:rsidR="00F82B57" w:rsidRPr="006F2D69" w:rsidRDefault="00F82B57" w:rsidP="00B84867">
            <w:pPr>
              <w:rPr>
                <w:rFonts w:ascii="Courier New" w:eastAsia="Times New Roman" w:hAnsi="Courier New" w:cs="Courier New"/>
                <w:bCs/>
                <w:color w:val="000000"/>
                <w:sz w:val="16"/>
                <w:szCs w:val="16"/>
                <w:lang w:val="en-US" w:eastAsia="fr-FR" w:bidi="ks-Deva"/>
              </w:rPr>
            </w:pPr>
          </w:p>
          <w:p w14:paraId="53CD0F65" w14:textId="77777777" w:rsidR="00F82B57" w:rsidRPr="008D1159" w:rsidRDefault="00F82B57" w:rsidP="00B84867">
            <w:pPr>
              <w:rPr>
                <w:rFonts w:ascii="Courier New" w:eastAsia="Times New Roman" w:hAnsi="Courier New" w:cs="Courier New"/>
                <w:bCs/>
                <w:color w:val="000000"/>
                <w:sz w:val="16"/>
                <w:szCs w:val="16"/>
                <w:lang w:eastAsia="fr-FR" w:bidi="ks-Deva"/>
              </w:rPr>
            </w:pPr>
            <w:r w:rsidRPr="008D1159">
              <w:rPr>
                <w:rFonts w:ascii="Courier New" w:eastAsia="Times New Roman" w:hAnsi="Courier New" w:cs="Courier New"/>
                <w:bCs/>
                <w:color w:val="000000"/>
                <w:sz w:val="16"/>
                <w:szCs w:val="16"/>
                <w:lang w:eastAsia="fr-FR" w:bidi="ks-Deva"/>
              </w:rPr>
              <w:t>//JT_</w:t>
            </w:r>
            <w:r>
              <w:rPr>
                <w:rFonts w:ascii="Courier New" w:eastAsia="Times New Roman" w:hAnsi="Courier New" w:cs="Courier New"/>
                <w:bCs/>
                <w:color w:val="000000"/>
                <w:sz w:val="16"/>
                <w:szCs w:val="16"/>
                <w:lang w:eastAsia="fr-FR" w:bidi="ks-Deva"/>
              </w:rPr>
              <w:t>balanced</w:t>
            </w:r>
            <w:r w:rsidRPr="008D1159">
              <w:rPr>
                <w:rFonts w:ascii="Courier New" w:eastAsia="Times New Roman" w:hAnsi="Courier New" w:cs="Courier New"/>
                <w:bCs/>
                <w:color w:val="000000"/>
                <w:sz w:val="16"/>
                <w:szCs w:val="16"/>
                <w:lang w:eastAsia="fr-FR" w:bidi="ks-Deva"/>
              </w:rPr>
              <w:t>.show(5)</w:t>
            </w:r>
          </w:p>
          <w:p w14:paraId="7CD480D6" w14:textId="77777777" w:rsidR="00F82B57" w:rsidRDefault="00F82B57" w:rsidP="00B84867">
            <w:pPr>
              <w:jc w:val="both"/>
              <w:rPr>
                <w:szCs w:val="24"/>
              </w:rPr>
            </w:pPr>
          </w:p>
        </w:tc>
      </w:tr>
    </w:tbl>
    <w:p w14:paraId="0EF9137A" w14:textId="77777777" w:rsidR="00F82B57" w:rsidRDefault="00F82B57" w:rsidP="008D1159">
      <w:pPr>
        <w:shd w:val="clear" w:color="auto" w:fill="FFFFFF"/>
        <w:tabs>
          <w:tab w:val="left" w:pos="1320"/>
        </w:tabs>
        <w:spacing w:line="240" w:lineRule="auto"/>
        <w:jc w:val="both"/>
        <w:rPr>
          <w:szCs w:val="24"/>
        </w:rPr>
      </w:pPr>
    </w:p>
    <w:p w14:paraId="046CE80C" w14:textId="77777777" w:rsidR="008D1159" w:rsidRDefault="006C160F" w:rsidP="008D1159">
      <w:pPr>
        <w:shd w:val="clear" w:color="auto" w:fill="FFFFFF"/>
        <w:tabs>
          <w:tab w:val="left" w:pos="1320"/>
        </w:tabs>
        <w:spacing w:line="240" w:lineRule="auto"/>
        <w:jc w:val="both"/>
        <w:rPr>
          <w:szCs w:val="24"/>
        </w:rPr>
      </w:pPr>
      <w:r>
        <w:rPr>
          <w:szCs w:val="24"/>
        </w:rPr>
        <w:t xml:space="preserve">Nous modifions nos champs SLOTs qui sont </w:t>
      </w:r>
      <w:r w:rsidR="00362A63">
        <w:rPr>
          <w:szCs w:val="24"/>
        </w:rPr>
        <w:t xml:space="preserve">des </w:t>
      </w:r>
      <w:r>
        <w:rPr>
          <w:szCs w:val="24"/>
        </w:rPr>
        <w:t xml:space="preserve">array(strings) vers </w:t>
      </w:r>
      <w:r w:rsidR="00362A63">
        <w:rPr>
          <w:szCs w:val="24"/>
        </w:rPr>
        <w:t xml:space="preserve">des </w:t>
      </w:r>
      <w:r>
        <w:rPr>
          <w:szCs w:val="24"/>
        </w:rPr>
        <w:t xml:space="preserve">strings </w:t>
      </w:r>
      <w:r w:rsidR="00362A63">
        <w:rPr>
          <w:szCs w:val="24"/>
        </w:rPr>
        <w:t xml:space="preserve">séparés </w:t>
      </w:r>
      <w:r>
        <w:rPr>
          <w:szCs w:val="24"/>
        </w:rPr>
        <w:t xml:space="preserve">par </w:t>
      </w:r>
      <w:r w:rsidR="00362A63">
        <w:rPr>
          <w:szCs w:val="24"/>
        </w:rPr>
        <w:t xml:space="preserve">des </w:t>
      </w:r>
      <w:r>
        <w:rPr>
          <w:szCs w:val="24"/>
        </w:rPr>
        <w:t>virgule</w:t>
      </w:r>
      <w:r w:rsidR="00362A63">
        <w:rPr>
          <w:szCs w:val="24"/>
        </w:rPr>
        <w:t>s</w:t>
      </w:r>
      <w:r>
        <w:rPr>
          <w:szCs w:val="24"/>
        </w:rPr>
        <w:t>.</w:t>
      </w:r>
    </w:p>
    <w:p w14:paraId="610EB4BA" w14:textId="77777777" w:rsidR="008D1159" w:rsidRDefault="008D1159" w:rsidP="008D1159">
      <w:pPr>
        <w:shd w:val="clear" w:color="auto" w:fill="FFFFFF"/>
        <w:tabs>
          <w:tab w:val="left" w:pos="1320"/>
        </w:tabs>
        <w:spacing w:line="240" w:lineRule="auto"/>
        <w:jc w:val="both"/>
        <w:rPr>
          <w:szCs w:val="24"/>
        </w:rPr>
      </w:pPr>
      <w:r>
        <w:rPr>
          <w:szCs w:val="24"/>
        </w:rPr>
        <w:t>On en profite pour réduire</w:t>
      </w:r>
      <w:r w:rsidR="00B6743B">
        <w:rPr>
          <w:szCs w:val="24"/>
        </w:rPr>
        <w:t xml:space="preserve"> le nombre d’attributs pour sélectionner uniquement ceux qui nous seront utiles.</w:t>
      </w:r>
    </w:p>
    <w:p w14:paraId="0C382F65" w14:textId="77777777" w:rsidR="008D1159" w:rsidRDefault="008D1159" w:rsidP="008D1159">
      <w:pPr>
        <w:shd w:val="clear" w:color="auto" w:fill="FFFFFF"/>
        <w:tabs>
          <w:tab w:val="left" w:pos="1320"/>
        </w:tabs>
        <w:spacing w:line="240" w:lineRule="auto"/>
        <w:jc w:val="both"/>
        <w:rPr>
          <w:szCs w:val="24"/>
        </w:rPr>
      </w:pPr>
    </w:p>
    <w:tbl>
      <w:tblPr>
        <w:tblStyle w:val="Grilledutableau"/>
        <w:tblW w:w="0" w:type="auto"/>
        <w:tblLook w:val="04A0" w:firstRow="1" w:lastRow="0" w:firstColumn="1" w:lastColumn="0" w:noHBand="0" w:noVBand="1"/>
      </w:tblPr>
      <w:tblGrid>
        <w:gridCol w:w="9629"/>
      </w:tblGrid>
      <w:tr w:rsidR="008D1159" w:rsidRPr="00FB62B9" w14:paraId="3679D578" w14:textId="77777777" w:rsidTr="008D1159">
        <w:tc>
          <w:tcPr>
            <w:tcW w:w="9629" w:type="dxa"/>
          </w:tcPr>
          <w:p w14:paraId="627EF7C7" w14:textId="77777777" w:rsidR="008D1159" w:rsidRDefault="008D1159" w:rsidP="00E42F47">
            <w:pPr>
              <w:jc w:val="both"/>
              <w:rPr>
                <w:szCs w:val="24"/>
              </w:rPr>
            </w:pPr>
          </w:p>
          <w:p w14:paraId="3BF46F13"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convertToString = udf((array: Seq[String]) =&gt; {array.mkString(",")})</w:t>
            </w:r>
          </w:p>
          <w:p w14:paraId="2B560751"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1E6378FB"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692504C1"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JT_flat</w:t>
            </w:r>
            <w:r w:rsidR="00F82B57" w:rsidRPr="006F2D69">
              <w:rPr>
                <w:rFonts w:ascii="Courier New" w:eastAsia="Times New Roman" w:hAnsi="Courier New" w:cs="Courier New"/>
                <w:bCs/>
                <w:color w:val="000000"/>
                <w:sz w:val="16"/>
                <w:szCs w:val="16"/>
                <w:lang w:val="en-US" w:eastAsia="fr-FR" w:bidi="ks-Deva"/>
              </w:rPr>
              <w:t>t</w:t>
            </w:r>
            <w:r w:rsidRPr="006F2D69">
              <w:rPr>
                <w:rFonts w:ascii="Courier New" w:eastAsia="Times New Roman" w:hAnsi="Courier New" w:cs="Courier New"/>
                <w:bCs/>
                <w:color w:val="000000"/>
                <w:sz w:val="16"/>
                <w:szCs w:val="16"/>
                <w:lang w:val="en-US" w:eastAsia="fr-FR" w:bidi="ks-Deva"/>
              </w:rPr>
              <w:t xml:space="preserve"> = JT</w:t>
            </w:r>
            <w:r w:rsidR="00F82B57" w:rsidRPr="006F2D69">
              <w:rPr>
                <w:rFonts w:ascii="Courier New" w:eastAsia="Times New Roman" w:hAnsi="Courier New" w:cs="Courier New"/>
                <w:bCs/>
                <w:color w:val="000000"/>
                <w:sz w:val="16"/>
                <w:szCs w:val="16"/>
                <w:lang w:val="en-US" w:eastAsia="fr-FR" w:bidi="ks-Deva"/>
              </w:rPr>
              <w:t>_balanced</w:t>
            </w:r>
            <w:r w:rsidRPr="006F2D69">
              <w:rPr>
                <w:rFonts w:ascii="Courier New" w:eastAsia="Times New Roman" w:hAnsi="Courier New" w:cs="Courier New"/>
                <w:bCs/>
                <w:color w:val="000000"/>
                <w:sz w:val="16"/>
                <w:szCs w:val="16"/>
                <w:lang w:val="en-US" w:eastAsia="fr-FR" w:bidi="ks-Deva"/>
              </w:rPr>
              <w:t>.na.drop()</w:t>
            </w:r>
          </w:p>
          <w:p w14:paraId="4C345C92"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0FD01B91"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.withColumn("slot1_D", convertToString($"slot1_D"))</w:t>
            </w:r>
          </w:p>
          <w:p w14:paraId="3DBE4AF0"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.withColumn("slot2_D", convertToString($"slot2_D"))</w:t>
            </w:r>
          </w:p>
          <w:p w14:paraId="484DBB0B"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.withColumn("slot3_D", convertToString($"slot3_D"))</w:t>
            </w:r>
          </w:p>
          <w:p w14:paraId="690D7760"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.withColumn("slot4_D", convertToString($"slot4_D"))</w:t>
            </w:r>
          </w:p>
          <w:p w14:paraId="44A98AAC"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.withColumn("slot5_D", convertToString($"slot5_D"))</w:t>
            </w:r>
          </w:p>
          <w:p w14:paraId="3739B86F"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.withColumn("slot6_D", convertToString($"slot6_D"))</w:t>
            </w:r>
          </w:p>
          <w:p w14:paraId="3C654CE5"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.withColumn("slot7_D", convertToString($"slot7_D"))</w:t>
            </w:r>
          </w:p>
          <w:p w14:paraId="1543CD7A"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.withColumn("slot8_D", convertToString($"slot8_D"))</w:t>
            </w:r>
          </w:p>
          <w:p w14:paraId="652E8474"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.withColumn("slot9_D", convertToString($"slot9_D"))</w:t>
            </w:r>
          </w:p>
          <w:p w14:paraId="449C4CC1"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.withColumn("slot10_D", convertToString($"slot10_D"))</w:t>
            </w:r>
          </w:p>
          <w:p w14:paraId="3B395032"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.withColumn("slot11_D", convertToString($"slot11_D"))</w:t>
            </w:r>
          </w:p>
          <w:p w14:paraId="20C65DF7"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.withColumn("slot12_D", convertToString($"slot12_D"))</w:t>
            </w:r>
          </w:p>
          <w:p w14:paraId="750F915D"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7148854F"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.withColumn("slot1_A", convertToString($"slot1_A"))</w:t>
            </w:r>
          </w:p>
          <w:p w14:paraId="062F1087"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.withColumn("slot2_A", convertToString($"slot2_A"))</w:t>
            </w:r>
          </w:p>
          <w:p w14:paraId="5699C303"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.withColumn("slot3_A", convertToString($"slot3_A"))</w:t>
            </w:r>
          </w:p>
          <w:p w14:paraId="63DB3E3A"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.withColumn("slot4_A", convertToString($"slot4_A"))</w:t>
            </w:r>
          </w:p>
          <w:p w14:paraId="6CEF25BD"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.withColumn("slot5_A", convertToString($"slot5_A"))</w:t>
            </w:r>
          </w:p>
          <w:p w14:paraId="2D87A85D"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.withColumn("slot6_A", convertToString($"slot6_A"))</w:t>
            </w:r>
          </w:p>
          <w:p w14:paraId="4852D66B"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.withColumn("slot7_A", convertToString($"slot7_A"))</w:t>
            </w:r>
          </w:p>
          <w:p w14:paraId="2CF8B085"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.withColumn("slot8_A", convertToString($"slot8_A"))</w:t>
            </w:r>
          </w:p>
          <w:p w14:paraId="5B98BC80"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.withColumn("slot9_A", convertToString($"slot9_A"))</w:t>
            </w:r>
          </w:p>
          <w:p w14:paraId="0D8460B5"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.withColumn("slot10_A", convertToString($"slot10_A"))</w:t>
            </w:r>
          </w:p>
          <w:p w14:paraId="2A7EA9F1"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.withColumn("slot11_A", convertToString($"slot11_A"))</w:t>
            </w:r>
          </w:p>
          <w:p w14:paraId="584A4024"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.withColumn("slot12_A", convertToString($"slot12_A"))</w:t>
            </w:r>
          </w:p>
          <w:p w14:paraId="338B8AC2" w14:textId="77777777" w:rsidR="008D1159" w:rsidRPr="006F2D69" w:rsidRDefault="008D1159" w:rsidP="008D1159">
            <w:pPr>
              <w:jc w:val="both"/>
              <w:rPr>
                <w:rFonts w:ascii="Courier New" w:eastAsia="Times New Roman" w:hAnsi="Courier New" w:cs="Courier New"/>
                <w:bCs/>
                <w:color w:val="000000"/>
                <w:sz w:val="16"/>
                <w:szCs w:val="16"/>
                <w:lang w:val="en-US" w:eastAsia="fr-FR" w:bidi="ks-Deva"/>
              </w:rPr>
            </w:pPr>
          </w:p>
          <w:p w14:paraId="0B56FA9D" w14:textId="77777777" w:rsidR="00863E8F" w:rsidRPr="00863E8F"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.select("Th", "ORIGIN", "DEST",</w:t>
            </w:r>
          </w:p>
          <w:p w14:paraId="22D90D1D" w14:textId="77777777" w:rsidR="00863E8F" w:rsidRPr="00863E8F"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"slot1_D", "slot2_D", "slot3_D", "slot4_D", "slot5_D", "slot6_D", "slot7_D", "slot8_D", "slot9_D", "slot10_D", "slot11_D", "slot12_D",</w:t>
            </w:r>
          </w:p>
          <w:p w14:paraId="7BD8CE39" w14:textId="77777777" w:rsidR="008D1159"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"slot1_A", "slot2_A", "slot3_A", "slot4_A", "slot5_A", "slot6_A", "slot7_A", "slot8_A", "slot9_A", "slot10_A", "slot11_A", "slot12_A")</w:t>
            </w:r>
          </w:p>
          <w:p w14:paraId="476C65DB" w14:textId="77777777" w:rsidR="008D1159" w:rsidRPr="0010106C" w:rsidRDefault="008D1159" w:rsidP="00E42F47">
            <w:pPr>
              <w:jc w:val="both"/>
              <w:rPr>
                <w:rFonts w:ascii="Courier New" w:eastAsia="Times New Roman" w:hAnsi="Courier New" w:cs="Courier New"/>
                <w:bCs/>
                <w:color w:val="000000"/>
                <w:sz w:val="16"/>
                <w:szCs w:val="16"/>
                <w:lang w:val="en-US" w:eastAsia="fr-FR" w:bidi="ks-Deva"/>
              </w:rPr>
            </w:pPr>
          </w:p>
          <w:p w14:paraId="248C53DC" w14:textId="77777777" w:rsidR="008D1159" w:rsidRPr="0010106C" w:rsidRDefault="008D1159" w:rsidP="00E42F47">
            <w:pPr>
              <w:jc w:val="both"/>
              <w:rPr>
                <w:szCs w:val="24"/>
                <w:lang w:val="en-US"/>
              </w:rPr>
            </w:pPr>
          </w:p>
        </w:tc>
      </w:tr>
    </w:tbl>
    <w:p w14:paraId="7AFF3F6C" w14:textId="77777777" w:rsidR="008D1159" w:rsidRPr="0010106C" w:rsidRDefault="008D1159" w:rsidP="00E42F47">
      <w:pPr>
        <w:shd w:val="clear" w:color="auto" w:fill="FFFFFF"/>
        <w:spacing w:line="240" w:lineRule="auto"/>
        <w:jc w:val="both"/>
        <w:rPr>
          <w:szCs w:val="24"/>
          <w:lang w:val="en-US"/>
        </w:rPr>
      </w:pPr>
    </w:p>
    <w:p w14:paraId="2D31027A" w14:textId="77777777" w:rsidR="00500025" w:rsidRDefault="00F82B57" w:rsidP="2B62D48A">
      <w:pPr>
        <w:shd w:val="clear" w:color="auto" w:fill="FFFFFF" w:themeFill="background1"/>
        <w:spacing w:line="240" w:lineRule="auto"/>
        <w:jc w:val="both"/>
      </w:pPr>
      <w:r>
        <w:t>A cette étape, notre jeu de données n’est pas encore complé</w:t>
      </w:r>
      <w:r w:rsidR="38A7EB4F">
        <w:t>te</w:t>
      </w:r>
      <w:r>
        <w:t xml:space="preserve">ment prêt. </w:t>
      </w:r>
      <w:r w:rsidR="7EAE0D94">
        <w:t>L</w:t>
      </w:r>
      <w:r>
        <w:t xml:space="preserve">es </w:t>
      </w:r>
      <w:r w:rsidR="43D7DD54">
        <w:t xml:space="preserve">différents </w:t>
      </w:r>
      <w:r>
        <w:t xml:space="preserve">slots sont </w:t>
      </w:r>
      <w:r w:rsidR="48BDAB73">
        <w:t>au</w:t>
      </w:r>
      <w:r>
        <w:t xml:space="preserve"> format </w:t>
      </w:r>
      <w:r w:rsidR="000E744D">
        <w:t>ci-dessous.</w:t>
      </w:r>
    </w:p>
    <w:p w14:paraId="4C38E00E" w14:textId="77777777" w:rsidR="00F82B57" w:rsidRDefault="00F82B57" w:rsidP="00E42F47">
      <w:pPr>
        <w:shd w:val="clear" w:color="auto" w:fill="FFFFFF"/>
        <w:spacing w:line="240" w:lineRule="auto"/>
        <w:jc w:val="both"/>
        <w:rPr>
          <w:szCs w:val="24"/>
        </w:rPr>
      </w:pPr>
    </w:p>
    <w:p w14:paraId="3CF85BD8" w14:textId="77777777" w:rsidR="00F82B57" w:rsidRDefault="00F82B57" w:rsidP="00E42F47">
      <w:pPr>
        <w:shd w:val="clear" w:color="auto" w:fill="FFFFFF"/>
        <w:spacing w:line="240" w:lineRule="auto"/>
        <w:jc w:val="both"/>
        <w:rPr>
          <w:szCs w:val="24"/>
        </w:rPr>
      </w:pPr>
      <w:r>
        <w:rPr>
          <w:noProof/>
          <w:lang w:eastAsia="fr-FR" w:bidi="ks-Deva"/>
        </w:rPr>
        <w:drawing>
          <wp:inline distT="0" distB="0" distL="0" distR="0" wp14:anchorId="6FB07517" wp14:editId="5F88E505">
            <wp:extent cx="6120765" cy="1692275"/>
            <wp:effectExtent l="19050" t="19050" r="13335" b="222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765" cy="1692275"/>
                    </a:xfrm>
                    <a:prstGeom prst="rect">
                      <a:avLst/>
                    </a:prstGeom>
                    <a:ln>
                      <a:solidFill>
                        <a:schemeClr val="accent1"/>
                      </a:solidFill>
                    </a:ln>
                  </pic:spPr>
                </pic:pic>
              </a:graphicData>
            </a:graphic>
          </wp:inline>
        </w:drawing>
      </w:r>
    </w:p>
    <w:p w14:paraId="1EE83062" w14:textId="77777777" w:rsidR="00F82B57" w:rsidRDefault="00F82B57" w:rsidP="00E42F47">
      <w:pPr>
        <w:shd w:val="clear" w:color="auto" w:fill="FFFFFF"/>
        <w:spacing w:line="240" w:lineRule="auto"/>
        <w:jc w:val="both"/>
        <w:rPr>
          <w:szCs w:val="24"/>
        </w:rPr>
      </w:pPr>
    </w:p>
    <w:p w14:paraId="4C94DAF2" w14:textId="77777777" w:rsidR="004D2903" w:rsidRDefault="00F82B57" w:rsidP="00E42F47">
      <w:pPr>
        <w:shd w:val="clear" w:color="auto" w:fill="FFFFFF"/>
        <w:spacing w:line="240" w:lineRule="auto"/>
        <w:jc w:val="both"/>
        <w:rPr>
          <w:szCs w:val="24"/>
        </w:rPr>
      </w:pPr>
      <w:r>
        <w:rPr>
          <w:szCs w:val="24"/>
        </w:rPr>
        <w:t>Il nous faut maintenant séparer les éléments de chaque slot en utilisant la virgule comme séparateur</w:t>
      </w:r>
      <w:r w:rsidR="0026282E">
        <w:rPr>
          <w:szCs w:val="24"/>
        </w:rPr>
        <w:t>, et mettre chaque attribut dans une colonne spécifique</w:t>
      </w:r>
      <w:r>
        <w:rPr>
          <w:szCs w:val="24"/>
        </w:rPr>
        <w:t>.</w:t>
      </w:r>
    </w:p>
    <w:p w14:paraId="05A04A5D" w14:textId="77777777" w:rsidR="004D2903" w:rsidRDefault="004D2903" w:rsidP="00E42F47">
      <w:pPr>
        <w:shd w:val="clear" w:color="auto" w:fill="FFFFFF"/>
        <w:spacing w:line="240" w:lineRule="auto"/>
        <w:jc w:val="both"/>
        <w:rPr>
          <w:szCs w:val="24"/>
        </w:rPr>
      </w:pPr>
    </w:p>
    <w:p w14:paraId="71517A18" w14:textId="77777777" w:rsidR="00D3209C" w:rsidRDefault="00D3209C" w:rsidP="00E42F47">
      <w:pPr>
        <w:shd w:val="clear" w:color="auto" w:fill="FFFFFF"/>
        <w:spacing w:line="240" w:lineRule="auto"/>
        <w:jc w:val="both"/>
        <w:rPr>
          <w:i/>
          <w:iCs/>
          <w:strike/>
          <w:color w:val="18AFFB" w:themeColor="accent1" w:themeTint="99"/>
          <w:szCs w:val="24"/>
        </w:rPr>
      </w:pPr>
    </w:p>
    <w:p w14:paraId="5DC5E048" w14:textId="77777777" w:rsidR="00E3198D" w:rsidRDefault="00E3198D" w:rsidP="00E42F47">
      <w:pPr>
        <w:shd w:val="clear" w:color="auto" w:fill="FFFFFF"/>
        <w:spacing w:line="240" w:lineRule="auto"/>
        <w:jc w:val="both"/>
        <w:rPr>
          <w:i/>
          <w:iCs/>
          <w:strike/>
          <w:color w:val="18AFFB" w:themeColor="accent1" w:themeTint="99"/>
          <w:szCs w:val="24"/>
        </w:rPr>
      </w:pPr>
    </w:p>
    <w:p w14:paraId="0B3A03D9" w14:textId="77777777" w:rsidR="00E3198D" w:rsidRDefault="00E3198D" w:rsidP="00E42F47">
      <w:pPr>
        <w:shd w:val="clear" w:color="auto" w:fill="FFFFFF"/>
        <w:spacing w:line="240" w:lineRule="auto"/>
        <w:jc w:val="both"/>
        <w:rPr>
          <w:i/>
          <w:iCs/>
          <w:strike/>
          <w:color w:val="18AFFB" w:themeColor="accent1" w:themeTint="99"/>
          <w:szCs w:val="24"/>
        </w:rPr>
      </w:pPr>
    </w:p>
    <w:p w14:paraId="4BB25F91" w14:textId="77777777" w:rsidR="00E3198D" w:rsidRDefault="00E3198D" w:rsidP="00E42F47">
      <w:pPr>
        <w:shd w:val="clear" w:color="auto" w:fill="FFFFFF"/>
        <w:spacing w:line="240" w:lineRule="auto"/>
        <w:jc w:val="both"/>
        <w:rPr>
          <w:i/>
          <w:iCs/>
          <w:strike/>
          <w:color w:val="18AFFB" w:themeColor="accent1" w:themeTint="99"/>
          <w:szCs w:val="24"/>
        </w:rPr>
      </w:pPr>
    </w:p>
    <w:p w14:paraId="15091F4F" w14:textId="77777777" w:rsidR="00F82B57" w:rsidRDefault="0026282E" w:rsidP="00E42F47">
      <w:pPr>
        <w:shd w:val="clear" w:color="auto" w:fill="FFFFFF"/>
        <w:spacing w:line="240" w:lineRule="auto"/>
        <w:jc w:val="both"/>
        <w:rPr>
          <w:szCs w:val="24"/>
        </w:rPr>
      </w:pPr>
      <w:r>
        <w:rPr>
          <w:szCs w:val="24"/>
        </w:rPr>
        <w:lastRenderedPageBreak/>
        <w:t>En voici le code :</w:t>
      </w:r>
    </w:p>
    <w:p w14:paraId="1A02E72D" w14:textId="77777777" w:rsidR="0026282E" w:rsidRDefault="0026282E" w:rsidP="0026282E">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26282E" w:rsidRPr="00FB62B9" w14:paraId="4E28BBCD" w14:textId="77777777" w:rsidTr="00B84867">
        <w:tc>
          <w:tcPr>
            <w:tcW w:w="9629" w:type="dxa"/>
          </w:tcPr>
          <w:p w14:paraId="7C6B7C24" w14:textId="77777777" w:rsidR="0026282E" w:rsidRDefault="0026282E" w:rsidP="00B84867">
            <w:pPr>
              <w:jc w:val="both"/>
              <w:rPr>
                <w:szCs w:val="24"/>
              </w:rPr>
            </w:pPr>
          </w:p>
          <w:p w14:paraId="42866644" w14:textId="77777777" w:rsidR="00863E8F" w:rsidRPr="00863E8F" w:rsidRDefault="00863E8F" w:rsidP="00863E8F">
            <w:pPr>
              <w:rPr>
                <w:rFonts w:ascii="Courier New" w:eastAsia="Times New Roman" w:hAnsi="Courier New" w:cs="Courier New"/>
                <w:bCs/>
                <w:color w:val="000000"/>
                <w:sz w:val="16"/>
                <w:szCs w:val="16"/>
                <w:lang w:eastAsia="fr-FR" w:bidi="ks-Deva"/>
              </w:rPr>
            </w:pPr>
            <w:r w:rsidRPr="00863E8F">
              <w:rPr>
                <w:rFonts w:ascii="Courier New" w:eastAsia="Times New Roman" w:hAnsi="Courier New" w:cs="Courier New"/>
                <w:bCs/>
                <w:color w:val="000000"/>
                <w:sz w:val="16"/>
                <w:szCs w:val="16"/>
                <w:lang w:eastAsia="fr-FR" w:bidi="ks-Deva"/>
              </w:rPr>
              <w:t>val JT_flat = JT_flatt</w:t>
            </w:r>
          </w:p>
          <w:p w14:paraId="390E1BD7" w14:textId="77777777" w:rsidR="00863E8F" w:rsidRPr="00863E8F" w:rsidRDefault="00863E8F" w:rsidP="00863E8F">
            <w:pPr>
              <w:rPr>
                <w:rFonts w:ascii="Courier New" w:eastAsia="Times New Roman" w:hAnsi="Courier New" w:cs="Courier New"/>
                <w:bCs/>
                <w:color w:val="000000"/>
                <w:sz w:val="16"/>
                <w:szCs w:val="16"/>
                <w:lang w:eastAsia="fr-FR" w:bidi="ks-Deva"/>
              </w:rPr>
            </w:pPr>
            <w:r w:rsidRPr="00863E8F">
              <w:rPr>
                <w:rFonts w:ascii="Courier New" w:eastAsia="Times New Roman" w:hAnsi="Courier New" w:cs="Courier New"/>
                <w:bCs/>
                <w:color w:val="000000"/>
                <w:sz w:val="16"/>
                <w:szCs w:val="16"/>
                <w:lang w:eastAsia="fr-FR" w:bidi="ks-Deva"/>
              </w:rPr>
              <w:t xml:space="preserve">    // niveau 1 du getItem</w:t>
            </w:r>
          </w:p>
          <w:p w14:paraId="6D4ED87A" w14:textId="77777777" w:rsidR="00863E8F" w:rsidRPr="00863E8F" w:rsidRDefault="00863E8F" w:rsidP="00863E8F">
            <w:pPr>
              <w:rPr>
                <w:rFonts w:ascii="Courier New" w:eastAsia="Times New Roman" w:hAnsi="Courier New" w:cs="Courier New"/>
                <w:bCs/>
                <w:color w:val="000000"/>
                <w:sz w:val="16"/>
                <w:szCs w:val="16"/>
                <w:lang w:eastAsia="fr-FR" w:bidi="ks-Deva"/>
              </w:rPr>
            </w:pPr>
          </w:p>
          <w:p w14:paraId="04D3A43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.withColumn("S1D_Time",split(col("slot1_D"), ",").getItem(0))</w:t>
            </w:r>
          </w:p>
          <w:p w14:paraId="464F175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.withColumn("S1D_H",split(col("slot1_D"), ",").getItem(1).cast(DoubleType))</w:t>
            </w:r>
          </w:p>
          <w:p w14:paraId="633E294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.withColumn("S1D_Wd",split(col("slot1_D"), ",").getItem(2).cast(DoubleType))</w:t>
            </w:r>
          </w:p>
          <w:p w14:paraId="62C2AB7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.withColumn("S1D_Ws",split(col("slot1_D"), ",").getItem(3).cast(DoubleType))</w:t>
            </w:r>
          </w:p>
          <w:p w14:paraId="6138B4D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.withColumn("S1D_P",split(col("slot1_D"), ",").getItem(4).cast(DoubleType))</w:t>
            </w:r>
          </w:p>
          <w:p w14:paraId="577DA5C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.withColumn("S1D_T6",split(col("slot1_D"), ",").getItem(5).cast(DoubleType))</w:t>
            </w:r>
          </w:p>
          <w:p w14:paraId="0A4E3DD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.withColumn("S1D_S",split(col("slot1_D"), ",").getItem(6))</w:t>
            </w:r>
          </w:p>
          <w:p w14:paraId="76A7BD9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.withColumn("S1D_D",split(col("slot1_D"), ",").getItem(7))</w:t>
            </w:r>
          </w:p>
          <w:p w14:paraId="1C22460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.withColumn("S1D_V",split(col("slot1_D"), ",").getItem(8).cast(DoubleType))</w:t>
            </w:r>
          </w:p>
          <w:p w14:paraId="69E5E05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2DC93B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.withColumn("S2D_Time",split(col("slot2_D"), ",").getItem(0))</w:t>
            </w:r>
          </w:p>
          <w:p w14:paraId="531AD39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.withColumn("S2D_H",split(col("slot2_D"), ",").getItem(1).cast(DoubleType))</w:t>
            </w:r>
          </w:p>
          <w:p w14:paraId="4733AC4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.withColumn("S2D_Wd",split(col("slot2_D"), ",").getItem(2).cast(DoubleType))</w:t>
            </w:r>
          </w:p>
          <w:p w14:paraId="246525F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.withColumn("S2D_Ws",split(col("slot2_D"), ",").getItem(3).cast(DoubleType))</w:t>
            </w:r>
          </w:p>
          <w:p w14:paraId="576F40F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.withColumn("S2D_P",split(col("slot2_D"), ",").getItem(4).cast(DoubleType))</w:t>
            </w:r>
          </w:p>
          <w:p w14:paraId="621C065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.withColumn("S2D_T6",split(col("slot2_D"), ",").getItem(5).cast(DoubleType))</w:t>
            </w:r>
          </w:p>
          <w:p w14:paraId="682C23C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.withColumn("S2D_S",split(col("slot2_D"), ",").getItem(6))</w:t>
            </w:r>
          </w:p>
          <w:p w14:paraId="0066546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.withColumn("S2D_D",split(col("slot2_D"), ",").getItem(7))</w:t>
            </w:r>
          </w:p>
          <w:p w14:paraId="70C0C09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.withColumn("S2D_V",split(col("slot2_D"), ",").getItem(8).cast(DoubleType))</w:t>
            </w:r>
          </w:p>
          <w:p w14:paraId="2DA9648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568196A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.withColumn("S3D_Time",split(col("slot3_D"), ",").getItem(0))</w:t>
            </w:r>
          </w:p>
          <w:p w14:paraId="447CA2A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.withColumn("S3D_H",split(col("slot3_D"), ",").getItem(1).cast(DoubleType))</w:t>
            </w:r>
          </w:p>
          <w:p w14:paraId="7C79171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.withColumn("S3D_Wd",split(col("slot3_D"), ",").getItem(2).cast(DoubleType))</w:t>
            </w:r>
          </w:p>
          <w:p w14:paraId="4C78BF0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.withColumn("S3D_Ws",split(col("slot3_D"), ",").getItem(3).cast(DoubleType))</w:t>
            </w:r>
          </w:p>
          <w:p w14:paraId="4F4637F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.withColumn("S3D_P",split(col("slot3_D"), ",").getItem(4).cast(DoubleType))</w:t>
            </w:r>
          </w:p>
          <w:p w14:paraId="53DD6A8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.withColumn("S3D_T6",split(col("slot3_D"), ",").getItem(5).cast(DoubleType))</w:t>
            </w:r>
          </w:p>
          <w:p w14:paraId="704B88B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.withColumn("S3D_S",split(col("slot3_D"), ",").getItem(6))</w:t>
            </w:r>
          </w:p>
          <w:p w14:paraId="1CC7C02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.withColumn("S3D_D",split(col("slot3_D"), ",").getItem(7))</w:t>
            </w:r>
          </w:p>
          <w:p w14:paraId="36224C9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.withColumn("S3D_V",split(col("slot3_D"), ",").getItem(8).cast(DoubleType))</w:t>
            </w:r>
          </w:p>
          <w:p w14:paraId="5CE102D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F36BE9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.withColumn("S4D_Time",split(col("slot4_D"), ",").getItem(0))</w:t>
            </w:r>
          </w:p>
          <w:p w14:paraId="323B2B9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.withColumn("S4D_H",split(col("slot4_D"), ",").getItem(1).cast(DoubleType))</w:t>
            </w:r>
          </w:p>
          <w:p w14:paraId="2304B75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.withColumn("S4D_Wd",split(col("slot4_D"), ",").getItem(2).cast(DoubleType))</w:t>
            </w:r>
          </w:p>
          <w:p w14:paraId="06FA833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.withColumn("S4D_Ws",split(col("slot4_D"), ",").getItem(3).cast(DoubleType))</w:t>
            </w:r>
          </w:p>
          <w:p w14:paraId="53896D9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.withColumn("S4D_P",split(col("slot4_D"), ",").getItem(4).cast(DoubleType))</w:t>
            </w:r>
          </w:p>
          <w:p w14:paraId="5A3DF6B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.withColumn("S4D_T6",split(col("slot4_D"), ",").getItem(5).cast(DoubleType))</w:t>
            </w:r>
          </w:p>
          <w:p w14:paraId="162DF76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.withColumn("S4D_S",split(col("slot4_D"), ",").getItem(6))</w:t>
            </w:r>
          </w:p>
          <w:p w14:paraId="7C7859F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.withColumn("S4D_D",split(col("slot4_D"), ",").getItem(7))</w:t>
            </w:r>
          </w:p>
          <w:p w14:paraId="301F6F9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.withColumn("S4D_V",split(col("slot4_D"), ",").getItem(8).cast(DoubleType))</w:t>
            </w:r>
          </w:p>
          <w:p w14:paraId="41096D4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21B2A3E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.withColumn("S5D_Time",split(col("slot5_D"), ",").getItem(0))</w:t>
            </w:r>
          </w:p>
          <w:p w14:paraId="5D4582B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.withColumn("S5D_H",split(col("slot5_D"), ",").getItem(1).cast(DoubleType))</w:t>
            </w:r>
          </w:p>
          <w:p w14:paraId="4EB59FF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.withColumn("S5D_Wd",split(col("slot5_D"), ",").getItem(2).cast(DoubleType))</w:t>
            </w:r>
          </w:p>
          <w:p w14:paraId="28C6CAF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.withColumn("S5D_Ws",split(col("slot5_D"), ",").getItem(3).cast(DoubleType))</w:t>
            </w:r>
          </w:p>
          <w:p w14:paraId="6D65C98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.withColumn("S5D_P",split(col("slot5_D"), ",").getItem(4).cast(DoubleType))</w:t>
            </w:r>
          </w:p>
          <w:p w14:paraId="74F0879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.withColumn("S5D_T6",split(col("slot5_D"), ",").getItem(5).cast(DoubleType))</w:t>
            </w:r>
          </w:p>
          <w:p w14:paraId="4A8FC14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.withColumn("S5D_S",split(col("slot5_D"), ",").getItem(6))</w:t>
            </w:r>
          </w:p>
          <w:p w14:paraId="07F72EB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.withColumn("S5D_D",split(col("slot5_D"), ",").getItem(7))</w:t>
            </w:r>
          </w:p>
          <w:p w14:paraId="30C70AF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.withColumn("S5D_V",split(col("slot5_D"), ",").getItem(8).cast(DoubleType))</w:t>
            </w:r>
          </w:p>
          <w:p w14:paraId="5EFCE805"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275DE16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.withColumn("S6D_Time", split(col("slot6_D"), ",").getItem(0))</w:t>
            </w:r>
          </w:p>
          <w:p w14:paraId="579E1C1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.withColumn("S6D_H", split(col("slot6_D"), ",").getItem(1).cast(DoubleType))</w:t>
            </w:r>
          </w:p>
          <w:p w14:paraId="67A8841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.withColumn("S6D_Wd", split(col("slot6_D"), ",").getItem(2).cast(DoubleType))</w:t>
            </w:r>
          </w:p>
          <w:p w14:paraId="46E0F34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.withColumn("S6D_Ws", split(col("slot6_D"), ",").getItem(3).cast(DoubleType))</w:t>
            </w:r>
          </w:p>
          <w:p w14:paraId="3EE19AB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.withColumn("S6D_P", split(col("slot6_D"), ",").getItem(4).cast(DoubleType))</w:t>
            </w:r>
          </w:p>
          <w:p w14:paraId="6FFA74D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.withColumn("S6D_T6", split(col("slot6_D"), ",").getItem(5).cast(DoubleType))</w:t>
            </w:r>
          </w:p>
          <w:p w14:paraId="7660512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.withColumn("S6D_S", split(col("slot6_D"), ",").getItem(6))</w:t>
            </w:r>
          </w:p>
          <w:p w14:paraId="6817819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.withColumn("S6D_D", split(col("slot6_D"), ",").getItem(7))</w:t>
            </w:r>
          </w:p>
          <w:p w14:paraId="68D27D8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.withColumn("S6D_V", split(col("slot6_D"), ",").getItem(8).cast(DoubleType))</w:t>
            </w:r>
          </w:p>
          <w:p w14:paraId="6E2591E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25C500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.withColumn("S7D_Time", split(col("slot7_D"), ",").getItem(0))</w:t>
            </w:r>
          </w:p>
          <w:p w14:paraId="1A76B3B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.withColumn("S7D_H", split(col("slot7_D"), ",").getItem(1).cast(DoubleType))</w:t>
            </w:r>
          </w:p>
          <w:p w14:paraId="56D8925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.withColumn("S7D_Wd", split(col("slot7_D"), ",").getItem(2).cast(DoubleType))</w:t>
            </w:r>
          </w:p>
          <w:p w14:paraId="4D74372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.withColumn("S7D_Ws", split(col("slot7_D"), ",").getItem(3).cast(DoubleType))</w:t>
            </w:r>
          </w:p>
          <w:p w14:paraId="7E73C70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.withColumn("S7D_P", split(col("slot7_D"), ",").getItem(4).cast(DoubleType))</w:t>
            </w:r>
          </w:p>
          <w:p w14:paraId="3AA8244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lastRenderedPageBreak/>
              <w:t xml:space="preserve">    .withColumn("S7D_T6", split(col("slot7_D"), ",").getItem(5).cast(DoubleType))</w:t>
            </w:r>
          </w:p>
          <w:p w14:paraId="5F856B1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.withColumn("S7D_S", split(col("slot7_D"), ",").getItem(6))</w:t>
            </w:r>
          </w:p>
          <w:p w14:paraId="1C698E3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.withColumn("S7D_D", split(col("slot7_D"), ",").getItem(7))</w:t>
            </w:r>
          </w:p>
          <w:p w14:paraId="1881DDC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.withColumn("S7D_V", split(col("slot7_D"), ",").getItem(8).cast(DoubleType))</w:t>
            </w:r>
          </w:p>
          <w:p w14:paraId="4925D03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4AB0CAC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.drop("slot1_D","slot2_D", "slot3_D", "slot4_D" , "slot5_D", "slot6_D", "slot7_D", "slot8_D", "slot9_D", "slot10_D", "slot11_D", "slot12_D")</w:t>
            </w:r>
          </w:p>
          <w:p w14:paraId="7B60327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47D214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F735C9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.withColumn("S1A_Time", split(col("slot1_A"), ",").getItem(0))</w:t>
            </w:r>
          </w:p>
          <w:p w14:paraId="47B4E47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.withColumn("S1A_H", split(col("slot1_A"), ",").getItem(1).cast(DoubleType))</w:t>
            </w:r>
          </w:p>
          <w:p w14:paraId="01ADF65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.withColumn("S1A_Wd", split(col("slot1_A"), ",").getItem(2).cast(DoubleType))</w:t>
            </w:r>
          </w:p>
          <w:p w14:paraId="09CF145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.withColumn("S1A_Ws", split(col("slot1_A"), ",").getItem(3).cast(DoubleType))</w:t>
            </w:r>
          </w:p>
          <w:p w14:paraId="684AEBD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.withColumn("S1A_P", split(col("slot1_A"), ",").getItem(4).cast(DoubleType))</w:t>
            </w:r>
          </w:p>
          <w:p w14:paraId="1D46C9C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.withColumn("S1A_T6", split(col("slot1_A"), ",").getItem(5).cast(DoubleType))</w:t>
            </w:r>
          </w:p>
          <w:p w14:paraId="3FB8903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.withColumn("S1A_S", split(col("slot1_A"), ",").getItem(6))</w:t>
            </w:r>
          </w:p>
          <w:p w14:paraId="2680960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.withColumn("S1A_D", split(col("slot1_A"), ",").getItem(7))</w:t>
            </w:r>
          </w:p>
          <w:p w14:paraId="2E081F1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.withColumn("S1A_V", split(col("slot1_A"), ",").getItem(8).cast(DoubleType))</w:t>
            </w:r>
          </w:p>
          <w:p w14:paraId="089CECE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07391AF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.withColumn("S2A_Time", split(col("slot2_A"), ",").getItem(0))</w:t>
            </w:r>
          </w:p>
          <w:p w14:paraId="34CBF5F5"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.withColumn("S2A_H", split(col("slot2_A"), ",").getItem(1).cast(DoubleType))</w:t>
            </w:r>
          </w:p>
          <w:p w14:paraId="0FA7806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.withColumn("S2A_Wd", split(col("slot2_A"), ",").getItem(2).cast(DoubleType))</w:t>
            </w:r>
          </w:p>
          <w:p w14:paraId="27F51B4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.withColumn("S2A_Ws", split(col("slot2_A"), ",").getItem(3).cast(DoubleType))</w:t>
            </w:r>
          </w:p>
          <w:p w14:paraId="012426F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.withColumn("S2A_P", split(col("slot2_A"), ",").getItem(4).cast(DoubleType))</w:t>
            </w:r>
          </w:p>
          <w:p w14:paraId="62F6D59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.withColumn("S2A_T6", split(col("slot2_A"), ",").getItem(5).cast(DoubleType))</w:t>
            </w:r>
          </w:p>
          <w:p w14:paraId="326C431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.withColumn("S2A_S", split(col("slot2_A"), ",").getItem(6))</w:t>
            </w:r>
          </w:p>
          <w:p w14:paraId="7E55C03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.withColumn("S2A_D", split(col("slot2_A"), ",").getItem(7))</w:t>
            </w:r>
          </w:p>
          <w:p w14:paraId="3ABCAE9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.withColumn("S2A_V", split(col("slot2_A"), ",").getItem(8).cast(DoubleType))</w:t>
            </w:r>
          </w:p>
          <w:p w14:paraId="7381B26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51A5654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.withColumn("S3A_Time", split(col("slot3_A"), ",").getItem(0))</w:t>
            </w:r>
          </w:p>
          <w:p w14:paraId="512AD1B8"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.withColumn("S3A_H", split(col("slot3_A"), ",").getItem(1).cast(DoubleType))</w:t>
            </w:r>
          </w:p>
          <w:p w14:paraId="72BC6EE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.withColumn("S3A_Wd", split(col("slot3_A"), ",").getItem(2).cast(DoubleType))</w:t>
            </w:r>
          </w:p>
          <w:p w14:paraId="41F6DBA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.withColumn("S3A_Ws", split(col("slot3_A"), ",").getItem(3).cast(DoubleType))</w:t>
            </w:r>
          </w:p>
          <w:p w14:paraId="3655396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.withColumn("S3A_P", split(col("slot3_A"), ",").getItem(4).cast(DoubleType))</w:t>
            </w:r>
          </w:p>
          <w:p w14:paraId="7E883D45"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.withColumn("S3A_T6", split(col("slot3_A"), ",").getItem(5).cast(DoubleType))</w:t>
            </w:r>
          </w:p>
          <w:p w14:paraId="4BA36EE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.withColumn("S3A_S", split(col("slot3_A"), ",").getItem(6))</w:t>
            </w:r>
          </w:p>
          <w:p w14:paraId="57E1C6D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.withColumn("S3A_D", split(col("slot3_A"), ",").getItem(7))</w:t>
            </w:r>
          </w:p>
          <w:p w14:paraId="0B951D4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.withColumn("S3A_V", split(col("slot3_A"), ",").getItem(8).cast(DoubleType))</w:t>
            </w:r>
          </w:p>
          <w:p w14:paraId="72915FC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4E14ECA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.withColumn("S4A_Time", split(col("slot4_A"), ",").getItem(0))</w:t>
            </w:r>
          </w:p>
          <w:p w14:paraId="13C695F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.withColumn("S4A_H", split(col("slot4_A"), ",").getItem(1).cast(DoubleType))</w:t>
            </w:r>
          </w:p>
          <w:p w14:paraId="4473BE0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.withColumn("S4A_Wd", split(col("slot4_A"), ",").getItem(2).cast(DoubleType))</w:t>
            </w:r>
          </w:p>
          <w:p w14:paraId="274F081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.withColumn("S4A_Ws", split(col("slot4_A"), ",").getItem(3).cast(DoubleType))</w:t>
            </w:r>
          </w:p>
          <w:p w14:paraId="1DF513A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.withColumn("S4A_P", split(col("slot4_A"), ",").getItem(4).cast(DoubleType))</w:t>
            </w:r>
          </w:p>
          <w:p w14:paraId="5DFF85DE"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.withColumn("S4A_T6", split(col("slot4_A"), ",").getItem(5).cast(DoubleType))</w:t>
            </w:r>
          </w:p>
          <w:p w14:paraId="2EBF893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.withColumn("S4A_S", split(col("slot4_A"), ",").getItem(6))</w:t>
            </w:r>
          </w:p>
          <w:p w14:paraId="04FED3B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.withColumn("S4A_D", split(col("slot4_A"), ",").getItem(7))</w:t>
            </w:r>
          </w:p>
          <w:p w14:paraId="3F0D3F8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.withColumn("S4A_V", split(col("slot4_A"), ",").getItem(8).cast(DoubleType))</w:t>
            </w:r>
          </w:p>
          <w:p w14:paraId="7A4A869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181A2E5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.withColumn("S5A_Time", split(col("slot5_A"), ",").getItem(0))</w:t>
            </w:r>
          </w:p>
          <w:p w14:paraId="3F6F9CC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.withColumn("S5A_H", split(col("slot5_A"), ",").getItem(1).cast(DoubleType))</w:t>
            </w:r>
          </w:p>
          <w:p w14:paraId="37DEB02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.withColumn("S5A_Wd", split(col("slot5_A"), ",").getItem(2).cast(DoubleType))</w:t>
            </w:r>
          </w:p>
          <w:p w14:paraId="75196A1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.withColumn("S5A_Ws", split(col("slot5_A"), ",").getItem(3).cast(DoubleType))</w:t>
            </w:r>
          </w:p>
          <w:p w14:paraId="6B06DF1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.withColumn("S5A_P", split(col("slot5_A"), ",").getItem(4).cast(DoubleType))</w:t>
            </w:r>
          </w:p>
          <w:p w14:paraId="01A9A285"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.withColumn("S5A_T6", split(col("slot5_A"), ",").getItem(5).cast(DoubleType))</w:t>
            </w:r>
          </w:p>
          <w:p w14:paraId="63CC731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.withColumn("S5A_S", split(col("slot5_A"), ",").getItem(6))</w:t>
            </w:r>
          </w:p>
          <w:p w14:paraId="35687B6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.withColumn("S5A_D", split(col("slot5_A"), ",").getItem(7))</w:t>
            </w:r>
          </w:p>
          <w:p w14:paraId="0453AE69"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.withColumn("S5A_V", split(col("slot5_A"), ",").getItem(8).cast(DoubleType))</w:t>
            </w:r>
          </w:p>
          <w:p w14:paraId="1956B34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2E27BEE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.withColumn("S6A_Time", split(col("slot6_A"), ",").getItem(0))</w:t>
            </w:r>
          </w:p>
          <w:p w14:paraId="45D341D0"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.withColumn("S6A_H", split(col("slot6_A"), ",").getItem(1).cast(DoubleType))</w:t>
            </w:r>
          </w:p>
          <w:p w14:paraId="5490B49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.withColumn("S6A_Wd", split(col("slot6_A"), ",").getItem(2).cast(DoubleType))</w:t>
            </w:r>
          </w:p>
          <w:p w14:paraId="4E6D9BA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.withColumn("S6A_Ws", split(col("slot6_A"), ",").getItem(3).cast(DoubleType))</w:t>
            </w:r>
          </w:p>
          <w:p w14:paraId="5DF99E2D"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.withColumn("S6A_P", split(col("slot6_A"), ",").getItem(4).cast(DoubleType))</w:t>
            </w:r>
          </w:p>
          <w:p w14:paraId="4C3600E2"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.withColumn("S6A_T6", split(col("slot6_A"), ",").getItem(5).cast(DoubleType))</w:t>
            </w:r>
          </w:p>
          <w:p w14:paraId="4ECCC47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.withColumn("S6A_S", split(col("slot6_A"), ",").getItem(6))</w:t>
            </w:r>
          </w:p>
          <w:p w14:paraId="209974A1"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.withColumn("S6A_D", split(col("slot6_A"), ",").getItem(7))</w:t>
            </w:r>
          </w:p>
          <w:p w14:paraId="3A1BF9D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.withColumn("S6A_V", split(col("slot6_A"), ",").getItem(8).cast(DoubleType))</w:t>
            </w:r>
          </w:p>
          <w:p w14:paraId="5E4C6D2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3504F013"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197AE07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.withColumn("S7A_Time", split(col("slot7_A"), ",").getItem(0))</w:t>
            </w:r>
          </w:p>
          <w:p w14:paraId="1A032894"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.withColumn("S7A_H", split(col("slot7_A"), ",").getItem(1).cast(DoubleType))</w:t>
            </w:r>
          </w:p>
          <w:p w14:paraId="06387156"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.withColumn("S7A_Wd", split(col("slot7_A"), ",").getItem(2).cast(DoubleType))</w:t>
            </w:r>
          </w:p>
          <w:p w14:paraId="3E60B33A"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.withColumn("S7A_Ws", split(col("slot7_A"), ",").getItem(3).cast(DoubleType))</w:t>
            </w:r>
          </w:p>
          <w:p w14:paraId="1EC8A0B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lastRenderedPageBreak/>
              <w:t xml:space="preserve">    .withColumn("S7A_P", split(col("slot7_A"), ",").getItem(4).cast(DoubleType))</w:t>
            </w:r>
          </w:p>
          <w:p w14:paraId="11CB8FB7"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.withColumn("S7A_T6", split(col("slot7_A"), ",").getItem(5).cast(DoubleType))</w:t>
            </w:r>
          </w:p>
          <w:p w14:paraId="4955082B"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.withColumn("S7A_S", split(col("slot7_A"), ",").getItem(6))</w:t>
            </w:r>
          </w:p>
          <w:p w14:paraId="5E27254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.withColumn("S7A_D", split(col("slot7_A"), ",").getItem(7))</w:t>
            </w:r>
          </w:p>
          <w:p w14:paraId="1ECEBFFC"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.withColumn("S7A_V", split(col("slot7_A"), ",").getItem(8).cast(DoubleType))</w:t>
            </w:r>
          </w:p>
          <w:p w14:paraId="7CA7E52F"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p>
          <w:p w14:paraId="50103695" w14:textId="77777777" w:rsidR="00863E8F" w:rsidRPr="0010106C" w:rsidRDefault="00863E8F" w:rsidP="00863E8F">
            <w:pPr>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.drop("slot1_A", "slot2_A", "slot3_A","slot4_A" , "slot5_A", "slot6_A", "slot7_A", "slot8_A", "slot9_A", "slot10_A", "slot11_A", "slot12_A")</w:t>
            </w:r>
          </w:p>
          <w:p w14:paraId="190ACB5F" w14:textId="77777777" w:rsidR="0026282E" w:rsidRPr="006F2D69" w:rsidRDefault="0026282E" w:rsidP="00B84867">
            <w:pPr>
              <w:jc w:val="both"/>
              <w:rPr>
                <w:szCs w:val="24"/>
                <w:lang w:val="en-US"/>
              </w:rPr>
            </w:pPr>
          </w:p>
        </w:tc>
      </w:tr>
    </w:tbl>
    <w:p w14:paraId="0BB97B79" w14:textId="77777777" w:rsidR="0026282E" w:rsidRPr="006F2D69" w:rsidRDefault="0026282E" w:rsidP="00E42F47">
      <w:pPr>
        <w:shd w:val="clear" w:color="auto" w:fill="FFFFFF"/>
        <w:spacing w:line="240" w:lineRule="auto"/>
        <w:jc w:val="both"/>
        <w:rPr>
          <w:szCs w:val="24"/>
          <w:lang w:val="en-US"/>
        </w:rPr>
      </w:pPr>
    </w:p>
    <w:p w14:paraId="65C275D2" w14:textId="77777777" w:rsidR="00F82B57" w:rsidRDefault="0026282E" w:rsidP="0026282E">
      <w:pPr>
        <w:shd w:val="clear" w:color="auto" w:fill="FFFFFF"/>
        <w:spacing w:line="240" w:lineRule="auto"/>
        <w:jc w:val="both"/>
        <w:rPr>
          <w:szCs w:val="24"/>
        </w:rPr>
      </w:pPr>
      <w:r>
        <w:rPr>
          <w:szCs w:val="24"/>
        </w:rPr>
        <w:t>A ce stade, nous obtenons </w:t>
      </w:r>
      <w:r w:rsidR="00720E38">
        <w:rPr>
          <w:szCs w:val="24"/>
        </w:rPr>
        <w:t xml:space="preserve">le jeu de données </w:t>
      </w:r>
      <w:r w:rsidR="0065663E">
        <w:rPr>
          <w:szCs w:val="24"/>
        </w:rPr>
        <w:t>ci-dessous.</w:t>
      </w:r>
    </w:p>
    <w:p w14:paraId="702EE136" w14:textId="77777777" w:rsidR="00720E38" w:rsidRDefault="00720E38" w:rsidP="0026282E">
      <w:pPr>
        <w:shd w:val="clear" w:color="auto" w:fill="FFFFFF"/>
        <w:spacing w:line="240" w:lineRule="auto"/>
        <w:jc w:val="both"/>
        <w:rPr>
          <w:szCs w:val="24"/>
        </w:rPr>
      </w:pPr>
    </w:p>
    <w:p w14:paraId="5182D259" w14:textId="77777777" w:rsidR="00720E38" w:rsidRDefault="00720E38" w:rsidP="0026282E">
      <w:pPr>
        <w:shd w:val="clear" w:color="auto" w:fill="FFFFFF"/>
        <w:spacing w:line="240" w:lineRule="auto"/>
        <w:jc w:val="both"/>
        <w:rPr>
          <w:szCs w:val="24"/>
        </w:rPr>
      </w:pPr>
      <w:r>
        <w:rPr>
          <w:noProof/>
          <w:lang w:eastAsia="fr-FR" w:bidi="ks-Deva"/>
        </w:rPr>
        <w:drawing>
          <wp:inline distT="0" distB="0" distL="0" distR="0" wp14:anchorId="21C6DFCA" wp14:editId="6583FC3B">
            <wp:extent cx="6120765" cy="1266825"/>
            <wp:effectExtent l="19050" t="19050" r="1333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765" cy="1266825"/>
                    </a:xfrm>
                    <a:prstGeom prst="rect">
                      <a:avLst/>
                    </a:prstGeom>
                    <a:ln>
                      <a:solidFill>
                        <a:schemeClr val="accent1"/>
                      </a:solidFill>
                    </a:ln>
                  </pic:spPr>
                </pic:pic>
              </a:graphicData>
            </a:graphic>
          </wp:inline>
        </w:drawing>
      </w:r>
    </w:p>
    <w:p w14:paraId="22CC7261" w14:textId="77777777" w:rsidR="0026282E" w:rsidRDefault="0026282E" w:rsidP="0026282E">
      <w:pPr>
        <w:shd w:val="clear" w:color="auto" w:fill="FFFFFF"/>
        <w:spacing w:line="240" w:lineRule="auto"/>
        <w:jc w:val="both"/>
        <w:rPr>
          <w:szCs w:val="24"/>
        </w:rPr>
      </w:pPr>
    </w:p>
    <w:p w14:paraId="184CC91C" w14:textId="77777777" w:rsidR="00720E38" w:rsidRDefault="00720E38" w:rsidP="0026282E">
      <w:pPr>
        <w:shd w:val="clear" w:color="auto" w:fill="FFFFFF"/>
        <w:spacing w:line="240" w:lineRule="auto"/>
        <w:jc w:val="both"/>
        <w:rPr>
          <w:szCs w:val="24"/>
        </w:rPr>
      </w:pPr>
    </w:p>
    <w:p w14:paraId="54CBF0CA" w14:textId="77777777" w:rsidR="00D6769A" w:rsidRPr="008F70AB" w:rsidRDefault="00D6769A" w:rsidP="008F70AB">
      <w:pPr>
        <w:pStyle w:val="Titre3"/>
        <w:spacing w:after="120"/>
        <w:rPr>
          <w:b/>
          <w:bCs/>
        </w:rPr>
      </w:pPr>
      <w:bookmarkStart w:id="21" w:name="_Toc56300644"/>
      <w:r w:rsidRPr="008F70AB">
        <w:rPr>
          <w:b/>
          <w:bCs/>
        </w:rPr>
        <w:t>Pipeline</w:t>
      </w:r>
      <w:bookmarkEnd w:id="21"/>
    </w:p>
    <w:p w14:paraId="2EE16960" w14:textId="77777777" w:rsidR="00D6769A" w:rsidRPr="00D6769A" w:rsidRDefault="00D6769A" w:rsidP="00D6769A"/>
    <w:p w14:paraId="1894423F" w14:textId="77777777" w:rsidR="008D1159" w:rsidRDefault="00143FE7" w:rsidP="00E42F47">
      <w:pPr>
        <w:shd w:val="clear" w:color="auto" w:fill="FFFFFF"/>
        <w:spacing w:line="240" w:lineRule="auto"/>
        <w:jc w:val="both"/>
        <w:rPr>
          <w:szCs w:val="24"/>
        </w:rPr>
      </w:pPr>
      <w:r>
        <w:rPr>
          <w:szCs w:val="24"/>
        </w:rPr>
        <w:t>Afin de bâtir notre pipeline, n</w:t>
      </w:r>
      <w:r w:rsidR="008D1159">
        <w:rPr>
          <w:szCs w:val="24"/>
        </w:rPr>
        <w:t>ous co</w:t>
      </w:r>
      <w:r w:rsidR="000C0E5E">
        <w:rPr>
          <w:szCs w:val="24"/>
        </w:rPr>
        <w:t>mmençons</w:t>
      </w:r>
      <w:r w:rsidR="00E3198D">
        <w:rPr>
          <w:szCs w:val="24"/>
        </w:rPr>
        <w:t xml:space="preserve"> par charger </w:t>
      </w:r>
      <w:r w:rsidR="000C0E5E">
        <w:rPr>
          <w:szCs w:val="24"/>
        </w:rPr>
        <w:t>les librairies utiles.</w:t>
      </w:r>
    </w:p>
    <w:p w14:paraId="0ABE3179" w14:textId="77777777" w:rsidR="008D1159" w:rsidRDefault="008D1159" w:rsidP="00E42F47">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8D1159" w:rsidRPr="006F2D69" w14:paraId="097E521D" w14:textId="77777777" w:rsidTr="008D1159">
        <w:tc>
          <w:tcPr>
            <w:tcW w:w="9629" w:type="dxa"/>
          </w:tcPr>
          <w:p w14:paraId="3D7CA67B" w14:textId="77777777" w:rsidR="008D1159" w:rsidRDefault="008D1159" w:rsidP="00E42F47">
            <w:pPr>
              <w:jc w:val="both"/>
              <w:rPr>
                <w:szCs w:val="24"/>
              </w:rPr>
            </w:pPr>
          </w:p>
          <w:p w14:paraId="720B8702" w14:textId="77777777" w:rsidR="00863E8F" w:rsidRPr="00863E8F" w:rsidRDefault="00863E8F" w:rsidP="00863E8F">
            <w:pPr>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import org.apache.spark.ml.feature.{CountVectorizer, CountVectorizerModel, Tokenizer}</w:t>
            </w:r>
          </w:p>
          <w:p w14:paraId="3F475F1F" w14:textId="77777777" w:rsidR="00863E8F" w:rsidRPr="00863E8F" w:rsidRDefault="00863E8F" w:rsidP="00863E8F">
            <w:pPr>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import org.apache.spark.ml.feature.{IndexToString, StringIndexer, VectorIndexer, VectorAssembler} //, OneHotEncoderEstimator}</w:t>
            </w:r>
          </w:p>
          <w:p w14:paraId="30190ACB" w14:textId="77777777" w:rsidR="00863E8F" w:rsidRPr="00863E8F" w:rsidRDefault="00863E8F" w:rsidP="00863E8F">
            <w:pPr>
              <w:rPr>
                <w:rFonts w:ascii="Courier New" w:eastAsia="Times New Roman" w:hAnsi="Courier New" w:cs="Courier New"/>
                <w:bCs/>
                <w:color w:val="000000"/>
                <w:sz w:val="16"/>
                <w:szCs w:val="16"/>
                <w:lang w:val="en-US" w:eastAsia="fr-FR" w:bidi="ks-Deva"/>
              </w:rPr>
            </w:pPr>
          </w:p>
          <w:p w14:paraId="4BBFE21D"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org.apache.spark.ml.feature.OneHotEncoder // hbc le 9 oct 2020 : OneHotEncoderEstimator est une version trop récente</w:t>
            </w:r>
          </w:p>
          <w:p w14:paraId="1B52609B"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4250EDA1"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org.apache.spark.ml.Pipeline</w:t>
            </w:r>
          </w:p>
          <w:p w14:paraId="35B912BB"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org.apache.spark.ml.PipelineModel</w:t>
            </w:r>
          </w:p>
          <w:p w14:paraId="1810503A"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44E26EB4"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org.apache.spark.ml.classification.{RandomForestClassificationModel, RandomForestClassifier, LogisticRegression, LogisticRegressionModel, GBTClassificationModel, GBTClassifier}</w:t>
            </w:r>
          </w:p>
          <w:p w14:paraId="3DBDBA9E"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32AD2753"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org.apache.spark.ml.evaluation.{MulticlassClassificationEvaluator, BinaryClassificationEvaluator}</w:t>
            </w:r>
          </w:p>
          <w:p w14:paraId="37CA7285"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6C982A36"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org.apache.spark.ml.tuning.{CrossValidator, TrainValidationSplit, ParamGridBuilder,CrossValidatorModel}</w:t>
            </w:r>
          </w:p>
          <w:p w14:paraId="249847EA"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010B9DE0"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org.apache.spark.ml.param.ParamMap</w:t>
            </w:r>
          </w:p>
          <w:p w14:paraId="35B440E4" w14:textId="77777777" w:rsidR="00863E8F" w:rsidRPr="0010106C" w:rsidRDefault="00863E8F" w:rsidP="00863E8F">
            <w:pPr>
              <w:rPr>
                <w:rFonts w:ascii="Courier New" w:eastAsia="Times New Roman" w:hAnsi="Courier New" w:cs="Courier New"/>
                <w:bCs/>
                <w:color w:val="000000"/>
                <w:sz w:val="16"/>
                <w:szCs w:val="16"/>
                <w:lang w:eastAsia="fr-FR" w:bidi="ks-Deva"/>
              </w:rPr>
            </w:pPr>
          </w:p>
          <w:p w14:paraId="5F2A2C3D" w14:textId="77777777" w:rsidR="00863E8F" w:rsidRPr="0010106C" w:rsidRDefault="00863E8F" w:rsidP="00863E8F">
            <w:pPr>
              <w:rPr>
                <w:rFonts w:ascii="Courier New" w:eastAsia="Times New Roman" w:hAnsi="Courier New" w:cs="Courier New"/>
                <w:bCs/>
                <w:color w:val="000000"/>
                <w:sz w:val="16"/>
                <w:szCs w:val="16"/>
                <w:lang w:eastAsia="fr-FR" w:bidi="ks-Deva"/>
              </w:rPr>
            </w:pPr>
            <w:r w:rsidRPr="0010106C">
              <w:rPr>
                <w:rFonts w:ascii="Courier New" w:eastAsia="Times New Roman" w:hAnsi="Courier New" w:cs="Courier New"/>
                <w:bCs/>
                <w:color w:val="000000"/>
                <w:sz w:val="16"/>
                <w:szCs w:val="16"/>
                <w:lang w:eastAsia="fr-FR" w:bidi="ks-Deva"/>
              </w:rPr>
              <w:t>import org.apache.spark.sql.types.DoubleType</w:t>
            </w:r>
          </w:p>
          <w:p w14:paraId="6FF01B6A" w14:textId="77777777" w:rsidR="00A01A5B"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import org.apache.spark.sql.functions._</w:t>
            </w:r>
          </w:p>
          <w:p w14:paraId="6958A9FE" w14:textId="77777777" w:rsidR="00863E8F" w:rsidRPr="006F2D69" w:rsidRDefault="00863E8F" w:rsidP="00863E8F">
            <w:pPr>
              <w:jc w:val="both"/>
              <w:rPr>
                <w:szCs w:val="24"/>
                <w:lang w:val="en-US"/>
              </w:rPr>
            </w:pPr>
          </w:p>
        </w:tc>
      </w:tr>
    </w:tbl>
    <w:p w14:paraId="4E20D809" w14:textId="77777777" w:rsidR="008D1159" w:rsidRDefault="008D1159" w:rsidP="00E42F47">
      <w:pPr>
        <w:shd w:val="clear" w:color="auto" w:fill="FFFFFF"/>
        <w:spacing w:line="240" w:lineRule="auto"/>
        <w:jc w:val="both"/>
        <w:rPr>
          <w:szCs w:val="24"/>
          <w:lang w:val="en-US"/>
        </w:rPr>
      </w:pPr>
    </w:p>
    <w:p w14:paraId="5D0C9F45" w14:textId="77777777" w:rsidR="00E3198D" w:rsidRDefault="00E3198D" w:rsidP="00E42F47">
      <w:pPr>
        <w:shd w:val="clear" w:color="auto" w:fill="FFFFFF"/>
        <w:spacing w:line="240" w:lineRule="auto"/>
        <w:jc w:val="both"/>
        <w:rPr>
          <w:szCs w:val="24"/>
          <w:lang w:val="en-US"/>
        </w:rPr>
      </w:pPr>
    </w:p>
    <w:p w14:paraId="4846F747" w14:textId="77777777" w:rsidR="00E3198D" w:rsidRPr="006F2D69" w:rsidRDefault="00E3198D" w:rsidP="00E42F47">
      <w:pPr>
        <w:shd w:val="clear" w:color="auto" w:fill="FFFFFF"/>
        <w:spacing w:line="240" w:lineRule="auto"/>
        <w:jc w:val="both"/>
        <w:rPr>
          <w:szCs w:val="24"/>
          <w:lang w:val="en-US"/>
        </w:rPr>
      </w:pPr>
    </w:p>
    <w:p w14:paraId="65893722" w14:textId="77777777" w:rsidR="00B84867" w:rsidRPr="00E3198D" w:rsidRDefault="00D27118" w:rsidP="15634422">
      <w:pPr>
        <w:shd w:val="clear" w:color="auto" w:fill="FFFFFF" w:themeFill="background1"/>
        <w:spacing w:line="240" w:lineRule="auto"/>
        <w:ind w:firstLine="720"/>
        <w:jc w:val="both"/>
        <w:rPr>
          <w:u w:val="single"/>
        </w:rPr>
      </w:pPr>
      <w:r w:rsidRPr="00E3198D">
        <w:rPr>
          <w:u w:val="single"/>
        </w:rPr>
        <w:lastRenderedPageBreak/>
        <w:t xml:space="preserve">a. </w:t>
      </w:r>
      <w:r w:rsidR="00B84867" w:rsidRPr="00E3198D">
        <w:rPr>
          <w:u w:val="single"/>
        </w:rPr>
        <w:t>Attributs SkyConditions et Descriptions</w:t>
      </w:r>
    </w:p>
    <w:p w14:paraId="5C14F31C" w14:textId="77777777" w:rsidR="00B84867" w:rsidRPr="008D0E9D" w:rsidRDefault="00B84867" w:rsidP="00DE0372">
      <w:pPr>
        <w:shd w:val="clear" w:color="auto" w:fill="FFFFFF"/>
        <w:spacing w:line="240" w:lineRule="auto"/>
        <w:jc w:val="both"/>
        <w:rPr>
          <w:szCs w:val="24"/>
          <w:highlight w:val="yellow"/>
        </w:rPr>
      </w:pPr>
    </w:p>
    <w:p w14:paraId="2ABF5842" w14:textId="77777777" w:rsidR="001358B0" w:rsidRDefault="00DE0372" w:rsidP="15634422">
      <w:pPr>
        <w:shd w:val="clear" w:color="auto" w:fill="FFFFFF" w:themeFill="background1"/>
        <w:spacing w:line="240" w:lineRule="auto"/>
        <w:jc w:val="both"/>
      </w:pPr>
      <w:r>
        <w:t xml:space="preserve">Pour les attributs « SkyConditions » et « Descriptions » qui correspondent respectivement </w:t>
      </w:r>
      <w:r w:rsidR="6466C993">
        <w:t>au</w:t>
      </w:r>
      <w:r w:rsidR="005E318A">
        <w:t>x</w:t>
      </w:r>
      <w:r w:rsidR="6466C993">
        <w:t xml:space="preserve"> colonnes</w:t>
      </w:r>
      <w:r>
        <w:t xml:space="preserve"> « S1D_D » et « S1D_V »,</w:t>
      </w:r>
      <w:r w:rsidR="00016469">
        <w:t xml:space="preserve"> nous</w:t>
      </w:r>
      <w:r w:rsidR="001358B0">
        <w:t xml:space="preserve"> allons dans un premier temps explorer la structure </w:t>
      </w:r>
      <w:r w:rsidR="008B4E8A">
        <w:t xml:space="preserve">particulière </w:t>
      </w:r>
      <w:r w:rsidR="001358B0">
        <w:t>de</w:t>
      </w:r>
      <w:r w:rsidR="008B4E8A">
        <w:t xml:space="preserve"> ces</w:t>
      </w:r>
      <w:r w:rsidR="001358B0">
        <w:t xml:space="preserve"> données.</w:t>
      </w:r>
    </w:p>
    <w:p w14:paraId="09A9A2B6" w14:textId="77777777" w:rsidR="15634422" w:rsidRDefault="15634422" w:rsidP="15634422">
      <w:pPr>
        <w:shd w:val="clear" w:color="auto" w:fill="FFFFFF" w:themeFill="background1"/>
        <w:spacing w:line="240" w:lineRule="auto"/>
        <w:jc w:val="both"/>
      </w:pPr>
    </w:p>
    <w:p w14:paraId="4BD3E593" w14:textId="77777777" w:rsidR="15634422" w:rsidRDefault="15634422" w:rsidP="15634422">
      <w:pPr>
        <w:shd w:val="clear" w:color="auto" w:fill="FFFFFF" w:themeFill="background1"/>
        <w:spacing w:line="240" w:lineRule="auto"/>
        <w:jc w:val="both"/>
      </w:pPr>
    </w:p>
    <w:p w14:paraId="1B1B20DB" w14:textId="77777777" w:rsidR="711E8CE3" w:rsidRDefault="711E8CE3" w:rsidP="15634422">
      <w:pPr>
        <w:shd w:val="clear" w:color="auto" w:fill="FFFFFF" w:themeFill="background1"/>
        <w:spacing w:line="240" w:lineRule="auto"/>
        <w:jc w:val="both"/>
      </w:pPr>
      <w:r>
        <w:t xml:space="preserve">Ces champs de textes sont la concaténation de plusieurs éléments séparés par un espace. </w:t>
      </w:r>
    </w:p>
    <w:p w14:paraId="7AC82CF9" w14:textId="77777777" w:rsidR="15634422" w:rsidRDefault="15634422" w:rsidP="15634422">
      <w:pPr>
        <w:shd w:val="clear" w:color="auto" w:fill="FFFFFF" w:themeFill="background1"/>
        <w:spacing w:line="240" w:lineRule="auto"/>
        <w:jc w:val="both"/>
      </w:pPr>
    </w:p>
    <w:p w14:paraId="6C724E3B" w14:textId="77777777" w:rsidR="001358B0" w:rsidRDefault="001358B0" w:rsidP="15634422">
      <w:pPr>
        <w:shd w:val="clear" w:color="auto" w:fill="FFFFFF" w:themeFill="background1"/>
        <w:spacing w:line="240" w:lineRule="auto"/>
        <w:jc w:val="both"/>
      </w:pPr>
    </w:p>
    <w:p w14:paraId="78301E59" w14:textId="77777777" w:rsidR="001358B0" w:rsidRDefault="001358B0" w:rsidP="15634422">
      <w:pPr>
        <w:shd w:val="clear" w:color="auto" w:fill="FFFFFF" w:themeFill="background1"/>
        <w:spacing w:line="240" w:lineRule="auto"/>
        <w:jc w:val="both"/>
        <w:rPr>
          <w:u w:val="single"/>
        </w:rPr>
      </w:pPr>
      <w:r w:rsidRPr="15634422">
        <w:rPr>
          <w:u w:val="single"/>
        </w:rPr>
        <w:t>a.1 Colonne Skyconditions (S)</w:t>
      </w:r>
    </w:p>
    <w:p w14:paraId="69093258" w14:textId="77777777" w:rsidR="001358B0" w:rsidRDefault="001358B0" w:rsidP="15634422">
      <w:pPr>
        <w:shd w:val="clear" w:color="auto" w:fill="FFFFFF" w:themeFill="background1"/>
        <w:spacing w:line="240" w:lineRule="auto"/>
        <w:jc w:val="both"/>
      </w:pPr>
    </w:p>
    <w:p w14:paraId="20DD371B" w14:textId="77777777" w:rsidR="00C66DE0" w:rsidRPr="00E3198D" w:rsidRDefault="00C66DE0" w:rsidP="15634422">
      <w:pPr>
        <w:shd w:val="clear" w:color="auto" w:fill="FFFFFF" w:themeFill="background1"/>
        <w:spacing w:line="240" w:lineRule="auto"/>
        <w:jc w:val="both"/>
      </w:pPr>
      <w:r>
        <w:t xml:space="preserve">Chaque </w:t>
      </w:r>
      <w:r w:rsidRPr="00E3198D">
        <w:t>é</w:t>
      </w:r>
      <w:r w:rsidR="568A1551" w:rsidRPr="00E3198D">
        <w:t>lé</w:t>
      </w:r>
      <w:r w:rsidRPr="00E3198D">
        <w:t>ment est composé d’un descripteur et d’une distanc</w:t>
      </w:r>
      <w:r w:rsidR="4C6A2844" w:rsidRPr="00E3198D">
        <w:t>e</w:t>
      </w:r>
      <w:r w:rsidR="205BE83C" w:rsidRPr="00E3198D">
        <w:t>, structuré de la manière suivante :</w:t>
      </w:r>
    </w:p>
    <w:p w14:paraId="6197D82E" w14:textId="77777777" w:rsidR="15634422" w:rsidRPr="00E3198D" w:rsidRDefault="15634422" w:rsidP="15634422">
      <w:pPr>
        <w:shd w:val="clear" w:color="auto" w:fill="FFFFFF" w:themeFill="background1"/>
        <w:spacing w:line="240" w:lineRule="auto"/>
        <w:jc w:val="both"/>
      </w:pPr>
    </w:p>
    <w:p w14:paraId="194D4098" w14:textId="77777777" w:rsidR="205BE83C" w:rsidRPr="00E3198D" w:rsidRDefault="205BE83C" w:rsidP="15634422">
      <w:pPr>
        <w:pStyle w:val="Paragraphedeliste"/>
        <w:numPr>
          <w:ilvl w:val="0"/>
          <w:numId w:val="5"/>
        </w:numPr>
        <w:shd w:val="clear" w:color="auto" w:fill="FFFFFF" w:themeFill="background1"/>
        <w:spacing w:line="240" w:lineRule="auto"/>
        <w:jc w:val="both"/>
        <w:rPr>
          <w:rFonts w:eastAsiaTheme="minorEastAsia"/>
          <w:color w:val="082A75" w:themeColor="text2"/>
          <w:sz w:val="28"/>
          <w:szCs w:val="28"/>
        </w:rPr>
      </w:pPr>
      <w:r w:rsidRPr="00E3198D">
        <w:t>Un préfixe</w:t>
      </w:r>
      <w:r w:rsidR="0D136268" w:rsidRPr="00E3198D">
        <w:t xml:space="preserve"> de longue</w:t>
      </w:r>
      <w:r w:rsidR="3F1DFA98" w:rsidRPr="00E3198D">
        <w:t>u</w:t>
      </w:r>
      <w:r w:rsidR="0D136268" w:rsidRPr="00E3198D">
        <w:t>r</w:t>
      </w:r>
      <w:r w:rsidR="00237545" w:rsidRPr="00E3198D">
        <w:t xml:space="preserve"> </w:t>
      </w:r>
      <w:r w:rsidR="51A7E930" w:rsidRPr="00E3198D">
        <w:rPr>
          <w:u w:val="single"/>
        </w:rPr>
        <w:t>variable</w:t>
      </w:r>
      <w:r w:rsidRPr="00E3198D">
        <w:t xml:space="preserve"> : un descripteur météo en lettres </w:t>
      </w:r>
      <w:r w:rsidR="014060CA" w:rsidRPr="00E3198D">
        <w:t xml:space="preserve">codé </w:t>
      </w:r>
      <w:r w:rsidRPr="00E3198D">
        <w:t>sur 3 ou 2 caractères</w:t>
      </w:r>
      <w:r w:rsidR="5861D1CF" w:rsidRPr="00E3198D">
        <w:t>.</w:t>
      </w:r>
      <w:r w:rsidR="1D790ABB" w:rsidRPr="00E3198D">
        <w:t xml:space="preserve"> Sauf pour la valeur ‘CLR’</w:t>
      </w:r>
    </w:p>
    <w:p w14:paraId="43B3BF91" w14:textId="77777777" w:rsidR="205BE83C" w:rsidRPr="00E3198D" w:rsidRDefault="205BE83C" w:rsidP="15634422">
      <w:pPr>
        <w:pStyle w:val="Paragraphedeliste"/>
        <w:numPr>
          <w:ilvl w:val="0"/>
          <w:numId w:val="5"/>
        </w:numPr>
        <w:shd w:val="clear" w:color="auto" w:fill="FFFFFF" w:themeFill="background1"/>
        <w:spacing w:line="240" w:lineRule="auto"/>
        <w:jc w:val="both"/>
        <w:rPr>
          <w:rFonts w:eastAsiaTheme="minorEastAsia"/>
          <w:color w:val="082A75" w:themeColor="text2"/>
          <w:sz w:val="28"/>
          <w:szCs w:val="28"/>
        </w:rPr>
      </w:pPr>
      <w:r w:rsidRPr="00E3198D">
        <w:t xml:space="preserve">Un suffixe </w:t>
      </w:r>
      <w:r w:rsidR="58A1F011" w:rsidRPr="00E3198D">
        <w:t xml:space="preserve">de longueur </w:t>
      </w:r>
      <w:r w:rsidR="67E93B82" w:rsidRPr="00E3198D">
        <w:rPr>
          <w:u w:val="single"/>
        </w:rPr>
        <w:t>fixe</w:t>
      </w:r>
      <w:r w:rsidR="67E93B82" w:rsidRPr="00E3198D">
        <w:t xml:space="preserve"> :</w:t>
      </w:r>
      <w:r w:rsidRPr="00E3198D">
        <w:t xml:space="preserve"> une distance en chiffre sur 3 caractères</w:t>
      </w:r>
      <w:r w:rsidR="2492DBE8" w:rsidRPr="00E3198D">
        <w:t>.</w:t>
      </w:r>
    </w:p>
    <w:p w14:paraId="61C8E7EE" w14:textId="77777777" w:rsidR="00C66DE0" w:rsidRDefault="00C66DE0" w:rsidP="15634422">
      <w:pPr>
        <w:shd w:val="clear" w:color="auto" w:fill="FFFFFF" w:themeFill="background1"/>
        <w:spacing w:line="240" w:lineRule="auto"/>
        <w:jc w:val="both"/>
      </w:pPr>
    </w:p>
    <w:p w14:paraId="73766F86" w14:textId="77777777" w:rsidR="008B4E8A" w:rsidRDefault="6C65D500" w:rsidP="15634422">
      <w:pPr>
        <w:shd w:val="clear" w:color="auto" w:fill="FFFFFF" w:themeFill="background1"/>
        <w:spacing w:line="240" w:lineRule="auto"/>
        <w:jc w:val="both"/>
      </w:pPr>
      <w:r>
        <w:t>En voici un exemple :</w:t>
      </w:r>
    </w:p>
    <w:p w14:paraId="21A14E42" w14:textId="77777777" w:rsidR="008B4E8A" w:rsidRDefault="6C65D500" w:rsidP="15634422">
      <w:pPr>
        <w:spacing w:line="240" w:lineRule="auto"/>
        <w:ind w:left="2880"/>
        <w:jc w:val="both"/>
      </w:pPr>
      <w:r>
        <w:rPr>
          <w:noProof/>
          <w:lang w:eastAsia="fr-FR" w:bidi="ks-Deva"/>
        </w:rPr>
        <w:drawing>
          <wp:inline distT="0" distB="0" distL="0" distR="0" wp14:anchorId="137057F3" wp14:editId="57EACA0F">
            <wp:extent cx="1369398" cy="746944"/>
            <wp:effectExtent l="0" t="0" r="0" b="0"/>
            <wp:docPr id="239454044" name="Image 2394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1369398" cy="746944"/>
                    </a:xfrm>
                    <a:prstGeom prst="rect">
                      <a:avLst/>
                    </a:prstGeom>
                  </pic:spPr>
                </pic:pic>
              </a:graphicData>
            </a:graphic>
          </wp:inline>
        </w:drawing>
      </w:r>
    </w:p>
    <w:p w14:paraId="44440714" w14:textId="77777777" w:rsidR="008B4E8A" w:rsidRDefault="2B7982DC" w:rsidP="15634422">
      <w:pPr>
        <w:shd w:val="clear" w:color="auto" w:fill="FFFFFF" w:themeFill="background1"/>
        <w:spacing w:line="240" w:lineRule="auto"/>
        <w:jc w:val="both"/>
      </w:pPr>
      <w:r>
        <w:t>En ce qui concerne le préfixe, voici le tableau de correspondance :</w:t>
      </w:r>
    </w:p>
    <w:p w14:paraId="00D06096" w14:textId="77777777" w:rsidR="008B4E8A" w:rsidRDefault="008B4E8A" w:rsidP="15634422">
      <w:pPr>
        <w:shd w:val="clear" w:color="auto" w:fill="FFFFFF" w:themeFill="background1"/>
        <w:spacing w:line="240" w:lineRule="auto"/>
        <w:jc w:val="both"/>
      </w:pPr>
    </w:p>
    <w:p w14:paraId="5516178F" w14:textId="77777777" w:rsidR="008B4E8A" w:rsidRDefault="2B7982DC" w:rsidP="15634422">
      <w:pPr>
        <w:spacing w:line="240" w:lineRule="auto"/>
        <w:jc w:val="both"/>
      </w:pPr>
      <w:r>
        <w:rPr>
          <w:noProof/>
          <w:lang w:eastAsia="fr-FR" w:bidi="ks-Deva"/>
        </w:rPr>
        <w:drawing>
          <wp:inline distT="0" distB="0" distL="0" distR="0" wp14:anchorId="655697E9" wp14:editId="460EA627">
            <wp:extent cx="5162552" cy="473234"/>
            <wp:effectExtent l="0" t="0" r="0" b="0"/>
            <wp:docPr id="1105091036" name="Image 110509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162552" cy="473234"/>
                    </a:xfrm>
                    <a:prstGeom prst="rect">
                      <a:avLst/>
                    </a:prstGeom>
                  </pic:spPr>
                </pic:pic>
              </a:graphicData>
            </a:graphic>
          </wp:inline>
        </w:drawing>
      </w:r>
    </w:p>
    <w:p w14:paraId="4B92A436" w14:textId="77777777" w:rsidR="008B4E8A" w:rsidRDefault="008B4E8A" w:rsidP="15634422">
      <w:pPr>
        <w:shd w:val="clear" w:color="auto" w:fill="FFFFFF" w:themeFill="background1"/>
        <w:spacing w:line="240" w:lineRule="auto"/>
        <w:jc w:val="both"/>
      </w:pPr>
    </w:p>
    <w:p w14:paraId="53B29A10" w14:textId="77777777" w:rsidR="008B4E8A" w:rsidRDefault="1C423B82" w:rsidP="15634422">
      <w:pPr>
        <w:shd w:val="clear" w:color="auto" w:fill="FFFFFF" w:themeFill="background1"/>
        <w:spacing w:line="240" w:lineRule="auto"/>
        <w:jc w:val="both"/>
      </w:pPr>
      <w:r>
        <w:t>Ci-dessus une illustration du contenu du champ Skyconditions (S) :</w:t>
      </w:r>
    </w:p>
    <w:p w14:paraId="05CD279D" w14:textId="77777777" w:rsidR="008B4E8A" w:rsidRDefault="008B4E8A" w:rsidP="15634422">
      <w:pPr>
        <w:shd w:val="clear" w:color="auto" w:fill="FFFFFF" w:themeFill="background1"/>
        <w:spacing w:line="240" w:lineRule="auto"/>
        <w:jc w:val="both"/>
        <w:rPr>
          <w:highlight w:val="yellow"/>
        </w:rPr>
      </w:pPr>
    </w:p>
    <w:p w14:paraId="2A7576AC" w14:textId="77777777" w:rsidR="008B4E8A" w:rsidRDefault="2B489C23" w:rsidP="15634422">
      <w:pPr>
        <w:spacing w:line="240" w:lineRule="auto"/>
        <w:jc w:val="both"/>
      </w:pPr>
      <w:r>
        <w:rPr>
          <w:noProof/>
          <w:lang w:eastAsia="fr-FR" w:bidi="ks-Deva"/>
        </w:rPr>
        <w:drawing>
          <wp:inline distT="0" distB="0" distL="0" distR="0" wp14:anchorId="3B08FE36" wp14:editId="630D2180">
            <wp:extent cx="1276350" cy="1247775"/>
            <wp:effectExtent l="0" t="0" r="0" b="0"/>
            <wp:docPr id="1849241065" name="Image 184924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1276350" cy="1247775"/>
                    </a:xfrm>
                    <a:prstGeom prst="rect">
                      <a:avLst/>
                    </a:prstGeom>
                  </pic:spPr>
                </pic:pic>
              </a:graphicData>
            </a:graphic>
          </wp:inline>
        </w:drawing>
      </w:r>
    </w:p>
    <w:p w14:paraId="775666A5" w14:textId="77777777" w:rsidR="15634422" w:rsidRDefault="15634422" w:rsidP="15634422">
      <w:pPr>
        <w:spacing w:line="240" w:lineRule="auto"/>
        <w:jc w:val="both"/>
      </w:pPr>
    </w:p>
    <w:p w14:paraId="48ACB0B1" w14:textId="77777777" w:rsidR="2B489C23" w:rsidRDefault="2B489C23" w:rsidP="15634422">
      <w:pPr>
        <w:spacing w:line="240" w:lineRule="auto"/>
        <w:jc w:val="both"/>
      </w:pPr>
      <w:r>
        <w:lastRenderedPageBreak/>
        <w:t>On pourra remarquer les points sing</w:t>
      </w:r>
      <w:r w:rsidR="5C348A1E">
        <w:t>uliers suivants</w:t>
      </w:r>
      <w:r>
        <w:t xml:space="preserve"> :</w:t>
      </w:r>
    </w:p>
    <w:p w14:paraId="24034DBE" w14:textId="77777777" w:rsidR="4E368DC1" w:rsidRDefault="4E368DC1" w:rsidP="15634422">
      <w:pPr>
        <w:pStyle w:val="Paragraphedeliste"/>
        <w:numPr>
          <w:ilvl w:val="0"/>
          <w:numId w:val="4"/>
        </w:numPr>
        <w:spacing w:line="240" w:lineRule="auto"/>
        <w:jc w:val="both"/>
        <w:rPr>
          <w:rFonts w:eastAsiaTheme="minorEastAsia"/>
          <w:color w:val="082A75" w:themeColor="text2"/>
          <w:sz w:val="28"/>
          <w:szCs w:val="28"/>
        </w:rPr>
      </w:pPr>
      <w:r>
        <w:t>L</w:t>
      </w:r>
      <w:r w:rsidR="2B489C23">
        <w:t>es éléments sont classés pa</w:t>
      </w:r>
      <w:r w:rsidR="06C63411">
        <w:t>r</w:t>
      </w:r>
      <w:r w:rsidR="2B489C23">
        <w:t xml:space="preserve"> ordre alphabétique</w:t>
      </w:r>
      <w:r w:rsidR="49DA89BB">
        <w:t>.</w:t>
      </w:r>
    </w:p>
    <w:p w14:paraId="2DCA4AE4" w14:textId="77777777" w:rsidR="2B489C23" w:rsidRDefault="00237545" w:rsidP="15634422">
      <w:pPr>
        <w:pStyle w:val="Paragraphedeliste"/>
        <w:numPr>
          <w:ilvl w:val="0"/>
          <w:numId w:val="4"/>
        </w:numPr>
        <w:spacing w:line="240" w:lineRule="auto"/>
        <w:jc w:val="both"/>
        <w:rPr>
          <w:rFonts w:eastAsiaTheme="minorEastAsia"/>
          <w:color w:val="082A75" w:themeColor="text2"/>
          <w:sz w:val="28"/>
          <w:szCs w:val="28"/>
        </w:rPr>
      </w:pPr>
      <w:r>
        <w:t>U</w:t>
      </w:r>
      <w:r w:rsidR="2B489C23">
        <w:t>n même descripteur (BKN) apparaît plusieurs fois avec des distances différentes.</w:t>
      </w:r>
    </w:p>
    <w:p w14:paraId="44A7D0A3" w14:textId="77777777" w:rsidR="496E5EE2" w:rsidRDefault="496E5EE2" w:rsidP="15634422">
      <w:pPr>
        <w:pStyle w:val="Paragraphedeliste"/>
        <w:numPr>
          <w:ilvl w:val="0"/>
          <w:numId w:val="4"/>
        </w:numPr>
        <w:spacing w:line="240" w:lineRule="auto"/>
        <w:jc w:val="both"/>
        <w:rPr>
          <w:color w:val="082A75" w:themeColor="text2"/>
          <w:sz w:val="28"/>
          <w:szCs w:val="28"/>
        </w:rPr>
      </w:pPr>
      <w:r>
        <w:t>Ce champ a une structure de données complexe et variable, qui rend</w:t>
      </w:r>
      <w:r w:rsidR="49F29104">
        <w:t xml:space="preserve"> difficile</w:t>
      </w:r>
      <w:r>
        <w:t xml:space="preserve"> une extraction des éléments </w:t>
      </w:r>
      <w:r w:rsidR="6AA01E6B">
        <w:t>les plus intéressants.</w:t>
      </w:r>
    </w:p>
    <w:p w14:paraId="74FBE5D0" w14:textId="77777777" w:rsidR="008B4E8A" w:rsidRDefault="008B4E8A" w:rsidP="15634422">
      <w:pPr>
        <w:shd w:val="clear" w:color="auto" w:fill="FFFFFF" w:themeFill="background1"/>
        <w:spacing w:line="240" w:lineRule="auto"/>
        <w:jc w:val="both"/>
        <w:rPr>
          <w:highlight w:val="yellow"/>
        </w:rPr>
      </w:pPr>
    </w:p>
    <w:p w14:paraId="7EAC4C47" w14:textId="77777777" w:rsidR="15634422" w:rsidRDefault="15634422" w:rsidP="15634422">
      <w:pPr>
        <w:shd w:val="clear" w:color="auto" w:fill="FFFFFF" w:themeFill="background1"/>
        <w:spacing w:line="240" w:lineRule="auto"/>
        <w:jc w:val="both"/>
        <w:rPr>
          <w:highlight w:val="yellow"/>
        </w:rPr>
      </w:pPr>
    </w:p>
    <w:p w14:paraId="32F73967" w14:textId="77777777" w:rsidR="678F4565" w:rsidRDefault="678F4565" w:rsidP="15634422">
      <w:pPr>
        <w:shd w:val="clear" w:color="auto" w:fill="FFFFFF" w:themeFill="background1"/>
        <w:spacing w:line="240" w:lineRule="auto"/>
        <w:jc w:val="both"/>
        <w:rPr>
          <w:u w:val="single"/>
        </w:rPr>
      </w:pPr>
      <w:r w:rsidRPr="15634422">
        <w:rPr>
          <w:u w:val="single"/>
        </w:rPr>
        <w:t xml:space="preserve">Exploration </w:t>
      </w:r>
      <w:r w:rsidR="6061ECA9" w:rsidRPr="15634422">
        <w:rPr>
          <w:u w:val="single"/>
        </w:rPr>
        <w:t>d</w:t>
      </w:r>
      <w:r w:rsidR="011F2A75" w:rsidRPr="15634422">
        <w:rPr>
          <w:u w:val="single"/>
        </w:rPr>
        <w:t>es données</w:t>
      </w:r>
      <w:r w:rsidR="6061ECA9" w:rsidRPr="15634422">
        <w:rPr>
          <w:u w:val="single"/>
        </w:rPr>
        <w:t xml:space="preserve"> Skyconditions (S) :</w:t>
      </w:r>
    </w:p>
    <w:p w14:paraId="5161F6C3" w14:textId="77777777" w:rsidR="4934CA2C" w:rsidRDefault="4934CA2C" w:rsidP="15634422">
      <w:pPr>
        <w:shd w:val="clear" w:color="auto" w:fill="FFFFFF" w:themeFill="background1"/>
        <w:spacing w:line="240" w:lineRule="auto"/>
        <w:jc w:val="both"/>
      </w:pPr>
      <w:r>
        <w:t xml:space="preserve">Pour cette étape nous avons utilisé la plateforme </w:t>
      </w:r>
      <w:r w:rsidR="78746B40">
        <w:t xml:space="preserve">IA Data Iku   </w:t>
      </w:r>
      <w:r w:rsidR="78746B40">
        <w:rPr>
          <w:noProof/>
          <w:lang w:eastAsia="fr-FR" w:bidi="ks-Deva"/>
        </w:rPr>
        <w:drawing>
          <wp:inline distT="0" distB="0" distL="0" distR="0" wp14:anchorId="09CB1B12" wp14:editId="4FDA46C6">
            <wp:extent cx="603647" cy="328613"/>
            <wp:effectExtent l="0" t="0" r="0" b="0"/>
            <wp:docPr id="234617090" name="Image 23461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03647" cy="328613"/>
                    </a:xfrm>
                    <a:prstGeom prst="rect">
                      <a:avLst/>
                    </a:prstGeom>
                  </pic:spPr>
                </pic:pic>
              </a:graphicData>
            </a:graphic>
          </wp:inline>
        </w:drawing>
      </w:r>
    </w:p>
    <w:p w14:paraId="36448895" w14:textId="77777777" w:rsidR="15634422" w:rsidRDefault="15634422" w:rsidP="15634422">
      <w:pPr>
        <w:shd w:val="clear" w:color="auto" w:fill="FFFFFF" w:themeFill="background1"/>
        <w:spacing w:line="240" w:lineRule="auto"/>
        <w:jc w:val="both"/>
      </w:pPr>
    </w:p>
    <w:p w14:paraId="7E388BA0" w14:textId="77777777" w:rsidR="3DCD2BC8" w:rsidRDefault="3DCD2BC8" w:rsidP="15634422">
      <w:pPr>
        <w:shd w:val="clear" w:color="auto" w:fill="FFFFFF" w:themeFill="background1"/>
        <w:spacing w:line="240" w:lineRule="auto"/>
        <w:jc w:val="both"/>
      </w:pPr>
      <w:r>
        <w:t>Sur les deux années 2012-2013</w:t>
      </w:r>
      <w:r w:rsidR="132C716A">
        <w:t xml:space="preserve"> :</w:t>
      </w:r>
    </w:p>
    <w:p w14:paraId="5A516E9C" w14:textId="77777777" w:rsidR="46B0F8E7" w:rsidRDefault="46B0F8E7" w:rsidP="15634422">
      <w:pPr>
        <w:pStyle w:val="Paragraphedeliste"/>
        <w:numPr>
          <w:ilvl w:val="0"/>
          <w:numId w:val="3"/>
        </w:numPr>
        <w:shd w:val="clear" w:color="auto" w:fill="FFFFFF" w:themeFill="background1"/>
        <w:spacing w:line="240" w:lineRule="auto"/>
        <w:jc w:val="both"/>
        <w:rPr>
          <w:rFonts w:eastAsiaTheme="minorEastAsia"/>
          <w:color w:val="082A75" w:themeColor="text2"/>
          <w:sz w:val="28"/>
          <w:szCs w:val="28"/>
        </w:rPr>
      </w:pPr>
      <w:r>
        <w:t xml:space="preserve">Plus de </w:t>
      </w:r>
      <w:r w:rsidR="00E3198D">
        <w:t>316.000 combinaisons</w:t>
      </w:r>
      <w:r w:rsidR="132C716A">
        <w:t xml:space="preserve"> différentes d’éléments</w:t>
      </w:r>
    </w:p>
    <w:p w14:paraId="010D4FAF" w14:textId="77777777" w:rsidR="132C716A" w:rsidRDefault="132C716A" w:rsidP="15634422">
      <w:pPr>
        <w:pStyle w:val="Paragraphedeliste"/>
        <w:numPr>
          <w:ilvl w:val="0"/>
          <w:numId w:val="3"/>
        </w:numPr>
        <w:shd w:val="clear" w:color="auto" w:fill="FFFFFF" w:themeFill="background1"/>
        <w:spacing w:line="240" w:lineRule="auto"/>
        <w:jc w:val="both"/>
        <w:rPr>
          <w:rFonts w:eastAsiaTheme="minorEastAsia"/>
          <w:color w:val="082A75" w:themeColor="text2"/>
          <w:sz w:val="28"/>
          <w:szCs w:val="28"/>
        </w:rPr>
      </w:pPr>
      <w:r>
        <w:t>100% de lignes renseignées</w:t>
      </w:r>
      <w:r w:rsidR="44102CC2">
        <w:t xml:space="preserve"> (pas de ligne vide)</w:t>
      </w:r>
    </w:p>
    <w:p w14:paraId="76B6AD76" w14:textId="77777777" w:rsidR="132C716A" w:rsidRDefault="132C716A" w:rsidP="15634422">
      <w:pPr>
        <w:pStyle w:val="Paragraphedeliste"/>
        <w:numPr>
          <w:ilvl w:val="0"/>
          <w:numId w:val="3"/>
        </w:numPr>
        <w:shd w:val="clear" w:color="auto" w:fill="FFFFFF" w:themeFill="background1"/>
        <w:spacing w:line="240" w:lineRule="auto"/>
        <w:jc w:val="both"/>
        <w:rPr>
          <w:rFonts w:eastAsiaTheme="minorEastAsia"/>
          <w:color w:val="082A75" w:themeColor="text2"/>
          <w:sz w:val="28"/>
          <w:szCs w:val="28"/>
        </w:rPr>
      </w:pPr>
      <w:r>
        <w:t>3</w:t>
      </w:r>
      <w:r w:rsidR="458A377F">
        <w:t>5</w:t>
      </w:r>
      <w:r>
        <w:t>% de valeur ‘CLR’ seule</w:t>
      </w:r>
    </w:p>
    <w:p w14:paraId="59296D3F" w14:textId="77777777" w:rsidR="132C716A" w:rsidRDefault="132C716A" w:rsidP="15634422">
      <w:pPr>
        <w:pStyle w:val="Paragraphedeliste"/>
        <w:numPr>
          <w:ilvl w:val="0"/>
          <w:numId w:val="3"/>
        </w:numPr>
        <w:shd w:val="clear" w:color="auto" w:fill="FFFFFF" w:themeFill="background1"/>
        <w:spacing w:line="240" w:lineRule="auto"/>
        <w:jc w:val="both"/>
        <w:rPr>
          <w:rFonts w:eastAsiaTheme="minorEastAsia"/>
          <w:color w:val="082A75" w:themeColor="text2"/>
          <w:sz w:val="28"/>
          <w:szCs w:val="28"/>
        </w:rPr>
      </w:pPr>
      <w:r>
        <w:t xml:space="preserve">Les autres combinaisons d’éléments sont très nombreuses mais </w:t>
      </w:r>
      <w:r w:rsidR="036CF62A">
        <w:t xml:space="preserve">très </w:t>
      </w:r>
      <w:r>
        <w:t>peu fréquentes</w:t>
      </w:r>
    </w:p>
    <w:p w14:paraId="2550E620" w14:textId="77777777" w:rsidR="187B682B" w:rsidRDefault="187B682B" w:rsidP="15634422">
      <w:pPr>
        <w:pStyle w:val="Paragraphedeliste"/>
        <w:numPr>
          <w:ilvl w:val="0"/>
          <w:numId w:val="3"/>
        </w:numPr>
        <w:shd w:val="clear" w:color="auto" w:fill="FFFFFF" w:themeFill="background1"/>
        <w:spacing w:line="240" w:lineRule="auto"/>
        <w:jc w:val="both"/>
        <w:rPr>
          <w:color w:val="082A75" w:themeColor="text2"/>
          <w:sz w:val="28"/>
          <w:szCs w:val="28"/>
        </w:rPr>
      </w:pPr>
      <w:r>
        <w:t xml:space="preserve">Les champs ne comportent pas d’erreur de typographie. </w:t>
      </w:r>
    </w:p>
    <w:p w14:paraId="2B99241B" w14:textId="77777777" w:rsidR="008B4E8A" w:rsidRDefault="008B4E8A" w:rsidP="00DE0372">
      <w:pPr>
        <w:shd w:val="clear" w:color="auto" w:fill="FFFFFF"/>
        <w:spacing w:line="240" w:lineRule="auto"/>
        <w:jc w:val="both"/>
        <w:rPr>
          <w:szCs w:val="24"/>
          <w:highlight w:val="yellow"/>
        </w:rPr>
      </w:pPr>
      <w:r>
        <w:rPr>
          <w:noProof/>
          <w:lang w:eastAsia="fr-FR" w:bidi="ks-Deva"/>
        </w:rPr>
        <w:drawing>
          <wp:inline distT="0" distB="0" distL="0" distR="0" wp14:anchorId="03D9ED7B" wp14:editId="5A78291A">
            <wp:extent cx="4600575" cy="2970590"/>
            <wp:effectExtent l="0" t="0" r="0" b="1270"/>
            <wp:docPr id="54" name="Image 54" descr="C:\Users\7312912T\AppData\Local\Microsoft\Windows\INetCache\Content.MSO\FE094F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pic:nvPicPr>
                  <pic:blipFill>
                    <a:blip r:embed="rId95">
                      <a:extLst>
                        <a:ext uri="{28A0092B-C50C-407E-A947-70E740481C1C}">
                          <a14:useLocalDpi xmlns:a14="http://schemas.microsoft.com/office/drawing/2010/main" val="0"/>
                        </a:ext>
                      </a:extLst>
                    </a:blip>
                    <a:stretch>
                      <a:fillRect/>
                    </a:stretch>
                  </pic:blipFill>
                  <pic:spPr>
                    <a:xfrm>
                      <a:off x="0" y="0"/>
                      <a:ext cx="4600575" cy="2970590"/>
                    </a:xfrm>
                    <a:prstGeom prst="rect">
                      <a:avLst/>
                    </a:prstGeom>
                  </pic:spPr>
                </pic:pic>
              </a:graphicData>
            </a:graphic>
          </wp:inline>
        </w:drawing>
      </w:r>
    </w:p>
    <w:p w14:paraId="2D0AE86A" w14:textId="77777777" w:rsidR="008B4E8A" w:rsidRDefault="008B4E8A" w:rsidP="00DE0372">
      <w:pPr>
        <w:shd w:val="clear" w:color="auto" w:fill="FFFFFF"/>
        <w:spacing w:line="240" w:lineRule="auto"/>
        <w:jc w:val="both"/>
        <w:rPr>
          <w:szCs w:val="24"/>
          <w:highlight w:val="yellow"/>
        </w:rPr>
      </w:pPr>
    </w:p>
    <w:p w14:paraId="168304B9" w14:textId="77777777" w:rsidR="008B4E8A" w:rsidRDefault="008B4E8A" w:rsidP="15634422">
      <w:pPr>
        <w:shd w:val="clear" w:color="auto" w:fill="FFFFFF" w:themeFill="background1"/>
        <w:spacing w:line="240" w:lineRule="auto"/>
        <w:jc w:val="both"/>
      </w:pPr>
    </w:p>
    <w:p w14:paraId="3B58FB5C" w14:textId="77777777" w:rsidR="008B4E8A" w:rsidRDefault="008B4E8A" w:rsidP="00DE0372">
      <w:pPr>
        <w:shd w:val="clear" w:color="auto" w:fill="FFFFFF"/>
        <w:spacing w:line="240" w:lineRule="auto"/>
        <w:jc w:val="both"/>
        <w:rPr>
          <w:szCs w:val="24"/>
          <w:highlight w:val="yellow"/>
        </w:rPr>
      </w:pPr>
    </w:p>
    <w:p w14:paraId="5FAFBD34" w14:textId="77777777" w:rsidR="001358B0" w:rsidRDefault="001358B0" w:rsidP="15634422">
      <w:pPr>
        <w:shd w:val="clear" w:color="auto" w:fill="FFFFFF" w:themeFill="background1"/>
        <w:spacing w:line="240" w:lineRule="auto"/>
        <w:jc w:val="both"/>
      </w:pPr>
      <w:r>
        <w:t>a.2 Colonne Descriptions (D)</w:t>
      </w:r>
    </w:p>
    <w:p w14:paraId="73FA6A59" w14:textId="77777777" w:rsidR="001358B0" w:rsidRPr="00E3198D" w:rsidRDefault="001358B0" w:rsidP="15634422">
      <w:pPr>
        <w:shd w:val="clear" w:color="auto" w:fill="FFFFFF" w:themeFill="background1"/>
        <w:spacing w:line="240" w:lineRule="auto"/>
        <w:jc w:val="both"/>
      </w:pPr>
    </w:p>
    <w:p w14:paraId="68CEDF33" w14:textId="77777777" w:rsidR="001358B0" w:rsidRPr="00E3198D" w:rsidRDefault="7E2E4963" w:rsidP="15634422">
      <w:pPr>
        <w:shd w:val="clear" w:color="auto" w:fill="FFFFFF" w:themeFill="background1"/>
        <w:spacing w:line="240" w:lineRule="auto"/>
        <w:jc w:val="both"/>
      </w:pPr>
      <w:r w:rsidRPr="00E3198D">
        <w:t>Selon la documentation officielle, en théorie c</w:t>
      </w:r>
      <w:r w:rsidR="2090D882" w:rsidRPr="00E3198D">
        <w:t>haque élément est composé d’un indice et d’un descripteur, structuré de la manière suivante :</w:t>
      </w:r>
    </w:p>
    <w:p w14:paraId="6355A5EE" w14:textId="77777777" w:rsidR="001358B0" w:rsidRPr="00E3198D" w:rsidRDefault="001358B0" w:rsidP="15634422">
      <w:pPr>
        <w:shd w:val="clear" w:color="auto" w:fill="FFFFFF" w:themeFill="background1"/>
        <w:spacing w:line="240" w:lineRule="auto"/>
        <w:jc w:val="both"/>
      </w:pPr>
    </w:p>
    <w:p w14:paraId="67CB85B5" w14:textId="77777777" w:rsidR="001358B0" w:rsidRPr="00E3198D" w:rsidRDefault="2090D882" w:rsidP="15634422">
      <w:pPr>
        <w:pStyle w:val="Paragraphedeliste"/>
        <w:numPr>
          <w:ilvl w:val="0"/>
          <w:numId w:val="5"/>
        </w:numPr>
        <w:shd w:val="clear" w:color="auto" w:fill="FFFFFF" w:themeFill="background1"/>
        <w:spacing w:line="240" w:lineRule="auto"/>
        <w:jc w:val="both"/>
        <w:rPr>
          <w:rFonts w:eastAsiaTheme="minorEastAsia"/>
          <w:color w:val="082A75" w:themeColor="text2"/>
          <w:sz w:val="28"/>
          <w:szCs w:val="28"/>
        </w:rPr>
      </w:pPr>
      <w:r w:rsidRPr="00E3198D">
        <w:lastRenderedPageBreak/>
        <w:t xml:space="preserve">Un préfixe de longueur </w:t>
      </w:r>
      <w:r w:rsidRPr="00E3198D">
        <w:rPr>
          <w:u w:val="single"/>
        </w:rPr>
        <w:t>variable</w:t>
      </w:r>
      <w:r w:rsidRPr="00E3198D">
        <w:t xml:space="preserve"> : un </w:t>
      </w:r>
      <w:r w:rsidR="452468D6" w:rsidRPr="00E3198D">
        <w:t xml:space="preserve">indicateur d’intensité </w:t>
      </w:r>
      <w:r w:rsidR="00E3198D" w:rsidRPr="00E3198D">
        <w:t>météorologique, en</w:t>
      </w:r>
      <w:r w:rsidRPr="00E3198D">
        <w:t xml:space="preserve"> </w:t>
      </w:r>
      <w:r w:rsidR="00E3198D" w:rsidRPr="00E3198D">
        <w:t>lettre</w:t>
      </w:r>
      <w:r w:rsidRPr="00E3198D">
        <w:t xml:space="preserve"> codé sur </w:t>
      </w:r>
      <w:r w:rsidR="7D0A59CA" w:rsidRPr="00E3198D">
        <w:t>0</w:t>
      </w:r>
      <w:r w:rsidRPr="00E3198D">
        <w:t xml:space="preserve"> ou </w:t>
      </w:r>
      <w:r w:rsidR="798DB26D" w:rsidRPr="00E3198D">
        <w:t>1</w:t>
      </w:r>
      <w:r w:rsidRPr="00E3198D">
        <w:t xml:space="preserve"> caractère</w:t>
      </w:r>
      <w:r w:rsidR="1926A2D8" w:rsidRPr="00E3198D">
        <w:t xml:space="preserve"> (cf. Tableau plus bas)</w:t>
      </w:r>
    </w:p>
    <w:p w14:paraId="05D56053" w14:textId="77777777" w:rsidR="001358B0" w:rsidRPr="00E3198D" w:rsidRDefault="2090D882" w:rsidP="15634422">
      <w:pPr>
        <w:pStyle w:val="Paragraphedeliste"/>
        <w:numPr>
          <w:ilvl w:val="0"/>
          <w:numId w:val="5"/>
        </w:numPr>
        <w:shd w:val="clear" w:color="auto" w:fill="FFFFFF" w:themeFill="background1"/>
        <w:spacing w:line="240" w:lineRule="auto"/>
        <w:jc w:val="both"/>
        <w:rPr>
          <w:rFonts w:eastAsiaTheme="minorEastAsia"/>
          <w:color w:val="082A75" w:themeColor="text2"/>
          <w:sz w:val="28"/>
          <w:szCs w:val="28"/>
        </w:rPr>
      </w:pPr>
      <w:r w:rsidRPr="00E3198D">
        <w:t xml:space="preserve">Un suffixe de longueur </w:t>
      </w:r>
      <w:r w:rsidRPr="00E3198D">
        <w:rPr>
          <w:u w:val="single"/>
        </w:rPr>
        <w:t>fixe</w:t>
      </w:r>
      <w:r w:rsidRPr="00E3198D">
        <w:t xml:space="preserve"> : un</w:t>
      </w:r>
      <w:r w:rsidR="748D4B40" w:rsidRPr="00E3198D">
        <w:t xml:space="preserve"> descripteur</w:t>
      </w:r>
      <w:r w:rsidRPr="00E3198D">
        <w:t xml:space="preserve"> en chiffre sur </w:t>
      </w:r>
      <w:r w:rsidR="3FDB3CB7" w:rsidRPr="00E3198D">
        <w:t>2</w:t>
      </w:r>
      <w:r w:rsidRPr="00E3198D">
        <w:t xml:space="preserve"> caractères.</w:t>
      </w:r>
    </w:p>
    <w:p w14:paraId="65DD1562" w14:textId="77777777" w:rsidR="001358B0" w:rsidRPr="00E3198D" w:rsidRDefault="001358B0" w:rsidP="15634422">
      <w:pPr>
        <w:shd w:val="clear" w:color="auto" w:fill="FFFFFF" w:themeFill="background1"/>
        <w:spacing w:line="240" w:lineRule="auto"/>
        <w:jc w:val="both"/>
      </w:pPr>
    </w:p>
    <w:p w14:paraId="6D8A4A82" w14:textId="77777777" w:rsidR="001358B0" w:rsidRDefault="2090D882" w:rsidP="15634422">
      <w:pPr>
        <w:shd w:val="clear" w:color="auto" w:fill="FFFFFF" w:themeFill="background1"/>
        <w:spacing w:line="240" w:lineRule="auto"/>
        <w:jc w:val="both"/>
      </w:pPr>
      <w:r w:rsidRPr="00E3198D">
        <w:t>Un exemple</w:t>
      </w:r>
      <w:r>
        <w:t xml:space="preserve"> :</w:t>
      </w:r>
    </w:p>
    <w:p w14:paraId="6D594B5E" w14:textId="77777777" w:rsidR="001358B0" w:rsidRDefault="64AE6E5E" w:rsidP="15634422">
      <w:pPr>
        <w:spacing w:line="240" w:lineRule="auto"/>
        <w:ind w:left="1440"/>
        <w:jc w:val="both"/>
      </w:pPr>
      <w:r>
        <w:rPr>
          <w:noProof/>
          <w:lang w:eastAsia="fr-FR" w:bidi="ks-Deva"/>
        </w:rPr>
        <w:drawing>
          <wp:inline distT="0" distB="0" distL="0" distR="0" wp14:anchorId="4ECDA4BC" wp14:editId="4235956A">
            <wp:extent cx="1304925" cy="781521"/>
            <wp:effectExtent l="0" t="0" r="0" b="0"/>
            <wp:docPr id="1516713332" name="Image 15167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304925" cy="781521"/>
                    </a:xfrm>
                    <a:prstGeom prst="rect">
                      <a:avLst/>
                    </a:prstGeom>
                  </pic:spPr>
                </pic:pic>
              </a:graphicData>
            </a:graphic>
          </wp:inline>
        </w:drawing>
      </w:r>
    </w:p>
    <w:p w14:paraId="15AD55F4" w14:textId="77777777" w:rsidR="001358B0" w:rsidRDefault="482A93F3" w:rsidP="15634422">
      <w:pPr>
        <w:shd w:val="clear" w:color="auto" w:fill="FFFFFF" w:themeFill="background1"/>
        <w:spacing w:line="240" w:lineRule="auto"/>
        <w:jc w:val="both"/>
      </w:pPr>
      <w:r>
        <w:t>En ce qui concerne les éléments, voici le tableau de correspondance :</w:t>
      </w:r>
    </w:p>
    <w:p w14:paraId="35C72E69" w14:textId="77777777" w:rsidR="001358B0" w:rsidRDefault="001358B0" w:rsidP="15634422">
      <w:pPr>
        <w:shd w:val="clear" w:color="auto" w:fill="FFFFFF" w:themeFill="background1"/>
        <w:spacing w:line="240" w:lineRule="auto"/>
        <w:jc w:val="both"/>
        <w:rPr>
          <w:highlight w:val="yellow"/>
        </w:rPr>
      </w:pPr>
    </w:p>
    <w:p w14:paraId="354C3189" w14:textId="77777777" w:rsidR="001358B0" w:rsidRDefault="482A93F3" w:rsidP="15634422">
      <w:pPr>
        <w:shd w:val="clear" w:color="auto" w:fill="FFFFFF" w:themeFill="background1"/>
        <w:spacing w:line="240" w:lineRule="auto"/>
        <w:jc w:val="both"/>
      </w:pPr>
      <w:r>
        <w:rPr>
          <w:noProof/>
          <w:lang w:eastAsia="fr-FR" w:bidi="ks-Deva"/>
        </w:rPr>
        <w:drawing>
          <wp:inline distT="0" distB="0" distL="0" distR="0" wp14:anchorId="1CB1EA89" wp14:editId="707F5A3D">
            <wp:extent cx="4705352" cy="2662331"/>
            <wp:effectExtent l="0" t="0" r="0" b="5080"/>
            <wp:docPr id="332999957" name="Image 58" descr="C:\Users\7312912T\AppData\Local\Microsoft\Windows\INetCache\Content.MSO\FFC7DC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705352" cy="2662331"/>
                    </a:xfrm>
                    <a:prstGeom prst="rect">
                      <a:avLst/>
                    </a:prstGeom>
                  </pic:spPr>
                </pic:pic>
              </a:graphicData>
            </a:graphic>
          </wp:inline>
        </w:drawing>
      </w:r>
    </w:p>
    <w:p w14:paraId="471521DF" w14:textId="77777777" w:rsidR="001358B0" w:rsidRDefault="001358B0" w:rsidP="15634422">
      <w:pPr>
        <w:shd w:val="clear" w:color="auto" w:fill="FFFFFF" w:themeFill="background1"/>
        <w:spacing w:line="240" w:lineRule="auto"/>
        <w:jc w:val="both"/>
        <w:rPr>
          <w:highlight w:val="yellow"/>
        </w:rPr>
      </w:pPr>
    </w:p>
    <w:p w14:paraId="10C13E55" w14:textId="77777777" w:rsidR="001358B0" w:rsidRDefault="001358B0" w:rsidP="15634422">
      <w:pPr>
        <w:shd w:val="clear" w:color="auto" w:fill="FFFFFF" w:themeFill="background1"/>
        <w:spacing w:line="240" w:lineRule="auto"/>
        <w:jc w:val="both"/>
        <w:rPr>
          <w:highlight w:val="yellow"/>
        </w:rPr>
      </w:pPr>
    </w:p>
    <w:p w14:paraId="6080FFF2" w14:textId="77777777" w:rsidR="001358B0" w:rsidRDefault="001358B0" w:rsidP="15634422">
      <w:pPr>
        <w:shd w:val="clear" w:color="auto" w:fill="FFFFFF" w:themeFill="background1"/>
        <w:spacing w:line="240" w:lineRule="auto"/>
        <w:jc w:val="both"/>
        <w:rPr>
          <w:highlight w:val="yellow"/>
        </w:rPr>
      </w:pPr>
    </w:p>
    <w:p w14:paraId="4FE7C22D" w14:textId="77777777" w:rsidR="001358B0" w:rsidRDefault="001358B0" w:rsidP="15634422">
      <w:pPr>
        <w:shd w:val="clear" w:color="auto" w:fill="FFFFFF" w:themeFill="background1"/>
        <w:spacing w:line="240" w:lineRule="auto"/>
        <w:jc w:val="both"/>
        <w:rPr>
          <w:highlight w:val="yellow"/>
        </w:rPr>
      </w:pPr>
    </w:p>
    <w:p w14:paraId="09111B55" w14:textId="77777777" w:rsidR="001358B0" w:rsidRDefault="75CB51AA" w:rsidP="15634422">
      <w:pPr>
        <w:shd w:val="clear" w:color="auto" w:fill="FFFFFF" w:themeFill="background1"/>
        <w:spacing w:line="240" w:lineRule="auto"/>
        <w:jc w:val="both"/>
        <w:rPr>
          <w:highlight w:val="yellow"/>
        </w:rPr>
      </w:pPr>
      <w:r>
        <w:t>Ci-</w:t>
      </w:r>
      <w:r w:rsidR="003F03A7">
        <w:t xml:space="preserve">dessous </w:t>
      </w:r>
      <w:r>
        <w:t xml:space="preserve">une illustration du contenu du champ </w:t>
      </w:r>
      <w:r w:rsidR="48D4C99D">
        <w:t>Descriptions (D)</w:t>
      </w:r>
    </w:p>
    <w:p w14:paraId="70523D54" w14:textId="77777777" w:rsidR="001358B0" w:rsidRDefault="001358B0" w:rsidP="15634422">
      <w:pPr>
        <w:shd w:val="clear" w:color="auto" w:fill="FFFFFF" w:themeFill="background1"/>
        <w:spacing w:line="240" w:lineRule="auto"/>
        <w:jc w:val="both"/>
        <w:rPr>
          <w:highlight w:val="yellow"/>
        </w:rPr>
      </w:pPr>
    </w:p>
    <w:p w14:paraId="1E07BB3A" w14:textId="77777777" w:rsidR="001358B0" w:rsidRDefault="48D4C99D" w:rsidP="15634422">
      <w:pPr>
        <w:spacing w:line="240" w:lineRule="auto"/>
        <w:jc w:val="both"/>
      </w:pPr>
      <w:r>
        <w:rPr>
          <w:noProof/>
          <w:lang w:eastAsia="fr-FR" w:bidi="ks-Deva"/>
        </w:rPr>
        <w:drawing>
          <wp:inline distT="0" distB="0" distL="0" distR="0" wp14:anchorId="60B5D982" wp14:editId="3B663A1A">
            <wp:extent cx="674072" cy="1611575"/>
            <wp:effectExtent l="0" t="0" r="0" b="0"/>
            <wp:docPr id="1945110468" name="Image 194511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74072" cy="1611575"/>
                    </a:xfrm>
                    <a:prstGeom prst="rect">
                      <a:avLst/>
                    </a:prstGeom>
                  </pic:spPr>
                </pic:pic>
              </a:graphicData>
            </a:graphic>
          </wp:inline>
        </w:drawing>
      </w:r>
    </w:p>
    <w:p w14:paraId="29A64F5A" w14:textId="77777777" w:rsidR="001358B0" w:rsidRDefault="001358B0" w:rsidP="15634422">
      <w:pPr>
        <w:spacing w:line="240" w:lineRule="auto"/>
        <w:jc w:val="both"/>
      </w:pPr>
    </w:p>
    <w:p w14:paraId="6C3EFAC5" w14:textId="77777777" w:rsidR="001358B0" w:rsidRDefault="75CB51AA" w:rsidP="15634422">
      <w:pPr>
        <w:spacing w:line="240" w:lineRule="auto"/>
        <w:jc w:val="both"/>
      </w:pPr>
      <w:r>
        <w:t>On pourra remarquer les points singuliers suivants :</w:t>
      </w:r>
    </w:p>
    <w:p w14:paraId="472757EB" w14:textId="77777777" w:rsidR="001358B0" w:rsidRDefault="4127FA2C" w:rsidP="15634422">
      <w:pPr>
        <w:pStyle w:val="Paragraphedeliste"/>
        <w:numPr>
          <w:ilvl w:val="0"/>
          <w:numId w:val="2"/>
        </w:numPr>
        <w:spacing w:line="240" w:lineRule="auto"/>
        <w:jc w:val="both"/>
        <w:rPr>
          <w:rFonts w:eastAsiaTheme="minorEastAsia"/>
          <w:color w:val="082A75" w:themeColor="text2"/>
          <w:sz w:val="28"/>
          <w:szCs w:val="28"/>
        </w:rPr>
      </w:pPr>
      <w:r>
        <w:lastRenderedPageBreak/>
        <w:t>Les champs comportent des erreurs de typographie (en rouge), le séparateur n'est parfois pas présent. La structure des données n’est pas très homogène (saisie manuelle ?).</w:t>
      </w:r>
    </w:p>
    <w:p w14:paraId="4B64B20E" w14:textId="77777777" w:rsidR="001358B0" w:rsidRDefault="75CB51AA" w:rsidP="15634422">
      <w:pPr>
        <w:pStyle w:val="Paragraphedeliste"/>
        <w:numPr>
          <w:ilvl w:val="0"/>
          <w:numId w:val="2"/>
        </w:numPr>
        <w:spacing w:line="240" w:lineRule="auto"/>
        <w:jc w:val="both"/>
        <w:rPr>
          <w:rFonts w:eastAsiaTheme="minorEastAsia"/>
          <w:color w:val="082A75" w:themeColor="text2"/>
          <w:sz w:val="28"/>
          <w:szCs w:val="28"/>
        </w:rPr>
      </w:pPr>
      <w:r>
        <w:t>Ce champ a une structure de données complexe et variable, qui rend difficile une extraction des éléments les plus intéressants.</w:t>
      </w:r>
    </w:p>
    <w:p w14:paraId="710F9B33" w14:textId="77777777" w:rsidR="001358B0" w:rsidRDefault="001358B0" w:rsidP="15634422">
      <w:pPr>
        <w:shd w:val="clear" w:color="auto" w:fill="FFFFFF" w:themeFill="background1"/>
        <w:spacing w:line="240" w:lineRule="auto"/>
        <w:jc w:val="both"/>
        <w:rPr>
          <w:highlight w:val="yellow"/>
        </w:rPr>
      </w:pPr>
    </w:p>
    <w:p w14:paraId="7EC1E4BE" w14:textId="77777777" w:rsidR="3A59CB7C" w:rsidRDefault="3A59CB7C" w:rsidP="15634422">
      <w:pPr>
        <w:shd w:val="clear" w:color="auto" w:fill="FFFFFF" w:themeFill="background1"/>
        <w:spacing w:line="240" w:lineRule="auto"/>
        <w:jc w:val="both"/>
        <w:rPr>
          <w:u w:val="single"/>
        </w:rPr>
      </w:pPr>
      <w:r w:rsidRPr="15634422">
        <w:rPr>
          <w:u w:val="single"/>
        </w:rPr>
        <w:t>Exploration des données Descriptions (D) :</w:t>
      </w:r>
    </w:p>
    <w:p w14:paraId="6F71388B" w14:textId="77777777" w:rsidR="3A59CB7C" w:rsidRDefault="3A59CB7C" w:rsidP="15634422">
      <w:pPr>
        <w:shd w:val="clear" w:color="auto" w:fill="FFFFFF" w:themeFill="background1"/>
        <w:spacing w:line="240" w:lineRule="auto"/>
        <w:jc w:val="both"/>
      </w:pPr>
      <w:r>
        <w:t xml:space="preserve">Pour cette étape nous avons utilisé la plateforme IA Data Iku   </w:t>
      </w:r>
      <w:r>
        <w:rPr>
          <w:noProof/>
          <w:lang w:eastAsia="fr-FR" w:bidi="ks-Deva"/>
        </w:rPr>
        <w:drawing>
          <wp:inline distT="0" distB="0" distL="0" distR="0" wp14:anchorId="5BCFC42C" wp14:editId="4CA5A5D3">
            <wp:extent cx="603647" cy="328613"/>
            <wp:effectExtent l="0" t="0" r="0" b="0"/>
            <wp:docPr id="1309328953" name="Image 130932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03647" cy="328613"/>
                    </a:xfrm>
                    <a:prstGeom prst="rect">
                      <a:avLst/>
                    </a:prstGeom>
                  </pic:spPr>
                </pic:pic>
              </a:graphicData>
            </a:graphic>
          </wp:inline>
        </w:drawing>
      </w:r>
    </w:p>
    <w:p w14:paraId="65931F82" w14:textId="77777777" w:rsidR="15634422" w:rsidRDefault="15634422" w:rsidP="15634422">
      <w:pPr>
        <w:shd w:val="clear" w:color="auto" w:fill="FFFFFF" w:themeFill="background1"/>
        <w:spacing w:line="240" w:lineRule="auto"/>
        <w:jc w:val="both"/>
      </w:pPr>
    </w:p>
    <w:p w14:paraId="582CB789" w14:textId="77777777" w:rsidR="67DBAFB4" w:rsidRDefault="67DBAFB4" w:rsidP="15634422">
      <w:pPr>
        <w:shd w:val="clear" w:color="auto" w:fill="FFFFFF" w:themeFill="background1"/>
        <w:spacing w:line="240" w:lineRule="auto"/>
        <w:jc w:val="both"/>
      </w:pPr>
      <w:r>
        <w:t>Sur les deux années 2012-2013 :</w:t>
      </w:r>
    </w:p>
    <w:p w14:paraId="4689DF88" w14:textId="77777777" w:rsidR="67DBAFB4" w:rsidRDefault="67DBAFB4" w:rsidP="15634422">
      <w:pPr>
        <w:pStyle w:val="Paragraphedeliste"/>
        <w:numPr>
          <w:ilvl w:val="0"/>
          <w:numId w:val="3"/>
        </w:numPr>
        <w:shd w:val="clear" w:color="auto" w:fill="FFFFFF" w:themeFill="background1"/>
        <w:spacing w:line="240" w:lineRule="auto"/>
        <w:jc w:val="both"/>
        <w:rPr>
          <w:rFonts w:eastAsiaTheme="minorEastAsia"/>
          <w:color w:val="082A75" w:themeColor="text2"/>
          <w:sz w:val="28"/>
          <w:szCs w:val="28"/>
        </w:rPr>
      </w:pPr>
      <w:r>
        <w:t>655 combinaisons différentes d’éléments</w:t>
      </w:r>
    </w:p>
    <w:p w14:paraId="3251394D" w14:textId="77777777" w:rsidR="67DBAFB4" w:rsidRDefault="67DBAFB4" w:rsidP="15634422">
      <w:pPr>
        <w:pStyle w:val="Paragraphedeliste"/>
        <w:numPr>
          <w:ilvl w:val="0"/>
          <w:numId w:val="3"/>
        </w:numPr>
        <w:spacing w:after="0" w:line="240" w:lineRule="auto"/>
        <w:jc w:val="both"/>
        <w:rPr>
          <w:rFonts w:eastAsiaTheme="minorEastAsia"/>
          <w:color w:val="082A75" w:themeColor="text2"/>
          <w:sz w:val="28"/>
          <w:szCs w:val="28"/>
        </w:rPr>
      </w:pPr>
      <w:r>
        <w:t>Données éparses, 80% de lignes vides</w:t>
      </w:r>
    </w:p>
    <w:p w14:paraId="71101117" w14:textId="77777777" w:rsidR="15634422" w:rsidRDefault="15634422" w:rsidP="15634422">
      <w:pPr>
        <w:spacing w:line="240" w:lineRule="auto"/>
        <w:ind w:left="1440"/>
        <w:jc w:val="both"/>
      </w:pPr>
    </w:p>
    <w:p w14:paraId="106CA28F" w14:textId="77777777" w:rsidR="6ADE212B" w:rsidRDefault="6ADE212B" w:rsidP="15634422">
      <w:pPr>
        <w:spacing w:line="240" w:lineRule="auto"/>
        <w:jc w:val="both"/>
      </w:pPr>
      <w:r>
        <w:rPr>
          <w:noProof/>
          <w:lang w:eastAsia="fr-FR" w:bidi="ks-Deva"/>
        </w:rPr>
        <w:drawing>
          <wp:inline distT="0" distB="0" distL="0" distR="0" wp14:anchorId="09D76154" wp14:editId="26BD868B">
            <wp:extent cx="4674911" cy="2009775"/>
            <wp:effectExtent l="0" t="0" r="0" b="0"/>
            <wp:docPr id="1908669362" name="Image 190866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674911" cy="2009775"/>
                    </a:xfrm>
                    <a:prstGeom prst="rect">
                      <a:avLst/>
                    </a:prstGeom>
                  </pic:spPr>
                </pic:pic>
              </a:graphicData>
            </a:graphic>
          </wp:inline>
        </w:drawing>
      </w:r>
    </w:p>
    <w:p w14:paraId="32A4FD86" w14:textId="77777777" w:rsidR="00016469" w:rsidRDefault="00016469" w:rsidP="15634422">
      <w:pPr>
        <w:shd w:val="clear" w:color="auto" w:fill="FFFFFF" w:themeFill="background1"/>
        <w:spacing w:line="240" w:lineRule="auto"/>
        <w:jc w:val="both"/>
      </w:pPr>
    </w:p>
    <w:p w14:paraId="7E9ED2A5" w14:textId="77777777" w:rsidR="00016469" w:rsidRDefault="6F70FD28" w:rsidP="15634422">
      <w:pPr>
        <w:shd w:val="clear" w:color="auto" w:fill="FFFFFF" w:themeFill="background1"/>
        <w:spacing w:line="240" w:lineRule="auto"/>
        <w:jc w:val="both"/>
      </w:pPr>
      <w:r>
        <w:t>Voici l’histogramme (top 10) des champs non vides :</w:t>
      </w:r>
    </w:p>
    <w:p w14:paraId="2E040365" w14:textId="77777777" w:rsidR="15634422" w:rsidRDefault="15634422" w:rsidP="15634422">
      <w:pPr>
        <w:shd w:val="clear" w:color="auto" w:fill="FFFFFF" w:themeFill="background1"/>
        <w:spacing w:line="240" w:lineRule="auto"/>
        <w:jc w:val="both"/>
        <w:rPr>
          <w:highlight w:val="yellow"/>
        </w:rPr>
      </w:pPr>
    </w:p>
    <w:p w14:paraId="6B03127B" w14:textId="77777777" w:rsidR="6F70FD28" w:rsidRDefault="6F70FD28" w:rsidP="15634422">
      <w:pPr>
        <w:spacing w:line="240" w:lineRule="auto"/>
        <w:jc w:val="both"/>
      </w:pPr>
      <w:r>
        <w:rPr>
          <w:noProof/>
          <w:lang w:eastAsia="fr-FR" w:bidi="ks-Deva"/>
        </w:rPr>
        <w:drawing>
          <wp:inline distT="0" distB="0" distL="0" distR="0" wp14:anchorId="4FDF50B8" wp14:editId="452894F6">
            <wp:extent cx="4257824" cy="2560000"/>
            <wp:effectExtent l="0" t="0" r="0" b="0"/>
            <wp:docPr id="999672831" name="Image 9996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257824" cy="2560000"/>
                    </a:xfrm>
                    <a:prstGeom prst="rect">
                      <a:avLst/>
                    </a:prstGeom>
                  </pic:spPr>
                </pic:pic>
              </a:graphicData>
            </a:graphic>
          </wp:inline>
        </w:drawing>
      </w:r>
    </w:p>
    <w:p w14:paraId="6FE8DBE3" w14:textId="77777777" w:rsidR="15634422" w:rsidRDefault="15634422" w:rsidP="15634422">
      <w:pPr>
        <w:shd w:val="clear" w:color="auto" w:fill="FFFFFF" w:themeFill="background1"/>
        <w:spacing w:line="240" w:lineRule="auto"/>
        <w:jc w:val="both"/>
        <w:rPr>
          <w:highlight w:val="yellow"/>
        </w:rPr>
      </w:pPr>
    </w:p>
    <w:p w14:paraId="5348802F" w14:textId="77777777" w:rsidR="15634422" w:rsidRDefault="15634422" w:rsidP="15634422">
      <w:pPr>
        <w:shd w:val="clear" w:color="auto" w:fill="FFFFFF" w:themeFill="background1"/>
        <w:spacing w:line="240" w:lineRule="auto"/>
        <w:jc w:val="both"/>
        <w:rPr>
          <w:highlight w:val="yellow"/>
        </w:rPr>
      </w:pPr>
    </w:p>
    <w:p w14:paraId="1F6A7A7F" w14:textId="77777777" w:rsidR="15634422" w:rsidRDefault="15634422" w:rsidP="15634422">
      <w:pPr>
        <w:shd w:val="clear" w:color="auto" w:fill="FFFFFF" w:themeFill="background1"/>
        <w:spacing w:line="240" w:lineRule="auto"/>
        <w:jc w:val="both"/>
        <w:rPr>
          <w:highlight w:val="yellow"/>
        </w:rPr>
      </w:pPr>
    </w:p>
    <w:p w14:paraId="52EA116F" w14:textId="77777777" w:rsidR="15634422" w:rsidRDefault="15634422" w:rsidP="15634422">
      <w:pPr>
        <w:shd w:val="clear" w:color="auto" w:fill="FFFFFF" w:themeFill="background1"/>
        <w:spacing w:line="240" w:lineRule="auto"/>
        <w:jc w:val="both"/>
        <w:rPr>
          <w:highlight w:val="yellow"/>
        </w:rPr>
      </w:pPr>
    </w:p>
    <w:p w14:paraId="78ABAB1C" w14:textId="12FAB4F7" w:rsidR="00390C28" w:rsidRDefault="00725368" w:rsidP="15634422">
      <w:pPr>
        <w:shd w:val="clear" w:color="auto" w:fill="FFFFFF" w:themeFill="background1"/>
        <w:spacing w:line="240" w:lineRule="auto"/>
        <w:jc w:val="both"/>
      </w:pPr>
      <w:r>
        <w:t>a.</w:t>
      </w:r>
      <w:r w:rsidR="00390C28">
        <w:t>3</w:t>
      </w:r>
      <w:r w:rsidR="00FB62B9">
        <w:t xml:space="preserve"> </w:t>
      </w:r>
      <w:r w:rsidR="00390C28">
        <w:t xml:space="preserve">Méthode 1 : </w:t>
      </w:r>
      <w:r w:rsidR="00390C28" w:rsidRPr="15634422">
        <w:rPr>
          <w:b/>
          <w:bCs/>
          <w:u w:val="single"/>
        </w:rPr>
        <w:t>Tokenizer()</w:t>
      </w:r>
      <w:r w:rsidR="00390C28">
        <w:t xml:space="preserve"> et </w:t>
      </w:r>
      <w:r w:rsidR="00390C28" w:rsidRPr="15634422">
        <w:rPr>
          <w:b/>
          <w:bCs/>
          <w:u w:val="single"/>
        </w:rPr>
        <w:t>CountVectorizer().</w:t>
      </w:r>
    </w:p>
    <w:p w14:paraId="6CD03E91" w14:textId="77777777" w:rsidR="00725368" w:rsidRDefault="00725368" w:rsidP="15634422">
      <w:pPr>
        <w:shd w:val="clear" w:color="auto" w:fill="FFFFFF" w:themeFill="background1"/>
        <w:spacing w:line="240" w:lineRule="auto"/>
        <w:jc w:val="both"/>
      </w:pPr>
    </w:p>
    <w:p w14:paraId="0BFD2203" w14:textId="77777777" w:rsidR="00DE0372" w:rsidRPr="008D0E9D" w:rsidRDefault="00C66DE0" w:rsidP="15634422">
      <w:pPr>
        <w:shd w:val="clear" w:color="auto" w:fill="FFFFFF" w:themeFill="background1"/>
        <w:spacing w:line="240" w:lineRule="auto"/>
        <w:jc w:val="both"/>
      </w:pPr>
      <w:r>
        <w:t>N</w:t>
      </w:r>
      <w:r w:rsidR="00DE0372">
        <w:t>ous appliquerons les fonctions</w:t>
      </w:r>
      <w:r w:rsidR="0AB43E30">
        <w:t xml:space="preserve"> Spark</w:t>
      </w:r>
      <w:r w:rsidR="00DE0372" w:rsidRPr="15634422">
        <w:rPr>
          <w:b/>
          <w:bCs/>
          <w:u w:val="single"/>
        </w:rPr>
        <w:t>Tokenizer</w:t>
      </w:r>
      <w:r w:rsidR="006E2A64" w:rsidRPr="15634422">
        <w:rPr>
          <w:b/>
          <w:bCs/>
          <w:u w:val="single"/>
        </w:rPr>
        <w:t>()</w:t>
      </w:r>
      <w:r w:rsidR="00DE0372">
        <w:t xml:space="preserve"> et </w:t>
      </w:r>
      <w:r w:rsidR="00611446" w:rsidRPr="15634422">
        <w:rPr>
          <w:b/>
          <w:bCs/>
          <w:u w:val="single"/>
        </w:rPr>
        <w:t>C</w:t>
      </w:r>
      <w:r w:rsidR="00DE0372" w:rsidRPr="15634422">
        <w:rPr>
          <w:b/>
          <w:bCs/>
          <w:u w:val="single"/>
        </w:rPr>
        <w:t>ountVectorizer</w:t>
      </w:r>
      <w:r w:rsidRPr="15634422">
        <w:rPr>
          <w:b/>
          <w:bCs/>
          <w:u w:val="single"/>
        </w:rPr>
        <w:t>()</w:t>
      </w:r>
    </w:p>
    <w:p w14:paraId="090E7EC5" w14:textId="77777777" w:rsidR="00DE0372" w:rsidRPr="008D0E9D" w:rsidRDefault="00DE0372" w:rsidP="15634422">
      <w:pPr>
        <w:shd w:val="clear" w:color="auto" w:fill="FFFFFF" w:themeFill="background1"/>
        <w:spacing w:line="240" w:lineRule="auto"/>
        <w:jc w:val="both"/>
      </w:pPr>
    </w:p>
    <w:tbl>
      <w:tblPr>
        <w:tblStyle w:val="Grilledutableau"/>
        <w:tblW w:w="0" w:type="auto"/>
        <w:tblLook w:val="04A0" w:firstRow="1" w:lastRow="0" w:firstColumn="1" w:lastColumn="0" w:noHBand="0" w:noVBand="1"/>
      </w:tblPr>
      <w:tblGrid>
        <w:gridCol w:w="9629"/>
      </w:tblGrid>
      <w:tr w:rsidR="00DE0372" w:rsidRPr="008D0E9D" w14:paraId="01A49540" w14:textId="77777777" w:rsidTr="15634422">
        <w:tc>
          <w:tcPr>
            <w:tcW w:w="9629" w:type="dxa"/>
          </w:tcPr>
          <w:p w14:paraId="0C220F74" w14:textId="77777777" w:rsidR="00DE0372" w:rsidRPr="008D0E9D" w:rsidRDefault="00DE0372" w:rsidP="15634422">
            <w:pPr>
              <w:jc w:val="both"/>
            </w:pPr>
          </w:p>
          <w:p w14:paraId="11B79E59" w14:textId="77777777" w:rsidR="00DE0372" w:rsidRPr="008D0E9D" w:rsidRDefault="00DE0372" w:rsidP="15634422">
            <w:pPr>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val tokenizerSC = new Tokenizer()</w:t>
            </w:r>
          </w:p>
          <w:p w14:paraId="4C428191" w14:textId="77777777" w:rsidR="00DE0372" w:rsidRPr="008D0E9D" w:rsidRDefault="00DE0372" w:rsidP="15634422">
            <w:pPr>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.setInputCol("S1D_S")</w:t>
            </w:r>
          </w:p>
          <w:p w14:paraId="2E716B39"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.setOutputCol("SC")</w:t>
            </w:r>
          </w:p>
          <w:p w14:paraId="502B317D"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p>
          <w:p w14:paraId="241662B3"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val tokenizerD = new Tokenizer()</w:t>
            </w:r>
          </w:p>
          <w:p w14:paraId="09D54226"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.setInputCol("S1D_D")</w:t>
            </w:r>
          </w:p>
          <w:p w14:paraId="55576C78"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.setOutputCol("Description")</w:t>
            </w:r>
          </w:p>
          <w:p w14:paraId="15E90812"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p>
          <w:p w14:paraId="27E7512A"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val countVectorizerSC = new CountVectorizer()</w:t>
            </w:r>
          </w:p>
          <w:p w14:paraId="70217BB1"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.setInputCol("SC")</w:t>
            </w:r>
          </w:p>
          <w:p w14:paraId="4F93216C"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 xml:space="preserve">    .setOutputCol("featuresSC")</w:t>
            </w:r>
          </w:p>
          <w:p w14:paraId="5A760A45"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p>
          <w:p w14:paraId="7D74D154" w14:textId="77777777" w:rsidR="00DE0372" w:rsidRPr="008D0E9D" w:rsidRDefault="00DE0372" w:rsidP="15634422">
            <w:pPr>
              <w:jc w:val="both"/>
              <w:rPr>
                <w:rFonts w:ascii="Courier New" w:eastAsia="Times New Roman" w:hAnsi="Courier New" w:cs="Courier New"/>
                <w:color w:val="000000"/>
                <w:sz w:val="16"/>
                <w:szCs w:val="16"/>
                <w:lang w:val="en-US" w:eastAsia="fr-FR" w:bidi="ks-Deva"/>
              </w:rPr>
            </w:pPr>
            <w:r w:rsidRPr="15634422">
              <w:rPr>
                <w:rFonts w:ascii="Courier New" w:eastAsia="Times New Roman" w:hAnsi="Courier New" w:cs="Courier New"/>
                <w:color w:val="000000"/>
                <w:sz w:val="16"/>
                <w:szCs w:val="16"/>
                <w:lang w:val="en-US" w:eastAsia="fr-FR" w:bidi="ks-Deva"/>
              </w:rPr>
              <w:t>val countVectorizerD = new CountVectorizer()</w:t>
            </w:r>
          </w:p>
          <w:p w14:paraId="058F82AC" w14:textId="77777777" w:rsidR="00DE0372" w:rsidRPr="008D0E9D" w:rsidRDefault="00DE0372" w:rsidP="15634422">
            <w:pPr>
              <w:jc w:val="both"/>
              <w:rPr>
                <w:rFonts w:ascii="Courier New" w:eastAsia="Times New Roman" w:hAnsi="Courier New" w:cs="Courier New"/>
                <w:color w:val="000000"/>
                <w:sz w:val="16"/>
                <w:szCs w:val="16"/>
                <w:lang w:eastAsia="fr-FR" w:bidi="ks-Deva"/>
              </w:rPr>
            </w:pPr>
            <w:r w:rsidRPr="15634422">
              <w:rPr>
                <w:rFonts w:ascii="Courier New" w:eastAsia="Times New Roman" w:hAnsi="Courier New" w:cs="Courier New"/>
                <w:color w:val="000000"/>
                <w:sz w:val="16"/>
                <w:szCs w:val="16"/>
                <w:lang w:eastAsia="fr-FR" w:bidi="ks-Deva"/>
              </w:rPr>
              <w:t>.setInputCol("Description")</w:t>
            </w:r>
          </w:p>
          <w:p w14:paraId="6D94BD66" w14:textId="77777777" w:rsidR="00DE0372" w:rsidRPr="008D0E9D" w:rsidRDefault="00DE0372" w:rsidP="15634422">
            <w:pPr>
              <w:jc w:val="both"/>
              <w:rPr>
                <w:rFonts w:ascii="Courier New" w:eastAsia="Times New Roman" w:hAnsi="Courier New" w:cs="Courier New"/>
                <w:color w:val="000000"/>
                <w:sz w:val="16"/>
                <w:szCs w:val="16"/>
                <w:lang w:eastAsia="fr-FR" w:bidi="ks-Deva"/>
              </w:rPr>
            </w:pPr>
            <w:r w:rsidRPr="15634422">
              <w:rPr>
                <w:rFonts w:ascii="Courier New" w:eastAsia="Times New Roman" w:hAnsi="Courier New" w:cs="Courier New"/>
                <w:color w:val="000000"/>
                <w:sz w:val="16"/>
                <w:szCs w:val="16"/>
                <w:lang w:eastAsia="fr-FR" w:bidi="ks-Deva"/>
              </w:rPr>
              <w:t xml:space="preserve">    .setOutputCol("featuresD")</w:t>
            </w:r>
          </w:p>
          <w:p w14:paraId="7E32E5BE" w14:textId="77777777" w:rsidR="00DE0372" w:rsidRPr="008D0E9D" w:rsidRDefault="00DE0372" w:rsidP="15634422">
            <w:pPr>
              <w:jc w:val="both"/>
            </w:pPr>
          </w:p>
        </w:tc>
      </w:tr>
    </w:tbl>
    <w:p w14:paraId="21FE6908" w14:textId="77777777" w:rsidR="00DE0372" w:rsidRPr="008D0E9D" w:rsidRDefault="00DE0372" w:rsidP="15634422">
      <w:pPr>
        <w:shd w:val="clear" w:color="auto" w:fill="FFFFFF" w:themeFill="background1"/>
        <w:spacing w:line="240" w:lineRule="auto"/>
        <w:jc w:val="both"/>
      </w:pPr>
    </w:p>
    <w:p w14:paraId="381014E6" w14:textId="77777777" w:rsidR="00611446" w:rsidRPr="00E3198D" w:rsidRDefault="008E48A5" w:rsidP="15634422">
      <w:pPr>
        <w:shd w:val="clear" w:color="auto" w:fill="FFFFFF" w:themeFill="background1"/>
        <w:spacing w:line="240" w:lineRule="auto"/>
        <w:jc w:val="both"/>
      </w:pPr>
      <w:r>
        <w:t xml:space="preserve">A cette étape là, </w:t>
      </w:r>
      <w:r w:rsidRPr="00E3198D">
        <w:t>dans notre jeu de données</w:t>
      </w:r>
      <w:r w:rsidR="00611446" w:rsidRPr="00E3198D">
        <w:t>, les attributs « SkyCondition » et « Descriptions »</w:t>
      </w:r>
      <w:r w:rsidR="00DF1596" w:rsidRPr="00E3198D">
        <w:t xml:space="preserve"> </w:t>
      </w:r>
      <w:r w:rsidR="00611446" w:rsidRPr="00E3198D">
        <w:t xml:space="preserve">ont subi des transformations. </w:t>
      </w:r>
    </w:p>
    <w:p w14:paraId="5BFE9B59" w14:textId="77777777" w:rsidR="00611446" w:rsidRPr="00E3198D" w:rsidRDefault="00611446" w:rsidP="15634422">
      <w:pPr>
        <w:shd w:val="clear" w:color="auto" w:fill="FFFFFF" w:themeFill="background1"/>
        <w:spacing w:line="240" w:lineRule="auto"/>
        <w:jc w:val="both"/>
      </w:pPr>
    </w:p>
    <w:p w14:paraId="519A9B1E" w14:textId="77777777" w:rsidR="008E48A5" w:rsidRPr="00E3198D" w:rsidRDefault="00611446" w:rsidP="15634422">
      <w:pPr>
        <w:shd w:val="clear" w:color="auto" w:fill="FFFFFF" w:themeFill="background1"/>
        <w:spacing w:line="240" w:lineRule="auto"/>
        <w:ind w:left="1440"/>
        <w:jc w:val="both"/>
        <w:rPr>
          <w:color w:val="auto"/>
          <w:sz w:val="20"/>
          <w:szCs w:val="20"/>
        </w:rPr>
      </w:pPr>
      <w:r w:rsidRPr="00E3198D">
        <w:rPr>
          <w:color w:val="auto"/>
          <w:sz w:val="20"/>
          <w:szCs w:val="20"/>
        </w:rPr>
        <w:t xml:space="preserve">Par exemple, voici ce que devient « SkyCondition » </w:t>
      </w:r>
      <w:r w:rsidRPr="00E3198D">
        <w:rPr>
          <w:rFonts w:ascii="Wingdings" w:eastAsia="Wingdings" w:hAnsi="Wingdings" w:cs="Wingdings"/>
          <w:color w:val="auto"/>
          <w:sz w:val="20"/>
          <w:szCs w:val="20"/>
        </w:rPr>
        <w:t></w:t>
      </w:r>
      <w:r w:rsidRPr="00E3198D">
        <w:rPr>
          <w:color w:val="auto"/>
          <w:sz w:val="20"/>
          <w:szCs w:val="20"/>
        </w:rPr>
        <w:t xml:space="preserve"> le tokenizer donne le colonne « SC », et le CountVectorizer donne la colonne « featuresSC » :</w:t>
      </w:r>
    </w:p>
    <w:p w14:paraId="333DBC6B" w14:textId="77777777" w:rsidR="00611446" w:rsidRPr="00E3198D" w:rsidRDefault="00611446" w:rsidP="15634422">
      <w:pPr>
        <w:pStyle w:val="Paragraphedeliste"/>
        <w:numPr>
          <w:ilvl w:val="2"/>
          <w:numId w:val="17"/>
        </w:numPr>
        <w:shd w:val="clear" w:color="auto" w:fill="FFFFFF" w:themeFill="background1"/>
        <w:spacing w:line="240" w:lineRule="auto"/>
        <w:jc w:val="both"/>
        <w:rPr>
          <w:sz w:val="20"/>
          <w:szCs w:val="20"/>
        </w:rPr>
      </w:pPr>
      <w:r w:rsidRPr="00E3198D">
        <w:rPr>
          <w:sz w:val="20"/>
          <w:szCs w:val="20"/>
        </w:rPr>
        <w:t>Nous avons un vocabulaire de 49 mots, autrement dit, il y a 49 classes différentes dans l’attribut « SkyConditions ».</w:t>
      </w:r>
    </w:p>
    <w:p w14:paraId="62722BA3" w14:textId="77777777" w:rsidR="007557F6" w:rsidRPr="00E3198D" w:rsidRDefault="00611446" w:rsidP="15634422">
      <w:pPr>
        <w:pStyle w:val="Paragraphedeliste"/>
        <w:numPr>
          <w:ilvl w:val="2"/>
          <w:numId w:val="17"/>
        </w:numPr>
        <w:shd w:val="clear" w:color="auto" w:fill="FFFFFF" w:themeFill="background1"/>
        <w:spacing w:line="240" w:lineRule="auto"/>
        <w:jc w:val="both"/>
        <w:rPr>
          <w:sz w:val="20"/>
          <w:szCs w:val="20"/>
        </w:rPr>
      </w:pPr>
      <w:r w:rsidRPr="00E3198D">
        <w:rPr>
          <w:sz w:val="20"/>
          <w:szCs w:val="20"/>
        </w:rPr>
        <w:t xml:space="preserve">Nous avons également l’information que la valeur few009cb correspond à l’index 20, que bkn032 correspond à l’index 21, que ovc041 correspond à l’index 30. </w:t>
      </w:r>
    </w:p>
    <w:p w14:paraId="5100F317" w14:textId="77777777" w:rsidR="00611446" w:rsidRPr="00E3198D" w:rsidRDefault="00611446" w:rsidP="15634422">
      <w:pPr>
        <w:pStyle w:val="Paragraphedeliste"/>
        <w:numPr>
          <w:ilvl w:val="2"/>
          <w:numId w:val="17"/>
        </w:numPr>
        <w:shd w:val="clear" w:color="auto" w:fill="FFFFFF" w:themeFill="background1"/>
        <w:spacing w:line="240" w:lineRule="auto"/>
        <w:jc w:val="both"/>
        <w:rPr>
          <w:sz w:val="20"/>
          <w:szCs w:val="20"/>
        </w:rPr>
      </w:pPr>
      <w:r w:rsidRPr="00E3198D">
        <w:rPr>
          <w:sz w:val="20"/>
          <w:szCs w:val="20"/>
        </w:rPr>
        <w:t xml:space="preserve">Nous avons enfin la fréquence de ces 3 attributs dans la ligne concernée </w:t>
      </w:r>
      <w:r w:rsidRPr="00E3198D">
        <w:rPr>
          <w:rFonts w:ascii="Wingdings" w:eastAsia="Wingdings" w:hAnsi="Wingdings" w:cs="Wingdings"/>
        </w:rPr>
        <w:t></w:t>
      </w:r>
      <w:r w:rsidRPr="00E3198D">
        <w:rPr>
          <w:sz w:val="20"/>
          <w:szCs w:val="20"/>
        </w:rPr>
        <w:t xml:space="preserve"> on trouve des « 1 » ce qui est tout à fait logique.</w:t>
      </w:r>
    </w:p>
    <w:p w14:paraId="2C7AA242" w14:textId="77777777" w:rsidR="008E48A5" w:rsidRPr="00E3198D" w:rsidRDefault="008E48A5" w:rsidP="003372AD">
      <w:pPr>
        <w:shd w:val="clear" w:color="auto" w:fill="FFFFFF"/>
        <w:spacing w:line="240" w:lineRule="auto"/>
        <w:ind w:left="720" w:firstLine="720"/>
        <w:rPr>
          <w:szCs w:val="24"/>
        </w:rPr>
      </w:pPr>
      <w:r w:rsidRPr="00E3198D">
        <w:rPr>
          <w:noProof/>
          <w:lang w:eastAsia="fr-FR" w:bidi="ks-Deva"/>
        </w:rPr>
        <w:drawing>
          <wp:inline distT="0" distB="0" distL="0" distR="0" wp14:anchorId="6A70608B" wp14:editId="743496A6">
            <wp:extent cx="3215640" cy="863980"/>
            <wp:effectExtent l="19050" t="19050" r="22860" b="12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57034" cy="875102"/>
                    </a:xfrm>
                    <a:prstGeom prst="rect">
                      <a:avLst/>
                    </a:prstGeom>
                    <a:ln>
                      <a:solidFill>
                        <a:schemeClr val="accent1"/>
                      </a:solidFill>
                    </a:ln>
                  </pic:spPr>
                </pic:pic>
              </a:graphicData>
            </a:graphic>
          </wp:inline>
        </w:drawing>
      </w:r>
    </w:p>
    <w:p w14:paraId="77AF7CD7" w14:textId="77777777" w:rsidR="008E48A5" w:rsidRPr="00E3198D" w:rsidRDefault="008E48A5" w:rsidP="00E42F47">
      <w:pPr>
        <w:shd w:val="clear" w:color="auto" w:fill="FFFFFF"/>
        <w:spacing w:line="240" w:lineRule="auto"/>
        <w:jc w:val="both"/>
        <w:rPr>
          <w:szCs w:val="24"/>
        </w:rPr>
      </w:pPr>
    </w:p>
    <w:p w14:paraId="22552D28" w14:textId="77777777" w:rsidR="00C66DE0" w:rsidRPr="00E3198D" w:rsidRDefault="00C66DE0" w:rsidP="00E42F47">
      <w:pPr>
        <w:shd w:val="clear" w:color="auto" w:fill="FFFFFF"/>
        <w:spacing w:line="240" w:lineRule="auto"/>
        <w:jc w:val="both"/>
        <w:rPr>
          <w:szCs w:val="24"/>
        </w:rPr>
      </w:pPr>
    </w:p>
    <w:p w14:paraId="38B2247C" w14:textId="77777777" w:rsidR="00390C28" w:rsidRDefault="00C66DE0" w:rsidP="15634422">
      <w:pPr>
        <w:shd w:val="clear" w:color="auto" w:fill="FFFFFF" w:themeFill="background1"/>
        <w:spacing w:line="240" w:lineRule="auto"/>
        <w:jc w:val="both"/>
      </w:pPr>
      <w:r w:rsidRPr="00E3198D">
        <w:t xml:space="preserve">a.3 </w:t>
      </w:r>
      <w:r w:rsidR="00390C28" w:rsidRPr="00E3198D">
        <w:t>Méthode 2</w:t>
      </w:r>
      <w:r w:rsidR="00E3198D">
        <w:t xml:space="preserve"> </w:t>
      </w:r>
      <w:r w:rsidR="00390C28" w:rsidRPr="00E3198D">
        <w:t>: Encodag</w:t>
      </w:r>
      <w:r w:rsidR="00390C28">
        <w:t xml:space="preserve">e simplifié </w:t>
      </w:r>
    </w:p>
    <w:p w14:paraId="252E716E" w14:textId="77777777" w:rsidR="00390C28" w:rsidRDefault="00390C28" w:rsidP="15634422">
      <w:pPr>
        <w:shd w:val="clear" w:color="auto" w:fill="FFFFFF" w:themeFill="background1"/>
        <w:spacing w:line="240" w:lineRule="auto"/>
        <w:jc w:val="both"/>
      </w:pPr>
    </w:p>
    <w:p w14:paraId="01C24E46" w14:textId="77777777" w:rsidR="00390C28" w:rsidRDefault="00390C28" w:rsidP="15634422">
      <w:pPr>
        <w:shd w:val="clear" w:color="auto" w:fill="FFFFFF" w:themeFill="background1"/>
        <w:spacing w:line="240" w:lineRule="auto"/>
        <w:jc w:val="both"/>
      </w:pPr>
      <w:r>
        <w:t>Voici l’exemple de l’encodage simplifié de la colonne Skyconditions (S)</w:t>
      </w:r>
    </w:p>
    <w:p w14:paraId="16418795" w14:textId="77777777" w:rsidR="00C66DE0" w:rsidRDefault="00C66DE0" w:rsidP="15634422">
      <w:pPr>
        <w:shd w:val="clear" w:color="auto" w:fill="FFFFFF" w:themeFill="background1"/>
        <w:spacing w:line="240" w:lineRule="auto"/>
        <w:jc w:val="both"/>
      </w:pPr>
    </w:p>
    <w:p w14:paraId="6AFB22CA" w14:textId="77777777" w:rsidR="237741D7" w:rsidRPr="00E3198D" w:rsidRDefault="237741D7" w:rsidP="15634422">
      <w:pPr>
        <w:shd w:val="clear" w:color="auto" w:fill="FFFFFF" w:themeFill="background1"/>
        <w:spacing w:line="240" w:lineRule="auto"/>
        <w:jc w:val="both"/>
      </w:pPr>
      <w:r>
        <w:t xml:space="preserve">Comme nous l’avons vu précédemment, ce champ a une structure complexe. On peut donc </w:t>
      </w:r>
      <w:r w:rsidRPr="00E3198D">
        <w:t>essayer de simplifier son interprétation de la manière suiv</w:t>
      </w:r>
      <w:r w:rsidR="67FE8B4A" w:rsidRPr="00E3198D">
        <w:t>ante :</w:t>
      </w:r>
    </w:p>
    <w:p w14:paraId="3F72910D" w14:textId="77777777" w:rsidR="15634422" w:rsidRPr="00E3198D" w:rsidRDefault="15634422" w:rsidP="15634422">
      <w:pPr>
        <w:shd w:val="clear" w:color="auto" w:fill="FFFFFF" w:themeFill="background1"/>
        <w:spacing w:line="240" w:lineRule="auto"/>
        <w:jc w:val="both"/>
      </w:pPr>
    </w:p>
    <w:p w14:paraId="29336854" w14:textId="77777777" w:rsidR="67FE8B4A" w:rsidRPr="00E3198D" w:rsidRDefault="67FE8B4A" w:rsidP="15634422">
      <w:pPr>
        <w:pStyle w:val="Paragraphedeliste"/>
        <w:numPr>
          <w:ilvl w:val="0"/>
          <w:numId w:val="1"/>
        </w:numPr>
        <w:shd w:val="clear" w:color="auto" w:fill="FFFFFF" w:themeFill="background1"/>
        <w:spacing w:line="240" w:lineRule="auto"/>
        <w:jc w:val="both"/>
        <w:rPr>
          <w:rFonts w:eastAsiaTheme="minorEastAsia"/>
          <w:color w:val="082A75" w:themeColor="text2"/>
          <w:sz w:val="28"/>
          <w:szCs w:val="28"/>
        </w:rPr>
      </w:pPr>
      <w:r w:rsidRPr="00E3198D">
        <w:lastRenderedPageBreak/>
        <w:t>Ne pas tenir compte du suffixe (distance codée sur 3 caractères)</w:t>
      </w:r>
    </w:p>
    <w:p w14:paraId="343638BB" w14:textId="77777777" w:rsidR="67FE8B4A" w:rsidRPr="00E3198D" w:rsidRDefault="67FE8B4A" w:rsidP="15634422">
      <w:pPr>
        <w:pStyle w:val="Paragraphedeliste"/>
        <w:numPr>
          <w:ilvl w:val="0"/>
          <w:numId w:val="1"/>
        </w:numPr>
        <w:shd w:val="clear" w:color="auto" w:fill="FFFFFF" w:themeFill="background1"/>
        <w:spacing w:line="240" w:lineRule="auto"/>
        <w:jc w:val="both"/>
        <w:rPr>
          <w:rFonts w:eastAsiaTheme="minorEastAsia"/>
          <w:color w:val="082A75" w:themeColor="text2"/>
          <w:sz w:val="28"/>
          <w:szCs w:val="28"/>
        </w:rPr>
      </w:pPr>
      <w:r w:rsidRPr="00E3198D">
        <w:t>Se focaliser sur quelques descripteurs météo ayant potentiellement le plus d’impact sur les retards.</w:t>
      </w:r>
    </w:p>
    <w:p w14:paraId="1F2B2C16" w14:textId="77777777" w:rsidR="15634422" w:rsidRPr="00E3198D" w:rsidRDefault="15634422" w:rsidP="15634422">
      <w:pPr>
        <w:shd w:val="clear" w:color="auto" w:fill="FFFFFF" w:themeFill="background1"/>
        <w:spacing w:line="240" w:lineRule="auto"/>
        <w:jc w:val="both"/>
      </w:pPr>
    </w:p>
    <w:p w14:paraId="56470CC6" w14:textId="77777777" w:rsidR="00C66DE0" w:rsidRPr="00E3198D" w:rsidRDefault="00C66DE0" w:rsidP="15634422">
      <w:pPr>
        <w:shd w:val="clear" w:color="auto" w:fill="FFFFFF" w:themeFill="background1"/>
        <w:spacing w:line="240" w:lineRule="auto"/>
        <w:jc w:val="both"/>
      </w:pPr>
      <w:r w:rsidRPr="00E3198D">
        <w:t xml:space="preserve">Différents tests ont été menés pour </w:t>
      </w:r>
      <w:r w:rsidR="3121FFF3" w:rsidRPr="00E3198D">
        <w:t>essayer d’</w:t>
      </w:r>
      <w:r w:rsidRPr="00E3198D">
        <w:t xml:space="preserve">identifier les valeurs principales à indexer permettant d’augmenter la précision du modèle. </w:t>
      </w:r>
    </w:p>
    <w:p w14:paraId="7EC1FE63" w14:textId="77777777" w:rsidR="00C66DE0" w:rsidRPr="00E3198D" w:rsidRDefault="00C66DE0" w:rsidP="00E42F47">
      <w:pPr>
        <w:shd w:val="clear" w:color="auto" w:fill="FFFFFF"/>
        <w:spacing w:line="240" w:lineRule="auto"/>
        <w:jc w:val="both"/>
        <w:rPr>
          <w:szCs w:val="24"/>
        </w:rPr>
      </w:pPr>
    </w:p>
    <w:p w14:paraId="734922D5" w14:textId="77777777" w:rsidR="00C66DE0" w:rsidRPr="00E3198D" w:rsidRDefault="00C66DE0" w:rsidP="15634422">
      <w:pPr>
        <w:shd w:val="clear" w:color="auto" w:fill="FFFFFF" w:themeFill="background1"/>
        <w:spacing w:line="240" w:lineRule="auto"/>
        <w:jc w:val="both"/>
      </w:pPr>
      <w:r w:rsidRPr="00E3198D">
        <w:t xml:space="preserve">C’est un encodage </w:t>
      </w:r>
      <w:r w:rsidR="1A18D0DE" w:rsidRPr="00E3198D">
        <w:t xml:space="preserve">très simple </w:t>
      </w:r>
      <w:r w:rsidRPr="00E3198D">
        <w:t>en 3 valeurs :</w:t>
      </w:r>
    </w:p>
    <w:p w14:paraId="57CA43C8" w14:textId="77777777" w:rsidR="00C66DE0" w:rsidRPr="00E3198D" w:rsidRDefault="00C66DE0" w:rsidP="15634422">
      <w:pPr>
        <w:pStyle w:val="Paragraphedeliste"/>
        <w:numPr>
          <w:ilvl w:val="0"/>
          <w:numId w:val="29"/>
        </w:numPr>
        <w:shd w:val="clear" w:color="auto" w:fill="FFFFFF" w:themeFill="background1"/>
        <w:spacing w:line="240" w:lineRule="auto"/>
        <w:jc w:val="both"/>
      </w:pPr>
      <w:r w:rsidRPr="00E3198D">
        <w:t>Ciel clair (‘CLR’ ou ‘SK’) =&gt; 2</w:t>
      </w:r>
    </w:p>
    <w:p w14:paraId="059739FC" w14:textId="77777777" w:rsidR="00C66DE0" w:rsidRPr="00E3198D" w:rsidRDefault="00C66DE0" w:rsidP="15634422">
      <w:pPr>
        <w:pStyle w:val="Paragraphedeliste"/>
        <w:numPr>
          <w:ilvl w:val="0"/>
          <w:numId w:val="29"/>
        </w:numPr>
        <w:shd w:val="clear" w:color="auto" w:fill="FFFFFF" w:themeFill="background1"/>
        <w:spacing w:line="240" w:lineRule="auto"/>
        <w:jc w:val="both"/>
      </w:pPr>
      <w:r w:rsidRPr="00E3198D">
        <w:t>Visibilité verticale limitée =&gt; 0</w:t>
      </w:r>
    </w:p>
    <w:p w14:paraId="1598225C" w14:textId="77777777" w:rsidR="00C66DE0" w:rsidRPr="00E3198D" w:rsidRDefault="00C66DE0" w:rsidP="15634422">
      <w:pPr>
        <w:pStyle w:val="Paragraphedeliste"/>
        <w:numPr>
          <w:ilvl w:val="0"/>
          <w:numId w:val="29"/>
        </w:numPr>
        <w:shd w:val="clear" w:color="auto" w:fill="FFFFFF" w:themeFill="background1"/>
        <w:spacing w:line="240" w:lineRule="auto"/>
        <w:jc w:val="both"/>
      </w:pPr>
      <w:r w:rsidRPr="00E3198D">
        <w:t>Autres cas =&gt; 1</w:t>
      </w:r>
    </w:p>
    <w:p w14:paraId="086AE48A" w14:textId="77777777" w:rsidR="00C66DE0" w:rsidRPr="00E3198D" w:rsidRDefault="00C66DE0" w:rsidP="00C66DE0">
      <w:pPr>
        <w:pStyle w:val="Paragraphedeliste"/>
        <w:shd w:val="clear" w:color="auto" w:fill="FFFFFF"/>
        <w:spacing w:line="240" w:lineRule="auto"/>
        <w:jc w:val="both"/>
        <w:rPr>
          <w:szCs w:val="24"/>
        </w:rPr>
      </w:pPr>
    </w:p>
    <w:p w14:paraId="07CE2FB1" w14:textId="77777777" w:rsidR="15634422" w:rsidRPr="00E3198D" w:rsidRDefault="15634422" w:rsidP="15634422">
      <w:pPr>
        <w:shd w:val="clear" w:color="auto" w:fill="FFFFFF" w:themeFill="background1"/>
        <w:spacing w:line="240" w:lineRule="auto"/>
        <w:jc w:val="both"/>
        <w:rPr>
          <w:rFonts w:ascii="Courier New" w:hAnsi="Courier New" w:cs="Courier New"/>
          <w:sz w:val="16"/>
          <w:szCs w:val="16"/>
        </w:rPr>
      </w:pPr>
    </w:p>
    <w:p w14:paraId="0C085D90" w14:textId="77777777" w:rsidR="00C66DE0" w:rsidRPr="00E3198D"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rPr>
      </w:pPr>
      <w:r w:rsidRPr="00E3198D">
        <w:rPr>
          <w:rFonts w:ascii="Courier New" w:hAnsi="Courier New" w:cs="Courier New"/>
          <w:sz w:val="16"/>
          <w:szCs w:val="16"/>
        </w:rPr>
        <w:t>// Encodeur du champ S (Sky condition)</w:t>
      </w:r>
    </w:p>
    <w:p w14:paraId="37FA22FF" w14:textId="77777777" w:rsidR="00C66DE0" w:rsidRPr="00E3198D"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lang w:val="en-US"/>
        </w:rPr>
      </w:pPr>
      <w:r w:rsidRPr="00E3198D">
        <w:rPr>
          <w:rFonts w:ascii="Courier New" w:hAnsi="Courier New" w:cs="Courier New"/>
          <w:sz w:val="16"/>
          <w:szCs w:val="16"/>
          <w:lang w:val="en-US"/>
        </w:rPr>
        <w:t>val coder = udf((myVar:String) =&gt; {</w:t>
      </w:r>
    </w:p>
    <w:p w14:paraId="121D67A2" w14:textId="77777777" w:rsidR="00C66DE0" w:rsidRPr="00C66DE0"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lang w:val="en-US"/>
        </w:rPr>
      </w:pPr>
      <w:r w:rsidRPr="00E3198D">
        <w:rPr>
          <w:rFonts w:ascii="Courier New" w:hAnsi="Courier New" w:cs="Courier New"/>
          <w:sz w:val="16"/>
          <w:szCs w:val="16"/>
          <w:lang w:val="en-US"/>
        </w:rPr>
        <w:t xml:space="preserve">  if (myVar.</w:t>
      </w:r>
      <w:r w:rsidRPr="15634422">
        <w:rPr>
          <w:rFonts w:ascii="Courier New" w:hAnsi="Courier New" w:cs="Courier New"/>
          <w:sz w:val="16"/>
          <w:szCs w:val="16"/>
          <w:lang w:val="en-US"/>
        </w:rPr>
        <w:t xml:space="preserve">contains("VV")) 0.0 </w:t>
      </w:r>
    </w:p>
    <w:p w14:paraId="0D1D60E9" w14:textId="77777777" w:rsidR="00C66DE0" w:rsidRPr="00C66DE0"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lang w:val="en-US"/>
        </w:rPr>
      </w:pPr>
      <w:r w:rsidRPr="15634422">
        <w:rPr>
          <w:rFonts w:ascii="Courier New" w:hAnsi="Courier New" w:cs="Courier New"/>
          <w:sz w:val="16"/>
          <w:szCs w:val="16"/>
          <w:lang w:val="en-US"/>
        </w:rPr>
        <w:t xml:space="preserve">    if (myVar.contains("SK") || myVar.contains("CLR")) 2.0 </w:t>
      </w:r>
    </w:p>
    <w:p w14:paraId="3B1B80D1" w14:textId="77777777" w:rsidR="00C66DE0" w:rsidRPr="00895B84"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lang w:val="en-US"/>
        </w:rPr>
      </w:pPr>
      <w:r w:rsidRPr="00895B84">
        <w:rPr>
          <w:rFonts w:ascii="Courier New" w:hAnsi="Courier New" w:cs="Courier New"/>
          <w:sz w:val="16"/>
          <w:szCs w:val="16"/>
          <w:lang w:val="en-US"/>
        </w:rPr>
        <w:t xml:space="preserve">  else 1.0</w:t>
      </w:r>
    </w:p>
    <w:p w14:paraId="2929B848" w14:textId="77777777" w:rsidR="00390C28" w:rsidRPr="00C66DE0" w:rsidRDefault="00C66DE0"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highlight w:val="yellow"/>
        </w:rPr>
      </w:pPr>
      <w:r w:rsidRPr="15634422">
        <w:rPr>
          <w:rFonts w:ascii="Courier New" w:hAnsi="Courier New" w:cs="Courier New"/>
          <w:sz w:val="16"/>
          <w:szCs w:val="16"/>
        </w:rPr>
        <w:t>})</w:t>
      </w:r>
    </w:p>
    <w:p w14:paraId="408F5A47" w14:textId="77777777" w:rsidR="00D27118" w:rsidRPr="00C66DE0" w:rsidRDefault="00D27118" w:rsidP="15634422">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720"/>
        <w:jc w:val="both"/>
        <w:rPr>
          <w:rFonts w:ascii="Courier New" w:hAnsi="Courier New" w:cs="Courier New"/>
          <w:sz w:val="16"/>
          <w:szCs w:val="16"/>
          <w:highlight w:val="yellow"/>
        </w:rPr>
      </w:pPr>
    </w:p>
    <w:p w14:paraId="56873181" w14:textId="77777777" w:rsidR="00390C28" w:rsidRDefault="00390C28" w:rsidP="00E42F47">
      <w:pPr>
        <w:shd w:val="clear" w:color="auto" w:fill="FFFFFF"/>
        <w:spacing w:line="240" w:lineRule="auto"/>
        <w:jc w:val="both"/>
        <w:rPr>
          <w:szCs w:val="24"/>
          <w:highlight w:val="yellow"/>
        </w:rPr>
      </w:pPr>
    </w:p>
    <w:p w14:paraId="1B83084B" w14:textId="77777777" w:rsidR="00390C28" w:rsidRDefault="0F3C0F5A" w:rsidP="15634422">
      <w:pPr>
        <w:shd w:val="clear" w:color="auto" w:fill="FFFFFF" w:themeFill="background1"/>
        <w:spacing w:line="240" w:lineRule="auto"/>
        <w:jc w:val="both"/>
      </w:pPr>
      <w:r>
        <w:t>a.4 Méthode 3</w:t>
      </w:r>
      <w:r w:rsidR="00E3198D">
        <w:t xml:space="preserve"> </w:t>
      </w:r>
      <w:r>
        <w:t xml:space="preserve">:   </w:t>
      </w:r>
      <w:r w:rsidR="771533F3">
        <w:t>Suppression</w:t>
      </w:r>
      <w:r>
        <w:t xml:space="preserve"> des champs S &amp; D</w:t>
      </w:r>
    </w:p>
    <w:p w14:paraId="0CE1E457" w14:textId="77777777" w:rsidR="00390C28" w:rsidRDefault="00390C28" w:rsidP="15634422">
      <w:pPr>
        <w:shd w:val="clear" w:color="auto" w:fill="FFFFFF" w:themeFill="background1"/>
        <w:spacing w:line="240" w:lineRule="auto"/>
        <w:jc w:val="both"/>
        <w:rPr>
          <w:highlight w:val="yellow"/>
        </w:rPr>
      </w:pPr>
    </w:p>
    <w:p w14:paraId="51018ED5" w14:textId="77777777" w:rsidR="4DE0F48B" w:rsidRDefault="4DE0F48B" w:rsidP="15634422">
      <w:pPr>
        <w:shd w:val="clear" w:color="auto" w:fill="FFFFFF" w:themeFill="background1"/>
        <w:spacing w:line="240" w:lineRule="auto"/>
        <w:jc w:val="both"/>
      </w:pPr>
      <w:r>
        <w:t>Dans notre étude expérimentale, nous allons ensuite comparer l’impact de ces trois approches différentes</w:t>
      </w:r>
      <w:r w:rsidR="18573617">
        <w:t xml:space="preserve"> sur la performance du modèle.</w:t>
      </w:r>
    </w:p>
    <w:p w14:paraId="43D1682E" w14:textId="77777777" w:rsidR="00390C28" w:rsidRDefault="00390C28" w:rsidP="15634422">
      <w:pPr>
        <w:shd w:val="clear" w:color="auto" w:fill="FFFFFF" w:themeFill="background1"/>
        <w:spacing w:line="240" w:lineRule="auto"/>
        <w:jc w:val="both"/>
        <w:rPr>
          <w:highlight w:val="yellow"/>
        </w:rPr>
      </w:pPr>
    </w:p>
    <w:p w14:paraId="53968EA4" w14:textId="77777777" w:rsidR="15634422" w:rsidRDefault="15634422" w:rsidP="15634422">
      <w:pPr>
        <w:shd w:val="clear" w:color="auto" w:fill="FFFFFF" w:themeFill="background1"/>
        <w:spacing w:line="240" w:lineRule="auto"/>
        <w:jc w:val="both"/>
        <w:rPr>
          <w:highlight w:val="yellow"/>
        </w:rPr>
      </w:pPr>
    </w:p>
    <w:p w14:paraId="51EB12ED" w14:textId="77777777" w:rsidR="00390C28" w:rsidRPr="008D0E9D" w:rsidRDefault="00390C28" w:rsidP="00E42F47">
      <w:pPr>
        <w:shd w:val="clear" w:color="auto" w:fill="FFFFFF"/>
        <w:spacing w:line="240" w:lineRule="auto"/>
        <w:jc w:val="both"/>
        <w:rPr>
          <w:szCs w:val="24"/>
          <w:highlight w:val="yellow"/>
        </w:rPr>
      </w:pPr>
    </w:p>
    <w:p w14:paraId="4241F6C6" w14:textId="77777777" w:rsidR="00D27118" w:rsidRPr="008F70AB" w:rsidRDefault="00D27118" w:rsidP="00D27118">
      <w:pPr>
        <w:shd w:val="clear" w:color="auto" w:fill="FFFFFF"/>
        <w:spacing w:line="240" w:lineRule="auto"/>
        <w:ind w:firstLine="720"/>
        <w:jc w:val="both"/>
        <w:rPr>
          <w:szCs w:val="24"/>
          <w:u w:val="single"/>
        </w:rPr>
      </w:pPr>
      <w:r w:rsidRPr="008F70AB">
        <w:rPr>
          <w:szCs w:val="24"/>
          <w:u w:val="single"/>
        </w:rPr>
        <w:t>b. Les autres attributs</w:t>
      </w:r>
    </w:p>
    <w:p w14:paraId="77A4DA40" w14:textId="77777777" w:rsidR="00B84867" w:rsidRPr="008D0E9D" w:rsidRDefault="00B84867" w:rsidP="00B84867">
      <w:pPr>
        <w:shd w:val="clear" w:color="auto" w:fill="FFFFFF"/>
        <w:spacing w:line="240" w:lineRule="auto"/>
        <w:jc w:val="both"/>
        <w:rPr>
          <w:szCs w:val="24"/>
          <w:highlight w:val="yellow"/>
          <w:u w:val="single"/>
        </w:rPr>
      </w:pPr>
    </w:p>
    <w:p w14:paraId="0A55BEAB" w14:textId="77777777" w:rsidR="00DE0372" w:rsidRPr="008F70AB" w:rsidRDefault="000E7D88" w:rsidP="00DE0372">
      <w:pPr>
        <w:shd w:val="clear" w:color="auto" w:fill="FFFFFF"/>
        <w:spacing w:line="240" w:lineRule="auto"/>
        <w:jc w:val="both"/>
        <w:rPr>
          <w:szCs w:val="24"/>
        </w:rPr>
      </w:pPr>
      <w:r w:rsidRPr="008F70AB">
        <w:rPr>
          <w:szCs w:val="24"/>
        </w:rPr>
        <w:t>Nous appliqu</w:t>
      </w:r>
      <w:r w:rsidR="00DE0372" w:rsidRPr="008F70AB">
        <w:rPr>
          <w:szCs w:val="24"/>
        </w:rPr>
        <w:t xml:space="preserve">ons la fonction </w:t>
      </w:r>
      <w:r w:rsidR="006E2A64" w:rsidRPr="008F70AB">
        <w:rPr>
          <w:szCs w:val="24"/>
          <w:u w:val="single"/>
        </w:rPr>
        <w:t>StringIndexer()</w:t>
      </w:r>
      <w:r w:rsidR="006E2A64" w:rsidRPr="008F70AB">
        <w:rPr>
          <w:szCs w:val="24"/>
        </w:rPr>
        <w:t> :</w:t>
      </w:r>
    </w:p>
    <w:p w14:paraId="16804B83" w14:textId="77777777" w:rsidR="00EF3512" w:rsidRDefault="00EF3512" w:rsidP="00E42F47">
      <w:pPr>
        <w:shd w:val="clear" w:color="auto" w:fill="FFFFFF"/>
        <w:spacing w:line="240" w:lineRule="auto"/>
        <w:jc w:val="both"/>
        <w:rPr>
          <w:szCs w:val="24"/>
        </w:rPr>
      </w:pPr>
    </w:p>
    <w:tbl>
      <w:tblPr>
        <w:tblStyle w:val="Grilledutableau"/>
        <w:tblW w:w="0" w:type="auto"/>
        <w:tblLook w:val="04A0" w:firstRow="1" w:lastRow="0" w:firstColumn="1" w:lastColumn="0" w:noHBand="0" w:noVBand="1"/>
      </w:tblPr>
      <w:tblGrid>
        <w:gridCol w:w="9629"/>
      </w:tblGrid>
      <w:tr w:rsidR="00EF3512" w:rsidRPr="00FB62B9" w14:paraId="4603F911" w14:textId="77777777" w:rsidTr="00EF3512">
        <w:tc>
          <w:tcPr>
            <w:tcW w:w="9629" w:type="dxa"/>
          </w:tcPr>
          <w:p w14:paraId="52DDAC91" w14:textId="77777777" w:rsidR="00EF3512" w:rsidRDefault="00EF3512" w:rsidP="00E42F47">
            <w:pPr>
              <w:jc w:val="both"/>
              <w:rPr>
                <w:szCs w:val="24"/>
              </w:rPr>
            </w:pPr>
          </w:p>
          <w:p w14:paraId="1D32178F" w14:textId="77777777" w:rsidR="006E2A64" w:rsidRPr="0010106C" w:rsidRDefault="006E2A64" w:rsidP="00E42F47">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StringIndexer()</w:t>
            </w:r>
          </w:p>
          <w:p w14:paraId="25BE9D78" w14:textId="77777777" w:rsidR="006E2A64" w:rsidRPr="0010106C" w:rsidRDefault="006E2A64" w:rsidP="00E42F47">
            <w:pPr>
              <w:jc w:val="both"/>
              <w:rPr>
                <w:szCs w:val="24"/>
                <w:lang w:val="en-US"/>
              </w:rPr>
            </w:pPr>
          </w:p>
          <w:p w14:paraId="1CABDA3D" w14:textId="77777777" w:rsidR="006E2A64" w:rsidRPr="0010106C" w:rsidRDefault="006E2A64" w:rsidP="006E2A64">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val labName = "Th"</w:t>
            </w:r>
          </w:p>
          <w:p w14:paraId="07E0213E" w14:textId="77777777" w:rsidR="006E2A64" w:rsidRPr="0010106C" w:rsidRDefault="006E2A64" w:rsidP="006E2A64">
            <w:pPr>
              <w:jc w:val="both"/>
              <w:rPr>
                <w:rFonts w:ascii="Courier New" w:eastAsia="Times New Roman" w:hAnsi="Courier New" w:cs="Courier New"/>
                <w:bCs/>
                <w:color w:val="000000"/>
                <w:sz w:val="16"/>
                <w:szCs w:val="16"/>
                <w:highlight w:val="magenta"/>
                <w:lang w:val="en-US" w:eastAsia="fr-FR" w:bidi="ks-Deva"/>
              </w:rPr>
            </w:pPr>
          </w:p>
          <w:p w14:paraId="3C67FB26"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val labelIndexer = new StringIndexer()</w:t>
            </w:r>
          </w:p>
          <w:p w14:paraId="7C1AC069"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.setInputCol(labName)</w:t>
            </w:r>
          </w:p>
          <w:p w14:paraId="295473A8" w14:textId="77777777" w:rsidR="00863E8F" w:rsidRPr="00895B84" w:rsidRDefault="00863E8F" w:rsidP="00863E8F">
            <w:pPr>
              <w:jc w:val="both"/>
              <w:rPr>
                <w:rFonts w:ascii="Courier New" w:eastAsia="Times New Roman" w:hAnsi="Courier New" w:cs="Courier New"/>
                <w:bCs/>
                <w:color w:val="000000"/>
                <w:sz w:val="16"/>
                <w:szCs w:val="16"/>
                <w:lang w:val="en-US" w:eastAsia="fr-FR" w:bidi="ks-Deva"/>
              </w:rPr>
            </w:pPr>
            <w:r w:rsidRPr="00895B84">
              <w:rPr>
                <w:rFonts w:ascii="Courier New" w:eastAsia="Times New Roman" w:hAnsi="Courier New" w:cs="Courier New"/>
                <w:bCs/>
                <w:color w:val="000000"/>
                <w:sz w:val="16"/>
                <w:szCs w:val="16"/>
                <w:lang w:val="en-US" w:eastAsia="fr-FR" w:bidi="ks-Deva"/>
              </w:rPr>
              <w:t>.setOutputCol("indexed_" + labName)</w:t>
            </w:r>
          </w:p>
          <w:p w14:paraId="27E5C315" w14:textId="77777777" w:rsidR="00863E8F" w:rsidRPr="00863E8F" w:rsidRDefault="00863E8F" w:rsidP="00863E8F">
            <w:pPr>
              <w:jc w:val="both"/>
              <w:rPr>
                <w:rFonts w:ascii="Courier New" w:eastAsia="Times New Roman" w:hAnsi="Courier New" w:cs="Courier New"/>
                <w:bCs/>
                <w:color w:val="000000"/>
                <w:sz w:val="16"/>
                <w:szCs w:val="16"/>
                <w:lang w:eastAsia="fr-FR" w:bidi="ks-Deva"/>
              </w:rPr>
            </w:pPr>
            <w:r w:rsidRPr="00863E8F">
              <w:rPr>
                <w:rFonts w:ascii="Courier New" w:eastAsia="Times New Roman" w:hAnsi="Courier New" w:cs="Courier New"/>
                <w:bCs/>
                <w:color w:val="000000"/>
                <w:sz w:val="16"/>
                <w:szCs w:val="16"/>
                <w:lang w:eastAsia="fr-FR" w:bidi="ks-Deva"/>
              </w:rPr>
              <w:t>.setHandleInvalid("keep") // ajout pour éviter l'erreur au moment du calcul d'accuracy</w:t>
            </w:r>
          </w:p>
          <w:p w14:paraId="3479C84F" w14:textId="77777777" w:rsidR="00863E8F" w:rsidRPr="00863E8F" w:rsidRDefault="00863E8F" w:rsidP="00863E8F">
            <w:pPr>
              <w:jc w:val="both"/>
              <w:rPr>
                <w:rFonts w:ascii="Courier New" w:eastAsia="Times New Roman" w:hAnsi="Courier New" w:cs="Courier New"/>
                <w:bCs/>
                <w:color w:val="000000"/>
                <w:sz w:val="16"/>
                <w:szCs w:val="16"/>
                <w:lang w:eastAsia="fr-FR" w:bidi="ks-Deva"/>
              </w:rPr>
            </w:pPr>
          </w:p>
          <w:p w14:paraId="3F0643B5"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val featuresCols = Array("S1D_H","S1D_Wd","S1D_Ws","S1D_P","S1D_T6","S1D_V",</w:t>
            </w:r>
          </w:p>
          <w:p w14:paraId="6E605BC1"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"S2D_H", "S2D_Wd","S2D_Ws","S2D_P","S2D_T6","S2D_V",</w:t>
            </w:r>
          </w:p>
          <w:p w14:paraId="01ACF5A0"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"S3D_H", "S3D_Wd","S3D_Ws","S3D_P","S3D_T6","S3D_V",</w:t>
            </w:r>
          </w:p>
          <w:p w14:paraId="6357AE00"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"S4D_H", "S4D_Wd","S4D_Ws","S4D_P","S4D_T6","S4D_V",</w:t>
            </w:r>
          </w:p>
          <w:p w14:paraId="35BB1CA8"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"S5D_H", "S5D_Wd","S5D_Ws","S5D_P","S5D_T6","S5D_V",</w:t>
            </w:r>
          </w:p>
          <w:p w14:paraId="66471DAA"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"S6D_H", "S6D_Wd","S6D_Ws","S6D_P","S6D_T6","S6D_V",</w:t>
            </w:r>
          </w:p>
          <w:p w14:paraId="5149EB48"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"S7D_H", "S7D_Wd","S7D_Ws","S7D_P","S7D_T6","S7D_V",</w:t>
            </w:r>
          </w:p>
          <w:p w14:paraId="1BD411E9"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"S1A_H", "S1A_Wd","S1A_Ws","S1A_P","S1A_T6","S1A_V",</w:t>
            </w:r>
          </w:p>
          <w:p w14:paraId="31BFC893"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"S2A_H", "S2A_Wd","S2A_Ws","S2A_P","S2A_T6","S2A_V",</w:t>
            </w:r>
          </w:p>
          <w:p w14:paraId="257E7A55"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"S3A_H", "S3A_Wd","S3A_Ws","S3A_P","S3A_T6","S3A_V",</w:t>
            </w:r>
          </w:p>
          <w:p w14:paraId="0027DAEF"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lastRenderedPageBreak/>
              <w:t xml:space="preserve">                         "S4A_H", "S4A_Wd","S4A_Ws","S4A_P","S4A_T6","S4A_V",</w:t>
            </w:r>
          </w:p>
          <w:p w14:paraId="1406C451"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"S5A_H", "S5A_Wd","S5A_Ws","S5A_P","S5A_T6","S5A_V",</w:t>
            </w:r>
          </w:p>
          <w:p w14:paraId="62A60176" w14:textId="77777777" w:rsidR="00863E8F" w:rsidRPr="0010106C" w:rsidRDefault="00863E8F" w:rsidP="00863E8F">
            <w:pPr>
              <w:jc w:val="both"/>
              <w:rPr>
                <w:rFonts w:ascii="Courier New" w:eastAsia="Times New Roman" w:hAnsi="Courier New" w:cs="Courier New"/>
                <w:bCs/>
                <w:color w:val="000000"/>
                <w:sz w:val="16"/>
                <w:szCs w:val="16"/>
                <w:lang w:val="en-US" w:eastAsia="fr-FR" w:bidi="ks-Deva"/>
              </w:rPr>
            </w:pPr>
            <w:r w:rsidRPr="0010106C">
              <w:rPr>
                <w:rFonts w:ascii="Courier New" w:eastAsia="Times New Roman" w:hAnsi="Courier New" w:cs="Courier New"/>
                <w:bCs/>
                <w:color w:val="000000"/>
                <w:sz w:val="16"/>
                <w:szCs w:val="16"/>
                <w:lang w:val="en-US" w:eastAsia="fr-FR" w:bidi="ks-Deva"/>
              </w:rPr>
              <w:t xml:space="preserve">                         "S6A_H", "S6A_Wd","S6A_Ws","S6A_P","S6A_T6","S6A_V",</w:t>
            </w:r>
          </w:p>
          <w:p w14:paraId="1592F041" w14:textId="77777777" w:rsidR="006E2A64" w:rsidRPr="0010106C" w:rsidRDefault="00863E8F" w:rsidP="00863E8F">
            <w:pPr>
              <w:jc w:val="both"/>
              <w:rPr>
                <w:rFonts w:ascii="Courier New" w:eastAsia="Times New Roman" w:hAnsi="Courier New" w:cs="Courier New"/>
                <w:bCs/>
                <w:color w:val="000000"/>
                <w:sz w:val="16"/>
                <w:szCs w:val="16"/>
                <w:highlight w:val="magenta"/>
                <w:lang w:val="en-US" w:eastAsia="fr-FR" w:bidi="ks-Deva"/>
              </w:rPr>
            </w:pPr>
            <w:r w:rsidRPr="0010106C">
              <w:rPr>
                <w:rFonts w:ascii="Courier New" w:eastAsia="Times New Roman" w:hAnsi="Courier New" w:cs="Courier New"/>
                <w:bCs/>
                <w:color w:val="000000"/>
                <w:sz w:val="16"/>
                <w:szCs w:val="16"/>
                <w:lang w:val="en-US" w:eastAsia="fr-FR" w:bidi="ks-Deva"/>
              </w:rPr>
              <w:t xml:space="preserve">                         "S7A_H", "S7A_Wd","S7A_Ws","S7A_P","S7A_T6","S7A_V") // sans S &amp; D</w:t>
            </w:r>
          </w:p>
          <w:p w14:paraId="4117B83E" w14:textId="77777777" w:rsidR="00863E8F" w:rsidRPr="0010106C" w:rsidRDefault="00863E8F" w:rsidP="006E2A64">
            <w:pPr>
              <w:jc w:val="both"/>
              <w:rPr>
                <w:szCs w:val="24"/>
                <w:highlight w:val="magenta"/>
                <w:lang w:val="en-US"/>
              </w:rPr>
            </w:pPr>
          </w:p>
        </w:tc>
      </w:tr>
    </w:tbl>
    <w:p w14:paraId="2176D326" w14:textId="77777777" w:rsidR="00EF3512" w:rsidRPr="0010106C" w:rsidRDefault="00EF3512" w:rsidP="00E42F47">
      <w:pPr>
        <w:shd w:val="clear" w:color="auto" w:fill="FFFFFF"/>
        <w:spacing w:line="240" w:lineRule="auto"/>
        <w:jc w:val="both"/>
        <w:rPr>
          <w:szCs w:val="24"/>
          <w:highlight w:val="magenta"/>
          <w:lang w:val="en-US"/>
        </w:rPr>
      </w:pPr>
    </w:p>
    <w:p w14:paraId="668F27B4" w14:textId="77777777" w:rsidR="00D27118" w:rsidRPr="00863E8F" w:rsidRDefault="00D27118" w:rsidP="00D27118">
      <w:pPr>
        <w:shd w:val="clear" w:color="auto" w:fill="FFFFFF"/>
        <w:spacing w:line="240" w:lineRule="auto"/>
        <w:ind w:firstLine="720"/>
        <w:jc w:val="both"/>
        <w:rPr>
          <w:szCs w:val="24"/>
          <w:u w:val="single"/>
        </w:rPr>
      </w:pPr>
      <w:r w:rsidRPr="000E7D88">
        <w:rPr>
          <w:szCs w:val="24"/>
          <w:u w:val="single"/>
        </w:rPr>
        <w:t>c. Maintenant, tous les attributs ensemble</w:t>
      </w:r>
    </w:p>
    <w:p w14:paraId="1CF3087F" w14:textId="77777777" w:rsidR="00A856E8" w:rsidRPr="00863E8F" w:rsidRDefault="00A856E8" w:rsidP="00E42F47">
      <w:pPr>
        <w:shd w:val="clear" w:color="auto" w:fill="FFFFFF"/>
        <w:spacing w:line="240" w:lineRule="auto"/>
        <w:jc w:val="both"/>
        <w:rPr>
          <w:szCs w:val="24"/>
        </w:rPr>
      </w:pPr>
    </w:p>
    <w:p w14:paraId="3299BD64" w14:textId="77777777" w:rsidR="00EF3512" w:rsidRPr="008D0E9D" w:rsidRDefault="00EF3512" w:rsidP="00E42F47">
      <w:pPr>
        <w:shd w:val="clear" w:color="auto" w:fill="FFFFFF"/>
        <w:spacing w:line="240" w:lineRule="auto"/>
        <w:jc w:val="both"/>
        <w:rPr>
          <w:szCs w:val="24"/>
          <w:highlight w:val="magenta"/>
        </w:rPr>
      </w:pPr>
    </w:p>
    <w:tbl>
      <w:tblPr>
        <w:tblStyle w:val="Grilledutableau"/>
        <w:tblW w:w="0" w:type="auto"/>
        <w:tblLook w:val="04A0" w:firstRow="1" w:lastRow="0" w:firstColumn="1" w:lastColumn="0" w:noHBand="0" w:noVBand="1"/>
      </w:tblPr>
      <w:tblGrid>
        <w:gridCol w:w="9629"/>
      </w:tblGrid>
      <w:tr w:rsidR="00EF3512" w:rsidRPr="00FB62B9" w14:paraId="28DED3BA" w14:textId="77777777" w:rsidTr="00EF3512">
        <w:tc>
          <w:tcPr>
            <w:tcW w:w="9629" w:type="dxa"/>
          </w:tcPr>
          <w:p w14:paraId="4F036338" w14:textId="77777777" w:rsidR="00EF3512" w:rsidRPr="008D0E9D" w:rsidRDefault="00EF3512" w:rsidP="00E42F47">
            <w:pPr>
              <w:jc w:val="both"/>
              <w:rPr>
                <w:szCs w:val="24"/>
                <w:highlight w:val="magenta"/>
              </w:rPr>
            </w:pPr>
          </w:p>
          <w:p w14:paraId="50023688" w14:textId="77777777" w:rsidR="00863E8F" w:rsidRPr="00863E8F"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val featureIndexer = new VectorAssembler()</w:t>
            </w:r>
          </w:p>
          <w:p w14:paraId="7FF2DB6A" w14:textId="77777777" w:rsidR="00863E8F" w:rsidRPr="00863E8F"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.setInputCols(featuresCols)</w:t>
            </w:r>
          </w:p>
          <w:p w14:paraId="22D873CF" w14:textId="77777777" w:rsidR="00863E8F" w:rsidRPr="00863E8F"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.setOutputCol("indexed_Features")</w:t>
            </w:r>
          </w:p>
          <w:p w14:paraId="64DFA13E" w14:textId="77777777" w:rsidR="00B84867" w:rsidRDefault="00863E8F" w:rsidP="00863E8F">
            <w:pPr>
              <w:jc w:val="both"/>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 xml:space="preserve">    .setHandleInvalid("skip"</w:t>
            </w:r>
          </w:p>
          <w:p w14:paraId="7239A794" w14:textId="77777777" w:rsidR="00863E8F" w:rsidRPr="0010106C" w:rsidRDefault="00863E8F" w:rsidP="00863E8F">
            <w:pPr>
              <w:jc w:val="both"/>
              <w:rPr>
                <w:szCs w:val="24"/>
                <w:highlight w:val="magenta"/>
                <w:lang w:val="en-US"/>
              </w:rPr>
            </w:pPr>
          </w:p>
        </w:tc>
      </w:tr>
    </w:tbl>
    <w:p w14:paraId="076D3CE6" w14:textId="77777777" w:rsidR="005D73D2" w:rsidRPr="0010106C" w:rsidRDefault="005D73D2" w:rsidP="00E42F47">
      <w:pPr>
        <w:shd w:val="clear" w:color="auto" w:fill="FFFFFF"/>
        <w:spacing w:line="240" w:lineRule="auto"/>
        <w:jc w:val="both"/>
        <w:rPr>
          <w:b/>
          <w:bCs/>
          <w:color w:val="auto"/>
          <w:sz w:val="20"/>
          <w:szCs w:val="20"/>
          <w:lang w:val="en-US"/>
        </w:rPr>
      </w:pPr>
    </w:p>
    <w:p w14:paraId="04C5EB1F" w14:textId="77777777" w:rsidR="005D73D2" w:rsidRPr="006F2D69" w:rsidRDefault="005D73D2" w:rsidP="00E42F47">
      <w:pPr>
        <w:shd w:val="clear" w:color="auto" w:fill="FFFFFF"/>
        <w:spacing w:line="240" w:lineRule="auto"/>
        <w:jc w:val="both"/>
        <w:rPr>
          <w:szCs w:val="24"/>
          <w:lang w:val="en-US"/>
        </w:rPr>
      </w:pPr>
    </w:p>
    <w:p w14:paraId="37D9B424" w14:textId="77777777" w:rsidR="00D27118" w:rsidRPr="00B84867" w:rsidRDefault="00D27118" w:rsidP="00D27118">
      <w:pPr>
        <w:shd w:val="clear" w:color="auto" w:fill="FFFFFF"/>
        <w:spacing w:line="240" w:lineRule="auto"/>
        <w:ind w:firstLine="720"/>
        <w:jc w:val="both"/>
        <w:rPr>
          <w:szCs w:val="24"/>
          <w:u w:val="single"/>
        </w:rPr>
      </w:pPr>
      <w:r>
        <w:rPr>
          <w:szCs w:val="24"/>
          <w:u w:val="single"/>
        </w:rPr>
        <w:t xml:space="preserve">d. </w:t>
      </w:r>
      <w:r w:rsidR="00E43A55">
        <w:rPr>
          <w:szCs w:val="24"/>
          <w:u w:val="single"/>
        </w:rPr>
        <w:t>M</w:t>
      </w:r>
      <w:r>
        <w:rPr>
          <w:szCs w:val="24"/>
          <w:u w:val="single"/>
        </w:rPr>
        <w:t>odèle</w:t>
      </w:r>
      <w:r w:rsidR="00E43A55">
        <w:rPr>
          <w:szCs w:val="24"/>
          <w:u w:val="single"/>
        </w:rPr>
        <w:t xml:space="preserve"> testé</w:t>
      </w:r>
      <w:r>
        <w:rPr>
          <w:szCs w:val="24"/>
          <w:u w:val="single"/>
        </w:rPr>
        <w:t> : Random Forest Classifier</w:t>
      </w:r>
    </w:p>
    <w:p w14:paraId="35E0A58A" w14:textId="77777777" w:rsidR="005D73D2" w:rsidRDefault="005D73D2" w:rsidP="005D73D2"/>
    <w:p w14:paraId="063B7E85" w14:textId="77777777" w:rsidR="005D73D2" w:rsidRDefault="005D73D2" w:rsidP="005D73D2">
      <w:r>
        <w:t>Avant de pouvoir lancer un quelconque algorithme d’apprentissage sur notre jeu de données, on sépare le jeu en training set et en test set.</w:t>
      </w:r>
    </w:p>
    <w:p w14:paraId="3371708F" w14:textId="77777777" w:rsidR="005D73D2" w:rsidRDefault="005D73D2" w:rsidP="005D73D2"/>
    <w:tbl>
      <w:tblPr>
        <w:tblStyle w:val="Grilledutableau"/>
        <w:tblW w:w="0" w:type="auto"/>
        <w:tblLook w:val="04A0" w:firstRow="1" w:lastRow="0" w:firstColumn="1" w:lastColumn="0" w:noHBand="0" w:noVBand="1"/>
      </w:tblPr>
      <w:tblGrid>
        <w:gridCol w:w="9629"/>
      </w:tblGrid>
      <w:tr w:rsidR="005D73D2" w14:paraId="472E0425" w14:textId="77777777" w:rsidTr="005D73D2">
        <w:tc>
          <w:tcPr>
            <w:tcW w:w="9629" w:type="dxa"/>
          </w:tcPr>
          <w:p w14:paraId="21F7F94A" w14:textId="77777777" w:rsidR="005D73D2" w:rsidRDefault="005D73D2" w:rsidP="005D73D2"/>
          <w:p w14:paraId="41234F78" w14:textId="77777777" w:rsidR="00863E8F" w:rsidRPr="00863E8F" w:rsidRDefault="00863E8F" w:rsidP="00863E8F">
            <w:pPr>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val Array(trainingData, testData) = JT_flat.randomSplit(Array(0.7, 0.3), seed = 12345)</w:t>
            </w:r>
          </w:p>
          <w:p w14:paraId="02AC824B" w14:textId="77777777" w:rsidR="00863E8F" w:rsidRPr="00863E8F" w:rsidRDefault="00863E8F" w:rsidP="00863E8F">
            <w:pPr>
              <w:rPr>
                <w:rFonts w:ascii="Courier New" w:eastAsia="Times New Roman" w:hAnsi="Courier New" w:cs="Courier New"/>
                <w:bCs/>
                <w:color w:val="000000"/>
                <w:sz w:val="16"/>
                <w:szCs w:val="16"/>
                <w:lang w:val="en-US" w:eastAsia="fr-FR" w:bidi="ks-Deva"/>
              </w:rPr>
            </w:pPr>
          </w:p>
          <w:p w14:paraId="2F0F269A" w14:textId="77777777" w:rsidR="005D73D2" w:rsidRDefault="00863E8F" w:rsidP="00863E8F">
            <w:pPr>
              <w:rPr>
                <w:rFonts w:ascii="Courier New" w:eastAsia="Times New Roman" w:hAnsi="Courier New" w:cs="Courier New"/>
                <w:bCs/>
                <w:color w:val="000000"/>
                <w:sz w:val="16"/>
                <w:szCs w:val="16"/>
                <w:lang w:val="en-US" w:eastAsia="fr-FR" w:bidi="ks-Deva"/>
              </w:rPr>
            </w:pPr>
            <w:r w:rsidRPr="00863E8F">
              <w:rPr>
                <w:rFonts w:ascii="Courier New" w:eastAsia="Times New Roman" w:hAnsi="Courier New" w:cs="Courier New"/>
                <w:bCs/>
                <w:color w:val="000000"/>
                <w:sz w:val="16"/>
                <w:szCs w:val="16"/>
                <w:lang w:val="en-US" w:eastAsia="fr-FR" w:bidi="ks-Deva"/>
              </w:rPr>
              <w:t>trainingData.printSchema()</w:t>
            </w:r>
          </w:p>
          <w:p w14:paraId="7348B3FE" w14:textId="77777777" w:rsidR="00863E8F" w:rsidRDefault="00863E8F" w:rsidP="00863E8F"/>
        </w:tc>
      </w:tr>
    </w:tbl>
    <w:p w14:paraId="4B61D66F" w14:textId="77777777" w:rsidR="005D73D2" w:rsidRDefault="005D73D2" w:rsidP="005D73D2"/>
    <w:p w14:paraId="036C35BF" w14:textId="77777777" w:rsidR="005D73D2" w:rsidRDefault="005D73D2" w:rsidP="005D73D2">
      <w:r>
        <w:t>Voici la création du random forest :</w:t>
      </w:r>
    </w:p>
    <w:p w14:paraId="6956968F" w14:textId="77777777" w:rsidR="005D73D2" w:rsidRDefault="005D73D2" w:rsidP="005D73D2"/>
    <w:tbl>
      <w:tblPr>
        <w:tblStyle w:val="Grilledutableau"/>
        <w:tblW w:w="0" w:type="auto"/>
        <w:tblLook w:val="04A0" w:firstRow="1" w:lastRow="0" w:firstColumn="1" w:lastColumn="0" w:noHBand="0" w:noVBand="1"/>
      </w:tblPr>
      <w:tblGrid>
        <w:gridCol w:w="9629"/>
      </w:tblGrid>
      <w:tr w:rsidR="005D73D2" w14:paraId="0A270E64" w14:textId="77777777" w:rsidTr="005D73D2">
        <w:tc>
          <w:tcPr>
            <w:tcW w:w="9629" w:type="dxa"/>
          </w:tcPr>
          <w:p w14:paraId="39DAD24D" w14:textId="77777777" w:rsidR="005D73D2" w:rsidRDefault="005D73D2" w:rsidP="005D73D2"/>
          <w:p w14:paraId="1AC2B276" w14:textId="77777777" w:rsidR="005D73D2" w:rsidRPr="006F2D69" w:rsidRDefault="005D73D2" w:rsidP="005D73D2">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val rf = new RandomForestClassifier()</w:t>
            </w:r>
          </w:p>
          <w:p w14:paraId="3A450E38" w14:textId="77777777" w:rsidR="005D73D2" w:rsidRPr="006F2D69" w:rsidRDefault="005D73D2" w:rsidP="005D73D2">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.setLabelCol("indexed_Th")</w:t>
            </w:r>
          </w:p>
          <w:p w14:paraId="063F3A69" w14:textId="77777777" w:rsidR="005D73D2" w:rsidRPr="006F2D69" w:rsidRDefault="005D73D2" w:rsidP="005D73D2">
            <w:pPr>
              <w:rPr>
                <w:rFonts w:ascii="Courier New" w:eastAsia="Times New Roman" w:hAnsi="Courier New" w:cs="Courier New"/>
                <w:bCs/>
                <w:color w:val="000000"/>
                <w:sz w:val="16"/>
                <w:szCs w:val="16"/>
                <w:lang w:val="en-US" w:eastAsia="fr-FR" w:bidi="ks-Deva"/>
              </w:rPr>
            </w:pPr>
            <w:r w:rsidRPr="006F2D69">
              <w:rPr>
                <w:rFonts w:ascii="Courier New" w:eastAsia="Times New Roman" w:hAnsi="Courier New" w:cs="Courier New"/>
                <w:bCs/>
                <w:color w:val="000000"/>
                <w:sz w:val="16"/>
                <w:szCs w:val="16"/>
                <w:lang w:val="en-US" w:eastAsia="fr-FR" w:bidi="ks-Deva"/>
              </w:rPr>
              <w:t xml:space="preserve">  .setFeaturesCol("featuresVecIndexed")</w:t>
            </w:r>
          </w:p>
          <w:p w14:paraId="42B08D3C" w14:textId="77777777" w:rsidR="005D73D2" w:rsidRDefault="005D73D2" w:rsidP="00D27118"/>
        </w:tc>
      </w:tr>
    </w:tbl>
    <w:p w14:paraId="175FD2C5" w14:textId="77777777" w:rsidR="005D73D2" w:rsidRDefault="005D73D2" w:rsidP="005D73D2"/>
    <w:p w14:paraId="52258B22" w14:textId="77777777" w:rsidR="00D27118" w:rsidRDefault="00D27118" w:rsidP="00D27118">
      <w:r>
        <w:t>Ainsi, notre pipeline COMPLET est le suivant :</w:t>
      </w:r>
    </w:p>
    <w:p w14:paraId="055780B4" w14:textId="77777777" w:rsidR="00D27118" w:rsidRDefault="00D27118" w:rsidP="00D27118"/>
    <w:tbl>
      <w:tblPr>
        <w:tblStyle w:val="Grilledutableau"/>
        <w:tblW w:w="0" w:type="auto"/>
        <w:tblLook w:val="04A0" w:firstRow="1" w:lastRow="0" w:firstColumn="1" w:lastColumn="0" w:noHBand="0" w:noVBand="1"/>
      </w:tblPr>
      <w:tblGrid>
        <w:gridCol w:w="9629"/>
      </w:tblGrid>
      <w:tr w:rsidR="00D27118" w:rsidRPr="00FB62B9" w14:paraId="2A1D5768" w14:textId="77777777" w:rsidTr="00D17D7F">
        <w:tc>
          <w:tcPr>
            <w:tcW w:w="9629" w:type="dxa"/>
          </w:tcPr>
          <w:p w14:paraId="08F13BB5" w14:textId="77777777" w:rsidR="00F57EF3" w:rsidRPr="0010106C" w:rsidRDefault="00F57EF3" w:rsidP="00F57EF3">
            <w:pPr>
              <w:rPr>
                <w:rFonts w:ascii="Courier New" w:eastAsia="Times New Roman" w:hAnsi="Courier New" w:cs="Courier New"/>
                <w:bCs/>
                <w:color w:val="000000"/>
                <w:sz w:val="16"/>
                <w:szCs w:val="16"/>
                <w:lang w:eastAsia="fr-FR" w:bidi="ks-Deva"/>
              </w:rPr>
            </w:pPr>
          </w:p>
          <w:p w14:paraId="298C38B7" w14:textId="77777777" w:rsidR="00F57EF3" w:rsidRPr="0010106C" w:rsidRDefault="00F57EF3" w:rsidP="00F57EF3">
            <w:pPr>
              <w:rPr>
                <w:rFonts w:ascii="Courier New" w:eastAsia="Times New Roman" w:hAnsi="Courier New" w:cs="Courier New"/>
                <w:bCs/>
                <w:color w:val="000000"/>
                <w:sz w:val="16"/>
                <w:szCs w:val="16"/>
                <w:lang w:eastAsia="fr-FR" w:bidi="ks-Deva"/>
              </w:rPr>
            </w:pPr>
          </w:p>
          <w:p w14:paraId="03689389"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//val labelConverter = new IndexToString()</w:t>
            </w:r>
          </w:p>
          <w:p w14:paraId="5DF09415"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.setInputCol("prediction")</w:t>
            </w:r>
          </w:p>
          <w:p w14:paraId="716DD500"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.setOutputCol("predictedLabel")</w:t>
            </w:r>
          </w:p>
          <w:p w14:paraId="1D914601"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.setLabels(labelIndexer.labels)</w:t>
            </w:r>
          </w:p>
          <w:p w14:paraId="69376881"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p>
          <w:p w14:paraId="0DB11C65"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p>
          <w:p w14:paraId="5E9B0803"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COMMAND ----------</w:t>
            </w:r>
          </w:p>
          <w:p w14:paraId="7C8F3334"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p>
          <w:p w14:paraId="1CAC431C"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val steps = Array(labelIndexer, featureIndexer, rf)</w:t>
            </w:r>
          </w:p>
          <w:p w14:paraId="17974E55" w14:textId="77777777" w:rsidR="00D27118"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val pipeline = new Pipeline().setStages(steps)</w:t>
            </w:r>
          </w:p>
          <w:p w14:paraId="22A4DF75" w14:textId="77777777" w:rsidR="00F57EF3" w:rsidRPr="006F2D69" w:rsidRDefault="00F57EF3" w:rsidP="00F57EF3">
            <w:pPr>
              <w:rPr>
                <w:lang w:val="en-US"/>
              </w:rPr>
            </w:pPr>
          </w:p>
        </w:tc>
      </w:tr>
    </w:tbl>
    <w:p w14:paraId="42AF0AB2" w14:textId="77777777" w:rsidR="00D27118" w:rsidRPr="006F2D69" w:rsidRDefault="00D27118" w:rsidP="00D27118">
      <w:pPr>
        <w:rPr>
          <w:lang w:val="en-US"/>
        </w:rPr>
      </w:pPr>
    </w:p>
    <w:p w14:paraId="503A274E" w14:textId="77777777" w:rsidR="006D37EC" w:rsidRPr="002341EA" w:rsidRDefault="006D37EC" w:rsidP="006D37EC">
      <w:pPr>
        <w:shd w:val="clear" w:color="auto" w:fill="FFFFFF"/>
        <w:spacing w:line="240" w:lineRule="auto"/>
        <w:jc w:val="both"/>
        <w:rPr>
          <w:szCs w:val="24"/>
          <w:u w:val="single"/>
          <w:lang w:val="en-US"/>
        </w:rPr>
      </w:pPr>
    </w:p>
    <w:p w14:paraId="6202B09A" w14:textId="77777777" w:rsidR="00D27118" w:rsidRPr="008F70AB" w:rsidRDefault="00D6769A" w:rsidP="008F70AB">
      <w:pPr>
        <w:pStyle w:val="Titre3"/>
        <w:spacing w:after="120"/>
        <w:rPr>
          <w:b/>
          <w:bCs/>
        </w:rPr>
      </w:pPr>
      <w:bookmarkStart w:id="22" w:name="_Toc56300645"/>
      <w:r w:rsidRPr="008F70AB">
        <w:rPr>
          <w:b/>
          <w:bCs/>
        </w:rPr>
        <w:t>Les hyperparamètres</w:t>
      </w:r>
      <w:r w:rsidR="008F70AB">
        <w:rPr>
          <w:b/>
          <w:bCs/>
        </w:rPr>
        <w:t xml:space="preserve"> et l’évaluation du modèle</w:t>
      </w:r>
      <w:bookmarkEnd w:id="22"/>
    </w:p>
    <w:p w14:paraId="1C3DF8E9" w14:textId="77777777" w:rsidR="00D6769A" w:rsidRDefault="00D6769A" w:rsidP="00D27118">
      <w:pPr>
        <w:jc w:val="both"/>
      </w:pPr>
    </w:p>
    <w:p w14:paraId="1082CAE1" w14:textId="77777777" w:rsidR="00D27118" w:rsidRDefault="00D27118" w:rsidP="00D27118">
      <w:pPr>
        <w:jc w:val="both"/>
      </w:pPr>
      <w:r>
        <w:t xml:space="preserve">Nous allons maintenant faire intervenir un outil de </w:t>
      </w:r>
      <w:r w:rsidRPr="001023FE">
        <w:rPr>
          <w:b/>
          <w:bCs/>
        </w:rPr>
        <w:t>ParamGridBuilder().</w:t>
      </w:r>
      <w:r>
        <w:t xml:space="preserve"> Cette classe, combinée avec une fonction d’évaluation, ainsi qu’un </w:t>
      </w:r>
      <w:r w:rsidRPr="001023FE">
        <w:rPr>
          <w:b/>
          <w:bCs/>
        </w:rPr>
        <w:t>CrossValidator(),</w:t>
      </w:r>
      <w:r>
        <w:t xml:space="preserve"> vont nous permettre de tester plusieurs hyper paramètres des éléments utilisés précédemment, et d’en déterminer le meilleur.</w:t>
      </w:r>
    </w:p>
    <w:p w14:paraId="04ADD11D" w14:textId="77777777" w:rsidR="00DD7E5B" w:rsidRDefault="00DD7E5B" w:rsidP="00D27118">
      <w:pPr>
        <w:jc w:val="both"/>
      </w:pPr>
    </w:p>
    <w:p w14:paraId="1B3C01EE" w14:textId="77777777" w:rsidR="00DD7E5B" w:rsidRDefault="00DD7E5B" w:rsidP="00DD7E5B">
      <w:pPr>
        <w:shd w:val="clear" w:color="auto" w:fill="FFFFFF"/>
        <w:spacing w:line="240" w:lineRule="auto"/>
        <w:ind w:left="1440"/>
        <w:jc w:val="both"/>
        <w:rPr>
          <w:color w:val="auto"/>
          <w:sz w:val="20"/>
          <w:szCs w:val="20"/>
        </w:rPr>
      </w:pPr>
      <w:r>
        <w:rPr>
          <w:b/>
          <w:bCs/>
          <w:color w:val="auto"/>
          <w:sz w:val="20"/>
          <w:szCs w:val="20"/>
        </w:rPr>
        <w:t>Remarque</w:t>
      </w:r>
      <w:r w:rsidRPr="00B84867">
        <w:rPr>
          <w:b/>
          <w:bCs/>
          <w:color w:val="auto"/>
          <w:sz w:val="20"/>
          <w:szCs w:val="20"/>
        </w:rPr>
        <w:t xml:space="preserve"> : </w:t>
      </w:r>
      <w:r w:rsidRPr="00DD7E5B">
        <w:rPr>
          <w:color w:val="auto"/>
          <w:sz w:val="20"/>
          <w:szCs w:val="20"/>
        </w:rPr>
        <w:t xml:space="preserve">Nous aurions également pu utiliser la fonction </w:t>
      </w:r>
      <w:r w:rsidRPr="00DD7E5B">
        <w:rPr>
          <w:b/>
          <w:bCs/>
          <w:color w:val="auto"/>
          <w:sz w:val="20"/>
          <w:szCs w:val="20"/>
        </w:rPr>
        <w:t>TrainValidationSplit</w:t>
      </w:r>
      <w:r>
        <w:rPr>
          <w:b/>
          <w:bCs/>
          <w:color w:val="auto"/>
          <w:sz w:val="20"/>
          <w:szCs w:val="20"/>
        </w:rPr>
        <w:t xml:space="preserve">() </w:t>
      </w:r>
      <w:r>
        <w:rPr>
          <w:color w:val="auto"/>
          <w:sz w:val="20"/>
          <w:szCs w:val="20"/>
        </w:rPr>
        <w:t xml:space="preserve">en lieu et place de </w:t>
      </w:r>
      <w:r w:rsidRPr="00DD7E5B">
        <w:rPr>
          <w:b/>
          <w:bCs/>
          <w:color w:val="auto"/>
          <w:sz w:val="20"/>
          <w:szCs w:val="20"/>
        </w:rPr>
        <w:t>Crossvalidator().</w:t>
      </w:r>
      <w:r>
        <w:rPr>
          <w:color w:val="auto"/>
          <w:sz w:val="20"/>
          <w:szCs w:val="20"/>
        </w:rPr>
        <w:t xml:space="preserve"> Cependant, la documentation proposée par Spark nous indique que </w:t>
      </w:r>
      <w:r w:rsidRPr="00DD7E5B">
        <w:rPr>
          <w:color w:val="auto"/>
          <w:sz w:val="20"/>
          <w:szCs w:val="20"/>
        </w:rPr>
        <w:t>TrainValidationSplit n’évalue chaque combinaison de paramètres qu’une seule fois, par opposition à k fois dans le cas de CrossValidator.</w:t>
      </w:r>
    </w:p>
    <w:p w14:paraId="6822CA5F" w14:textId="77777777" w:rsidR="00DD7E5B" w:rsidRDefault="00C542F5" w:rsidP="00DD7E5B">
      <w:pPr>
        <w:shd w:val="clear" w:color="auto" w:fill="FFFFFF"/>
        <w:spacing w:line="240" w:lineRule="auto"/>
        <w:ind w:left="1440"/>
        <w:jc w:val="both"/>
      </w:pPr>
      <w:hyperlink r:id="rId102" w:tgtFrame="_blank" w:history="1">
        <w:r w:rsidR="00DD7E5B">
          <w:rPr>
            <w:rStyle w:val="Lienhypertexte"/>
            <w:rFonts w:ascii="Helvetica" w:hAnsi="Helvetica" w:cs="Helvetica"/>
            <w:color w:val="296EAA"/>
            <w:sz w:val="21"/>
            <w:szCs w:val="21"/>
            <w:shd w:val="clear" w:color="auto" w:fill="FFFFFF"/>
          </w:rPr>
          <w:t>https://spark.apache.org/docs/latest/ml-tuning.html</w:t>
        </w:r>
      </w:hyperlink>
    </w:p>
    <w:p w14:paraId="19BA8039" w14:textId="77777777" w:rsidR="00DD7E5B" w:rsidRDefault="00DD7E5B" w:rsidP="00D27118">
      <w:pPr>
        <w:jc w:val="both"/>
      </w:pPr>
    </w:p>
    <w:p w14:paraId="22D5B8CA" w14:textId="77777777" w:rsidR="001023FE" w:rsidRDefault="00D27118" w:rsidP="00D27118">
      <w:pPr>
        <w:jc w:val="both"/>
      </w:pPr>
      <w:r>
        <w:t>Dans un premier temps, définissons les différentes valeurs des hyperparamètres à tester</w:t>
      </w:r>
      <w:r w:rsidR="001023FE">
        <w:t>. Pour connaitre les hyper paramètres des différents éléments du pipeline, il suffit d’aller dans la documentation de Spark sur ces éléments, et rechercher les paramètres internes (IntParam).</w:t>
      </w:r>
    </w:p>
    <w:p w14:paraId="7C1EEC0E" w14:textId="77777777" w:rsidR="00E3198D" w:rsidRDefault="00E3198D" w:rsidP="00D27118">
      <w:pPr>
        <w:jc w:val="both"/>
      </w:pPr>
    </w:p>
    <w:p w14:paraId="4952CAA6" w14:textId="77777777" w:rsidR="00D27118" w:rsidRDefault="001023FE" w:rsidP="00D27118">
      <w:pPr>
        <w:jc w:val="both"/>
      </w:pPr>
      <w:r>
        <w:t xml:space="preserve">Voici les hyper paramètres que nous proposons </w:t>
      </w:r>
      <w:r w:rsidR="00D27118">
        <w:t>:</w:t>
      </w:r>
    </w:p>
    <w:tbl>
      <w:tblPr>
        <w:tblStyle w:val="Grilledutableau"/>
        <w:tblW w:w="0" w:type="auto"/>
        <w:tblLook w:val="04A0" w:firstRow="1" w:lastRow="0" w:firstColumn="1" w:lastColumn="0" w:noHBand="0" w:noVBand="1"/>
      </w:tblPr>
      <w:tblGrid>
        <w:gridCol w:w="9629"/>
      </w:tblGrid>
      <w:tr w:rsidR="00D27118" w14:paraId="483CA7C1" w14:textId="77777777" w:rsidTr="00D17D7F">
        <w:tc>
          <w:tcPr>
            <w:tcW w:w="9629" w:type="dxa"/>
          </w:tcPr>
          <w:p w14:paraId="08351BFF"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val paramGrid_rf = new ParamGridBuilder()</w:t>
            </w:r>
          </w:p>
          <w:p w14:paraId="787FC95E"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.addGrid(rf.maxBins, Array(200))</w:t>
            </w:r>
          </w:p>
          <w:p w14:paraId="595D2324"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.addGrid(rf.maxDepth, Array(25))</w:t>
            </w:r>
          </w:p>
          <w:p w14:paraId="651A0FFE"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.addGrid(rf.numTrees, Array(150))</w:t>
            </w:r>
          </w:p>
          <w:p w14:paraId="33E45D0A"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.addGrid(rf.impurity, Array("entropy"))// "gini" ou "entropy"</w:t>
            </w:r>
          </w:p>
          <w:p w14:paraId="5AD21356" w14:textId="77777777" w:rsidR="00D27118" w:rsidRDefault="00F57EF3" w:rsidP="00F57EF3">
            <w:r w:rsidRPr="00F57EF3">
              <w:rPr>
                <w:rFonts w:ascii="Courier New" w:eastAsia="Times New Roman" w:hAnsi="Courier New" w:cs="Courier New"/>
                <w:bCs/>
                <w:color w:val="000000"/>
                <w:sz w:val="16"/>
                <w:szCs w:val="16"/>
                <w:lang w:val="en-US" w:eastAsia="fr-FR" w:bidi="ks-Deva"/>
              </w:rPr>
              <w:t xml:space="preserve">  .build()</w:t>
            </w:r>
          </w:p>
        </w:tc>
      </w:tr>
    </w:tbl>
    <w:p w14:paraId="59FC64F6" w14:textId="77777777" w:rsidR="00D27118" w:rsidRDefault="00D27118" w:rsidP="00D27118"/>
    <w:p w14:paraId="42BA2701" w14:textId="77777777" w:rsidR="005D73D2" w:rsidRDefault="00D27118" w:rsidP="005D73D2">
      <w:r>
        <w:t>Voici la fonction d’évaluation que nous allons utiliser :</w:t>
      </w:r>
    </w:p>
    <w:tbl>
      <w:tblPr>
        <w:tblStyle w:val="Grilledutableau"/>
        <w:tblW w:w="0" w:type="auto"/>
        <w:tblLook w:val="04A0" w:firstRow="1" w:lastRow="0" w:firstColumn="1" w:lastColumn="0" w:noHBand="0" w:noVBand="1"/>
      </w:tblPr>
      <w:tblGrid>
        <w:gridCol w:w="9629"/>
      </w:tblGrid>
      <w:tr w:rsidR="005D73D2" w:rsidRPr="00FB62B9" w14:paraId="46BA6977" w14:textId="77777777" w:rsidTr="005D73D2">
        <w:tc>
          <w:tcPr>
            <w:tcW w:w="9629" w:type="dxa"/>
          </w:tcPr>
          <w:p w14:paraId="7A7731F1" w14:textId="77777777" w:rsidR="00F57EF3" w:rsidRDefault="00F57EF3" w:rsidP="00F57EF3">
            <w:pPr>
              <w:rPr>
                <w:rFonts w:ascii="Courier New" w:eastAsia="Times New Roman" w:hAnsi="Courier New" w:cs="Courier New"/>
                <w:bCs/>
                <w:color w:val="000000"/>
                <w:sz w:val="16"/>
                <w:szCs w:val="16"/>
                <w:lang w:eastAsia="fr-FR" w:bidi="ks-Deva"/>
              </w:rPr>
            </w:pPr>
          </w:p>
          <w:p w14:paraId="49C3EFEC"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val evaluator = new MulticlassClassificationEvaluator()</w:t>
            </w:r>
          </w:p>
          <w:p w14:paraId="7CD816DC"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.setLabelCol("indexed_Th")</w:t>
            </w:r>
          </w:p>
          <w:p w14:paraId="08F1E5DE"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.setPredictionCol("prediction")</w:t>
            </w:r>
          </w:p>
          <w:p w14:paraId="430C3783" w14:textId="77777777" w:rsidR="00D27118" w:rsidRPr="00E3198D" w:rsidRDefault="00F57EF3" w:rsidP="00D27118">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 xml:space="preserve">  .setMetricName("accuracy") // default = f1</w:t>
            </w:r>
          </w:p>
        </w:tc>
      </w:tr>
    </w:tbl>
    <w:p w14:paraId="786CE201" w14:textId="77777777" w:rsidR="005D73D2" w:rsidRPr="006F2D69" w:rsidRDefault="005D73D2" w:rsidP="005D73D2">
      <w:pPr>
        <w:rPr>
          <w:lang w:val="en-US"/>
        </w:rPr>
      </w:pPr>
    </w:p>
    <w:p w14:paraId="04273029" w14:textId="77777777" w:rsidR="005D73D2" w:rsidRDefault="00D27118" w:rsidP="005D73D2">
      <w:r>
        <w:t>Voici la fonction de CrossValidator() avec 3 folders :</w:t>
      </w:r>
    </w:p>
    <w:tbl>
      <w:tblPr>
        <w:tblStyle w:val="Grilledutableau"/>
        <w:tblW w:w="0" w:type="auto"/>
        <w:tblLook w:val="04A0" w:firstRow="1" w:lastRow="0" w:firstColumn="1" w:lastColumn="0" w:noHBand="0" w:noVBand="1"/>
      </w:tblPr>
      <w:tblGrid>
        <w:gridCol w:w="9629"/>
      </w:tblGrid>
      <w:tr w:rsidR="005D73D2" w:rsidRPr="006F2D69" w14:paraId="63F1A7B4" w14:textId="77777777" w:rsidTr="005D73D2">
        <w:tc>
          <w:tcPr>
            <w:tcW w:w="9629" w:type="dxa"/>
          </w:tcPr>
          <w:p w14:paraId="6E6F48AB" w14:textId="77777777" w:rsidR="00D27118" w:rsidRDefault="00D27118" w:rsidP="00D27118">
            <w:pPr>
              <w:rPr>
                <w:rFonts w:ascii="Courier New" w:eastAsia="Times New Roman" w:hAnsi="Courier New" w:cs="Courier New"/>
                <w:bCs/>
                <w:color w:val="000000"/>
                <w:sz w:val="16"/>
                <w:szCs w:val="16"/>
                <w:lang w:eastAsia="fr-FR" w:bidi="ks-Deva"/>
              </w:rPr>
            </w:pPr>
          </w:p>
          <w:p w14:paraId="3E43B5AB" w14:textId="77777777" w:rsidR="00D27118" w:rsidRPr="002341EA" w:rsidRDefault="00D27118" w:rsidP="00D27118">
            <w:pPr>
              <w:rPr>
                <w:rFonts w:ascii="Courier New" w:eastAsia="Times New Roman" w:hAnsi="Courier New" w:cs="Courier New"/>
                <w:bCs/>
                <w:color w:val="000000"/>
                <w:sz w:val="16"/>
                <w:szCs w:val="16"/>
                <w:lang w:val="en-US" w:eastAsia="fr-FR" w:bidi="ks-Deva"/>
              </w:rPr>
            </w:pPr>
            <w:r w:rsidRPr="002341EA">
              <w:rPr>
                <w:rFonts w:ascii="Courier New" w:eastAsia="Times New Roman" w:hAnsi="Courier New" w:cs="Courier New"/>
                <w:bCs/>
                <w:color w:val="000000"/>
                <w:sz w:val="16"/>
                <w:szCs w:val="16"/>
                <w:lang w:val="en-US" w:eastAsia="fr-FR" w:bidi="ks-Deva"/>
              </w:rPr>
              <w:t>val crossval = new CrossValidator()</w:t>
            </w:r>
          </w:p>
          <w:p w14:paraId="469D2A2D" w14:textId="77777777" w:rsidR="00D27118" w:rsidRPr="002341EA" w:rsidRDefault="00D27118" w:rsidP="00D27118">
            <w:pPr>
              <w:rPr>
                <w:rFonts w:ascii="Courier New" w:eastAsia="Times New Roman" w:hAnsi="Courier New" w:cs="Courier New"/>
                <w:bCs/>
                <w:color w:val="000000"/>
                <w:sz w:val="16"/>
                <w:szCs w:val="16"/>
                <w:lang w:val="en-US" w:eastAsia="fr-FR" w:bidi="ks-Deva"/>
              </w:rPr>
            </w:pPr>
            <w:r w:rsidRPr="002341EA">
              <w:rPr>
                <w:rFonts w:ascii="Courier New" w:eastAsia="Times New Roman" w:hAnsi="Courier New" w:cs="Courier New"/>
                <w:bCs/>
                <w:color w:val="000000"/>
                <w:sz w:val="16"/>
                <w:szCs w:val="16"/>
                <w:lang w:val="en-US" w:eastAsia="fr-FR" w:bidi="ks-Deva"/>
              </w:rPr>
              <w:t xml:space="preserve">    .setEstimator(pipeline)</w:t>
            </w:r>
          </w:p>
          <w:p w14:paraId="1667DE03" w14:textId="77777777" w:rsidR="00D27118" w:rsidRPr="002341EA" w:rsidRDefault="00D27118" w:rsidP="00D27118">
            <w:pPr>
              <w:rPr>
                <w:rFonts w:ascii="Courier New" w:eastAsia="Times New Roman" w:hAnsi="Courier New" w:cs="Courier New"/>
                <w:bCs/>
                <w:color w:val="000000"/>
                <w:sz w:val="16"/>
                <w:szCs w:val="16"/>
                <w:lang w:val="en-US" w:eastAsia="fr-FR" w:bidi="ks-Deva"/>
              </w:rPr>
            </w:pPr>
            <w:r w:rsidRPr="002341EA">
              <w:rPr>
                <w:rFonts w:ascii="Courier New" w:eastAsia="Times New Roman" w:hAnsi="Courier New" w:cs="Courier New"/>
                <w:bCs/>
                <w:color w:val="000000"/>
                <w:sz w:val="16"/>
                <w:szCs w:val="16"/>
                <w:lang w:val="en-US" w:eastAsia="fr-FR" w:bidi="ks-Deva"/>
              </w:rPr>
              <w:t xml:space="preserve">    .setEvaluator(evaluator)</w:t>
            </w:r>
          </w:p>
          <w:p w14:paraId="29BCCE84" w14:textId="77777777" w:rsidR="00D27118" w:rsidRPr="002341EA" w:rsidRDefault="00D27118" w:rsidP="00D27118">
            <w:pPr>
              <w:rPr>
                <w:rFonts w:ascii="Courier New" w:eastAsia="Times New Roman" w:hAnsi="Courier New" w:cs="Courier New"/>
                <w:bCs/>
                <w:color w:val="000000"/>
                <w:sz w:val="16"/>
                <w:szCs w:val="16"/>
                <w:lang w:val="en-US" w:eastAsia="fr-FR" w:bidi="ks-Deva"/>
              </w:rPr>
            </w:pPr>
            <w:r w:rsidRPr="002341EA">
              <w:rPr>
                <w:rFonts w:ascii="Courier New" w:eastAsia="Times New Roman" w:hAnsi="Courier New" w:cs="Courier New"/>
                <w:bCs/>
                <w:color w:val="000000"/>
                <w:sz w:val="16"/>
                <w:szCs w:val="16"/>
                <w:lang w:val="en-US" w:eastAsia="fr-FR" w:bidi="ks-Deva"/>
              </w:rPr>
              <w:t xml:space="preserve">    .setEstimatorParamMaps(paramGrid_rf)</w:t>
            </w:r>
          </w:p>
          <w:p w14:paraId="4B4B64FC" w14:textId="77777777" w:rsidR="00D27118" w:rsidRDefault="00D27118" w:rsidP="00D27118">
            <w:pPr>
              <w:rPr>
                <w:rFonts w:ascii="Courier New" w:eastAsia="Times New Roman" w:hAnsi="Courier New" w:cs="Courier New"/>
                <w:bCs/>
                <w:color w:val="000000"/>
                <w:sz w:val="16"/>
                <w:szCs w:val="16"/>
                <w:lang w:eastAsia="fr-FR" w:bidi="ks-Deva"/>
              </w:rPr>
            </w:pPr>
            <w:r>
              <w:rPr>
                <w:rFonts w:ascii="Courier New" w:eastAsia="Times New Roman" w:hAnsi="Courier New" w:cs="Courier New"/>
                <w:bCs/>
                <w:color w:val="000000"/>
                <w:sz w:val="16"/>
                <w:szCs w:val="16"/>
                <w:lang w:eastAsia="fr-FR" w:bidi="ks-Deva"/>
              </w:rPr>
              <w:t>.setNumFolds(3)</w:t>
            </w:r>
          </w:p>
          <w:p w14:paraId="266DF8E1" w14:textId="77777777" w:rsidR="00D27118" w:rsidRPr="00D27118" w:rsidRDefault="00D27118" w:rsidP="00D27118">
            <w:pPr>
              <w:rPr>
                <w:rFonts w:ascii="Courier New" w:eastAsia="Times New Roman" w:hAnsi="Courier New" w:cs="Courier New"/>
                <w:bCs/>
                <w:color w:val="000000"/>
                <w:sz w:val="16"/>
                <w:szCs w:val="16"/>
                <w:lang w:eastAsia="fr-FR" w:bidi="ks-Deva"/>
              </w:rPr>
            </w:pPr>
          </w:p>
        </w:tc>
      </w:tr>
    </w:tbl>
    <w:p w14:paraId="48BB87AC" w14:textId="77777777" w:rsidR="005D73D2" w:rsidRPr="006F2D69" w:rsidRDefault="005D73D2" w:rsidP="005D73D2">
      <w:pPr>
        <w:rPr>
          <w:lang w:val="en-US"/>
        </w:rPr>
      </w:pPr>
    </w:p>
    <w:p w14:paraId="5D509ECF" w14:textId="77777777" w:rsidR="008A6D4D" w:rsidRDefault="008A6D4D" w:rsidP="005D73D2"/>
    <w:p w14:paraId="78E9566B" w14:textId="77777777" w:rsidR="005D73D2" w:rsidRDefault="004C0DB2" w:rsidP="005D73D2">
      <w:r>
        <w:t>Nous « fittons » ce premier modèle « Random Forest Classifier » sur nos données de training :</w:t>
      </w:r>
    </w:p>
    <w:tbl>
      <w:tblPr>
        <w:tblStyle w:val="Grilledutableau"/>
        <w:tblW w:w="0" w:type="auto"/>
        <w:tblLook w:val="04A0" w:firstRow="1" w:lastRow="0" w:firstColumn="1" w:lastColumn="0" w:noHBand="0" w:noVBand="1"/>
      </w:tblPr>
      <w:tblGrid>
        <w:gridCol w:w="9629"/>
      </w:tblGrid>
      <w:tr w:rsidR="000A6BBA" w:rsidRPr="00FB62B9" w14:paraId="261CB341" w14:textId="77777777" w:rsidTr="000A6BBA">
        <w:tc>
          <w:tcPr>
            <w:tcW w:w="9629" w:type="dxa"/>
          </w:tcPr>
          <w:p w14:paraId="2AA5444D" w14:textId="77777777" w:rsidR="000A6BBA" w:rsidRDefault="000A6BBA" w:rsidP="000A6BBA"/>
          <w:p w14:paraId="213A1A83" w14:textId="77777777" w:rsidR="000A6BBA" w:rsidRDefault="004C0DB2" w:rsidP="000A6BBA">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modelRF_Grid = crossval.fit(trainingData)</w:t>
            </w:r>
          </w:p>
          <w:p w14:paraId="4D17D394" w14:textId="77777777" w:rsidR="004C0DB2" w:rsidRPr="002341EA" w:rsidRDefault="004C0DB2" w:rsidP="000A6BBA">
            <w:pPr>
              <w:rPr>
                <w:lang w:val="en-US"/>
              </w:rPr>
            </w:pPr>
          </w:p>
        </w:tc>
      </w:tr>
    </w:tbl>
    <w:p w14:paraId="361579F7" w14:textId="77777777" w:rsidR="004C0DB2" w:rsidRPr="0010106C" w:rsidRDefault="004C0DB2" w:rsidP="004C0DB2">
      <w:pPr>
        <w:rPr>
          <w:lang w:val="en-US"/>
        </w:rPr>
      </w:pPr>
    </w:p>
    <w:p w14:paraId="70F4B8CB" w14:textId="77777777" w:rsidR="004C0DB2" w:rsidRDefault="004C0DB2" w:rsidP="004C0DB2">
      <w:r>
        <w:t>Quels sont les meilleurs valeurs d’hyperparamètres ?</w:t>
      </w:r>
    </w:p>
    <w:tbl>
      <w:tblPr>
        <w:tblStyle w:val="Grilledutableau"/>
        <w:tblW w:w="0" w:type="auto"/>
        <w:tblLook w:val="04A0" w:firstRow="1" w:lastRow="0" w:firstColumn="1" w:lastColumn="0" w:noHBand="0" w:noVBand="1"/>
      </w:tblPr>
      <w:tblGrid>
        <w:gridCol w:w="9629"/>
      </w:tblGrid>
      <w:tr w:rsidR="004C0DB2" w:rsidRPr="00FB62B9" w14:paraId="189B429D" w14:textId="77777777" w:rsidTr="00D17D7F">
        <w:tc>
          <w:tcPr>
            <w:tcW w:w="9629" w:type="dxa"/>
          </w:tcPr>
          <w:p w14:paraId="77622932" w14:textId="77777777" w:rsidR="004C0DB2" w:rsidRDefault="004C0DB2" w:rsidP="00D17D7F"/>
          <w:p w14:paraId="0BD36146" w14:textId="77777777" w:rsidR="004C0DB2" w:rsidRDefault="004C0DB2" w:rsidP="00D17D7F">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modelRF_Grid.getEstimatorParamMaps.zip(modelRF_Grid.avgMetrics).maxBy(_._2)._1</w:t>
            </w:r>
          </w:p>
          <w:p w14:paraId="47476284" w14:textId="77777777" w:rsidR="004C0DB2" w:rsidRPr="002341EA" w:rsidRDefault="004C0DB2" w:rsidP="00D17D7F">
            <w:pPr>
              <w:rPr>
                <w:lang w:val="en-US"/>
              </w:rPr>
            </w:pPr>
          </w:p>
        </w:tc>
      </w:tr>
    </w:tbl>
    <w:p w14:paraId="175740A7" w14:textId="77777777" w:rsidR="004C0DB2" w:rsidRPr="002341EA" w:rsidRDefault="004C0DB2" w:rsidP="004C0DB2">
      <w:pPr>
        <w:rPr>
          <w:lang w:val="en-US"/>
        </w:rPr>
      </w:pPr>
    </w:p>
    <w:p w14:paraId="09580251" w14:textId="77777777" w:rsidR="004C0DB2" w:rsidRPr="00E3198D" w:rsidRDefault="004C0DB2" w:rsidP="008F70AB">
      <w:pPr>
        <w:ind w:left="1440"/>
        <w:rPr>
          <w:color w:val="34ABA2" w:themeColor="accent6"/>
          <w:sz w:val="18"/>
          <w:szCs w:val="18"/>
        </w:rPr>
      </w:pPr>
      <w:r w:rsidRPr="00E3198D">
        <w:rPr>
          <w:color w:val="34ABA2" w:themeColor="accent6"/>
          <w:sz w:val="18"/>
          <w:szCs w:val="18"/>
        </w:rPr>
        <w:t>Pour notre modèle de Random Forest Classifier, sur le petit jeu de données réduits, nous obtenons les valeurs suivantes :</w:t>
      </w:r>
    </w:p>
    <w:p w14:paraId="105D8105"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eastAsia="fr-FR" w:bidi="ks-Deva"/>
        </w:rPr>
      </w:pPr>
      <w:r w:rsidRPr="00E3198D">
        <w:rPr>
          <w:rFonts w:ascii="Courier New" w:eastAsia="Times New Roman" w:hAnsi="Courier New" w:cs="Courier New"/>
          <w:color w:val="34ABA2" w:themeColor="accent6"/>
          <w:sz w:val="18"/>
          <w:szCs w:val="18"/>
          <w:lang w:eastAsia="fr-FR" w:bidi="ks-Deva"/>
        </w:rPr>
        <w:t>{</w:t>
      </w:r>
    </w:p>
    <w:p w14:paraId="6E2B5B01"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eastAsia="fr-FR" w:bidi="ks-Deva"/>
        </w:rPr>
      </w:pPr>
      <w:r w:rsidRPr="00E3198D">
        <w:rPr>
          <w:rFonts w:ascii="Courier New" w:eastAsia="Times New Roman" w:hAnsi="Courier New" w:cs="Courier New"/>
          <w:color w:val="34ABA2" w:themeColor="accent6"/>
          <w:sz w:val="18"/>
          <w:szCs w:val="18"/>
          <w:lang w:eastAsia="fr-FR" w:bidi="ks-Deva"/>
        </w:rPr>
        <w:tab/>
        <w:t>rfc_04bf9843fc88-impurity: entropy,</w:t>
      </w:r>
    </w:p>
    <w:p w14:paraId="104F2C6D"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eastAsia="fr-FR" w:bidi="ks-Deva"/>
        </w:rPr>
      </w:pPr>
      <w:r w:rsidRPr="00E3198D">
        <w:rPr>
          <w:rFonts w:ascii="Courier New" w:eastAsia="Times New Roman" w:hAnsi="Courier New" w:cs="Courier New"/>
          <w:color w:val="34ABA2" w:themeColor="accent6"/>
          <w:sz w:val="18"/>
          <w:szCs w:val="18"/>
          <w:lang w:eastAsia="fr-FR" w:bidi="ks-Deva"/>
        </w:rPr>
        <w:tab/>
        <w:t>rfc_04bf9843fc88-maxBins: 100,</w:t>
      </w:r>
    </w:p>
    <w:p w14:paraId="48681D33"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val="en-US" w:eastAsia="fr-FR" w:bidi="ks-Deva"/>
        </w:rPr>
      </w:pPr>
      <w:r w:rsidRPr="00E3198D">
        <w:rPr>
          <w:rFonts w:ascii="Courier New" w:eastAsia="Times New Roman" w:hAnsi="Courier New" w:cs="Courier New"/>
          <w:color w:val="34ABA2" w:themeColor="accent6"/>
          <w:sz w:val="18"/>
          <w:szCs w:val="18"/>
          <w:lang w:eastAsia="fr-FR" w:bidi="ks-Deva"/>
        </w:rPr>
        <w:tab/>
      </w:r>
      <w:r w:rsidRPr="00E3198D">
        <w:rPr>
          <w:rFonts w:ascii="Courier New" w:eastAsia="Times New Roman" w:hAnsi="Courier New" w:cs="Courier New"/>
          <w:color w:val="34ABA2" w:themeColor="accent6"/>
          <w:sz w:val="18"/>
          <w:szCs w:val="18"/>
          <w:lang w:val="en-US" w:eastAsia="fr-FR" w:bidi="ks-Deva"/>
        </w:rPr>
        <w:t>vecIdx_b1d1f033eddb-maxCategories: 2,</w:t>
      </w:r>
    </w:p>
    <w:p w14:paraId="5D3511EE"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val="en-US" w:eastAsia="fr-FR" w:bidi="ks-Deva"/>
        </w:rPr>
      </w:pPr>
      <w:r w:rsidRPr="00E3198D">
        <w:rPr>
          <w:rFonts w:ascii="Courier New" w:eastAsia="Times New Roman" w:hAnsi="Courier New" w:cs="Courier New"/>
          <w:color w:val="34ABA2" w:themeColor="accent6"/>
          <w:sz w:val="18"/>
          <w:szCs w:val="18"/>
          <w:lang w:val="en-US" w:eastAsia="fr-FR" w:bidi="ks-Deva"/>
        </w:rPr>
        <w:tab/>
        <w:t>rfc_04bf9843fc88-maxDepth: 10,</w:t>
      </w:r>
    </w:p>
    <w:p w14:paraId="57FDC096"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val="en-US" w:eastAsia="fr-FR" w:bidi="ks-Deva"/>
        </w:rPr>
      </w:pPr>
      <w:r w:rsidRPr="00E3198D">
        <w:rPr>
          <w:rFonts w:ascii="Courier New" w:eastAsia="Times New Roman" w:hAnsi="Courier New" w:cs="Courier New"/>
          <w:color w:val="34ABA2" w:themeColor="accent6"/>
          <w:sz w:val="18"/>
          <w:szCs w:val="18"/>
          <w:lang w:val="en-US" w:eastAsia="fr-FR" w:bidi="ks-Deva"/>
        </w:rPr>
        <w:tab/>
        <w:t>rfc_04bf9843fc88-numTrees: 5,</w:t>
      </w:r>
    </w:p>
    <w:p w14:paraId="3CD20E43"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val="en-US" w:eastAsia="fr-FR" w:bidi="ks-Deva"/>
        </w:rPr>
      </w:pPr>
      <w:r w:rsidRPr="00E3198D">
        <w:rPr>
          <w:rFonts w:ascii="Courier New" w:eastAsia="Times New Roman" w:hAnsi="Courier New" w:cs="Courier New"/>
          <w:color w:val="34ABA2" w:themeColor="accent6"/>
          <w:sz w:val="18"/>
          <w:szCs w:val="18"/>
          <w:lang w:val="en-US" w:eastAsia="fr-FR" w:bidi="ks-Deva"/>
        </w:rPr>
        <w:tab/>
        <w:t>cntVec_78816e18599a-vocabSize: 100,</w:t>
      </w:r>
    </w:p>
    <w:p w14:paraId="6179FD06"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eastAsia="fr-FR" w:bidi="ks-Deva"/>
        </w:rPr>
      </w:pPr>
      <w:r w:rsidRPr="00E3198D">
        <w:rPr>
          <w:rFonts w:ascii="Courier New" w:eastAsia="Times New Roman" w:hAnsi="Courier New" w:cs="Courier New"/>
          <w:color w:val="34ABA2" w:themeColor="accent6"/>
          <w:sz w:val="18"/>
          <w:szCs w:val="18"/>
          <w:lang w:val="en-US" w:eastAsia="fr-FR" w:bidi="ks-Deva"/>
        </w:rPr>
        <w:tab/>
      </w:r>
      <w:r w:rsidRPr="00E3198D">
        <w:rPr>
          <w:rFonts w:ascii="Courier New" w:eastAsia="Times New Roman" w:hAnsi="Courier New" w:cs="Courier New"/>
          <w:color w:val="34ABA2" w:themeColor="accent6"/>
          <w:sz w:val="18"/>
          <w:szCs w:val="18"/>
          <w:lang w:eastAsia="fr-FR" w:bidi="ks-Deva"/>
        </w:rPr>
        <w:t>cntVec_e4922ffb9d8c-vocabSize: 100</w:t>
      </w:r>
    </w:p>
    <w:p w14:paraId="1FECC378" w14:textId="77777777" w:rsidR="004C0DB2" w:rsidRPr="00E3198D" w:rsidRDefault="004C0DB2" w:rsidP="004C0DB2">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440"/>
        <w:textAlignment w:val="baseline"/>
        <w:rPr>
          <w:rFonts w:ascii="Courier New" w:eastAsia="Times New Roman" w:hAnsi="Courier New" w:cs="Courier New"/>
          <w:color w:val="34ABA2" w:themeColor="accent6"/>
          <w:sz w:val="18"/>
          <w:szCs w:val="18"/>
          <w:lang w:eastAsia="fr-FR" w:bidi="ks-Deva"/>
        </w:rPr>
      </w:pPr>
      <w:r w:rsidRPr="00E3198D">
        <w:rPr>
          <w:rFonts w:ascii="Courier New" w:eastAsia="Times New Roman" w:hAnsi="Courier New" w:cs="Courier New"/>
          <w:color w:val="34ABA2" w:themeColor="accent6"/>
          <w:sz w:val="18"/>
          <w:szCs w:val="18"/>
          <w:lang w:eastAsia="fr-FR" w:bidi="ks-Deva"/>
        </w:rPr>
        <w:t>}</w:t>
      </w:r>
    </w:p>
    <w:p w14:paraId="5913A8D6" w14:textId="77777777" w:rsidR="004C0DB2" w:rsidRDefault="004C0DB2" w:rsidP="004C0DB2"/>
    <w:p w14:paraId="6240F634" w14:textId="77777777" w:rsidR="004C0DB2" w:rsidRDefault="004C0DB2" w:rsidP="004C0DB2">
      <w:r>
        <w:t>Nous évaluons maintenant la performance de ce modèle, sur les données de test :</w:t>
      </w:r>
    </w:p>
    <w:tbl>
      <w:tblPr>
        <w:tblStyle w:val="Grilledutableau"/>
        <w:tblW w:w="0" w:type="auto"/>
        <w:tblLook w:val="04A0" w:firstRow="1" w:lastRow="0" w:firstColumn="1" w:lastColumn="0" w:noHBand="0" w:noVBand="1"/>
      </w:tblPr>
      <w:tblGrid>
        <w:gridCol w:w="9629"/>
      </w:tblGrid>
      <w:tr w:rsidR="004C0DB2" w:rsidRPr="002341EA" w14:paraId="24AD8202" w14:textId="77777777" w:rsidTr="00D17D7F">
        <w:tc>
          <w:tcPr>
            <w:tcW w:w="9629" w:type="dxa"/>
          </w:tcPr>
          <w:p w14:paraId="71320846" w14:textId="77777777" w:rsidR="004C0DB2" w:rsidRDefault="004C0DB2" w:rsidP="00D17D7F"/>
          <w:p w14:paraId="2774480A" w14:textId="77777777" w:rsidR="004C0DB2" w:rsidRDefault="004C0DB2" w:rsidP="00D17D7F">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 xml:space="preserve">val predictionsRF = </w:t>
            </w:r>
            <w:r>
              <w:rPr>
                <w:rFonts w:ascii="Courier New" w:eastAsia="Times New Roman" w:hAnsi="Courier New" w:cs="Courier New"/>
                <w:bCs/>
                <w:color w:val="000000"/>
                <w:sz w:val="16"/>
                <w:szCs w:val="16"/>
                <w:lang w:val="en-US" w:eastAsia="fr-FR" w:bidi="ks-Deva"/>
              </w:rPr>
              <w:t>modelRF_Grid.transform(testData)</w:t>
            </w:r>
          </w:p>
          <w:p w14:paraId="32FC5C9C" w14:textId="77777777" w:rsidR="004C0DB2" w:rsidRDefault="004C0DB2" w:rsidP="00D17D7F">
            <w:pPr>
              <w:rPr>
                <w:rFonts w:ascii="Courier New" w:eastAsia="Times New Roman" w:hAnsi="Courier New" w:cs="Courier New"/>
                <w:bCs/>
                <w:color w:val="000000"/>
                <w:sz w:val="16"/>
                <w:szCs w:val="16"/>
                <w:lang w:val="en-US" w:eastAsia="fr-FR" w:bidi="ks-Deva"/>
              </w:rPr>
            </w:pPr>
          </w:p>
          <w:p w14:paraId="16799043" w14:textId="77777777" w:rsidR="004C0DB2" w:rsidRDefault="004C0DB2" w:rsidP="00D17D7F">
            <w:pPr>
              <w:rPr>
                <w:rFonts w:ascii="Courier New" w:eastAsia="Times New Roman" w:hAnsi="Courier New" w:cs="Courier New"/>
                <w:bCs/>
                <w:color w:val="000000"/>
                <w:sz w:val="16"/>
                <w:szCs w:val="16"/>
                <w:lang w:val="en-US" w:eastAsia="fr-FR" w:bidi="ks-Deva"/>
              </w:rPr>
            </w:pPr>
          </w:p>
          <w:p w14:paraId="50A007AC" w14:textId="77777777" w:rsid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lp = predictionsRF.select("indexed_Th", "prediction")</w:t>
            </w:r>
          </w:p>
          <w:p w14:paraId="26532734"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p>
          <w:p w14:paraId="5F13C7EF"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counttotal = predictionsRF.count()</w:t>
            </w:r>
          </w:p>
          <w:p w14:paraId="14EA180F"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p>
          <w:p w14:paraId="73A9B111"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correct = lp.filter($"indexed_Th"===$"prediction").count()</w:t>
            </w:r>
          </w:p>
          <w:p w14:paraId="4FFACD2A"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wrong = lp.filter(not($"indexed_Th"===$"prediction")).count()</w:t>
            </w:r>
          </w:p>
          <w:p w14:paraId="639DA4FD"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p>
          <w:p w14:paraId="31CF6ADB"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truep = lp.filter($"prediction"===0.0).filter($"indexed_Th"===$"prediction").count()/counttotal.toDouble</w:t>
            </w:r>
          </w:p>
          <w:p w14:paraId="7D433171"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truen = lp.filter($"prediction"===1.0).filter($"indexed_Th"===$"prediction").count()/counttotal.toDouble</w:t>
            </w:r>
          </w:p>
          <w:p w14:paraId="15CCACBF"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falsep = lp.filter($"prediction"===0.0).filter(not($"indexed_Th"===$"prediction")).count()/counttotal.toDouble</w:t>
            </w:r>
          </w:p>
          <w:p w14:paraId="680BD60E"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falsen = lp.filter($"prediction"===1.0).filter(not($"indexed_Th"===$"prediction")).count()/counttotal.toDouble</w:t>
            </w:r>
          </w:p>
          <w:p w14:paraId="291FB98B"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p>
          <w:p w14:paraId="411DD6E6" w14:textId="77777777" w:rsidR="004C0DB2" w:rsidRP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ratioWrong = wrong.toDouble/counttotal.toDouble</w:t>
            </w:r>
          </w:p>
          <w:p w14:paraId="30CA0162" w14:textId="77777777" w:rsidR="004C0DB2" w:rsidRDefault="004C0DB2" w:rsidP="004C0DB2">
            <w:pPr>
              <w:rPr>
                <w:rFonts w:ascii="Courier New" w:eastAsia="Times New Roman" w:hAnsi="Courier New" w:cs="Courier New"/>
                <w:bCs/>
                <w:color w:val="000000"/>
                <w:sz w:val="16"/>
                <w:szCs w:val="16"/>
                <w:lang w:val="en-US" w:eastAsia="fr-FR" w:bidi="ks-Deva"/>
              </w:rPr>
            </w:pPr>
            <w:r w:rsidRPr="004C0DB2">
              <w:rPr>
                <w:rFonts w:ascii="Courier New" w:eastAsia="Times New Roman" w:hAnsi="Courier New" w:cs="Courier New"/>
                <w:bCs/>
                <w:color w:val="000000"/>
                <w:sz w:val="16"/>
                <w:szCs w:val="16"/>
                <w:lang w:val="en-US" w:eastAsia="fr-FR" w:bidi="ks-Deva"/>
              </w:rPr>
              <w:t>val ratioCorrect = correct.toDouble/counttotal.toDouble</w:t>
            </w:r>
          </w:p>
          <w:p w14:paraId="50A3DF8C" w14:textId="77777777" w:rsidR="00F57EF3" w:rsidRDefault="00F57EF3" w:rsidP="004C0DB2">
            <w:pPr>
              <w:rPr>
                <w:rFonts w:ascii="Courier New" w:eastAsia="Times New Roman" w:hAnsi="Courier New" w:cs="Courier New"/>
                <w:bCs/>
                <w:color w:val="000000"/>
                <w:sz w:val="16"/>
                <w:szCs w:val="16"/>
                <w:lang w:val="en-US" w:eastAsia="fr-FR" w:bidi="ks-Deva"/>
              </w:rPr>
            </w:pPr>
          </w:p>
          <w:p w14:paraId="39C3DA9F" w14:textId="77777777" w:rsidR="00F57EF3" w:rsidRP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println(ratioWrong)</w:t>
            </w:r>
          </w:p>
          <w:p w14:paraId="29A6DAA8" w14:textId="77777777" w:rsidR="00F57EF3" w:rsidRDefault="00F57EF3" w:rsidP="00F57EF3">
            <w:pPr>
              <w:rPr>
                <w:rFonts w:ascii="Courier New" w:eastAsia="Times New Roman" w:hAnsi="Courier New" w:cs="Courier New"/>
                <w:bCs/>
                <w:color w:val="000000"/>
                <w:sz w:val="16"/>
                <w:szCs w:val="16"/>
                <w:lang w:val="en-US" w:eastAsia="fr-FR" w:bidi="ks-Deva"/>
              </w:rPr>
            </w:pPr>
            <w:r w:rsidRPr="00F57EF3">
              <w:rPr>
                <w:rFonts w:ascii="Courier New" w:eastAsia="Times New Roman" w:hAnsi="Courier New" w:cs="Courier New"/>
                <w:bCs/>
                <w:color w:val="000000"/>
                <w:sz w:val="16"/>
                <w:szCs w:val="16"/>
                <w:lang w:val="en-US" w:eastAsia="fr-FR" w:bidi="ks-Deva"/>
              </w:rPr>
              <w:t>println(ratioCorrect)</w:t>
            </w:r>
          </w:p>
          <w:p w14:paraId="011F3128" w14:textId="77777777" w:rsidR="004C0DB2" w:rsidRPr="002341EA" w:rsidRDefault="004C0DB2" w:rsidP="00F57EF3">
            <w:pPr>
              <w:rPr>
                <w:lang w:val="en-US"/>
              </w:rPr>
            </w:pPr>
          </w:p>
        </w:tc>
      </w:tr>
    </w:tbl>
    <w:p w14:paraId="2F613C3A" w14:textId="77777777" w:rsidR="00AF4A9C" w:rsidRPr="006F2D69" w:rsidRDefault="00AF4A9C">
      <w:pPr>
        <w:spacing w:after="200"/>
        <w:rPr>
          <w:rFonts w:asciiTheme="majorHAnsi" w:eastAsiaTheme="majorEastAsia" w:hAnsiTheme="majorHAnsi" w:cstheme="majorBidi"/>
          <w:color w:val="061F57" w:themeColor="text2" w:themeShade="BF"/>
          <w:kern w:val="28"/>
          <w:sz w:val="52"/>
          <w:szCs w:val="32"/>
          <w:lang w:val="en-US"/>
        </w:rPr>
      </w:pPr>
      <w:r w:rsidRPr="006F2D69">
        <w:rPr>
          <w:lang w:val="en-US"/>
        </w:rPr>
        <w:br w:type="page"/>
      </w:r>
    </w:p>
    <w:p w14:paraId="40505693" w14:textId="77777777" w:rsidR="009B1C74" w:rsidRDefault="00D6769A" w:rsidP="00EF017B">
      <w:pPr>
        <w:pStyle w:val="Titre2"/>
      </w:pPr>
      <w:bookmarkStart w:id="23" w:name="_Toc56300646"/>
      <w:r>
        <w:lastRenderedPageBreak/>
        <w:t>Lancement du programme en t</w:t>
      </w:r>
      <w:r w:rsidR="00325E8E">
        <w:t>raitement de données massives</w:t>
      </w:r>
      <w:r w:rsidR="00EF017B">
        <w:t xml:space="preserve"> via le cluster Dauphine ou AWS</w:t>
      </w:r>
      <w:bookmarkEnd w:id="23"/>
    </w:p>
    <w:p w14:paraId="65160AE5" w14:textId="77777777" w:rsidR="006F2D69" w:rsidRDefault="00325E8E" w:rsidP="006F2D69">
      <w:pPr>
        <w:pStyle w:val="Contenu"/>
        <w:jc w:val="both"/>
        <w:rPr>
          <w:b w:val="0"/>
        </w:rPr>
      </w:pPr>
      <w:r>
        <w:rPr>
          <w:noProof/>
          <w:lang w:eastAsia="fr-FR" w:bidi="ks-Deva"/>
        </w:rPr>
        <w:drawing>
          <wp:anchor distT="0" distB="0" distL="114300" distR="114300" simplePos="0" relativeHeight="251668992" behindDoc="0" locked="0" layoutInCell="1" allowOverlap="1" wp14:anchorId="7632E4B6" wp14:editId="197D1620">
            <wp:simplePos x="0" y="0"/>
            <wp:positionH relativeFrom="column">
              <wp:posOffset>3803015</wp:posOffset>
            </wp:positionH>
            <wp:positionV relativeFrom="paragraph">
              <wp:posOffset>972185</wp:posOffset>
            </wp:positionV>
            <wp:extent cx="842645" cy="457200"/>
            <wp:effectExtent l="0" t="0" r="0" b="0"/>
            <wp:wrapNone/>
            <wp:docPr id="2081154902" name="Image 20811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4885" name="Image 20811548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42645" cy="457200"/>
                    </a:xfrm>
                    <a:prstGeom prst="rect">
                      <a:avLst/>
                    </a:prstGeom>
                  </pic:spPr>
                </pic:pic>
              </a:graphicData>
            </a:graphic>
          </wp:anchor>
        </w:drawing>
      </w:r>
      <w:r>
        <w:rPr>
          <w:noProof/>
          <w:lang w:eastAsia="fr-FR" w:bidi="ks-Deva"/>
        </w:rPr>
        <w:drawing>
          <wp:anchor distT="0" distB="0" distL="114300" distR="114300" simplePos="0" relativeHeight="251670016" behindDoc="0" locked="0" layoutInCell="1" allowOverlap="1" wp14:anchorId="6EC694C7" wp14:editId="53467740">
            <wp:simplePos x="0" y="0"/>
            <wp:positionH relativeFrom="column">
              <wp:posOffset>2534920</wp:posOffset>
            </wp:positionH>
            <wp:positionV relativeFrom="paragraph">
              <wp:posOffset>971839</wp:posOffset>
            </wp:positionV>
            <wp:extent cx="843216" cy="457200"/>
            <wp:effectExtent l="0" t="0" r="0" b="0"/>
            <wp:wrapNone/>
            <wp:docPr id="2081154903" name="Image 208115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4885" name="Image 20811548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43216" cy="457200"/>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72064" behindDoc="0" locked="0" layoutInCell="1" allowOverlap="1" wp14:anchorId="5159ADE3" wp14:editId="7870BCEC">
            <wp:simplePos x="0" y="0"/>
            <wp:positionH relativeFrom="column">
              <wp:posOffset>1323455</wp:posOffset>
            </wp:positionH>
            <wp:positionV relativeFrom="paragraph">
              <wp:posOffset>972820</wp:posOffset>
            </wp:positionV>
            <wp:extent cx="809745" cy="415636"/>
            <wp:effectExtent l="0" t="0" r="0" b="3810"/>
            <wp:wrapNone/>
            <wp:docPr id="2081154905" name="Image 208115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Pr>
          <w:rFonts w:ascii="Helvetica" w:hAnsi="Helvetica"/>
          <w:noProof/>
          <w:sz w:val="19"/>
          <w:szCs w:val="19"/>
          <w:lang w:eastAsia="fr-FR" w:bidi="ks-Deva"/>
        </w:rPr>
        <w:drawing>
          <wp:anchor distT="0" distB="0" distL="114300" distR="114300" simplePos="0" relativeHeight="251671040" behindDoc="0" locked="0" layoutInCell="1" allowOverlap="1" wp14:anchorId="180C9350" wp14:editId="357C14FE">
            <wp:simplePos x="0" y="0"/>
            <wp:positionH relativeFrom="column">
              <wp:posOffset>41564</wp:posOffset>
            </wp:positionH>
            <wp:positionV relativeFrom="paragraph">
              <wp:posOffset>973167</wp:posOffset>
            </wp:positionV>
            <wp:extent cx="809745" cy="415636"/>
            <wp:effectExtent l="0" t="0" r="0" b="3810"/>
            <wp:wrapNone/>
            <wp:docPr id="2081154904" name="Image 208115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745" cy="415636"/>
                    </a:xfrm>
                    <a:prstGeom prst="rect">
                      <a:avLst/>
                    </a:prstGeom>
                  </pic:spPr>
                </pic:pic>
              </a:graphicData>
            </a:graphic>
          </wp:anchor>
        </w:drawing>
      </w:r>
      <w:r w:rsidR="006F2D69">
        <w:rPr>
          <w:b w:val="0"/>
          <w:noProof/>
          <w:lang w:eastAsia="fr-FR" w:bidi="ks-Deva"/>
        </w:rPr>
        <w:drawing>
          <wp:inline distT="0" distB="0" distL="0" distR="0" wp14:anchorId="743E1F33" wp14:editId="0E3FD9F2">
            <wp:extent cx="5875020" cy="975360"/>
            <wp:effectExtent l="19050" t="0" r="11430" b="0"/>
            <wp:docPr id="2081154891" name="Diagramme 20811548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19ACF246" w14:textId="77777777" w:rsidR="006F2D69" w:rsidRDefault="006F2D69" w:rsidP="006F2D69">
      <w:pPr>
        <w:pStyle w:val="Contenu"/>
        <w:rPr>
          <w:rFonts w:ascii="Helvetica" w:hAnsi="Helvetica"/>
          <w:sz w:val="19"/>
          <w:szCs w:val="19"/>
        </w:rPr>
      </w:pPr>
    </w:p>
    <w:p w14:paraId="1AD71D4E" w14:textId="77777777" w:rsidR="006F2D69" w:rsidRDefault="006F2D69" w:rsidP="006F2D69">
      <w:pPr>
        <w:pStyle w:val="Contenu"/>
        <w:rPr>
          <w:rFonts w:ascii="Helvetica" w:hAnsi="Helvetica"/>
          <w:sz w:val="19"/>
          <w:szCs w:val="19"/>
        </w:rPr>
      </w:pPr>
    </w:p>
    <w:p w14:paraId="498C03D0" w14:textId="77777777" w:rsidR="0053327A" w:rsidRDefault="0053327A" w:rsidP="0053327A">
      <w:pPr>
        <w:pStyle w:val="Contenu"/>
        <w:rPr>
          <w:rFonts w:ascii="Helvetica" w:hAnsi="Helvetica"/>
          <w:sz w:val="19"/>
          <w:szCs w:val="19"/>
        </w:rPr>
      </w:pPr>
    </w:p>
    <w:p w14:paraId="1B7B3189" w14:textId="77777777" w:rsidR="00325E8E" w:rsidRDefault="006343B8" w:rsidP="0053327A">
      <w:pPr>
        <w:pStyle w:val="Contenu"/>
        <w:rPr>
          <w:rFonts w:ascii="Helvetica" w:hAnsi="Helvetica"/>
          <w:sz w:val="19"/>
          <w:szCs w:val="19"/>
        </w:rPr>
      </w:pPr>
      <w:r w:rsidRPr="006343B8">
        <w:rPr>
          <w:rFonts w:ascii="Helvetica" w:hAnsi="Helvetica"/>
          <w:noProof/>
          <w:sz w:val="19"/>
          <w:szCs w:val="19"/>
          <w:lang w:eastAsia="fr-FR" w:bidi="ks-Deva"/>
        </w:rPr>
        <w:drawing>
          <wp:anchor distT="0" distB="0" distL="114300" distR="114300" simplePos="0" relativeHeight="251693568" behindDoc="0" locked="0" layoutInCell="1" allowOverlap="1" wp14:anchorId="4298DA7A" wp14:editId="7D0251AF">
            <wp:simplePos x="0" y="0"/>
            <wp:positionH relativeFrom="column">
              <wp:posOffset>4935220</wp:posOffset>
            </wp:positionH>
            <wp:positionV relativeFrom="paragraph">
              <wp:posOffset>13970</wp:posOffset>
            </wp:positionV>
            <wp:extent cx="520838" cy="280035"/>
            <wp:effectExtent l="0" t="0" r="0" b="571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838" cy="280035"/>
                    </a:xfrm>
                    <a:prstGeom prst="rect">
                      <a:avLst/>
                    </a:prstGeom>
                  </pic:spPr>
                </pic:pic>
              </a:graphicData>
            </a:graphic>
          </wp:anchor>
        </w:drawing>
      </w:r>
      <w:r w:rsidRPr="006343B8">
        <w:rPr>
          <w:rFonts w:ascii="Helvetica" w:hAnsi="Helvetica"/>
          <w:noProof/>
          <w:sz w:val="19"/>
          <w:szCs w:val="19"/>
          <w:lang w:eastAsia="fr-FR" w:bidi="ks-Deva"/>
        </w:rPr>
        <w:drawing>
          <wp:anchor distT="0" distB="0" distL="114300" distR="114300" simplePos="0" relativeHeight="251692544" behindDoc="0" locked="0" layoutInCell="1" allowOverlap="1" wp14:anchorId="5D049ED5" wp14:editId="154E3FC0">
            <wp:simplePos x="0" y="0"/>
            <wp:positionH relativeFrom="column">
              <wp:posOffset>4290060</wp:posOffset>
            </wp:positionH>
            <wp:positionV relativeFrom="paragraph">
              <wp:posOffset>6350</wp:posOffset>
            </wp:positionV>
            <wp:extent cx="563880" cy="237086"/>
            <wp:effectExtent l="0" t="0" r="762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 cy="237086"/>
                    </a:xfrm>
                    <a:prstGeom prst="rect">
                      <a:avLst/>
                    </a:prstGeom>
                  </pic:spPr>
                </pic:pic>
              </a:graphicData>
            </a:graphic>
          </wp:anchor>
        </w:drawing>
      </w:r>
      <w:r w:rsidRPr="006343B8">
        <w:rPr>
          <w:rFonts w:ascii="Helvetica" w:hAnsi="Helvetica"/>
          <w:noProof/>
          <w:sz w:val="19"/>
          <w:szCs w:val="19"/>
          <w:lang w:eastAsia="fr-FR" w:bidi="ks-Deva"/>
        </w:rPr>
        <w:drawing>
          <wp:anchor distT="0" distB="0" distL="114300" distR="114300" simplePos="0" relativeHeight="251691520" behindDoc="0" locked="0" layoutInCell="1" allowOverlap="1" wp14:anchorId="75F07194" wp14:editId="244229E3">
            <wp:simplePos x="0" y="0"/>
            <wp:positionH relativeFrom="column">
              <wp:posOffset>3855720</wp:posOffset>
            </wp:positionH>
            <wp:positionV relativeFrom="paragraph">
              <wp:posOffset>6985</wp:posOffset>
            </wp:positionV>
            <wp:extent cx="365588" cy="36766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588" cy="367665"/>
                    </a:xfrm>
                    <a:prstGeom prst="rect">
                      <a:avLst/>
                    </a:prstGeom>
                  </pic:spPr>
                </pic:pic>
              </a:graphicData>
            </a:graphic>
          </wp:anchor>
        </w:drawing>
      </w:r>
    </w:p>
    <w:p w14:paraId="6028089E" w14:textId="77777777" w:rsidR="00D6769A" w:rsidRDefault="00D6769A" w:rsidP="0053327A">
      <w:pPr>
        <w:pStyle w:val="Contenu"/>
        <w:rPr>
          <w:rFonts w:ascii="Helvetica" w:hAnsi="Helvetica"/>
          <w:sz w:val="19"/>
          <w:szCs w:val="19"/>
        </w:rPr>
      </w:pPr>
    </w:p>
    <w:p w14:paraId="7ADF89E9" w14:textId="77777777" w:rsidR="00D6769A" w:rsidRDefault="00D6769A" w:rsidP="0053327A">
      <w:pPr>
        <w:pStyle w:val="Contenu"/>
        <w:rPr>
          <w:rFonts w:ascii="Helvetica" w:hAnsi="Helvetica"/>
          <w:sz w:val="19"/>
          <w:szCs w:val="19"/>
        </w:rPr>
      </w:pPr>
    </w:p>
    <w:p w14:paraId="6CBA9ACA" w14:textId="77777777" w:rsidR="0053327A" w:rsidRPr="008F70AB" w:rsidRDefault="0053327A" w:rsidP="008F70AB">
      <w:pPr>
        <w:pStyle w:val="Titre3"/>
        <w:spacing w:after="120"/>
        <w:rPr>
          <w:b/>
          <w:bCs/>
        </w:rPr>
      </w:pPr>
      <w:bookmarkStart w:id="24" w:name="_Toc56300647"/>
      <w:r w:rsidRPr="008F70AB">
        <w:rPr>
          <w:b/>
          <w:bCs/>
        </w:rPr>
        <w:t>Création du .jar</w:t>
      </w:r>
      <w:bookmarkEnd w:id="24"/>
    </w:p>
    <w:p w14:paraId="4DD12DFE" w14:textId="77777777" w:rsidR="00EF017B" w:rsidRPr="00EF017B" w:rsidRDefault="00EF017B" w:rsidP="00EF017B">
      <w:pPr>
        <w:rPr>
          <w:b/>
          <w:bCs/>
          <w:u w:val="single"/>
        </w:rPr>
      </w:pPr>
    </w:p>
    <w:p w14:paraId="6CDE57CA" w14:textId="77777777" w:rsidR="00746201" w:rsidRDefault="00746201" w:rsidP="00DF2563">
      <w:pPr>
        <w:spacing w:after="120" w:line="240" w:lineRule="auto"/>
        <w:jc w:val="both"/>
      </w:pPr>
      <w:r>
        <w:t>Pour pouvoir lancer notre code scala sur le cluster Dauphine</w:t>
      </w:r>
      <w:r w:rsidR="00EF017B">
        <w:t xml:space="preserve"> ou sur AWS</w:t>
      </w:r>
      <w:r>
        <w:t>, il faut au préalable créer un fichier .jar.</w:t>
      </w:r>
    </w:p>
    <w:p w14:paraId="28DADD84" w14:textId="77777777" w:rsidR="00746201" w:rsidRDefault="00746201" w:rsidP="00DF2563">
      <w:pPr>
        <w:spacing w:after="120" w:line="240" w:lineRule="auto"/>
        <w:jc w:val="both"/>
      </w:pPr>
      <w:r>
        <w:t xml:space="preserve">Ce fichier JAR (pour </w:t>
      </w:r>
      <w:r w:rsidRPr="00746201">
        <w:rPr>
          <w:b/>
          <w:bCs/>
        </w:rPr>
        <w:t>J</w:t>
      </w:r>
      <w:r>
        <w:t xml:space="preserve">ava </w:t>
      </w:r>
      <w:r w:rsidRPr="00746201">
        <w:rPr>
          <w:b/>
          <w:bCs/>
        </w:rPr>
        <w:t>A</w:t>
      </w:r>
      <w:r>
        <w:rPr>
          <w:b/>
          <w:bCs/>
        </w:rPr>
        <w:t>R</w:t>
      </w:r>
      <w:r>
        <w:t>chive) est une archive compressée (similaire à un zip) contenant un ensemble de données pour l’exécution de programme JAVA.</w:t>
      </w:r>
      <w:r w:rsidR="00DF2563">
        <w:t xml:space="preserve"> Nous avons besoin de le créer car il va regrouper toutes les dépendances requises pour exécuter les travaux Spark sur un cluster YARN.</w:t>
      </w:r>
    </w:p>
    <w:p w14:paraId="6F70D19D" w14:textId="77777777" w:rsidR="00DF2563" w:rsidRDefault="00DF2563" w:rsidP="00DF2563">
      <w:pPr>
        <w:spacing w:after="120" w:line="240" w:lineRule="auto"/>
        <w:jc w:val="both"/>
      </w:pPr>
      <w:r>
        <w:t>Plusieurs méthodes existent. Nous présentons ci-dessous la création du .jar avec SBT.</w:t>
      </w:r>
    </w:p>
    <w:p w14:paraId="56266ADF" w14:textId="77777777" w:rsidR="00DF2563" w:rsidRDefault="00DF2563" w:rsidP="00DF2563">
      <w:pPr>
        <w:spacing w:after="120" w:line="240" w:lineRule="auto"/>
        <w:jc w:val="both"/>
      </w:pPr>
    </w:p>
    <w:p w14:paraId="1ADECA26" w14:textId="77777777" w:rsidR="00746201" w:rsidRDefault="00DF2563" w:rsidP="00746201">
      <w:pPr>
        <w:rPr>
          <w:b/>
          <w:bCs/>
          <w:u w:val="single"/>
        </w:rPr>
      </w:pPr>
      <w:r w:rsidRPr="00DF2563">
        <w:rPr>
          <w:b/>
          <w:bCs/>
          <w:u w:val="single"/>
        </w:rPr>
        <w:t>Création du .jar avec SBT</w:t>
      </w:r>
      <w:r w:rsidR="00B11C97">
        <w:rPr>
          <w:b/>
          <w:bCs/>
          <w:u w:val="single"/>
        </w:rPr>
        <w:t xml:space="preserve"> (Linux)</w:t>
      </w:r>
      <w:r w:rsidR="004B435D">
        <w:rPr>
          <w:b/>
          <w:bCs/>
          <w:u w:val="single"/>
        </w:rPr>
        <w:t xml:space="preserve"> – Méthode 1</w:t>
      </w:r>
    </w:p>
    <w:p w14:paraId="6FFDE52D" w14:textId="77777777" w:rsidR="00233E1D" w:rsidRPr="00233E1D" w:rsidRDefault="00233E1D" w:rsidP="00233E1D">
      <w:pPr>
        <w:spacing w:after="120" w:line="240" w:lineRule="auto"/>
        <w:jc w:val="both"/>
      </w:pPr>
      <w:r w:rsidRPr="00233E1D">
        <w:t>(Deux autres méthodes de génération du .JAR sont décrites en annexe)</w:t>
      </w:r>
    </w:p>
    <w:p w14:paraId="7A4DD339" w14:textId="77777777" w:rsidR="00DF2563" w:rsidRDefault="00DF2563" w:rsidP="00746201"/>
    <w:p w14:paraId="16AD36DC" w14:textId="77777777" w:rsidR="00DF2563" w:rsidRDefault="00DF2563" w:rsidP="00746201">
      <w:r>
        <w:t>Etape 1 : lancer sa machine virtuelle (pour être dans Linux)</w:t>
      </w:r>
    </w:p>
    <w:p w14:paraId="0E1E40DC" w14:textId="77777777" w:rsidR="00DF2563" w:rsidRDefault="00DF2563" w:rsidP="00746201">
      <w:r>
        <w:t>Etape 2 : installer SDKMAN</w:t>
      </w:r>
    </w:p>
    <w:p w14:paraId="39AAEE78" w14:textId="77777777" w:rsidR="00DF2563" w:rsidRPr="00DF2563" w:rsidRDefault="00DF2563" w:rsidP="00746201">
      <w:pPr>
        <w:rPr>
          <w:color w:val="00B0F0"/>
        </w:rPr>
      </w:pPr>
      <w:r>
        <w:tab/>
        <w:t xml:space="preserve">Ouvrir un terminal et taper : </w:t>
      </w:r>
      <w:r w:rsidRPr="00DF2563">
        <w:rPr>
          <w:color w:val="00B0F0"/>
        </w:rPr>
        <w:t>$ curl –s https://get.sdkman.io | bash</w:t>
      </w:r>
    </w:p>
    <w:p w14:paraId="6D8B546C" w14:textId="77777777" w:rsidR="00DF2563" w:rsidRDefault="00DF2563" w:rsidP="00DF2563">
      <w:pPr>
        <w:spacing w:line="0" w:lineRule="atLeast"/>
        <w:ind w:firstLine="720"/>
      </w:pPr>
      <w:r>
        <w:t>Ouvrir un second terminal et taper :</w:t>
      </w:r>
      <w:r w:rsidR="00E3198D">
        <w:t xml:space="preserve"> </w:t>
      </w:r>
      <w:r w:rsidRPr="00DF2563">
        <w:rPr>
          <w:color w:val="00B0F0"/>
        </w:rPr>
        <w:t>$ sdk version</w:t>
      </w:r>
    </w:p>
    <w:p w14:paraId="1532A37B" w14:textId="77777777" w:rsidR="00746201" w:rsidRDefault="00DF2563" w:rsidP="00DF2563">
      <w:pPr>
        <w:spacing w:line="0" w:lineRule="atLeast"/>
        <w:ind w:firstLine="720"/>
      </w:pPr>
      <w:r>
        <w:t>Nous venons</w:t>
      </w:r>
      <w:r w:rsidR="00746201">
        <w:t xml:space="preserve"> d’installer la version </w:t>
      </w:r>
      <w:r w:rsidR="00746201" w:rsidRPr="00DF2563">
        <w:rPr>
          <w:b/>
          <w:bCs/>
        </w:rPr>
        <w:t>SDK 5.7.4+362</w:t>
      </w:r>
    </w:p>
    <w:p w14:paraId="52B65D0E" w14:textId="77777777" w:rsidR="00746201" w:rsidRDefault="00DF2563" w:rsidP="00746201">
      <w:pPr>
        <w:spacing w:line="0" w:lineRule="atLeast"/>
      </w:pPr>
      <w:r>
        <w:t>Etape 3 : installer SBT</w:t>
      </w:r>
    </w:p>
    <w:p w14:paraId="391CC4D8" w14:textId="77777777" w:rsidR="00DF2563" w:rsidRDefault="00DF2563" w:rsidP="00DF2563">
      <w:pPr>
        <w:spacing w:line="0" w:lineRule="atLeast"/>
        <w:ind w:firstLine="720"/>
      </w:pPr>
      <w:r>
        <w:t>Ouvrir un terminal et taper :</w:t>
      </w:r>
      <w:r w:rsidR="00E3198D">
        <w:t xml:space="preserve"> </w:t>
      </w:r>
      <w:r w:rsidRPr="00DF2563">
        <w:rPr>
          <w:color w:val="00B0F0"/>
        </w:rPr>
        <w:t>$ sdk install sbt</w:t>
      </w:r>
    </w:p>
    <w:p w14:paraId="1FB85562" w14:textId="77777777" w:rsidR="00DF2563" w:rsidRDefault="00DF2563" w:rsidP="00DF2563">
      <w:pPr>
        <w:spacing w:line="0" w:lineRule="atLeast"/>
        <w:ind w:firstLine="720"/>
      </w:pPr>
      <w:r>
        <w:t xml:space="preserve">Nous venons d’installer la version </w:t>
      </w:r>
      <w:r w:rsidRPr="00DF2563">
        <w:rPr>
          <w:b/>
          <w:bCs/>
        </w:rPr>
        <w:t>sbt 1.3.6</w:t>
      </w:r>
    </w:p>
    <w:p w14:paraId="7DB04BF1" w14:textId="77777777" w:rsidR="00746201" w:rsidRDefault="00DF2563" w:rsidP="00746201">
      <w:pPr>
        <w:spacing w:line="0" w:lineRule="atLeast"/>
      </w:pPr>
      <w:r>
        <w:t>Etape 4</w:t>
      </w:r>
      <w:r w:rsidR="00746201">
        <w:t xml:space="preserve"> : vérifier la compatibilité des versions. Pour cela, taper :</w:t>
      </w:r>
    </w:p>
    <w:p w14:paraId="6F5E575B" w14:textId="77777777" w:rsidR="00746201" w:rsidRPr="00DF2563" w:rsidRDefault="00763DEB" w:rsidP="00DF2563">
      <w:pPr>
        <w:spacing w:line="0" w:lineRule="atLeast"/>
        <w:ind w:firstLine="720"/>
        <w:rPr>
          <w:color w:val="00B0F0"/>
        </w:rPr>
      </w:pPr>
      <w:r>
        <w:rPr>
          <w:color w:val="00B0F0"/>
        </w:rPr>
        <w:t>$ spark-submi</w:t>
      </w:r>
      <w:r w:rsidR="00746201" w:rsidRPr="00DF2563">
        <w:rPr>
          <w:color w:val="00B0F0"/>
        </w:rPr>
        <w:t>t –version</w:t>
      </w:r>
    </w:p>
    <w:p w14:paraId="114A332D" w14:textId="77777777" w:rsidR="00746201" w:rsidRPr="006F2D69" w:rsidRDefault="00746201" w:rsidP="00DF2563">
      <w:pPr>
        <w:spacing w:line="0" w:lineRule="atLeast"/>
        <w:ind w:firstLine="720"/>
        <w:rPr>
          <w:color w:val="00B0F0"/>
          <w:lang w:val="en-US"/>
        </w:rPr>
      </w:pPr>
      <w:r w:rsidRPr="006F2D69">
        <w:rPr>
          <w:color w:val="00B0F0"/>
          <w:lang w:val="en-US"/>
        </w:rPr>
        <w:t>$ spark-shell –version</w:t>
      </w:r>
    </w:p>
    <w:p w14:paraId="6699F53A" w14:textId="77777777" w:rsidR="00746201" w:rsidRPr="006F2D69" w:rsidRDefault="00746201" w:rsidP="00DF2563">
      <w:pPr>
        <w:spacing w:line="0" w:lineRule="atLeast"/>
        <w:ind w:firstLine="720"/>
        <w:rPr>
          <w:color w:val="00B0F0"/>
          <w:lang w:val="en-US"/>
        </w:rPr>
      </w:pPr>
      <w:r w:rsidRPr="006F2D69">
        <w:rPr>
          <w:color w:val="00B0F0"/>
          <w:lang w:val="en-US"/>
        </w:rPr>
        <w:lastRenderedPageBreak/>
        <w:t>$ spark-sql –version</w:t>
      </w:r>
    </w:p>
    <w:p w14:paraId="3B618E88" w14:textId="77777777" w:rsidR="00746201" w:rsidRPr="006F2D69" w:rsidRDefault="00746201" w:rsidP="00746201">
      <w:pPr>
        <w:spacing w:line="0" w:lineRule="atLeast"/>
        <w:rPr>
          <w:lang w:val="en-US"/>
        </w:rPr>
      </w:pPr>
    </w:p>
    <w:p w14:paraId="28A5D6CB" w14:textId="77777777" w:rsidR="00746201" w:rsidRDefault="008B6278" w:rsidP="008B6278">
      <w:pPr>
        <w:spacing w:after="120" w:line="240" w:lineRule="auto"/>
        <w:jc w:val="both"/>
      </w:pPr>
      <w:r>
        <w:t xml:space="preserve">Etape 5 : </w:t>
      </w:r>
      <w:r w:rsidR="00DF2563">
        <w:t>Il faut maintenant préparer un répertoire qui va accueillir le fichier .jar</w:t>
      </w:r>
      <w:r>
        <w:t xml:space="preserve">. </w:t>
      </w:r>
      <w:r w:rsidR="00746201">
        <w:t>Dans l’explorateur de fichiers, créer un répertoire</w:t>
      </w:r>
      <w:r w:rsidR="002437F4">
        <w:t xml:space="preserve"> et des sous-répertoires</w:t>
      </w:r>
      <w:r w:rsidR="00746201">
        <w:t xml:space="preserve"> qui p</w:t>
      </w:r>
      <w:r>
        <w:t>ermettr</w:t>
      </w:r>
      <w:r w:rsidR="002437F4">
        <w:t>ont</w:t>
      </w:r>
      <w:r>
        <w:t xml:space="preserve"> à SBT de créer le .jar </w:t>
      </w:r>
      <w:r>
        <w:rPr>
          <w:rFonts w:ascii="Wingdings" w:eastAsia="Wingdings" w:hAnsi="Wingdings" w:cs="Wingdings"/>
        </w:rPr>
        <w:t></w:t>
      </w:r>
      <w:r>
        <w:t xml:space="preserve"> voici ci-dessous l’architecture requise :</w:t>
      </w:r>
    </w:p>
    <w:p w14:paraId="7D2DE5FC" w14:textId="77777777" w:rsidR="00746201" w:rsidRDefault="00746201" w:rsidP="00746201">
      <w:pPr>
        <w:spacing w:line="0" w:lineRule="atLeast"/>
      </w:pPr>
    </w:p>
    <w:tbl>
      <w:tblPr>
        <w:tblStyle w:val="Grilledutableau"/>
        <w:tblW w:w="0" w:type="auto"/>
        <w:tblLook w:val="04A0" w:firstRow="1" w:lastRow="0" w:firstColumn="1" w:lastColumn="0" w:noHBand="0" w:noVBand="1"/>
      </w:tblPr>
      <w:tblGrid>
        <w:gridCol w:w="9629"/>
      </w:tblGrid>
      <w:tr w:rsidR="008B6278" w14:paraId="3D74AE2F" w14:textId="77777777" w:rsidTr="008B6278">
        <w:tc>
          <w:tcPr>
            <w:tcW w:w="9629" w:type="dxa"/>
          </w:tcPr>
          <w:p w14:paraId="64DCF63F" w14:textId="77777777" w:rsidR="008B6278" w:rsidRDefault="008B6278" w:rsidP="00746201">
            <w:pPr>
              <w:spacing w:line="0" w:lineRule="atLeast"/>
            </w:pPr>
          </w:p>
          <w:p w14:paraId="0BDFB8EA" w14:textId="77777777" w:rsidR="002437F4" w:rsidRPr="006F2D69" w:rsidRDefault="002437F4" w:rsidP="002437F4">
            <w:pPr>
              <w:spacing w:line="0" w:lineRule="atLeast"/>
              <w:rPr>
                <w:sz w:val="20"/>
                <w:szCs w:val="20"/>
                <w:lang w:val="en-US"/>
              </w:rPr>
            </w:pPr>
            <w:r w:rsidRPr="006F2D69">
              <w:rPr>
                <w:sz w:val="20"/>
                <w:szCs w:val="20"/>
                <w:lang w:val="en-US"/>
              </w:rPr>
              <w:t>Dauphine</w:t>
            </w:r>
          </w:p>
          <w:p w14:paraId="20C59D4F" w14:textId="77777777" w:rsidR="002437F4" w:rsidRPr="006F2D69" w:rsidRDefault="002437F4" w:rsidP="002437F4">
            <w:pPr>
              <w:spacing w:line="0" w:lineRule="atLeast"/>
              <w:rPr>
                <w:sz w:val="20"/>
                <w:szCs w:val="20"/>
                <w:lang w:val="en-US"/>
              </w:rPr>
            </w:pPr>
            <w:r w:rsidRPr="006F2D69">
              <w:rPr>
                <w:sz w:val="20"/>
                <w:szCs w:val="20"/>
                <w:lang w:val="en-US"/>
              </w:rPr>
              <w:t xml:space="preserve">     TP_flights</w:t>
            </w:r>
          </w:p>
          <w:p w14:paraId="5830B14C" w14:textId="77777777" w:rsidR="002437F4" w:rsidRPr="006F2D69" w:rsidRDefault="002437F4" w:rsidP="002437F4">
            <w:pPr>
              <w:spacing w:line="0" w:lineRule="atLeast"/>
              <w:rPr>
                <w:color w:val="808080" w:themeColor="background1" w:themeShade="80"/>
                <w:sz w:val="20"/>
                <w:szCs w:val="20"/>
                <w:lang w:val="en-US"/>
              </w:rPr>
            </w:pPr>
            <w:r w:rsidRPr="006F2D69">
              <w:rPr>
                <w:sz w:val="20"/>
                <w:szCs w:val="20"/>
                <w:lang w:val="en-US"/>
              </w:rPr>
              <w:t xml:space="preserve">          |Projet001</w:t>
            </w:r>
          </w:p>
          <w:p w14:paraId="5F0E8307" w14:textId="77777777" w:rsidR="002437F4" w:rsidRPr="006F2D69" w:rsidRDefault="002437F4" w:rsidP="002437F4">
            <w:pPr>
              <w:spacing w:line="0" w:lineRule="atLeast"/>
              <w:rPr>
                <w:sz w:val="20"/>
                <w:szCs w:val="20"/>
                <w:lang w:val="en-US"/>
              </w:rPr>
            </w:pPr>
            <w:r w:rsidRPr="006F2D69">
              <w:rPr>
                <w:sz w:val="20"/>
                <w:szCs w:val="20"/>
                <w:lang w:val="en-US"/>
              </w:rPr>
              <w:t>|build.sbt</w:t>
            </w:r>
          </w:p>
          <w:p w14:paraId="4AC59C41" w14:textId="77777777" w:rsidR="002437F4" w:rsidRPr="009862B0" w:rsidRDefault="002437F4" w:rsidP="002437F4">
            <w:pPr>
              <w:spacing w:line="0" w:lineRule="atLeast"/>
              <w:rPr>
                <w:sz w:val="20"/>
                <w:szCs w:val="20"/>
              </w:rPr>
            </w:pPr>
            <w:r w:rsidRPr="009862B0">
              <w:rPr>
                <w:sz w:val="20"/>
                <w:szCs w:val="20"/>
              </w:rPr>
              <w:t xml:space="preserve">|src (répertoire) </w:t>
            </w:r>
            <w:r w:rsidRPr="009862B0">
              <w:rPr>
                <w:color w:val="808080" w:themeColor="background1" w:themeShade="80"/>
                <w:sz w:val="20"/>
                <w:szCs w:val="20"/>
              </w:rPr>
              <w:t>(</w:t>
            </w:r>
            <w:r>
              <w:rPr>
                <w:color w:val="808080" w:themeColor="background1" w:themeShade="80"/>
                <w:sz w:val="20"/>
                <w:szCs w:val="20"/>
              </w:rPr>
              <w:t>où les fichiers sources ont été placés)</w:t>
            </w:r>
          </w:p>
          <w:p w14:paraId="1A0834FE" w14:textId="77777777" w:rsidR="002437F4" w:rsidRPr="009862B0" w:rsidRDefault="002437F4" w:rsidP="002437F4">
            <w:pPr>
              <w:spacing w:line="0" w:lineRule="atLeast"/>
              <w:rPr>
                <w:sz w:val="20"/>
                <w:szCs w:val="20"/>
              </w:rPr>
            </w:pPr>
            <w:r w:rsidRPr="009862B0">
              <w:rPr>
                <w:sz w:val="20"/>
                <w:szCs w:val="20"/>
              </w:rPr>
              <w:t>|main</w:t>
            </w:r>
          </w:p>
          <w:p w14:paraId="47E5C3C6" w14:textId="77777777" w:rsidR="002437F4" w:rsidRPr="009862B0" w:rsidRDefault="002437F4" w:rsidP="002437F4">
            <w:pPr>
              <w:spacing w:line="0" w:lineRule="atLeast"/>
              <w:rPr>
                <w:sz w:val="20"/>
                <w:szCs w:val="20"/>
              </w:rPr>
            </w:pPr>
            <w:r w:rsidRPr="009862B0">
              <w:rPr>
                <w:sz w:val="20"/>
                <w:szCs w:val="20"/>
              </w:rPr>
              <w:t>|resources</w:t>
            </w:r>
          </w:p>
          <w:p w14:paraId="5494520E" w14:textId="77777777" w:rsidR="002437F4" w:rsidRPr="009862B0" w:rsidRDefault="002437F4" w:rsidP="002437F4">
            <w:pPr>
              <w:spacing w:line="0" w:lineRule="atLeast"/>
              <w:rPr>
                <w:sz w:val="20"/>
                <w:szCs w:val="20"/>
              </w:rPr>
            </w:pPr>
            <w:r w:rsidRPr="009862B0">
              <w:rPr>
                <w:sz w:val="20"/>
                <w:szCs w:val="20"/>
              </w:rPr>
              <w:t xml:space="preserve">|scala (répertoire) </w:t>
            </w:r>
            <w:r w:rsidRPr="009862B0">
              <w:rPr>
                <w:color w:val="808080" w:themeColor="background1" w:themeShade="80"/>
                <w:sz w:val="20"/>
                <w:szCs w:val="20"/>
              </w:rPr>
              <w:t>(</w:t>
            </w:r>
            <w:r>
              <w:rPr>
                <w:color w:val="808080" w:themeColor="background1" w:themeShade="80"/>
                <w:sz w:val="20"/>
                <w:szCs w:val="20"/>
              </w:rPr>
              <w:t>où le code scala a été placé)</w:t>
            </w:r>
          </w:p>
          <w:p w14:paraId="591CB5BB" w14:textId="77777777" w:rsidR="008B6278" w:rsidRDefault="008B6278" w:rsidP="00746201">
            <w:pPr>
              <w:spacing w:line="0" w:lineRule="atLeast"/>
            </w:pPr>
          </w:p>
        </w:tc>
      </w:tr>
    </w:tbl>
    <w:p w14:paraId="404B2674" w14:textId="77777777" w:rsidR="00746201" w:rsidRDefault="00746201" w:rsidP="00746201">
      <w:pPr>
        <w:spacing w:line="0" w:lineRule="atLeast"/>
      </w:pPr>
    </w:p>
    <w:p w14:paraId="1E0F00C4" w14:textId="77777777" w:rsidR="00746201" w:rsidRDefault="008B6278" w:rsidP="00746201">
      <w:pPr>
        <w:spacing w:line="0" w:lineRule="atLeast"/>
      </w:pPr>
      <w:r>
        <w:t>Voici ce qui contient le fichier build.sbt :</w:t>
      </w:r>
    </w:p>
    <w:p w14:paraId="409D23C3" w14:textId="77777777" w:rsidR="008B6278" w:rsidRDefault="008B6278" w:rsidP="00746201">
      <w:pPr>
        <w:spacing w:line="0" w:lineRule="atLeast"/>
      </w:pPr>
    </w:p>
    <w:tbl>
      <w:tblPr>
        <w:tblStyle w:val="Grilledutableau"/>
        <w:tblW w:w="0" w:type="auto"/>
        <w:tblLook w:val="04A0" w:firstRow="1" w:lastRow="0" w:firstColumn="1" w:lastColumn="0" w:noHBand="0" w:noVBand="1"/>
      </w:tblPr>
      <w:tblGrid>
        <w:gridCol w:w="9629"/>
      </w:tblGrid>
      <w:tr w:rsidR="008B6278" w:rsidRPr="00FB62B9" w14:paraId="448482A7" w14:textId="77777777" w:rsidTr="008B6278">
        <w:tc>
          <w:tcPr>
            <w:tcW w:w="9629" w:type="dxa"/>
          </w:tcPr>
          <w:p w14:paraId="6771D165" w14:textId="77777777" w:rsidR="008B6278" w:rsidRDefault="008B6278" w:rsidP="00746201">
            <w:pPr>
              <w:spacing w:line="0" w:lineRule="atLeast"/>
              <w:rPr>
                <w:color w:val="auto"/>
              </w:rPr>
            </w:pPr>
          </w:p>
          <w:p w14:paraId="147AFC91" w14:textId="77777777" w:rsidR="008B6278" w:rsidRPr="006F2D69" w:rsidRDefault="008B6278" w:rsidP="008B6278">
            <w:pPr>
              <w:spacing w:line="0" w:lineRule="atLeast"/>
              <w:rPr>
                <w:sz w:val="20"/>
                <w:szCs w:val="20"/>
                <w:lang w:val="en-US"/>
              </w:rPr>
            </w:pPr>
            <w:r w:rsidRPr="006F2D69">
              <w:rPr>
                <w:sz w:val="20"/>
                <w:szCs w:val="20"/>
                <w:lang w:val="en-US"/>
              </w:rPr>
              <w:t>name := "</w:t>
            </w:r>
            <w:r w:rsidRPr="006F2D69">
              <w:rPr>
                <w:b/>
                <w:bCs/>
                <w:color w:val="92D050"/>
                <w:sz w:val="20"/>
                <w:szCs w:val="20"/>
                <w:lang w:val="en-US"/>
              </w:rPr>
              <w:t>flight</w:t>
            </w:r>
            <w:r w:rsidRPr="006F2D69">
              <w:rPr>
                <w:sz w:val="20"/>
                <w:szCs w:val="20"/>
                <w:lang w:val="en-US"/>
              </w:rPr>
              <w:t>"</w:t>
            </w:r>
          </w:p>
          <w:p w14:paraId="4D37F73B" w14:textId="77777777" w:rsidR="008B6278" w:rsidRPr="006F2D69" w:rsidRDefault="008B6278" w:rsidP="008B6278">
            <w:pPr>
              <w:spacing w:line="0" w:lineRule="atLeast"/>
              <w:rPr>
                <w:sz w:val="20"/>
                <w:szCs w:val="20"/>
                <w:lang w:val="en-US"/>
              </w:rPr>
            </w:pPr>
          </w:p>
          <w:p w14:paraId="771460E1" w14:textId="77777777" w:rsidR="008B6278" w:rsidRPr="006F2D69" w:rsidRDefault="008B6278" w:rsidP="008B6278">
            <w:pPr>
              <w:spacing w:line="0" w:lineRule="atLeast"/>
              <w:rPr>
                <w:sz w:val="20"/>
                <w:szCs w:val="20"/>
                <w:lang w:val="en-US"/>
              </w:rPr>
            </w:pPr>
            <w:r w:rsidRPr="006F2D69">
              <w:rPr>
                <w:sz w:val="20"/>
                <w:szCs w:val="20"/>
                <w:lang w:val="en-US"/>
              </w:rPr>
              <w:t>version := "1.0"</w:t>
            </w:r>
          </w:p>
          <w:p w14:paraId="63D59EC2" w14:textId="77777777" w:rsidR="008B6278" w:rsidRPr="006F2D69" w:rsidRDefault="008B6278" w:rsidP="008B6278">
            <w:pPr>
              <w:spacing w:line="0" w:lineRule="atLeast"/>
              <w:rPr>
                <w:sz w:val="20"/>
                <w:szCs w:val="20"/>
                <w:lang w:val="en-US"/>
              </w:rPr>
            </w:pPr>
          </w:p>
          <w:p w14:paraId="15385E9B" w14:textId="77777777" w:rsidR="008B6278" w:rsidRPr="006F2D69" w:rsidRDefault="008B6278" w:rsidP="008B6278">
            <w:pPr>
              <w:spacing w:line="0" w:lineRule="atLeast"/>
              <w:rPr>
                <w:sz w:val="20"/>
                <w:szCs w:val="20"/>
                <w:lang w:val="en-US"/>
              </w:rPr>
            </w:pPr>
            <w:r w:rsidRPr="006F2D69">
              <w:rPr>
                <w:sz w:val="20"/>
                <w:szCs w:val="20"/>
                <w:lang w:val="en-US"/>
              </w:rPr>
              <w:t>scalaVersion := "2.12.10"</w:t>
            </w:r>
          </w:p>
          <w:p w14:paraId="2E9229E4" w14:textId="77777777" w:rsidR="008B6278" w:rsidRPr="006F2D69" w:rsidRDefault="008B6278" w:rsidP="008B6278">
            <w:pPr>
              <w:spacing w:line="0" w:lineRule="atLeast"/>
              <w:rPr>
                <w:sz w:val="20"/>
                <w:szCs w:val="20"/>
                <w:lang w:val="en-US"/>
              </w:rPr>
            </w:pPr>
          </w:p>
          <w:p w14:paraId="385DD18B" w14:textId="77777777" w:rsidR="008B6278" w:rsidRPr="006F2D69" w:rsidRDefault="008B6278" w:rsidP="008B6278">
            <w:pPr>
              <w:spacing w:line="0" w:lineRule="atLeast"/>
              <w:rPr>
                <w:sz w:val="20"/>
                <w:szCs w:val="20"/>
                <w:lang w:val="en-US"/>
              </w:rPr>
            </w:pPr>
            <w:r w:rsidRPr="006F2D69">
              <w:rPr>
                <w:sz w:val="20"/>
                <w:szCs w:val="20"/>
                <w:lang w:val="en-US"/>
              </w:rPr>
              <w:t xml:space="preserve"> libraryDependencies ++= Seq(</w:t>
            </w:r>
          </w:p>
          <w:p w14:paraId="023C8071" w14:textId="77777777" w:rsidR="008B6278" w:rsidRPr="006F2D69" w:rsidRDefault="008B6278" w:rsidP="008B6278">
            <w:pPr>
              <w:spacing w:line="0" w:lineRule="atLeast"/>
              <w:rPr>
                <w:sz w:val="20"/>
                <w:szCs w:val="20"/>
                <w:lang w:val="en-US"/>
              </w:rPr>
            </w:pPr>
            <w:r w:rsidRPr="006F2D69">
              <w:rPr>
                <w:sz w:val="20"/>
                <w:szCs w:val="20"/>
                <w:lang w:val="en-US"/>
              </w:rPr>
              <w:t xml:space="preserve">      "org.apache.spark" %% "spark-sql" % "3.0.0-preview")</w:t>
            </w:r>
          </w:p>
          <w:p w14:paraId="66181257" w14:textId="77777777" w:rsidR="008B6278" w:rsidRPr="006F2D69" w:rsidRDefault="008B6278" w:rsidP="00746201">
            <w:pPr>
              <w:spacing w:line="0" w:lineRule="atLeast"/>
              <w:rPr>
                <w:lang w:val="en-US"/>
              </w:rPr>
            </w:pPr>
          </w:p>
        </w:tc>
      </w:tr>
    </w:tbl>
    <w:p w14:paraId="2A95127E" w14:textId="77777777" w:rsidR="008B6278" w:rsidRPr="006F2D69" w:rsidRDefault="008B6278" w:rsidP="00746201">
      <w:pPr>
        <w:spacing w:line="0" w:lineRule="atLeast"/>
        <w:rPr>
          <w:lang w:val="en-US"/>
        </w:rPr>
      </w:pPr>
    </w:p>
    <w:p w14:paraId="33F32CBD" w14:textId="77777777" w:rsidR="00F16C68" w:rsidRDefault="00F16C68" w:rsidP="00A446D0">
      <w:pPr>
        <w:spacing w:line="0" w:lineRule="atLeast"/>
        <w:jc w:val="both"/>
      </w:pPr>
      <w:r>
        <w:t>Etape 6 : Nous allons maintenant générer le fichier .jar</w:t>
      </w:r>
    </w:p>
    <w:p w14:paraId="130814A5" w14:textId="77777777" w:rsidR="00F16C68" w:rsidRDefault="00F16C68" w:rsidP="00A446D0">
      <w:pPr>
        <w:spacing w:line="0" w:lineRule="atLeast"/>
        <w:jc w:val="both"/>
      </w:pPr>
      <w:r>
        <w:t xml:space="preserve">Lancer un terminal et se déplacer dans le bon répertoire (endroit où se trouve le fichier build.sbt, qui est également celui de Projet001 dans notre cas, à l’aide </w:t>
      </w:r>
      <w:r w:rsidR="004B435D">
        <w:t>des</w:t>
      </w:r>
      <w:r>
        <w:t xml:space="preserve"> commande</w:t>
      </w:r>
      <w:r w:rsidR="004B435D">
        <w:t>s</w:t>
      </w:r>
      <w:r>
        <w:t xml:space="preserve"> cd</w:t>
      </w:r>
      <w:r w:rsidR="004B435D">
        <w:t xml:space="preserve"> et ls</w:t>
      </w:r>
      <w:r>
        <w:t>). Puis taper successivement les 3 lignes de code suivantes :</w:t>
      </w:r>
    </w:p>
    <w:p w14:paraId="380CCA72" w14:textId="77777777" w:rsidR="00746201" w:rsidRPr="00F16C68" w:rsidRDefault="00746201" w:rsidP="00A446D0">
      <w:pPr>
        <w:spacing w:line="0" w:lineRule="atLeast"/>
        <w:ind w:firstLine="720"/>
        <w:jc w:val="both"/>
        <w:rPr>
          <w:color w:val="00B0F0"/>
        </w:rPr>
      </w:pPr>
      <w:r w:rsidRPr="00F16C68">
        <w:rPr>
          <w:color w:val="00B0F0"/>
        </w:rPr>
        <w:t>$ sbt</w:t>
      </w:r>
    </w:p>
    <w:p w14:paraId="5DBF3C59" w14:textId="77777777" w:rsidR="00746201" w:rsidRPr="00F16C68" w:rsidRDefault="00746201" w:rsidP="00A446D0">
      <w:pPr>
        <w:spacing w:line="0" w:lineRule="atLeast"/>
        <w:ind w:firstLine="720"/>
        <w:jc w:val="both"/>
        <w:rPr>
          <w:color w:val="00B0F0"/>
        </w:rPr>
      </w:pPr>
      <w:r w:rsidRPr="00F16C68">
        <w:rPr>
          <w:color w:val="00B0F0"/>
        </w:rPr>
        <w:t>$ compile</w:t>
      </w:r>
    </w:p>
    <w:p w14:paraId="0C7B005F" w14:textId="77777777" w:rsidR="00746201" w:rsidRPr="00F16C68" w:rsidRDefault="00746201" w:rsidP="00A446D0">
      <w:pPr>
        <w:spacing w:line="0" w:lineRule="atLeast"/>
        <w:ind w:firstLine="720"/>
        <w:jc w:val="both"/>
        <w:rPr>
          <w:color w:val="00B0F0"/>
        </w:rPr>
      </w:pPr>
      <w:r w:rsidRPr="00F16C68">
        <w:rPr>
          <w:color w:val="00B0F0"/>
        </w:rPr>
        <w:t>$ package</w:t>
      </w:r>
    </w:p>
    <w:p w14:paraId="65C9EE69" w14:textId="77777777" w:rsidR="009B1C74" w:rsidRDefault="009B1C74" w:rsidP="009B1C74">
      <w:pPr>
        <w:pStyle w:val="Contenu"/>
        <w:rPr>
          <w:rFonts w:ascii="Helvetica" w:hAnsi="Helvetica"/>
          <w:sz w:val="19"/>
          <w:szCs w:val="19"/>
        </w:rPr>
      </w:pPr>
    </w:p>
    <w:p w14:paraId="0ECC314D" w14:textId="77777777" w:rsidR="00A446D0" w:rsidRDefault="00A446D0" w:rsidP="00A446D0">
      <w:pPr>
        <w:spacing w:line="0" w:lineRule="atLeast"/>
        <w:jc w:val="both"/>
      </w:pPr>
      <w:r>
        <w:t>Etape 7 : Le fichier .jar est à récupérer dans</w:t>
      </w:r>
      <w:r w:rsidR="009862B0">
        <w:t> :</w:t>
      </w:r>
    </w:p>
    <w:p w14:paraId="4A8C13D0" w14:textId="77777777" w:rsidR="002437F4" w:rsidRDefault="002437F4" w:rsidP="00A446D0">
      <w:pPr>
        <w:spacing w:line="0" w:lineRule="atLeast"/>
        <w:jc w:val="both"/>
      </w:pPr>
    </w:p>
    <w:tbl>
      <w:tblPr>
        <w:tblStyle w:val="Grilledutableau"/>
        <w:tblW w:w="0" w:type="auto"/>
        <w:tblLook w:val="04A0" w:firstRow="1" w:lastRow="0" w:firstColumn="1" w:lastColumn="0" w:noHBand="0" w:noVBand="1"/>
      </w:tblPr>
      <w:tblGrid>
        <w:gridCol w:w="9629"/>
      </w:tblGrid>
      <w:tr w:rsidR="009862B0" w14:paraId="43FDDD04" w14:textId="77777777" w:rsidTr="009862B0">
        <w:tc>
          <w:tcPr>
            <w:tcW w:w="9629" w:type="dxa"/>
          </w:tcPr>
          <w:p w14:paraId="7AE0FF48" w14:textId="77777777" w:rsidR="009862B0" w:rsidRPr="009862B0" w:rsidRDefault="009862B0" w:rsidP="00A446D0">
            <w:pPr>
              <w:pStyle w:val="Contenu"/>
              <w:rPr>
                <w:sz w:val="20"/>
                <w:szCs w:val="20"/>
              </w:rPr>
            </w:pPr>
          </w:p>
          <w:p w14:paraId="24AE5C80" w14:textId="77777777" w:rsidR="009862B0" w:rsidRPr="009862B0" w:rsidRDefault="009862B0" w:rsidP="009862B0">
            <w:pPr>
              <w:spacing w:line="0" w:lineRule="atLeast"/>
              <w:rPr>
                <w:sz w:val="20"/>
                <w:szCs w:val="20"/>
              </w:rPr>
            </w:pPr>
            <w:r w:rsidRPr="009862B0">
              <w:rPr>
                <w:sz w:val="20"/>
                <w:szCs w:val="20"/>
              </w:rPr>
              <w:t>Dauphine</w:t>
            </w:r>
          </w:p>
          <w:p w14:paraId="501F7157" w14:textId="77777777" w:rsidR="009862B0" w:rsidRPr="009862B0" w:rsidRDefault="009862B0" w:rsidP="009862B0">
            <w:pPr>
              <w:spacing w:line="0" w:lineRule="atLeast"/>
              <w:rPr>
                <w:sz w:val="20"/>
                <w:szCs w:val="20"/>
              </w:rPr>
            </w:pPr>
            <w:r w:rsidRPr="009862B0">
              <w:rPr>
                <w:sz w:val="20"/>
                <w:szCs w:val="20"/>
              </w:rPr>
              <w:t>TP_flights</w:t>
            </w:r>
          </w:p>
          <w:p w14:paraId="614C0473" w14:textId="77777777" w:rsidR="009862B0" w:rsidRPr="009862B0" w:rsidRDefault="009862B0" w:rsidP="009862B0">
            <w:pPr>
              <w:spacing w:line="0" w:lineRule="atLeast"/>
              <w:rPr>
                <w:color w:val="808080" w:themeColor="background1" w:themeShade="80"/>
                <w:sz w:val="20"/>
                <w:szCs w:val="20"/>
              </w:rPr>
            </w:pPr>
            <w:r w:rsidRPr="009862B0">
              <w:rPr>
                <w:sz w:val="20"/>
                <w:szCs w:val="20"/>
              </w:rPr>
              <w:t>|Projet001</w:t>
            </w:r>
          </w:p>
          <w:p w14:paraId="3C53948E" w14:textId="77777777" w:rsidR="009862B0" w:rsidRPr="009862B0" w:rsidRDefault="009862B0" w:rsidP="009862B0">
            <w:pPr>
              <w:spacing w:line="0" w:lineRule="atLeast"/>
              <w:rPr>
                <w:color w:val="00B0F0"/>
                <w:sz w:val="20"/>
                <w:szCs w:val="20"/>
              </w:rPr>
            </w:pPr>
            <w:r w:rsidRPr="009862B0">
              <w:rPr>
                <w:color w:val="00B0F0"/>
                <w:sz w:val="20"/>
                <w:szCs w:val="20"/>
              </w:rPr>
              <w:t xml:space="preserve">               |target (nouveau répertoire créé automatiquement)</w:t>
            </w:r>
          </w:p>
          <w:p w14:paraId="6D76F130" w14:textId="77777777" w:rsidR="009862B0" w:rsidRPr="00E3198D" w:rsidRDefault="009862B0" w:rsidP="009862B0">
            <w:pPr>
              <w:spacing w:line="0" w:lineRule="atLeast"/>
              <w:rPr>
                <w:color w:val="00B0F0"/>
                <w:sz w:val="20"/>
                <w:szCs w:val="20"/>
              </w:rPr>
            </w:pPr>
            <w:r w:rsidRPr="009862B0">
              <w:rPr>
                <w:color w:val="00B0F0"/>
                <w:sz w:val="20"/>
                <w:szCs w:val="20"/>
              </w:rPr>
              <w:lastRenderedPageBreak/>
              <w:t xml:space="preserve">                      |scala-2.</w:t>
            </w:r>
            <w:r w:rsidRPr="00E3198D">
              <w:rPr>
                <w:color w:val="00B0F0"/>
                <w:sz w:val="20"/>
                <w:szCs w:val="20"/>
              </w:rPr>
              <w:t>12 (nouveau répertoire créé automatiquement)</w:t>
            </w:r>
          </w:p>
          <w:p w14:paraId="070FA3F8" w14:textId="77777777" w:rsidR="009862B0" w:rsidRPr="00E3198D" w:rsidRDefault="009862B0" w:rsidP="009862B0">
            <w:pPr>
              <w:spacing w:line="0" w:lineRule="atLeast"/>
              <w:rPr>
                <w:color w:val="00B0F0"/>
                <w:sz w:val="20"/>
                <w:szCs w:val="20"/>
              </w:rPr>
            </w:pPr>
            <w:r w:rsidRPr="00E3198D">
              <w:rPr>
                <w:color w:val="00B0F0"/>
                <w:sz w:val="20"/>
                <w:szCs w:val="20"/>
              </w:rPr>
              <w:t xml:space="preserve">                             | flight_2.12-1.0.jar (nouveau fichier créé automatiquement)</w:t>
            </w:r>
          </w:p>
          <w:p w14:paraId="7E12195D" w14:textId="77777777" w:rsidR="009862B0" w:rsidRPr="009862B0" w:rsidRDefault="009862B0" w:rsidP="009862B0">
            <w:pPr>
              <w:spacing w:line="0" w:lineRule="atLeast"/>
              <w:rPr>
                <w:color w:val="00B0F0"/>
                <w:sz w:val="20"/>
                <w:szCs w:val="20"/>
              </w:rPr>
            </w:pPr>
            <w:r w:rsidRPr="00E3198D">
              <w:rPr>
                <w:color w:val="00B0F0"/>
                <w:sz w:val="20"/>
                <w:szCs w:val="20"/>
              </w:rPr>
              <w:t xml:space="preserve">                             | update (nouveau répertoire créé automatiquement)</w:t>
            </w:r>
          </w:p>
          <w:p w14:paraId="1763EE70" w14:textId="77777777" w:rsidR="009862B0" w:rsidRPr="009862B0" w:rsidRDefault="009862B0" w:rsidP="009862B0">
            <w:pPr>
              <w:spacing w:line="0" w:lineRule="atLeast"/>
              <w:rPr>
                <w:color w:val="00B0F0"/>
                <w:sz w:val="20"/>
                <w:szCs w:val="20"/>
              </w:rPr>
            </w:pPr>
            <w:r w:rsidRPr="009862B0">
              <w:rPr>
                <w:color w:val="00B0F0"/>
                <w:sz w:val="20"/>
                <w:szCs w:val="20"/>
              </w:rPr>
              <w:t xml:space="preserve">                             | classes (nouveau répertoire créé automatiquement)</w:t>
            </w:r>
          </w:p>
          <w:p w14:paraId="6FBEF6A8" w14:textId="77777777" w:rsidR="009862B0" w:rsidRPr="009862B0" w:rsidRDefault="009862B0" w:rsidP="009862B0">
            <w:pPr>
              <w:spacing w:line="0" w:lineRule="atLeast"/>
              <w:rPr>
                <w:color w:val="00B0F0"/>
                <w:sz w:val="20"/>
                <w:szCs w:val="20"/>
              </w:rPr>
            </w:pPr>
            <w:r w:rsidRPr="009862B0">
              <w:rPr>
                <w:color w:val="00B0F0"/>
                <w:sz w:val="20"/>
                <w:szCs w:val="20"/>
              </w:rPr>
              <w:t xml:space="preserve">                      |streams (nouveau répertoire créé automatiquement)</w:t>
            </w:r>
          </w:p>
          <w:p w14:paraId="0C097F2C" w14:textId="77777777" w:rsidR="009862B0" w:rsidRPr="009862B0" w:rsidRDefault="009862B0" w:rsidP="009862B0">
            <w:pPr>
              <w:spacing w:line="0" w:lineRule="atLeast"/>
              <w:rPr>
                <w:sz w:val="20"/>
                <w:szCs w:val="20"/>
              </w:rPr>
            </w:pPr>
            <w:r w:rsidRPr="009862B0">
              <w:rPr>
                <w:sz w:val="20"/>
                <w:szCs w:val="20"/>
              </w:rPr>
              <w:t>|build.sbt</w:t>
            </w:r>
          </w:p>
          <w:p w14:paraId="63608370" w14:textId="77777777" w:rsidR="009862B0" w:rsidRPr="009862B0" w:rsidRDefault="009862B0" w:rsidP="009862B0">
            <w:pPr>
              <w:spacing w:line="0" w:lineRule="atLeast"/>
              <w:rPr>
                <w:sz w:val="20"/>
                <w:szCs w:val="20"/>
              </w:rPr>
            </w:pPr>
            <w:r w:rsidRPr="009862B0">
              <w:rPr>
                <w:sz w:val="20"/>
                <w:szCs w:val="20"/>
              </w:rPr>
              <w:t xml:space="preserve">|src (répertoire) </w:t>
            </w:r>
            <w:r w:rsidRPr="009862B0">
              <w:rPr>
                <w:color w:val="808080" w:themeColor="background1" w:themeShade="80"/>
                <w:sz w:val="20"/>
                <w:szCs w:val="20"/>
              </w:rPr>
              <w:t>(</w:t>
            </w:r>
            <w:r>
              <w:rPr>
                <w:color w:val="808080" w:themeColor="background1" w:themeShade="80"/>
                <w:sz w:val="20"/>
                <w:szCs w:val="20"/>
              </w:rPr>
              <w:t>où les fichiers sources ont été placés)</w:t>
            </w:r>
          </w:p>
          <w:p w14:paraId="089F5255" w14:textId="77777777" w:rsidR="009862B0" w:rsidRPr="009862B0" w:rsidRDefault="009862B0" w:rsidP="009862B0">
            <w:pPr>
              <w:spacing w:line="0" w:lineRule="atLeast"/>
              <w:rPr>
                <w:sz w:val="20"/>
                <w:szCs w:val="20"/>
              </w:rPr>
            </w:pPr>
            <w:r w:rsidRPr="009862B0">
              <w:rPr>
                <w:sz w:val="20"/>
                <w:szCs w:val="20"/>
              </w:rPr>
              <w:t>|main</w:t>
            </w:r>
          </w:p>
          <w:p w14:paraId="632636E8" w14:textId="77777777" w:rsidR="009862B0" w:rsidRPr="009862B0" w:rsidRDefault="009862B0" w:rsidP="009862B0">
            <w:pPr>
              <w:spacing w:line="0" w:lineRule="atLeast"/>
              <w:rPr>
                <w:sz w:val="20"/>
                <w:szCs w:val="20"/>
              </w:rPr>
            </w:pPr>
            <w:r w:rsidRPr="009862B0">
              <w:rPr>
                <w:sz w:val="20"/>
                <w:szCs w:val="20"/>
              </w:rPr>
              <w:t>|resources</w:t>
            </w:r>
          </w:p>
          <w:p w14:paraId="4C154CAE" w14:textId="77777777" w:rsidR="009862B0" w:rsidRPr="009862B0" w:rsidRDefault="009862B0" w:rsidP="009862B0">
            <w:pPr>
              <w:spacing w:line="0" w:lineRule="atLeast"/>
              <w:rPr>
                <w:sz w:val="20"/>
                <w:szCs w:val="20"/>
              </w:rPr>
            </w:pPr>
            <w:r w:rsidRPr="009862B0">
              <w:rPr>
                <w:sz w:val="20"/>
                <w:szCs w:val="20"/>
              </w:rPr>
              <w:t xml:space="preserve">|scala (répertoire) </w:t>
            </w:r>
            <w:r w:rsidRPr="009862B0">
              <w:rPr>
                <w:color w:val="808080" w:themeColor="background1" w:themeShade="80"/>
                <w:sz w:val="20"/>
                <w:szCs w:val="20"/>
              </w:rPr>
              <w:t>(</w:t>
            </w:r>
            <w:r>
              <w:rPr>
                <w:color w:val="808080" w:themeColor="background1" w:themeShade="80"/>
                <w:sz w:val="20"/>
                <w:szCs w:val="20"/>
              </w:rPr>
              <w:t>où le code scala a été placé)</w:t>
            </w:r>
          </w:p>
          <w:p w14:paraId="682B865A" w14:textId="77777777" w:rsidR="009862B0" w:rsidRPr="009862B0" w:rsidRDefault="009862B0" w:rsidP="00A446D0">
            <w:pPr>
              <w:pStyle w:val="Contenu"/>
              <w:rPr>
                <w:sz w:val="20"/>
                <w:szCs w:val="20"/>
              </w:rPr>
            </w:pPr>
          </w:p>
          <w:p w14:paraId="68CE0E0C" w14:textId="77777777" w:rsidR="009862B0" w:rsidRDefault="009862B0" w:rsidP="00A446D0">
            <w:pPr>
              <w:pStyle w:val="Contenu"/>
            </w:pPr>
          </w:p>
        </w:tc>
      </w:tr>
    </w:tbl>
    <w:p w14:paraId="7D14C98D" w14:textId="77777777" w:rsidR="009862B0" w:rsidRDefault="009862B0" w:rsidP="00A446D0">
      <w:pPr>
        <w:pStyle w:val="Contenu"/>
      </w:pPr>
    </w:p>
    <w:p w14:paraId="21852408" w14:textId="77777777" w:rsidR="00A446D0" w:rsidRDefault="00A446D0" w:rsidP="00A446D0">
      <w:pPr>
        <w:pStyle w:val="Contenu"/>
        <w:rPr>
          <w:rFonts w:ascii="Helvetica" w:hAnsi="Helvetica"/>
          <w:sz w:val="19"/>
          <w:szCs w:val="19"/>
        </w:rPr>
      </w:pPr>
    </w:p>
    <w:p w14:paraId="0BC3F97D" w14:textId="77777777" w:rsidR="00AE7B49" w:rsidRPr="004E0A3E" w:rsidRDefault="00AE7B49" w:rsidP="004E0A3E">
      <w:pPr>
        <w:pStyle w:val="Titre3"/>
        <w:spacing w:after="120"/>
        <w:rPr>
          <w:b/>
          <w:bCs/>
        </w:rPr>
      </w:pPr>
      <w:bookmarkStart w:id="25" w:name="_Toc56300648"/>
      <w:r w:rsidRPr="004E0A3E">
        <w:rPr>
          <w:b/>
          <w:bCs/>
        </w:rPr>
        <w:t>Connection au cluster Dauphine</w:t>
      </w:r>
      <w:bookmarkEnd w:id="25"/>
    </w:p>
    <w:p w14:paraId="7846D4D2" w14:textId="77777777" w:rsidR="00D6769A" w:rsidRPr="00D6769A" w:rsidRDefault="00D6769A" w:rsidP="00D6769A">
      <w:pPr>
        <w:rPr>
          <w:b/>
          <w:bCs/>
          <w:u w:val="single"/>
        </w:rPr>
      </w:pPr>
    </w:p>
    <w:p w14:paraId="505F8721" w14:textId="77777777" w:rsidR="00540425" w:rsidRDefault="00233E1D" w:rsidP="008413F6">
      <w:pPr>
        <w:spacing w:after="120" w:line="240" w:lineRule="auto"/>
        <w:jc w:val="both"/>
      </w:pPr>
      <w:r>
        <w:t xml:space="preserve">Nous allons décrire ici plusieurs méthodes que nous avons </w:t>
      </w:r>
      <w:r w:rsidR="00EF017B">
        <w:t>utilisées</w:t>
      </w:r>
      <w:r>
        <w:t xml:space="preserve"> pour nous connecter au cluster Dauphine.</w:t>
      </w:r>
    </w:p>
    <w:p w14:paraId="7BCFED27" w14:textId="77777777" w:rsidR="00233E1D" w:rsidRPr="00233E1D" w:rsidRDefault="00233E1D" w:rsidP="008413F6">
      <w:pPr>
        <w:spacing w:after="120" w:line="240" w:lineRule="auto"/>
        <w:jc w:val="both"/>
      </w:pPr>
    </w:p>
    <w:p w14:paraId="72C9EE25" w14:textId="77777777" w:rsidR="00540425" w:rsidRPr="00540425" w:rsidRDefault="00D6769A" w:rsidP="008413F6">
      <w:pPr>
        <w:spacing w:after="120" w:line="240" w:lineRule="auto"/>
        <w:jc w:val="both"/>
        <w:rPr>
          <w:b/>
          <w:bCs/>
          <w:u w:val="single"/>
        </w:rPr>
      </w:pPr>
      <w:r>
        <w:rPr>
          <w:b/>
          <w:bCs/>
          <w:u w:val="single"/>
        </w:rPr>
        <w:t xml:space="preserve">1. </w:t>
      </w:r>
      <w:r w:rsidR="00540425" w:rsidRPr="00540425">
        <w:rPr>
          <w:b/>
          <w:bCs/>
          <w:u w:val="single"/>
        </w:rPr>
        <w:t>Connexion depuis la machine virtuelle linux</w:t>
      </w:r>
    </w:p>
    <w:p w14:paraId="47C200BF" w14:textId="77777777" w:rsidR="008413F6" w:rsidRDefault="008413F6" w:rsidP="008413F6">
      <w:pPr>
        <w:spacing w:after="120" w:line="240" w:lineRule="auto"/>
        <w:jc w:val="both"/>
      </w:pPr>
      <w:r w:rsidRPr="008413F6">
        <w:t>Nous nous connectons au cluster Dauphine depuis notre machine Linux virtuelle.</w:t>
      </w:r>
    </w:p>
    <w:p w14:paraId="78A36A3D" w14:textId="77777777" w:rsidR="008413F6" w:rsidRDefault="008413F6" w:rsidP="008413F6">
      <w:pPr>
        <w:spacing w:after="120" w:line="240" w:lineRule="auto"/>
        <w:jc w:val="both"/>
      </w:pPr>
      <w:r w:rsidRPr="008413F6">
        <w:t xml:space="preserve">Les commandes </w:t>
      </w:r>
      <w:r w:rsidRPr="002138BB">
        <w:rPr>
          <w:color w:val="00B0F0"/>
        </w:rPr>
        <w:t>ls</w:t>
      </w:r>
      <w:r w:rsidRPr="008413F6">
        <w:t xml:space="preserve"> et </w:t>
      </w:r>
      <w:r w:rsidRPr="002138BB">
        <w:rPr>
          <w:color w:val="00B0F0"/>
        </w:rPr>
        <w:t>cd</w:t>
      </w:r>
      <w:r w:rsidRPr="008413F6">
        <w:t xml:space="preserve"> nous permettent de nous déplacer dans les répertoires pour nous placer à l’endroit où se trouve le fichier fourni par Dario : « id_rsa_user160 ».</w:t>
      </w:r>
    </w:p>
    <w:p w14:paraId="302F919C" w14:textId="77777777" w:rsidR="00540425" w:rsidRDefault="00540425" w:rsidP="00540425">
      <w:pPr>
        <w:spacing w:after="120" w:line="240" w:lineRule="auto"/>
        <w:jc w:val="both"/>
      </w:pPr>
      <w:r w:rsidRPr="008413F6">
        <w:t xml:space="preserve">Nous </w:t>
      </w:r>
      <w:r>
        <w:t xml:space="preserve">devons ensuite utiliser ce fichier </w:t>
      </w:r>
      <w:r w:rsidRPr="008413F6">
        <w:t>« id_rsa_user160 »</w:t>
      </w:r>
      <w:r>
        <w:t xml:space="preserve"> pour nous identifier et nous connecter sur le cluster de Dauphine. Lorsqu’on est connecté, le prompt change.</w:t>
      </w:r>
    </w:p>
    <w:tbl>
      <w:tblPr>
        <w:tblStyle w:val="Grilledutableau"/>
        <w:tblW w:w="0" w:type="auto"/>
        <w:tblLook w:val="04A0" w:firstRow="1" w:lastRow="0" w:firstColumn="1" w:lastColumn="0" w:noHBand="0" w:noVBand="1"/>
      </w:tblPr>
      <w:tblGrid>
        <w:gridCol w:w="9629"/>
      </w:tblGrid>
      <w:tr w:rsidR="008413F6" w:rsidRPr="00FB62B9" w14:paraId="34CA4EB8" w14:textId="77777777" w:rsidTr="00540425">
        <w:tc>
          <w:tcPr>
            <w:tcW w:w="9629" w:type="dxa"/>
          </w:tcPr>
          <w:p w14:paraId="2BF1D36F" w14:textId="77777777" w:rsidR="008413F6" w:rsidRDefault="008413F6" w:rsidP="008413F6">
            <w:pPr>
              <w:spacing w:line="0" w:lineRule="atLeast"/>
              <w:rPr>
                <w:color w:val="00B0F0"/>
              </w:rPr>
            </w:pPr>
          </w:p>
          <w:p w14:paraId="774900EB" w14:textId="77777777" w:rsidR="008413F6" w:rsidRPr="00887953" w:rsidRDefault="008413F6" w:rsidP="008413F6">
            <w:pPr>
              <w:spacing w:line="0" w:lineRule="atLeast"/>
              <w:rPr>
                <w:color w:val="808080" w:themeColor="background1" w:themeShade="80"/>
                <w:sz w:val="20"/>
                <w:szCs w:val="20"/>
              </w:rPr>
            </w:pPr>
            <w:r w:rsidRPr="00887953">
              <w:rPr>
                <w:color w:val="808080" w:themeColor="background1" w:themeShade="80"/>
                <w:sz w:val="20"/>
                <w:szCs w:val="20"/>
              </w:rPr>
              <w:t xml:space="preserve">(base) hyboui@UbuntuVM:~$ </w:t>
            </w:r>
            <w:r w:rsidRPr="00887953">
              <w:rPr>
                <w:color w:val="00B0F0"/>
                <w:sz w:val="20"/>
                <w:szCs w:val="20"/>
              </w:rPr>
              <w:t>ls</w:t>
            </w:r>
          </w:p>
          <w:p w14:paraId="46B52F08" w14:textId="77777777" w:rsidR="008413F6" w:rsidRPr="00887953" w:rsidRDefault="008413F6" w:rsidP="008413F6">
            <w:pPr>
              <w:spacing w:line="0" w:lineRule="atLeast"/>
              <w:rPr>
                <w:color w:val="808080" w:themeColor="background1" w:themeShade="80"/>
                <w:sz w:val="20"/>
                <w:szCs w:val="20"/>
              </w:rPr>
            </w:pPr>
            <w:r w:rsidRPr="00887953">
              <w:rPr>
                <w:color w:val="auto"/>
                <w:sz w:val="20"/>
                <w:szCs w:val="20"/>
              </w:rPr>
              <w:t>anaconda3  Documents       Téléchargements Dauphine   Images</w:t>
            </w:r>
          </w:p>
          <w:p w14:paraId="2FDA22E5" w14:textId="77777777" w:rsidR="008413F6" w:rsidRPr="00887953" w:rsidRDefault="008413F6" w:rsidP="008413F6">
            <w:pPr>
              <w:spacing w:line="0" w:lineRule="atLeast"/>
              <w:rPr>
                <w:color w:val="808080" w:themeColor="background1" w:themeShade="80"/>
                <w:sz w:val="20"/>
                <w:szCs w:val="20"/>
              </w:rPr>
            </w:pPr>
          </w:p>
          <w:p w14:paraId="5E796EA0" w14:textId="77777777" w:rsidR="008413F6" w:rsidRPr="00887953" w:rsidRDefault="008413F6" w:rsidP="008413F6">
            <w:pPr>
              <w:spacing w:line="0" w:lineRule="atLeast"/>
              <w:rPr>
                <w:color w:val="808080" w:themeColor="background1" w:themeShade="80"/>
                <w:sz w:val="20"/>
                <w:szCs w:val="20"/>
              </w:rPr>
            </w:pPr>
            <w:r w:rsidRPr="00887953">
              <w:rPr>
                <w:color w:val="808080" w:themeColor="background1" w:themeShade="80"/>
                <w:sz w:val="20"/>
                <w:szCs w:val="20"/>
              </w:rPr>
              <w:t xml:space="preserve">(base) hyboui@UbuntuVM:~$ </w:t>
            </w:r>
            <w:r w:rsidRPr="00887953">
              <w:rPr>
                <w:color w:val="00B0F0"/>
                <w:sz w:val="20"/>
                <w:szCs w:val="20"/>
              </w:rPr>
              <w:t>cd Dauphine</w:t>
            </w:r>
          </w:p>
          <w:p w14:paraId="7395DC3E" w14:textId="77777777" w:rsidR="008413F6" w:rsidRPr="00887953" w:rsidRDefault="008413F6" w:rsidP="008413F6">
            <w:pPr>
              <w:spacing w:line="0" w:lineRule="atLeast"/>
              <w:rPr>
                <w:color w:val="808080" w:themeColor="background1" w:themeShade="80"/>
                <w:sz w:val="20"/>
                <w:szCs w:val="20"/>
              </w:rPr>
            </w:pPr>
            <w:r w:rsidRPr="00887953">
              <w:rPr>
                <w:color w:val="808080" w:themeColor="background1" w:themeShade="80"/>
                <w:sz w:val="20"/>
                <w:szCs w:val="20"/>
              </w:rPr>
              <w:t xml:space="preserve">(base) hyboui@UbuntuVM:~/Dauphine$ </w:t>
            </w:r>
            <w:r w:rsidRPr="00887953">
              <w:rPr>
                <w:color w:val="00B0F0"/>
                <w:sz w:val="20"/>
                <w:szCs w:val="20"/>
              </w:rPr>
              <w:t>ls</w:t>
            </w:r>
          </w:p>
          <w:p w14:paraId="572F3AD9" w14:textId="77777777" w:rsidR="008413F6" w:rsidRPr="006F2D69" w:rsidRDefault="008413F6" w:rsidP="008413F6">
            <w:pPr>
              <w:spacing w:line="0" w:lineRule="atLeast"/>
              <w:rPr>
                <w:color w:val="auto"/>
                <w:sz w:val="20"/>
                <w:szCs w:val="20"/>
                <w:lang w:val="en-US"/>
              </w:rPr>
            </w:pPr>
            <w:r w:rsidRPr="006F2D69">
              <w:rPr>
                <w:color w:val="auto"/>
                <w:sz w:val="20"/>
                <w:szCs w:val="20"/>
                <w:lang w:val="en-US"/>
              </w:rPr>
              <w:t>id_rsa_user160</w:t>
            </w:r>
          </w:p>
          <w:p w14:paraId="49F16847" w14:textId="77777777" w:rsidR="008413F6" w:rsidRPr="006F2D69" w:rsidRDefault="008413F6" w:rsidP="008413F6">
            <w:pPr>
              <w:spacing w:line="0" w:lineRule="atLeast"/>
              <w:rPr>
                <w:color w:val="00B0F0"/>
                <w:lang w:val="en-US"/>
              </w:rPr>
            </w:pPr>
          </w:p>
          <w:p w14:paraId="4D3A56A4" w14:textId="77777777" w:rsidR="00540425" w:rsidRPr="006F2D69" w:rsidRDefault="00540425" w:rsidP="00540425">
            <w:pPr>
              <w:spacing w:line="0" w:lineRule="atLeast"/>
              <w:rPr>
                <w:color w:val="808080" w:themeColor="background1" w:themeShade="80"/>
                <w:sz w:val="20"/>
                <w:szCs w:val="20"/>
                <w:lang w:val="en-US"/>
              </w:rPr>
            </w:pPr>
            <w:r w:rsidRPr="006F2D69">
              <w:rPr>
                <w:color w:val="808080" w:themeColor="background1" w:themeShade="80"/>
                <w:sz w:val="20"/>
                <w:szCs w:val="20"/>
                <w:lang w:val="en-US"/>
              </w:rPr>
              <w:t xml:space="preserve">(base) hyboui@UbuntuVM:~/Dauphine$ </w:t>
            </w:r>
            <w:r w:rsidRPr="006F2D69">
              <w:rPr>
                <w:color w:val="00B0F0"/>
                <w:sz w:val="20"/>
                <w:szCs w:val="20"/>
                <w:lang w:val="en-US"/>
              </w:rPr>
              <w:t>chmod 600 id_rsa_user160</w:t>
            </w:r>
          </w:p>
          <w:p w14:paraId="521AAC2A" w14:textId="77777777" w:rsidR="00540425" w:rsidRPr="006F2D69" w:rsidRDefault="00540425" w:rsidP="00540425">
            <w:pPr>
              <w:spacing w:line="0" w:lineRule="atLeast"/>
              <w:rPr>
                <w:color w:val="808080" w:themeColor="background1" w:themeShade="80"/>
                <w:sz w:val="20"/>
                <w:szCs w:val="20"/>
                <w:lang w:val="en-US"/>
              </w:rPr>
            </w:pPr>
          </w:p>
          <w:p w14:paraId="644BB83F" w14:textId="77777777" w:rsidR="00540425" w:rsidRPr="006F2D69" w:rsidRDefault="00540425" w:rsidP="00540425">
            <w:pPr>
              <w:spacing w:line="0" w:lineRule="atLeast"/>
              <w:rPr>
                <w:color w:val="00B0F0"/>
                <w:sz w:val="20"/>
                <w:szCs w:val="20"/>
                <w:lang w:val="en-US"/>
              </w:rPr>
            </w:pPr>
            <w:r w:rsidRPr="006F2D69">
              <w:rPr>
                <w:color w:val="808080" w:themeColor="background1" w:themeShade="80"/>
                <w:sz w:val="20"/>
                <w:szCs w:val="20"/>
                <w:lang w:val="en-US"/>
              </w:rPr>
              <w:t xml:space="preserve">(base) hyboui@UbuntuVM:~/Dauphine$ </w:t>
            </w:r>
            <w:r w:rsidRPr="006F2D69">
              <w:rPr>
                <w:color w:val="00B0F0"/>
                <w:sz w:val="20"/>
                <w:szCs w:val="20"/>
                <w:lang w:val="en-US"/>
              </w:rPr>
              <w:t>ssh -i id_rsa_user160 -p 993 user160@www.lamsade.dauphine.fr</w:t>
            </w:r>
          </w:p>
          <w:p w14:paraId="47E845CB" w14:textId="77777777" w:rsidR="00540425" w:rsidRPr="006F2D69" w:rsidRDefault="00540425" w:rsidP="008413F6">
            <w:pPr>
              <w:spacing w:line="0" w:lineRule="atLeast"/>
              <w:rPr>
                <w:color w:val="00B0F0"/>
                <w:lang w:val="en-US"/>
              </w:rPr>
            </w:pPr>
          </w:p>
        </w:tc>
      </w:tr>
    </w:tbl>
    <w:p w14:paraId="503AB7BE" w14:textId="77777777" w:rsidR="008413F6" w:rsidRPr="006F2D69" w:rsidRDefault="008413F6" w:rsidP="008413F6">
      <w:pPr>
        <w:spacing w:line="0" w:lineRule="atLeast"/>
        <w:rPr>
          <w:color w:val="00B0F0"/>
          <w:lang w:val="en-US"/>
        </w:rPr>
      </w:pPr>
    </w:p>
    <w:p w14:paraId="77A7D820" w14:textId="77777777" w:rsidR="00540425" w:rsidRPr="006F2D69" w:rsidRDefault="00540425" w:rsidP="00540425">
      <w:pPr>
        <w:spacing w:after="120" w:line="240" w:lineRule="auto"/>
        <w:jc w:val="both"/>
        <w:rPr>
          <w:b/>
          <w:bCs/>
          <w:u w:val="single"/>
          <w:lang w:val="en-US"/>
        </w:rPr>
      </w:pPr>
    </w:p>
    <w:p w14:paraId="7D1B373C" w14:textId="77777777" w:rsidR="00540425" w:rsidRPr="00540425" w:rsidRDefault="00D6769A" w:rsidP="00540425">
      <w:pPr>
        <w:spacing w:after="120" w:line="240" w:lineRule="auto"/>
        <w:jc w:val="both"/>
        <w:rPr>
          <w:b/>
          <w:bCs/>
          <w:u w:val="single"/>
        </w:rPr>
      </w:pPr>
      <w:r>
        <w:rPr>
          <w:b/>
          <w:bCs/>
          <w:u w:val="single"/>
        </w:rPr>
        <w:t xml:space="preserve">2. </w:t>
      </w:r>
      <w:r w:rsidR="00540425" w:rsidRPr="00540425">
        <w:rPr>
          <w:b/>
          <w:bCs/>
          <w:u w:val="single"/>
        </w:rPr>
        <w:t>Connexion depuis l’application Ubuntu dans Windows</w:t>
      </w:r>
    </w:p>
    <w:p w14:paraId="1823037E" w14:textId="77777777" w:rsidR="00540425" w:rsidRDefault="00540425" w:rsidP="00540425">
      <w:pPr>
        <w:spacing w:after="120" w:line="240" w:lineRule="auto"/>
        <w:jc w:val="both"/>
      </w:pPr>
      <w:r w:rsidRPr="00540425">
        <w:lastRenderedPageBreak/>
        <w:t>Au préalable, le fichier id_rsa_user160 a été mis dans un dropbox.</w:t>
      </w:r>
      <w:r>
        <w:t>Nous allons créer un fichier dédié au présent projet :</w:t>
      </w:r>
      <w:r w:rsidR="00F72902">
        <w:t xml:space="preserve"> hb/flightProject</w:t>
      </w:r>
    </w:p>
    <w:p w14:paraId="1249B4A5" w14:textId="77777777" w:rsidR="00F72902" w:rsidRDefault="00F72902" w:rsidP="00540425">
      <w:pPr>
        <w:spacing w:after="120" w:line="240" w:lineRule="auto"/>
        <w:jc w:val="both"/>
      </w:pPr>
      <w:r>
        <w:t>A cet endroit-là, on charge la clef rsa.</w:t>
      </w:r>
    </w:p>
    <w:p w14:paraId="30A3D670" w14:textId="77777777" w:rsidR="00540425" w:rsidRDefault="00540425" w:rsidP="00540425">
      <w:pPr>
        <w:spacing w:after="120" w:line="240" w:lineRule="auto"/>
        <w:jc w:val="both"/>
      </w:pPr>
    </w:p>
    <w:tbl>
      <w:tblPr>
        <w:tblStyle w:val="Grilledutableau"/>
        <w:tblW w:w="0" w:type="auto"/>
        <w:tblLook w:val="04A0" w:firstRow="1" w:lastRow="0" w:firstColumn="1" w:lastColumn="0" w:noHBand="0" w:noVBand="1"/>
      </w:tblPr>
      <w:tblGrid>
        <w:gridCol w:w="9629"/>
      </w:tblGrid>
      <w:tr w:rsidR="00540425" w:rsidRPr="00FB62B9" w14:paraId="60B9B078" w14:textId="77777777" w:rsidTr="00540425">
        <w:tc>
          <w:tcPr>
            <w:tcW w:w="9629" w:type="dxa"/>
          </w:tcPr>
          <w:p w14:paraId="18665EE1" w14:textId="77777777" w:rsidR="00540425" w:rsidRDefault="00540425" w:rsidP="00540425">
            <w:pPr>
              <w:spacing w:after="120"/>
              <w:jc w:val="both"/>
            </w:pPr>
          </w:p>
          <w:p w14:paraId="2A52AF90" w14:textId="77777777" w:rsidR="00540425" w:rsidRPr="00895B84" w:rsidRDefault="00540425" w:rsidP="00540425">
            <w:pPr>
              <w:spacing w:after="120"/>
              <w:jc w:val="both"/>
            </w:pPr>
            <w:r w:rsidRPr="00895B84">
              <w:rPr>
                <w:color w:val="808080" w:themeColor="background1" w:themeShade="80"/>
                <w:sz w:val="20"/>
                <w:szCs w:val="20"/>
              </w:rPr>
              <w:t>hyboui@LAPTOP-0CRTESPN:~$</w:t>
            </w:r>
            <w:r w:rsidRPr="00895B84">
              <w:rPr>
                <w:color w:val="00B0F0"/>
                <w:sz w:val="20"/>
                <w:szCs w:val="20"/>
              </w:rPr>
              <w:t>mkdir hb</w:t>
            </w:r>
          </w:p>
          <w:p w14:paraId="4125E847" w14:textId="77777777" w:rsidR="00540425" w:rsidRPr="00895B84" w:rsidRDefault="00540425" w:rsidP="00540425">
            <w:pPr>
              <w:spacing w:after="120"/>
              <w:jc w:val="both"/>
            </w:pPr>
            <w:r w:rsidRPr="00895B84">
              <w:rPr>
                <w:color w:val="808080" w:themeColor="background1" w:themeShade="80"/>
                <w:sz w:val="20"/>
                <w:szCs w:val="20"/>
              </w:rPr>
              <w:t>hyboui@LAPTOP-0CRTESPN:~$</w:t>
            </w:r>
            <w:r w:rsidRPr="00895B84">
              <w:rPr>
                <w:color w:val="00B0F0"/>
                <w:sz w:val="20"/>
                <w:szCs w:val="20"/>
              </w:rPr>
              <w:t>ls</w:t>
            </w:r>
          </w:p>
          <w:p w14:paraId="664CB1C6" w14:textId="77777777" w:rsidR="00540425" w:rsidRPr="006F2D69" w:rsidRDefault="00540425" w:rsidP="00540425">
            <w:pPr>
              <w:spacing w:after="120"/>
              <w:jc w:val="both"/>
              <w:rPr>
                <w:color w:val="auto"/>
                <w:sz w:val="16"/>
                <w:szCs w:val="16"/>
                <w:lang w:val="en-US"/>
              </w:rPr>
            </w:pPr>
            <w:r w:rsidRPr="006F2D69">
              <w:rPr>
                <w:color w:val="auto"/>
                <w:sz w:val="16"/>
                <w:szCs w:val="16"/>
                <w:lang w:val="en-US"/>
              </w:rPr>
              <w:t>airflow  airflow20200518  hb</w:t>
            </w:r>
          </w:p>
          <w:p w14:paraId="274CEBCC" w14:textId="77777777" w:rsidR="00540425" w:rsidRPr="006F2D69" w:rsidRDefault="00540425" w:rsidP="00540425">
            <w:pPr>
              <w:spacing w:after="120"/>
              <w:jc w:val="both"/>
              <w:rPr>
                <w:lang w:val="en-US"/>
              </w:rPr>
            </w:pPr>
            <w:r w:rsidRPr="006F2D69">
              <w:rPr>
                <w:color w:val="808080" w:themeColor="background1" w:themeShade="80"/>
                <w:sz w:val="20"/>
                <w:szCs w:val="20"/>
                <w:lang w:val="en-US"/>
              </w:rPr>
              <w:t>hyboui@LAPTOP-0CRTESPN:~$</w:t>
            </w:r>
            <w:r w:rsidRPr="006F2D69">
              <w:rPr>
                <w:color w:val="00B0F0"/>
                <w:sz w:val="20"/>
                <w:szCs w:val="20"/>
                <w:lang w:val="en-US"/>
              </w:rPr>
              <w:t>cd hb</w:t>
            </w:r>
          </w:p>
          <w:p w14:paraId="4CFEB60B" w14:textId="77777777" w:rsidR="00540425" w:rsidRPr="006F2D69" w:rsidRDefault="00540425" w:rsidP="00540425">
            <w:pPr>
              <w:spacing w:after="120"/>
              <w:jc w:val="both"/>
              <w:rPr>
                <w:lang w:val="en-US"/>
              </w:rPr>
            </w:pPr>
            <w:r w:rsidRPr="006F2D69">
              <w:rPr>
                <w:color w:val="808080" w:themeColor="background1" w:themeShade="80"/>
                <w:sz w:val="20"/>
                <w:szCs w:val="20"/>
                <w:lang w:val="en-US"/>
              </w:rPr>
              <w:t>hyboui@LAPTOP-0CRTESPN:~/hb$</w:t>
            </w:r>
            <w:r w:rsidRPr="006F2D69">
              <w:rPr>
                <w:color w:val="00B0F0"/>
                <w:sz w:val="20"/>
                <w:szCs w:val="20"/>
                <w:lang w:val="en-US"/>
              </w:rPr>
              <w:t>mkdir flightProject</w:t>
            </w:r>
          </w:p>
          <w:p w14:paraId="629AA208" w14:textId="77777777" w:rsidR="00540425" w:rsidRPr="006F2D69" w:rsidRDefault="00540425" w:rsidP="00540425">
            <w:pPr>
              <w:spacing w:after="120"/>
              <w:jc w:val="both"/>
              <w:rPr>
                <w:lang w:val="en-US"/>
              </w:rPr>
            </w:pPr>
            <w:r w:rsidRPr="006F2D69">
              <w:rPr>
                <w:color w:val="808080" w:themeColor="background1" w:themeShade="80"/>
                <w:sz w:val="20"/>
                <w:szCs w:val="20"/>
                <w:lang w:val="en-US"/>
              </w:rPr>
              <w:t>hyboui@LAPTOP-0CRTESPN:~/hb$</w:t>
            </w:r>
            <w:r w:rsidRPr="006F2D69">
              <w:rPr>
                <w:color w:val="00B0F0"/>
                <w:sz w:val="20"/>
                <w:szCs w:val="20"/>
                <w:lang w:val="en-US"/>
              </w:rPr>
              <w:t>ls</w:t>
            </w:r>
          </w:p>
          <w:p w14:paraId="6146E52C" w14:textId="77777777" w:rsidR="00540425" w:rsidRPr="006F2D69" w:rsidRDefault="00540425" w:rsidP="00540425">
            <w:pPr>
              <w:spacing w:after="120"/>
              <w:jc w:val="both"/>
              <w:rPr>
                <w:color w:val="auto"/>
                <w:sz w:val="16"/>
                <w:szCs w:val="16"/>
                <w:lang w:val="en-US"/>
              </w:rPr>
            </w:pPr>
            <w:r w:rsidRPr="006F2D69">
              <w:rPr>
                <w:color w:val="auto"/>
                <w:sz w:val="16"/>
                <w:szCs w:val="16"/>
                <w:lang w:val="en-US"/>
              </w:rPr>
              <w:t>flightProject</w:t>
            </w:r>
          </w:p>
          <w:p w14:paraId="77D2A1C5" w14:textId="77777777" w:rsidR="00540425" w:rsidRPr="006F2D69" w:rsidRDefault="00540425" w:rsidP="00540425">
            <w:pPr>
              <w:spacing w:after="120"/>
              <w:jc w:val="both"/>
              <w:rPr>
                <w:color w:val="00B0F0"/>
                <w:sz w:val="20"/>
                <w:szCs w:val="20"/>
                <w:lang w:val="en-US"/>
              </w:rPr>
            </w:pPr>
            <w:r w:rsidRPr="006F2D69">
              <w:rPr>
                <w:color w:val="808080" w:themeColor="background1" w:themeShade="80"/>
                <w:sz w:val="20"/>
                <w:szCs w:val="20"/>
                <w:lang w:val="en-US"/>
              </w:rPr>
              <w:t>hyboui@LAPTOP-0CRTESPN:~/hb$</w:t>
            </w:r>
            <w:r w:rsidRPr="006F2D69">
              <w:rPr>
                <w:color w:val="00B0F0"/>
                <w:sz w:val="20"/>
                <w:szCs w:val="20"/>
                <w:lang w:val="en-US"/>
              </w:rPr>
              <w:t xml:space="preserve"> cd flightProject</w:t>
            </w:r>
          </w:p>
          <w:p w14:paraId="66950C22" w14:textId="77777777" w:rsidR="00F72902" w:rsidRPr="006F2D69" w:rsidRDefault="00F72902" w:rsidP="00540425">
            <w:pPr>
              <w:spacing w:after="120"/>
              <w:jc w:val="both"/>
              <w:rPr>
                <w:color w:val="00B0F0"/>
                <w:sz w:val="20"/>
                <w:szCs w:val="20"/>
                <w:lang w:val="en-US"/>
              </w:rPr>
            </w:pPr>
          </w:p>
          <w:p w14:paraId="7EFF6112" w14:textId="77777777" w:rsidR="00F72902" w:rsidRPr="006F2D69" w:rsidRDefault="009E4130" w:rsidP="00540425">
            <w:pPr>
              <w:spacing w:after="120"/>
              <w:jc w:val="both"/>
              <w:rPr>
                <w:lang w:val="en-US"/>
              </w:rPr>
            </w:pPr>
            <w:r w:rsidRPr="006F2D69">
              <w:rPr>
                <w:color w:val="808080" w:themeColor="background1" w:themeShade="80"/>
                <w:sz w:val="16"/>
                <w:szCs w:val="16"/>
                <w:lang w:val="en-US"/>
              </w:rPr>
              <w:t>hyboui@LAPTOP-0CRTESPN:~/hb/flightProject</w:t>
            </w:r>
            <w:r w:rsidRPr="006F2D69">
              <w:rPr>
                <w:color w:val="808080" w:themeColor="background1" w:themeShade="80"/>
                <w:sz w:val="20"/>
                <w:szCs w:val="20"/>
                <w:lang w:val="en-US"/>
              </w:rPr>
              <w:t>$</w:t>
            </w:r>
            <w:r w:rsidR="00F72902" w:rsidRPr="006F2D69">
              <w:rPr>
                <w:color w:val="00B0F0"/>
                <w:sz w:val="20"/>
                <w:szCs w:val="20"/>
                <w:lang w:val="en-US"/>
              </w:rPr>
              <w:t>wget https://www.dropbox.com/s/ebjphj6do2xqxpg/id_rsa_user160</w:t>
            </w:r>
          </w:p>
          <w:p w14:paraId="263BDEE2" w14:textId="77777777" w:rsidR="00F72902" w:rsidRPr="006F2D69" w:rsidRDefault="00F72902" w:rsidP="00F72902">
            <w:pPr>
              <w:spacing w:after="120"/>
              <w:jc w:val="both"/>
              <w:rPr>
                <w:lang w:val="en-US"/>
              </w:rPr>
            </w:pPr>
            <w:r w:rsidRPr="006F2D69">
              <w:rPr>
                <w:color w:val="808080" w:themeColor="background1" w:themeShade="80"/>
                <w:sz w:val="20"/>
                <w:szCs w:val="20"/>
                <w:lang w:val="en-US"/>
              </w:rPr>
              <w:t>hyboui@LAPTOP-0CRTESPN:~/hb/flightProject$</w:t>
            </w:r>
            <w:r w:rsidRPr="006F2D69">
              <w:rPr>
                <w:color w:val="00B0F0"/>
                <w:sz w:val="20"/>
                <w:szCs w:val="20"/>
                <w:lang w:val="en-US"/>
              </w:rPr>
              <w:t>chmod 600 id_rsa_user160</w:t>
            </w:r>
          </w:p>
          <w:p w14:paraId="61E25AF1" w14:textId="77777777" w:rsidR="00540425" w:rsidRPr="006F2D69" w:rsidRDefault="00F72902" w:rsidP="00F72902">
            <w:pPr>
              <w:spacing w:after="120"/>
              <w:jc w:val="both"/>
              <w:rPr>
                <w:color w:val="00B0F0"/>
                <w:sz w:val="20"/>
                <w:szCs w:val="20"/>
                <w:lang w:val="en-US"/>
              </w:rPr>
            </w:pPr>
            <w:r w:rsidRPr="006F2D69">
              <w:rPr>
                <w:color w:val="808080" w:themeColor="background1" w:themeShade="80"/>
                <w:sz w:val="20"/>
                <w:szCs w:val="20"/>
                <w:lang w:val="en-US"/>
              </w:rPr>
              <w:t>hyboui@LAPTOP-0CRTESPN:~/hb/flightProject$</w:t>
            </w:r>
            <w:r w:rsidRPr="006F2D69">
              <w:rPr>
                <w:color w:val="00B0F0"/>
                <w:sz w:val="20"/>
                <w:szCs w:val="20"/>
                <w:lang w:val="en-US"/>
              </w:rPr>
              <w:t>ssh -i id_rsa_user160 -p 993 user160@www.lamsade.dauphine.fr</w:t>
            </w:r>
          </w:p>
          <w:p w14:paraId="43C7BD65" w14:textId="77777777" w:rsidR="00540425" w:rsidRPr="006F2D69" w:rsidRDefault="00540425" w:rsidP="00540425">
            <w:pPr>
              <w:spacing w:after="120"/>
              <w:jc w:val="both"/>
              <w:rPr>
                <w:lang w:val="en-US"/>
              </w:rPr>
            </w:pPr>
          </w:p>
        </w:tc>
      </w:tr>
    </w:tbl>
    <w:p w14:paraId="4EB3D132" w14:textId="77777777" w:rsidR="00540425" w:rsidRPr="006F2D69" w:rsidRDefault="00540425" w:rsidP="00540425">
      <w:pPr>
        <w:spacing w:after="120" w:line="240" w:lineRule="auto"/>
        <w:jc w:val="both"/>
        <w:rPr>
          <w:lang w:val="en-US"/>
        </w:rPr>
      </w:pPr>
    </w:p>
    <w:p w14:paraId="636D50B1" w14:textId="77777777" w:rsidR="32AFFA43" w:rsidRPr="006F2D69" w:rsidRDefault="32AFFA43" w:rsidP="32AFFA43">
      <w:pPr>
        <w:spacing w:after="120" w:line="240" w:lineRule="auto"/>
        <w:jc w:val="both"/>
        <w:rPr>
          <w:lang w:val="en-US"/>
        </w:rPr>
      </w:pPr>
    </w:p>
    <w:p w14:paraId="73BD74DC" w14:textId="77777777" w:rsidR="76026DD6" w:rsidRPr="00D6769A" w:rsidRDefault="00D6769A" w:rsidP="32AFFA43">
      <w:pPr>
        <w:spacing w:after="120" w:line="240" w:lineRule="auto"/>
        <w:jc w:val="both"/>
        <w:rPr>
          <w:b/>
          <w:bCs/>
          <w:u w:val="single"/>
        </w:rPr>
      </w:pPr>
      <w:r w:rsidRPr="00D6769A">
        <w:rPr>
          <w:b/>
          <w:bCs/>
          <w:u w:val="single"/>
        </w:rPr>
        <w:t xml:space="preserve">3. </w:t>
      </w:r>
      <w:r w:rsidR="76026DD6" w:rsidRPr="00D6769A">
        <w:rPr>
          <w:b/>
          <w:bCs/>
          <w:u w:val="single"/>
        </w:rPr>
        <w:t>Connexion depuis une application gérant les connections sFTP (Filezilla)</w:t>
      </w:r>
    </w:p>
    <w:p w14:paraId="4638FE9A" w14:textId="77777777" w:rsidR="32AFFA43" w:rsidRDefault="32AFFA43" w:rsidP="32AFFA43">
      <w:pPr>
        <w:spacing w:after="120" w:line="240" w:lineRule="auto"/>
        <w:jc w:val="both"/>
      </w:pPr>
    </w:p>
    <w:p w14:paraId="138C3C54" w14:textId="77777777" w:rsidR="7688B71C" w:rsidRDefault="7688B71C" w:rsidP="32AFFA43">
      <w:pPr>
        <w:spacing w:after="120" w:line="240" w:lineRule="auto"/>
        <w:jc w:val="both"/>
      </w:pPr>
      <w:r>
        <w:t>On utilise le paramétrage suivant pour se connecter au cluster de Dauphine</w:t>
      </w:r>
      <w:r w:rsidR="5E552279">
        <w:t xml:space="preserve"> en utilisant la clé privée</w:t>
      </w:r>
      <w:r>
        <w:t xml:space="preserve"> :</w:t>
      </w:r>
    </w:p>
    <w:p w14:paraId="05F328F4" w14:textId="77777777" w:rsidR="7CA8EEBF" w:rsidRDefault="7CA8EEBF" w:rsidP="32AFFA43">
      <w:pPr>
        <w:spacing w:after="120" w:line="240" w:lineRule="auto"/>
        <w:jc w:val="both"/>
      </w:pPr>
      <w:r>
        <w:rPr>
          <w:noProof/>
          <w:lang w:eastAsia="fr-FR" w:bidi="ks-Deva"/>
        </w:rPr>
        <w:lastRenderedPageBreak/>
        <w:drawing>
          <wp:inline distT="0" distB="0" distL="0" distR="0" wp14:anchorId="194DAB54" wp14:editId="53B28264">
            <wp:extent cx="3971925" cy="2159734"/>
            <wp:effectExtent l="190500" t="190500" r="161925" b="164465"/>
            <wp:docPr id="2081154908" name="Image 208115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rcRect/>
                    <a:stretch>
                      <a:fillRect/>
                    </a:stretch>
                  </pic:blipFill>
                  <pic:spPr>
                    <a:xfrm>
                      <a:off x="0" y="0"/>
                      <a:ext cx="3971925" cy="2159734"/>
                    </a:xfrm>
                    <a:prstGeom prst="rect">
                      <a:avLst/>
                    </a:prstGeom>
                    <a:ln>
                      <a:noFill/>
                    </a:ln>
                    <a:effectLst>
                      <a:outerShdw blurRad="190500" algn="tl" rotWithShape="0">
                        <a:srgbClr val="000000">
                          <a:alpha val="70000"/>
                        </a:srgbClr>
                      </a:outerShdw>
                    </a:effectLst>
                  </pic:spPr>
                </pic:pic>
              </a:graphicData>
            </a:graphic>
          </wp:inline>
        </w:drawing>
      </w:r>
    </w:p>
    <w:p w14:paraId="5C76C239" w14:textId="77777777" w:rsidR="0C76DDB0" w:rsidRDefault="0C76DDB0" w:rsidP="32AFFA43">
      <w:pPr>
        <w:spacing w:after="120" w:line="240" w:lineRule="auto"/>
        <w:jc w:val="both"/>
      </w:pPr>
      <w:r>
        <w:t>Puis on accède au menu suivant :</w:t>
      </w:r>
    </w:p>
    <w:p w14:paraId="5305FDA4" w14:textId="77777777" w:rsidR="25FBB1A7" w:rsidRDefault="25FBB1A7" w:rsidP="32AFFA43">
      <w:pPr>
        <w:spacing w:after="120" w:line="240" w:lineRule="auto"/>
        <w:jc w:val="both"/>
      </w:pPr>
      <w:r>
        <w:rPr>
          <w:noProof/>
          <w:lang w:eastAsia="fr-FR" w:bidi="ks-Deva"/>
        </w:rPr>
        <w:drawing>
          <wp:inline distT="0" distB="0" distL="0" distR="0" wp14:anchorId="02411E1C" wp14:editId="172CBB3E">
            <wp:extent cx="5029200" cy="2828925"/>
            <wp:effectExtent l="190500" t="190500" r="171450" b="180975"/>
            <wp:docPr id="1350135745" name="Image 135013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rcRect/>
                    <a:stretch>
                      <a:fillRect/>
                    </a:stretch>
                  </pic:blipFill>
                  <pic:spPr>
                    <a:xfrm>
                      <a:off x="0" y="0"/>
                      <a:ext cx="5029200" cy="2828925"/>
                    </a:xfrm>
                    <a:prstGeom prst="rect">
                      <a:avLst/>
                    </a:prstGeom>
                    <a:ln>
                      <a:noFill/>
                    </a:ln>
                    <a:effectLst>
                      <a:outerShdw blurRad="190500" algn="tl" rotWithShape="0">
                        <a:srgbClr val="000000">
                          <a:alpha val="70000"/>
                        </a:srgbClr>
                      </a:outerShdw>
                    </a:effectLst>
                  </pic:spPr>
                </pic:pic>
              </a:graphicData>
            </a:graphic>
          </wp:inline>
        </w:drawing>
      </w:r>
    </w:p>
    <w:p w14:paraId="27E05CDD" w14:textId="77777777" w:rsidR="00540425" w:rsidRDefault="00540425" w:rsidP="008413F6">
      <w:pPr>
        <w:spacing w:line="0" w:lineRule="atLeast"/>
        <w:rPr>
          <w:color w:val="00B0F0"/>
        </w:rPr>
      </w:pPr>
    </w:p>
    <w:p w14:paraId="65574D6B" w14:textId="77777777" w:rsidR="00540425" w:rsidRPr="009E4130" w:rsidRDefault="009E4130" w:rsidP="008413F6">
      <w:pPr>
        <w:spacing w:line="0" w:lineRule="atLeast"/>
      </w:pPr>
      <w:r w:rsidRPr="009E4130">
        <w:t>Que ce soit la connexion depuis la machine virtuelle linux ou l’application Ubuntu de Windows, on doit obtenir :</w:t>
      </w:r>
    </w:p>
    <w:p w14:paraId="6141F87B" w14:textId="77777777" w:rsidR="009B5B47" w:rsidRDefault="009B5B47" w:rsidP="009B5B47">
      <w:pPr>
        <w:spacing w:after="120" w:line="240" w:lineRule="auto"/>
        <w:jc w:val="both"/>
      </w:pPr>
    </w:p>
    <w:tbl>
      <w:tblPr>
        <w:tblStyle w:val="Grilledutableau"/>
        <w:tblW w:w="0" w:type="auto"/>
        <w:tblLook w:val="04A0" w:firstRow="1" w:lastRow="0" w:firstColumn="1" w:lastColumn="0" w:noHBand="0" w:noVBand="1"/>
      </w:tblPr>
      <w:tblGrid>
        <w:gridCol w:w="9629"/>
      </w:tblGrid>
      <w:tr w:rsidR="009B5B47" w:rsidRPr="00FB62B9" w14:paraId="56424EE7" w14:textId="77777777" w:rsidTr="009B5B47">
        <w:tc>
          <w:tcPr>
            <w:tcW w:w="9629" w:type="dxa"/>
          </w:tcPr>
          <w:p w14:paraId="3AE67521" w14:textId="77777777" w:rsidR="009B5B47" w:rsidRDefault="009B5B47" w:rsidP="009B5B47">
            <w:pPr>
              <w:spacing w:line="0" w:lineRule="atLeast"/>
            </w:pPr>
          </w:p>
          <w:p w14:paraId="362842CA" w14:textId="77777777" w:rsidR="005B73E9" w:rsidRPr="009B5B47" w:rsidRDefault="009B5B47" w:rsidP="005B73E9">
            <w:pPr>
              <w:spacing w:line="0" w:lineRule="atLeast"/>
              <w:rPr>
                <w:sz w:val="16"/>
                <w:szCs w:val="16"/>
              </w:rPr>
            </w:pPr>
            <w:r w:rsidRPr="009B5B47">
              <w:rPr>
                <w:sz w:val="16"/>
                <w:szCs w:val="16"/>
              </w:rPr>
              <w:t>__   ___ __ ___ | |__   __ _  __| | ___   ___  _ __  _ __ ___   __ _ ___| |_</w:t>
            </w:r>
            <w:r w:rsidR="005B73E9" w:rsidRPr="009B5B47">
              <w:rPr>
                <w:sz w:val="16"/>
                <w:szCs w:val="16"/>
              </w:rPr>
              <w:t xml:space="preserve">  ___ _ __ </w:t>
            </w:r>
          </w:p>
          <w:p w14:paraId="41970404" w14:textId="77777777" w:rsidR="009B5B47" w:rsidRPr="009B5B47" w:rsidRDefault="009B5B47" w:rsidP="009B5B47">
            <w:pPr>
              <w:spacing w:line="0" w:lineRule="atLeast"/>
              <w:rPr>
                <w:sz w:val="16"/>
                <w:szCs w:val="16"/>
              </w:rPr>
            </w:pPr>
            <w:r w:rsidRPr="009B5B47">
              <w:rPr>
                <w:sz w:val="16"/>
                <w:szCs w:val="16"/>
              </w:rPr>
              <w:t>\ \ / / '_ ` _ \| '_ \ / _` |/ _` |/ _ \ / _ \| '_ \| '_ ` _ \ / _` / __| __|</w:t>
            </w:r>
            <w:r w:rsidR="005B73E9" w:rsidRPr="009B5B47">
              <w:rPr>
                <w:sz w:val="16"/>
                <w:szCs w:val="16"/>
              </w:rPr>
              <w:t>/ _ \ '__|</w:t>
            </w:r>
          </w:p>
          <w:p w14:paraId="5981F5FA" w14:textId="77777777" w:rsidR="005B73E9" w:rsidRPr="009B5B47" w:rsidRDefault="009B5B47" w:rsidP="005B73E9">
            <w:pPr>
              <w:spacing w:line="0" w:lineRule="atLeast"/>
              <w:rPr>
                <w:sz w:val="16"/>
                <w:szCs w:val="16"/>
              </w:rPr>
            </w:pPr>
            <w:r w:rsidRPr="009B5B47">
              <w:rPr>
                <w:sz w:val="16"/>
                <w:szCs w:val="16"/>
              </w:rPr>
              <w:t xml:space="preserve"> \ V /| | | | | | | | | (_| | (_| | (_) | (_) | |_) | | | | | | (_| \__ \ |_ </w:t>
            </w:r>
            <w:r w:rsidR="005B73E9" w:rsidRPr="009B5B47">
              <w:rPr>
                <w:sz w:val="16"/>
                <w:szCs w:val="16"/>
              </w:rPr>
              <w:t>|  __/ | \___|_|</w:t>
            </w:r>
          </w:p>
          <w:p w14:paraId="69C66091" w14:textId="77777777" w:rsidR="009B5B47" w:rsidRPr="009B5B47" w:rsidRDefault="009B5B47" w:rsidP="009B5B47">
            <w:pPr>
              <w:spacing w:line="0" w:lineRule="atLeast"/>
              <w:rPr>
                <w:sz w:val="16"/>
                <w:szCs w:val="16"/>
              </w:rPr>
            </w:pPr>
            <w:r w:rsidRPr="009B5B47">
              <w:rPr>
                <w:sz w:val="16"/>
                <w:szCs w:val="16"/>
              </w:rPr>
              <w:t xml:space="preserve">  \_/ |_| |_| |_|_| |_|\__,_|\__,_|\___/ \___/| .__/|_| |_| |_|\__,_|___/\__|</w:t>
            </w:r>
          </w:p>
          <w:p w14:paraId="7A739854" w14:textId="77777777" w:rsidR="009B5B47" w:rsidRPr="00E3198D" w:rsidRDefault="009B5B47" w:rsidP="009B5B47">
            <w:pPr>
              <w:spacing w:line="0" w:lineRule="atLeast"/>
              <w:rPr>
                <w:sz w:val="16"/>
                <w:szCs w:val="16"/>
              </w:rPr>
            </w:pPr>
            <w:r w:rsidRPr="00E3198D">
              <w:rPr>
                <w:sz w:val="16"/>
                <w:szCs w:val="16"/>
              </w:rPr>
              <w:t xml:space="preserve">|_|                            </w:t>
            </w:r>
          </w:p>
          <w:p w14:paraId="3FA7BFCF" w14:textId="77777777" w:rsidR="009B5B47" w:rsidRPr="00E3198D" w:rsidRDefault="009B5B47" w:rsidP="009B5B47">
            <w:pPr>
              <w:spacing w:line="0" w:lineRule="atLeast"/>
              <w:rPr>
                <w:sz w:val="16"/>
                <w:szCs w:val="16"/>
              </w:rPr>
            </w:pPr>
          </w:p>
          <w:p w14:paraId="21763441" w14:textId="77777777" w:rsidR="005B73E9" w:rsidRPr="00E3198D" w:rsidRDefault="005B73E9" w:rsidP="009B5B47">
            <w:pPr>
              <w:spacing w:line="0" w:lineRule="atLeast"/>
              <w:rPr>
                <w:color w:val="auto"/>
              </w:rPr>
            </w:pPr>
          </w:p>
          <w:p w14:paraId="4EBF631A" w14:textId="77777777" w:rsidR="009B5B47" w:rsidRPr="00E3198D" w:rsidRDefault="009B5B47" w:rsidP="009B5B47">
            <w:pPr>
              <w:spacing w:line="0" w:lineRule="atLeast"/>
              <w:rPr>
                <w:color w:val="auto"/>
                <w:sz w:val="16"/>
                <w:szCs w:val="16"/>
              </w:rPr>
            </w:pPr>
            <w:r w:rsidRPr="00E3198D">
              <w:rPr>
                <w:color w:val="auto"/>
                <w:sz w:val="16"/>
                <w:szCs w:val="16"/>
              </w:rPr>
              <w:t>Linux vmhadoopmaster 4.19.0-9-amd64 #1 SMP Debian 4.19.118-2 (2020-04-29) x86_64</w:t>
            </w:r>
          </w:p>
          <w:p w14:paraId="1F49ACD8"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uptime :  22:06:44 up 30 days, 12:11,  1 user,  load average: 0.00, 0.00, 0.00</w:t>
            </w:r>
          </w:p>
          <w:p w14:paraId="6878B07C"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lastRenderedPageBreak/>
              <w:t>Memoire utilisée : 5354 Mo / 63401 Mo (8%)</w:t>
            </w:r>
          </w:p>
          <w:p w14:paraId="791772F7"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Free / Space : 9.9G / 18G</w:t>
            </w:r>
          </w:p>
          <w:p w14:paraId="13A2597B"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Free /opt/hdfs Space : 65G / 196G</w:t>
            </w:r>
          </w:p>
          <w:p w14:paraId="564F7EF3"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Free /opt/local Space : 485G / 492G</w:t>
            </w:r>
          </w:p>
          <w:p w14:paraId="42C6241E"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Free /home/ccephfs Space : 2.0T / 4.9T</w:t>
            </w:r>
          </w:p>
          <w:p w14:paraId="466465B2"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Free /home/cluster Space : 155G / 1.6T</w:t>
            </w:r>
          </w:p>
          <w:p w14:paraId="149E2C7E"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ens3 adress : 10.40.178.80</w:t>
            </w:r>
          </w:p>
          <w:p w14:paraId="131D948D"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Last login: Sun Jul 12 20:03:28 2020 from 193.48.71.250</w:t>
            </w:r>
          </w:p>
          <w:p w14:paraId="70D8903B" w14:textId="77777777" w:rsidR="009B5B47" w:rsidRPr="006F2D69" w:rsidRDefault="009B5B47" w:rsidP="009B5B47">
            <w:pPr>
              <w:spacing w:line="0" w:lineRule="atLeast"/>
              <w:rPr>
                <w:color w:val="auto"/>
                <w:sz w:val="20"/>
                <w:szCs w:val="20"/>
                <w:lang w:val="en-US"/>
              </w:rPr>
            </w:pPr>
          </w:p>
          <w:p w14:paraId="3F220B50" w14:textId="77777777" w:rsidR="009B5B47" w:rsidRPr="006F2D69" w:rsidRDefault="009B5B47" w:rsidP="009B5B47">
            <w:pPr>
              <w:spacing w:line="0" w:lineRule="atLeast"/>
              <w:rPr>
                <w:color w:val="auto"/>
                <w:sz w:val="20"/>
                <w:szCs w:val="20"/>
                <w:lang w:val="en-US"/>
              </w:rPr>
            </w:pPr>
            <w:r w:rsidRPr="006F2D69">
              <w:rPr>
                <w:color w:val="808080" w:themeColor="background1" w:themeShade="80"/>
                <w:sz w:val="20"/>
                <w:szCs w:val="20"/>
                <w:lang w:val="en-US"/>
              </w:rPr>
              <w:t xml:space="preserve">user160@vmhadoopmaster:~$ </w:t>
            </w:r>
            <w:r w:rsidRPr="006F2D69">
              <w:rPr>
                <w:color w:val="00B0F0"/>
                <w:sz w:val="20"/>
                <w:szCs w:val="20"/>
                <w:lang w:val="en-US"/>
              </w:rPr>
              <w:t>hdfs dfs -ls /user/user160</w:t>
            </w:r>
          </w:p>
          <w:p w14:paraId="1818DAD9"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Found 14 items</w:t>
            </w:r>
          </w:p>
          <w:p w14:paraId="0C90880F"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drwxr-xr-x   - user160 cluster          0 2019-12-03 21:46 /user/user160/.sparkStaging</w:t>
            </w:r>
          </w:p>
          <w:p w14:paraId="1FC05708"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1428843 2019-06-18 14:48 /user/user160/5000-8.txt</w:t>
            </w:r>
          </w:p>
          <w:p w14:paraId="30D78E7F"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411812 2019-09-09 19:12 /user/user160/R1_users.csv</w:t>
            </w:r>
          </w:p>
          <w:p w14:paraId="588267A4"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946079 2019-09-09 19:12 /user/user160/R2_books.csv</w:t>
            </w:r>
          </w:p>
          <w:p w14:paraId="1DCEDFB0"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3608934 2019-09-09 19:12 /user/user160/S_ratings.csv</w:t>
            </w:r>
          </w:p>
          <w:p w14:paraId="24682600"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789 2019-09-20 07:40 /user/user160/VeillerTard.txt</w:t>
            </w:r>
          </w:p>
          <w:p w14:paraId="4A869748"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20268 2019-09-30 18:59 /user/user160/derby.log</w:t>
            </w:r>
          </w:p>
          <w:p w14:paraId="2866715C"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drwxr-xr-x   - user160 cluster          0 2020-07-09 21:01 /user/user160/flight</w:t>
            </w:r>
          </w:p>
          <w:p w14:paraId="7D17A5D8"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4550 2019-11-30 21:17 /user/user160/iris.data.txt</w:t>
            </w:r>
          </w:p>
          <w:p w14:paraId="0F423DFE"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244 2019-09-09 19:12 /user/user160/keywords.csv</w:t>
            </w:r>
          </w:p>
          <w:p w14:paraId="7B50E9C0"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drwxr-xr-x   - user160 cluster          0 2019-09-30 18:59 /user/user160/metastore_db</w:t>
            </w:r>
          </w:p>
          <w:p w14:paraId="6A245898"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drwxr-xr-x   - user160 cluster          0 2019-06-18 15:18 /user/user160/outputspark</w:t>
            </w:r>
          </w:p>
          <w:p w14:paraId="0F67A427"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56295113 2019-09-30 18:59 /user/user160/vk_001.json</w:t>
            </w:r>
          </w:p>
          <w:p w14:paraId="161112FC" w14:textId="77777777" w:rsidR="009B5B47" w:rsidRPr="006F2D69" w:rsidRDefault="009B5B47" w:rsidP="009B5B47">
            <w:pPr>
              <w:spacing w:line="0" w:lineRule="atLeast"/>
              <w:rPr>
                <w:color w:val="auto"/>
                <w:sz w:val="16"/>
                <w:szCs w:val="16"/>
                <w:lang w:val="en-US"/>
              </w:rPr>
            </w:pPr>
            <w:r w:rsidRPr="006F2D69">
              <w:rPr>
                <w:color w:val="auto"/>
                <w:sz w:val="16"/>
                <w:szCs w:val="16"/>
                <w:lang w:val="en-US"/>
              </w:rPr>
              <w:t>-rw-r--r--   3 user160 cluster  111993299 2019-09-30 19:00 /user/user160/vk_002.json</w:t>
            </w:r>
          </w:p>
          <w:p w14:paraId="28120479" w14:textId="77777777" w:rsidR="009B5B47" w:rsidRPr="006F2D69" w:rsidRDefault="009B5B47" w:rsidP="009B5B47">
            <w:pPr>
              <w:spacing w:after="120"/>
              <w:jc w:val="both"/>
              <w:rPr>
                <w:lang w:val="en-US"/>
              </w:rPr>
            </w:pPr>
          </w:p>
        </w:tc>
      </w:tr>
    </w:tbl>
    <w:p w14:paraId="48D9CF8E" w14:textId="77777777" w:rsidR="009B5B47" w:rsidRDefault="009B5B47" w:rsidP="009B5B47">
      <w:pPr>
        <w:spacing w:after="120" w:line="240" w:lineRule="auto"/>
        <w:jc w:val="both"/>
        <w:rPr>
          <w:lang w:val="en-US"/>
        </w:rPr>
      </w:pPr>
    </w:p>
    <w:p w14:paraId="66FC5A0B" w14:textId="77777777" w:rsidR="00D6769A" w:rsidRPr="006F2D69" w:rsidRDefault="00D6769A" w:rsidP="009B5B47">
      <w:pPr>
        <w:spacing w:after="120" w:line="240" w:lineRule="auto"/>
        <w:jc w:val="both"/>
        <w:rPr>
          <w:lang w:val="en-US"/>
        </w:rPr>
      </w:pPr>
    </w:p>
    <w:p w14:paraId="7A174191" w14:textId="77777777" w:rsidR="009E4130" w:rsidRPr="00D6769A" w:rsidRDefault="009E4130" w:rsidP="00D6769A">
      <w:pPr>
        <w:pStyle w:val="Titre2"/>
        <w:numPr>
          <w:ilvl w:val="0"/>
          <w:numId w:val="0"/>
        </w:numPr>
        <w:ind w:left="576" w:hanging="576"/>
        <w:rPr>
          <w:rFonts w:eastAsiaTheme="minorHAnsi" w:cstheme="minorHAnsi"/>
          <w:bCs/>
          <w:sz w:val="28"/>
          <w:szCs w:val="28"/>
          <w:u w:val="single"/>
        </w:rPr>
      </w:pPr>
      <w:bookmarkStart w:id="26" w:name="_Toc56300649"/>
      <w:r w:rsidRPr="00D6769A">
        <w:rPr>
          <w:rFonts w:eastAsiaTheme="minorHAnsi" w:cstheme="minorHAnsi"/>
          <w:bCs/>
          <w:sz w:val="28"/>
          <w:szCs w:val="28"/>
          <w:u w:val="single"/>
        </w:rPr>
        <w:t>Vérification des versions Spark et Scala du cluster Dauphine</w:t>
      </w:r>
      <w:bookmarkEnd w:id="26"/>
    </w:p>
    <w:p w14:paraId="693B5541" w14:textId="77777777" w:rsidR="008423EF" w:rsidRPr="009E4130" w:rsidRDefault="009E4130" w:rsidP="009B5B47">
      <w:pPr>
        <w:spacing w:after="120" w:line="240" w:lineRule="auto"/>
        <w:jc w:val="both"/>
        <w:rPr>
          <w:szCs w:val="28"/>
        </w:rPr>
      </w:pPr>
      <w:r w:rsidRPr="009E4130">
        <w:rPr>
          <w:szCs w:val="28"/>
        </w:rPr>
        <w:t>Une</w:t>
      </w:r>
      <w:r w:rsidR="008423EF" w:rsidRPr="009E4130">
        <w:rPr>
          <w:szCs w:val="28"/>
        </w:rPr>
        <w:t xml:space="preserve"> fois connecté au cluster Dauphine, on peut aller regarder la version utilisée pour scala et spark</w:t>
      </w:r>
      <w:r w:rsidR="00540425" w:rsidRPr="009E4130">
        <w:rPr>
          <w:szCs w:val="28"/>
        </w:rPr>
        <w:t>. Ces informations sont utiles pour le fichier build.sbt</w:t>
      </w:r>
      <w:r w:rsidR="008423EF" w:rsidRPr="009E4130">
        <w:rPr>
          <w:szCs w:val="28"/>
        </w:rPr>
        <w:t> :</w:t>
      </w:r>
    </w:p>
    <w:p w14:paraId="244288F0" w14:textId="77777777" w:rsidR="008423EF" w:rsidRPr="009E4130" w:rsidRDefault="008423EF" w:rsidP="008423EF">
      <w:pPr>
        <w:spacing w:after="120" w:line="240" w:lineRule="auto"/>
        <w:jc w:val="both"/>
        <w:rPr>
          <w:szCs w:val="28"/>
        </w:rPr>
      </w:pPr>
      <w:r w:rsidRPr="009E4130">
        <w:rPr>
          <w:color w:val="808080" w:themeColor="background1" w:themeShade="80"/>
          <w:szCs w:val="28"/>
        </w:rPr>
        <w:t>user160@vmhadoopmaster:~$</w:t>
      </w:r>
      <w:r w:rsidRPr="009E4130">
        <w:rPr>
          <w:color w:val="00B0F0"/>
          <w:szCs w:val="28"/>
        </w:rPr>
        <w:t xml:space="preserve">spark-submit </w:t>
      </w:r>
      <w:r w:rsidR="00540425" w:rsidRPr="009E4130">
        <w:rPr>
          <w:color w:val="00B0F0"/>
          <w:szCs w:val="28"/>
        </w:rPr>
        <w:t>–</w:t>
      </w:r>
      <w:r w:rsidRPr="009E4130">
        <w:rPr>
          <w:color w:val="00B0F0"/>
          <w:szCs w:val="28"/>
        </w:rPr>
        <w:t>version</w:t>
      </w:r>
    </w:p>
    <w:p w14:paraId="278C2F5D" w14:textId="77777777" w:rsidR="00540425" w:rsidRPr="009E4130" w:rsidRDefault="00540425" w:rsidP="008423EF">
      <w:pPr>
        <w:spacing w:after="120" w:line="240" w:lineRule="auto"/>
        <w:jc w:val="both"/>
        <w:rPr>
          <w:szCs w:val="28"/>
        </w:rPr>
      </w:pPr>
      <w:r w:rsidRPr="009E4130">
        <w:rPr>
          <w:szCs w:val="28"/>
        </w:rPr>
        <w:t>Dans notre cas, nous avons :</w:t>
      </w:r>
    </w:p>
    <w:p w14:paraId="4801C3E6" w14:textId="77777777" w:rsidR="00540425" w:rsidRPr="009E4130" w:rsidRDefault="00540425" w:rsidP="00C6363E">
      <w:pPr>
        <w:pStyle w:val="Paragraphedeliste"/>
        <w:numPr>
          <w:ilvl w:val="0"/>
          <w:numId w:val="13"/>
        </w:numPr>
        <w:spacing w:after="120" w:line="240" w:lineRule="auto"/>
        <w:jc w:val="both"/>
        <w:rPr>
          <w:sz w:val="28"/>
          <w:szCs w:val="28"/>
        </w:rPr>
      </w:pPr>
      <w:r w:rsidRPr="009E4130">
        <w:rPr>
          <w:sz w:val="28"/>
          <w:szCs w:val="28"/>
        </w:rPr>
        <w:t>spark version 3.0.0-Preview2</w:t>
      </w:r>
    </w:p>
    <w:p w14:paraId="06C5227A" w14:textId="77777777" w:rsidR="00540425" w:rsidRPr="009E4130" w:rsidRDefault="00540425" w:rsidP="00C6363E">
      <w:pPr>
        <w:pStyle w:val="Paragraphedeliste"/>
        <w:numPr>
          <w:ilvl w:val="0"/>
          <w:numId w:val="13"/>
        </w:numPr>
        <w:spacing w:after="120" w:line="240" w:lineRule="auto"/>
        <w:jc w:val="both"/>
        <w:rPr>
          <w:sz w:val="28"/>
          <w:szCs w:val="28"/>
        </w:rPr>
      </w:pPr>
      <w:r w:rsidRPr="009E4130">
        <w:rPr>
          <w:sz w:val="28"/>
          <w:szCs w:val="28"/>
        </w:rPr>
        <w:t>Scala version 2.12.10</w:t>
      </w:r>
    </w:p>
    <w:p w14:paraId="53C86694" w14:textId="77777777" w:rsidR="00540425" w:rsidRPr="00540425" w:rsidRDefault="00540425" w:rsidP="00540425">
      <w:pPr>
        <w:pStyle w:val="Paragraphedeliste"/>
        <w:spacing w:after="120" w:line="240" w:lineRule="auto"/>
        <w:jc w:val="both"/>
        <w:rPr>
          <w:i/>
          <w:iCs/>
          <w:sz w:val="28"/>
          <w:szCs w:val="28"/>
        </w:rPr>
      </w:pPr>
    </w:p>
    <w:p w14:paraId="4A1427D0" w14:textId="77777777" w:rsidR="00AE7B49" w:rsidRDefault="00AE7B49" w:rsidP="009B1C74">
      <w:pPr>
        <w:pStyle w:val="Contenu"/>
        <w:rPr>
          <w:rFonts w:ascii="Helvetica" w:hAnsi="Helvetica"/>
          <w:sz w:val="19"/>
          <w:szCs w:val="19"/>
        </w:rPr>
      </w:pPr>
    </w:p>
    <w:p w14:paraId="02482D8F" w14:textId="77777777" w:rsidR="009B1C74" w:rsidRDefault="009B1C74" w:rsidP="004E0A3E">
      <w:pPr>
        <w:pStyle w:val="Titre3"/>
        <w:spacing w:after="120"/>
        <w:rPr>
          <w:b/>
          <w:bCs/>
        </w:rPr>
      </w:pPr>
      <w:bookmarkStart w:id="27" w:name="_Toc56300650"/>
      <w:r w:rsidRPr="004E0A3E">
        <w:rPr>
          <w:b/>
          <w:bCs/>
        </w:rPr>
        <w:t xml:space="preserve">Chargement des fichiers </w:t>
      </w:r>
      <w:r w:rsidR="00854223" w:rsidRPr="004E0A3E">
        <w:rPr>
          <w:b/>
          <w:bCs/>
        </w:rPr>
        <w:t xml:space="preserve">(sources et .jar) </w:t>
      </w:r>
      <w:r w:rsidRPr="004E0A3E">
        <w:rPr>
          <w:b/>
          <w:bCs/>
        </w:rPr>
        <w:t>dans HDFS</w:t>
      </w:r>
      <w:bookmarkEnd w:id="27"/>
    </w:p>
    <w:p w14:paraId="26087602" w14:textId="77777777" w:rsidR="004E0A3E" w:rsidRPr="004E0A3E" w:rsidRDefault="004E0A3E" w:rsidP="004E0A3E"/>
    <w:p w14:paraId="2DA3E0E7" w14:textId="77777777" w:rsidR="009C2818" w:rsidRDefault="008D2044" w:rsidP="009C2818">
      <w:pPr>
        <w:spacing w:after="120" w:line="240" w:lineRule="auto"/>
        <w:jc w:val="both"/>
        <w:rPr>
          <w:i/>
          <w:iCs/>
        </w:rPr>
      </w:pPr>
      <w:r w:rsidRPr="008D2044">
        <w:rPr>
          <w:i/>
          <w:iCs/>
        </w:rPr>
        <w:t xml:space="preserve">Remarque : </w:t>
      </w:r>
      <w:r w:rsidR="009C2818" w:rsidRPr="008D2044">
        <w:rPr>
          <w:i/>
          <w:iCs/>
        </w:rPr>
        <w:t xml:space="preserve">Le répertoire hdfs dans le cluster Dauphine à l’emplacement </w:t>
      </w:r>
      <w:r w:rsidR="009C2818" w:rsidRPr="008D2044">
        <w:rPr>
          <w:b/>
          <w:bCs/>
          <w:i/>
          <w:iCs/>
        </w:rPr>
        <w:t>/user/user160</w:t>
      </w:r>
      <w:r w:rsidR="009C2818" w:rsidRPr="008D2044">
        <w:rPr>
          <w:i/>
          <w:iCs/>
        </w:rPr>
        <w:t xml:space="preserve"> est le seul endroit où nous sommes autorisés à utiliser à notre guise : création de fichiers et sous répertoires pour nos besoins.</w:t>
      </w:r>
    </w:p>
    <w:p w14:paraId="02F7D4EA" w14:textId="77777777" w:rsidR="008D2044" w:rsidRPr="008D2044" w:rsidRDefault="008D2044" w:rsidP="009C2818">
      <w:pPr>
        <w:spacing w:after="120" w:line="240" w:lineRule="auto"/>
        <w:jc w:val="both"/>
        <w:rPr>
          <w:i/>
          <w:iCs/>
        </w:rPr>
      </w:pPr>
    </w:p>
    <w:p w14:paraId="78AFC40F" w14:textId="77777777" w:rsidR="008D2044" w:rsidRDefault="008D2044" w:rsidP="009C2818">
      <w:pPr>
        <w:spacing w:after="120" w:line="240" w:lineRule="auto"/>
        <w:jc w:val="both"/>
      </w:pPr>
      <w:r>
        <w:t>Etape 1 :</w:t>
      </w:r>
    </w:p>
    <w:p w14:paraId="0A01765B" w14:textId="77777777" w:rsidR="009C2818" w:rsidRDefault="007A30F0" w:rsidP="009C2818">
      <w:pPr>
        <w:spacing w:after="120" w:line="240" w:lineRule="auto"/>
        <w:jc w:val="both"/>
      </w:pPr>
      <w:r>
        <w:lastRenderedPageBreak/>
        <w:t>Nous avons au préalable placé les fichiers sources suivantes, ainsi que le fichier .jar dans un dropbox :</w:t>
      </w:r>
    </w:p>
    <w:p w14:paraId="752631AF" w14:textId="77777777" w:rsidR="007A30F0" w:rsidRDefault="00237597" w:rsidP="00C6363E">
      <w:pPr>
        <w:pStyle w:val="Paragraphedeliste"/>
        <w:numPr>
          <w:ilvl w:val="0"/>
          <w:numId w:val="12"/>
        </w:numPr>
        <w:spacing w:after="120" w:line="240" w:lineRule="auto"/>
        <w:jc w:val="both"/>
        <w:rPr>
          <w:sz w:val="28"/>
          <w:szCs w:val="28"/>
        </w:rPr>
      </w:pPr>
      <w:r>
        <w:rPr>
          <w:sz w:val="28"/>
          <w:szCs w:val="28"/>
        </w:rPr>
        <w:t>f</w:t>
      </w:r>
      <w:r w:rsidR="00EF017B">
        <w:rPr>
          <w:sz w:val="28"/>
          <w:szCs w:val="28"/>
        </w:rPr>
        <w:t>light_1M</w:t>
      </w:r>
      <w:r w:rsidR="007A30F0" w:rsidRPr="007A30F0">
        <w:rPr>
          <w:sz w:val="28"/>
          <w:szCs w:val="28"/>
        </w:rPr>
        <w:t>.csv</w:t>
      </w:r>
    </w:p>
    <w:p w14:paraId="554D025B" w14:textId="77777777" w:rsidR="00EF017B" w:rsidRPr="007A30F0" w:rsidRDefault="00237597" w:rsidP="00C6363E">
      <w:pPr>
        <w:pStyle w:val="Paragraphedeliste"/>
        <w:numPr>
          <w:ilvl w:val="0"/>
          <w:numId w:val="12"/>
        </w:numPr>
        <w:spacing w:after="120" w:line="240" w:lineRule="auto"/>
        <w:jc w:val="both"/>
        <w:rPr>
          <w:sz w:val="28"/>
          <w:szCs w:val="28"/>
        </w:rPr>
      </w:pPr>
      <w:r>
        <w:rPr>
          <w:sz w:val="28"/>
          <w:szCs w:val="28"/>
        </w:rPr>
        <w:t>f</w:t>
      </w:r>
      <w:r w:rsidR="00EF017B">
        <w:rPr>
          <w:sz w:val="28"/>
          <w:szCs w:val="28"/>
        </w:rPr>
        <w:t>light_6M</w:t>
      </w:r>
      <w:r w:rsidR="00EF017B" w:rsidRPr="007A30F0">
        <w:rPr>
          <w:sz w:val="28"/>
          <w:szCs w:val="28"/>
        </w:rPr>
        <w:t>.csv</w:t>
      </w:r>
    </w:p>
    <w:p w14:paraId="06603999" w14:textId="77777777" w:rsidR="00EF017B" w:rsidRPr="007A30F0" w:rsidRDefault="00237597" w:rsidP="00C6363E">
      <w:pPr>
        <w:pStyle w:val="Paragraphedeliste"/>
        <w:numPr>
          <w:ilvl w:val="0"/>
          <w:numId w:val="12"/>
        </w:numPr>
        <w:spacing w:after="120" w:line="240" w:lineRule="auto"/>
        <w:jc w:val="both"/>
        <w:rPr>
          <w:sz w:val="28"/>
          <w:szCs w:val="28"/>
        </w:rPr>
      </w:pPr>
      <w:r>
        <w:rPr>
          <w:sz w:val="28"/>
          <w:szCs w:val="28"/>
        </w:rPr>
        <w:t>f</w:t>
      </w:r>
      <w:r w:rsidR="00EF017B">
        <w:rPr>
          <w:sz w:val="28"/>
          <w:szCs w:val="28"/>
        </w:rPr>
        <w:t>light_12M</w:t>
      </w:r>
      <w:r w:rsidR="00EF017B" w:rsidRPr="007A30F0">
        <w:rPr>
          <w:sz w:val="28"/>
          <w:szCs w:val="28"/>
        </w:rPr>
        <w:t>.csv</w:t>
      </w:r>
    </w:p>
    <w:p w14:paraId="348E6292" w14:textId="77777777" w:rsidR="00EF017B" w:rsidRPr="007A30F0" w:rsidRDefault="00237597" w:rsidP="00C6363E">
      <w:pPr>
        <w:pStyle w:val="Paragraphedeliste"/>
        <w:numPr>
          <w:ilvl w:val="0"/>
          <w:numId w:val="12"/>
        </w:numPr>
        <w:spacing w:after="120" w:line="240" w:lineRule="auto"/>
        <w:jc w:val="both"/>
        <w:rPr>
          <w:sz w:val="28"/>
          <w:szCs w:val="28"/>
        </w:rPr>
      </w:pPr>
      <w:r>
        <w:rPr>
          <w:sz w:val="28"/>
          <w:szCs w:val="28"/>
        </w:rPr>
        <w:t>f</w:t>
      </w:r>
      <w:r w:rsidR="00EF017B">
        <w:rPr>
          <w:sz w:val="28"/>
          <w:szCs w:val="28"/>
        </w:rPr>
        <w:t>light_24M</w:t>
      </w:r>
      <w:r w:rsidR="00EF017B" w:rsidRPr="007A30F0">
        <w:rPr>
          <w:sz w:val="28"/>
          <w:szCs w:val="28"/>
        </w:rPr>
        <w:t>.csv</w:t>
      </w:r>
    </w:p>
    <w:p w14:paraId="55685986" w14:textId="77777777" w:rsidR="007A30F0" w:rsidRDefault="00237597" w:rsidP="00C6363E">
      <w:pPr>
        <w:pStyle w:val="Paragraphedeliste"/>
        <w:numPr>
          <w:ilvl w:val="0"/>
          <w:numId w:val="12"/>
        </w:numPr>
        <w:spacing w:after="120" w:line="240" w:lineRule="auto"/>
        <w:jc w:val="both"/>
        <w:rPr>
          <w:sz w:val="28"/>
          <w:szCs w:val="28"/>
        </w:rPr>
      </w:pPr>
      <w:r>
        <w:rPr>
          <w:sz w:val="28"/>
          <w:szCs w:val="28"/>
        </w:rPr>
        <w:t>w</w:t>
      </w:r>
      <w:r w:rsidR="00EF017B">
        <w:rPr>
          <w:sz w:val="28"/>
          <w:szCs w:val="28"/>
        </w:rPr>
        <w:t>eather_1M.</w:t>
      </w:r>
      <w:r w:rsidR="007A30F0" w:rsidRPr="007A30F0">
        <w:rPr>
          <w:sz w:val="28"/>
          <w:szCs w:val="28"/>
        </w:rPr>
        <w:t>csv</w:t>
      </w:r>
    </w:p>
    <w:p w14:paraId="1F3F4565" w14:textId="77777777" w:rsidR="00237597" w:rsidRDefault="00237597" w:rsidP="00C6363E">
      <w:pPr>
        <w:pStyle w:val="Paragraphedeliste"/>
        <w:numPr>
          <w:ilvl w:val="0"/>
          <w:numId w:val="12"/>
        </w:numPr>
        <w:spacing w:after="120" w:line="240" w:lineRule="auto"/>
        <w:jc w:val="both"/>
        <w:rPr>
          <w:sz w:val="28"/>
          <w:szCs w:val="28"/>
        </w:rPr>
      </w:pPr>
      <w:r>
        <w:rPr>
          <w:sz w:val="28"/>
          <w:szCs w:val="28"/>
        </w:rPr>
        <w:t>weather_6M.</w:t>
      </w:r>
      <w:r w:rsidRPr="007A30F0">
        <w:rPr>
          <w:sz w:val="28"/>
          <w:szCs w:val="28"/>
        </w:rPr>
        <w:t>csv</w:t>
      </w:r>
    </w:p>
    <w:p w14:paraId="5955F3C1" w14:textId="77777777" w:rsidR="00237597" w:rsidRPr="007A30F0" w:rsidRDefault="00237597" w:rsidP="00C6363E">
      <w:pPr>
        <w:pStyle w:val="Paragraphedeliste"/>
        <w:numPr>
          <w:ilvl w:val="0"/>
          <w:numId w:val="12"/>
        </w:numPr>
        <w:spacing w:after="120" w:line="240" w:lineRule="auto"/>
        <w:jc w:val="both"/>
        <w:rPr>
          <w:sz w:val="28"/>
          <w:szCs w:val="28"/>
        </w:rPr>
      </w:pPr>
      <w:r>
        <w:rPr>
          <w:sz w:val="28"/>
          <w:szCs w:val="28"/>
        </w:rPr>
        <w:t>weather_12M.</w:t>
      </w:r>
      <w:r w:rsidRPr="007A30F0">
        <w:rPr>
          <w:sz w:val="28"/>
          <w:szCs w:val="28"/>
        </w:rPr>
        <w:t>csv</w:t>
      </w:r>
    </w:p>
    <w:p w14:paraId="51751891" w14:textId="77777777" w:rsidR="00237597" w:rsidRPr="007A30F0" w:rsidRDefault="00237597" w:rsidP="00C6363E">
      <w:pPr>
        <w:pStyle w:val="Paragraphedeliste"/>
        <w:numPr>
          <w:ilvl w:val="0"/>
          <w:numId w:val="12"/>
        </w:numPr>
        <w:spacing w:after="120" w:line="240" w:lineRule="auto"/>
        <w:jc w:val="both"/>
        <w:rPr>
          <w:sz w:val="28"/>
          <w:szCs w:val="28"/>
        </w:rPr>
      </w:pPr>
      <w:r>
        <w:rPr>
          <w:sz w:val="28"/>
          <w:szCs w:val="28"/>
        </w:rPr>
        <w:t>weather_24M.</w:t>
      </w:r>
      <w:r w:rsidRPr="007A30F0">
        <w:rPr>
          <w:sz w:val="28"/>
          <w:szCs w:val="28"/>
        </w:rPr>
        <w:t>csv</w:t>
      </w:r>
    </w:p>
    <w:p w14:paraId="143C4A45" w14:textId="77777777" w:rsidR="007A30F0" w:rsidRPr="007A30F0" w:rsidRDefault="007A30F0" w:rsidP="00C6363E">
      <w:pPr>
        <w:pStyle w:val="Paragraphedeliste"/>
        <w:numPr>
          <w:ilvl w:val="0"/>
          <w:numId w:val="12"/>
        </w:numPr>
        <w:spacing w:after="120" w:line="240" w:lineRule="auto"/>
        <w:jc w:val="both"/>
        <w:rPr>
          <w:sz w:val="28"/>
          <w:szCs w:val="28"/>
        </w:rPr>
      </w:pPr>
      <w:r w:rsidRPr="007A30F0">
        <w:rPr>
          <w:sz w:val="28"/>
          <w:szCs w:val="28"/>
        </w:rPr>
        <w:t>flight_2.12-1.0.jar</w:t>
      </w:r>
    </w:p>
    <w:p w14:paraId="67F9F981" w14:textId="77777777" w:rsidR="007A30F0" w:rsidRDefault="007A30F0" w:rsidP="007A30F0">
      <w:pPr>
        <w:spacing w:after="120" w:line="240" w:lineRule="auto"/>
        <w:jc w:val="both"/>
      </w:pPr>
    </w:p>
    <w:p w14:paraId="7BE5ABCB" w14:textId="77777777" w:rsidR="008D2044" w:rsidRDefault="008D2044" w:rsidP="008D2044">
      <w:pPr>
        <w:spacing w:after="120" w:line="240" w:lineRule="auto"/>
        <w:jc w:val="both"/>
      </w:pPr>
      <w:r>
        <w:t>Etape 2 :</w:t>
      </w:r>
    </w:p>
    <w:p w14:paraId="34FC7419" w14:textId="77777777" w:rsidR="008D2044" w:rsidRDefault="008D2044" w:rsidP="008D2044">
      <w:pPr>
        <w:spacing w:after="120" w:line="240" w:lineRule="auto"/>
        <w:jc w:val="both"/>
      </w:pPr>
      <w:r>
        <w:t>Pour charger les fichiers dans ce répertoire qui nous est dédié, on commence par les charger dans le cluster, avant de les pousser dans hdfs</w:t>
      </w:r>
      <w:r w:rsidRPr="009C2818">
        <w:t>.</w:t>
      </w:r>
    </w:p>
    <w:p w14:paraId="53FEA58B" w14:textId="77777777" w:rsidR="000A254E" w:rsidRDefault="000A254E" w:rsidP="008D2044">
      <w:pPr>
        <w:spacing w:after="120" w:line="240" w:lineRule="auto"/>
        <w:jc w:val="both"/>
      </w:pPr>
    </w:p>
    <w:p w14:paraId="6B21A3C1" w14:textId="77777777" w:rsidR="008D2044" w:rsidRDefault="008D2044" w:rsidP="008D2044">
      <w:pPr>
        <w:spacing w:after="120" w:line="240" w:lineRule="auto"/>
        <w:jc w:val="both"/>
      </w:pPr>
      <w:r>
        <w:t>Lancer la machine virtuelle et se connecter au cluster Dauphine :</w:t>
      </w:r>
    </w:p>
    <w:tbl>
      <w:tblPr>
        <w:tblStyle w:val="Grilledutableau"/>
        <w:tblW w:w="0" w:type="auto"/>
        <w:tblLook w:val="04A0" w:firstRow="1" w:lastRow="0" w:firstColumn="1" w:lastColumn="0" w:noHBand="0" w:noVBand="1"/>
      </w:tblPr>
      <w:tblGrid>
        <w:gridCol w:w="9629"/>
      </w:tblGrid>
      <w:tr w:rsidR="008D2044" w14:paraId="6DEEB045" w14:textId="77777777" w:rsidTr="008D2044">
        <w:tc>
          <w:tcPr>
            <w:tcW w:w="9629" w:type="dxa"/>
          </w:tcPr>
          <w:p w14:paraId="0494104A" w14:textId="77777777" w:rsidR="008D2044" w:rsidRDefault="008D2044" w:rsidP="008D2044">
            <w:pPr>
              <w:spacing w:after="120"/>
              <w:jc w:val="both"/>
            </w:pPr>
          </w:p>
          <w:p w14:paraId="3F418D06" w14:textId="77777777" w:rsidR="008D2044" w:rsidRPr="008D2044" w:rsidRDefault="008D2044" w:rsidP="008D2044">
            <w:pPr>
              <w:spacing w:line="0" w:lineRule="atLeast"/>
              <w:rPr>
                <w:color w:val="808080" w:themeColor="background1" w:themeShade="80"/>
                <w:sz w:val="20"/>
                <w:szCs w:val="20"/>
              </w:rPr>
            </w:pPr>
            <w:r w:rsidRPr="008D2044">
              <w:rPr>
                <w:color w:val="808080" w:themeColor="background1" w:themeShade="80"/>
                <w:sz w:val="20"/>
                <w:szCs w:val="20"/>
              </w:rPr>
              <w:t xml:space="preserve">(base) hyboui@UbuntuVM:~$ </w:t>
            </w:r>
            <w:r w:rsidRPr="008D2044">
              <w:rPr>
                <w:color w:val="00B0F0"/>
                <w:sz w:val="20"/>
                <w:szCs w:val="20"/>
              </w:rPr>
              <w:t>ls</w:t>
            </w:r>
          </w:p>
          <w:p w14:paraId="50CBE41D" w14:textId="77777777" w:rsidR="008D2044" w:rsidRPr="008D2044" w:rsidRDefault="008D2044" w:rsidP="008D2044">
            <w:pPr>
              <w:spacing w:line="0" w:lineRule="atLeast"/>
              <w:rPr>
                <w:color w:val="808080" w:themeColor="background1" w:themeShade="80"/>
                <w:sz w:val="20"/>
                <w:szCs w:val="20"/>
              </w:rPr>
            </w:pPr>
            <w:r w:rsidRPr="008D2044">
              <w:rPr>
                <w:color w:val="808080" w:themeColor="background1" w:themeShade="80"/>
                <w:sz w:val="20"/>
                <w:szCs w:val="20"/>
              </w:rPr>
              <w:t xml:space="preserve">(base) hyboui@UbuntuVM:~$ </w:t>
            </w:r>
            <w:r w:rsidRPr="008D2044">
              <w:rPr>
                <w:color w:val="00B0F0"/>
                <w:sz w:val="20"/>
                <w:szCs w:val="20"/>
              </w:rPr>
              <w:t>cd Dauphine</w:t>
            </w:r>
          </w:p>
          <w:p w14:paraId="38FB0A92" w14:textId="77777777" w:rsidR="008D2044" w:rsidRPr="006F2D69" w:rsidRDefault="008D2044" w:rsidP="008D2044">
            <w:pPr>
              <w:spacing w:line="0" w:lineRule="atLeast"/>
              <w:rPr>
                <w:color w:val="808080" w:themeColor="background1" w:themeShade="80"/>
                <w:sz w:val="20"/>
                <w:szCs w:val="20"/>
                <w:lang w:val="en-US"/>
              </w:rPr>
            </w:pPr>
            <w:r w:rsidRPr="006F2D69">
              <w:rPr>
                <w:color w:val="808080" w:themeColor="background1" w:themeShade="80"/>
                <w:sz w:val="20"/>
                <w:szCs w:val="20"/>
                <w:lang w:val="en-US"/>
              </w:rPr>
              <w:t xml:space="preserve">(base) hyboui@UbuntuVM:~/Dauphine$ </w:t>
            </w:r>
            <w:r w:rsidRPr="006F2D69">
              <w:rPr>
                <w:color w:val="00B0F0"/>
                <w:sz w:val="20"/>
                <w:szCs w:val="20"/>
                <w:lang w:val="en-US"/>
              </w:rPr>
              <w:t>ls</w:t>
            </w:r>
          </w:p>
          <w:p w14:paraId="11D15B4F" w14:textId="77777777" w:rsidR="008D2044" w:rsidRPr="006F2D69" w:rsidRDefault="008D2044" w:rsidP="008D2044">
            <w:pPr>
              <w:spacing w:line="0" w:lineRule="atLeast"/>
              <w:rPr>
                <w:color w:val="808080" w:themeColor="background1" w:themeShade="80"/>
                <w:sz w:val="20"/>
                <w:szCs w:val="20"/>
                <w:lang w:val="en-US"/>
              </w:rPr>
            </w:pPr>
            <w:r w:rsidRPr="006F2D69">
              <w:rPr>
                <w:color w:val="808080" w:themeColor="background1" w:themeShade="80"/>
                <w:sz w:val="20"/>
                <w:szCs w:val="20"/>
                <w:lang w:val="en-US"/>
              </w:rPr>
              <w:t xml:space="preserve">(base) hyboui@UbuntuVM:~/Dauphine$ </w:t>
            </w:r>
            <w:r w:rsidRPr="006F2D69">
              <w:rPr>
                <w:color w:val="00B0F0"/>
                <w:sz w:val="20"/>
                <w:szCs w:val="20"/>
                <w:lang w:val="en-US"/>
              </w:rPr>
              <w:t>chmod 600 id_rsa_user160</w:t>
            </w:r>
          </w:p>
          <w:p w14:paraId="27A89821" w14:textId="77777777" w:rsidR="008D2044" w:rsidRPr="006F2D69" w:rsidRDefault="008D2044" w:rsidP="008D2044">
            <w:pPr>
              <w:spacing w:line="0" w:lineRule="atLeast"/>
              <w:rPr>
                <w:color w:val="00B0F0"/>
                <w:sz w:val="20"/>
                <w:szCs w:val="20"/>
                <w:lang w:val="en-US"/>
              </w:rPr>
            </w:pPr>
            <w:r w:rsidRPr="006F2D69">
              <w:rPr>
                <w:color w:val="808080" w:themeColor="background1" w:themeShade="80"/>
                <w:sz w:val="20"/>
                <w:szCs w:val="20"/>
                <w:lang w:val="en-US"/>
              </w:rPr>
              <w:t xml:space="preserve">(base) hyboui@UbuntuVM:~/Dauphine$ </w:t>
            </w:r>
            <w:r w:rsidRPr="006F2D69">
              <w:rPr>
                <w:color w:val="00B0F0"/>
                <w:sz w:val="20"/>
                <w:szCs w:val="20"/>
                <w:lang w:val="en-US"/>
              </w:rPr>
              <w:t>ssh -i id_rsa_user160 -p 993 user160@www.lamsade.dauphine.fr</w:t>
            </w:r>
          </w:p>
          <w:p w14:paraId="09E0E6D5" w14:textId="77777777" w:rsidR="008D2044" w:rsidRPr="006F2D69" w:rsidRDefault="008D2044" w:rsidP="008D2044">
            <w:pPr>
              <w:spacing w:line="0" w:lineRule="atLeast"/>
              <w:rPr>
                <w:color w:val="00B0F0"/>
                <w:sz w:val="20"/>
                <w:szCs w:val="20"/>
                <w:lang w:val="en-US"/>
              </w:rPr>
            </w:pPr>
          </w:p>
          <w:p w14:paraId="14043FBD" w14:textId="77777777" w:rsidR="008D2044" w:rsidRPr="008D2044" w:rsidRDefault="008D2044" w:rsidP="008D2044">
            <w:pPr>
              <w:rPr>
                <w:color w:val="00B0F0"/>
                <w:sz w:val="20"/>
                <w:szCs w:val="20"/>
              </w:rPr>
            </w:pPr>
            <w:r w:rsidRPr="008D2044">
              <w:rPr>
                <w:bCs/>
                <w:color w:val="808080" w:themeColor="background1" w:themeShade="80"/>
                <w:sz w:val="20"/>
                <w:szCs w:val="20"/>
              </w:rPr>
              <w:t>user160@vmhadoopmaste:~$</w:t>
            </w:r>
            <w:r w:rsidRPr="008D2044">
              <w:rPr>
                <w:color w:val="00B0F0"/>
                <w:sz w:val="20"/>
                <w:szCs w:val="20"/>
              </w:rPr>
              <w:t>hdfs dfs -ls /user/user160</w:t>
            </w:r>
          </w:p>
          <w:p w14:paraId="020DFEA5" w14:textId="77777777" w:rsidR="008D2044" w:rsidRDefault="008D2044" w:rsidP="008D2044">
            <w:pPr>
              <w:spacing w:after="120"/>
              <w:jc w:val="both"/>
            </w:pPr>
          </w:p>
        </w:tc>
      </w:tr>
    </w:tbl>
    <w:p w14:paraId="78ED26F9" w14:textId="77777777" w:rsidR="008D2044" w:rsidRDefault="008D2044" w:rsidP="008D2044">
      <w:pPr>
        <w:spacing w:after="120" w:line="240" w:lineRule="auto"/>
        <w:jc w:val="both"/>
      </w:pPr>
    </w:p>
    <w:p w14:paraId="3CFD228E" w14:textId="77777777" w:rsidR="008D2044" w:rsidRDefault="008D2044" w:rsidP="007A30F0">
      <w:pPr>
        <w:spacing w:after="120" w:line="240" w:lineRule="auto"/>
        <w:jc w:val="both"/>
      </w:pPr>
      <w:r>
        <w:t>Charger en local et mettre une copie dans hdfs :</w:t>
      </w:r>
    </w:p>
    <w:tbl>
      <w:tblPr>
        <w:tblStyle w:val="Grilledutableau"/>
        <w:tblW w:w="0" w:type="auto"/>
        <w:tblLook w:val="04A0" w:firstRow="1" w:lastRow="0" w:firstColumn="1" w:lastColumn="0" w:noHBand="0" w:noVBand="1"/>
      </w:tblPr>
      <w:tblGrid>
        <w:gridCol w:w="9629"/>
      </w:tblGrid>
      <w:tr w:rsidR="008D2044" w:rsidRPr="00FB62B9" w14:paraId="2AB71514" w14:textId="77777777" w:rsidTr="008D2044">
        <w:tc>
          <w:tcPr>
            <w:tcW w:w="9629" w:type="dxa"/>
          </w:tcPr>
          <w:p w14:paraId="5623846A" w14:textId="77777777" w:rsidR="00052E2B" w:rsidRDefault="00052E2B" w:rsidP="007A30F0">
            <w:pPr>
              <w:spacing w:after="120"/>
              <w:jc w:val="both"/>
            </w:pPr>
          </w:p>
          <w:p w14:paraId="2B9BC6C1" w14:textId="77777777" w:rsidR="00027134" w:rsidRPr="006F2D69" w:rsidRDefault="00027134" w:rsidP="00027134">
            <w:pPr>
              <w:spacing w:after="120"/>
              <w:jc w:val="both"/>
              <w:rPr>
                <w:sz w:val="20"/>
                <w:szCs w:val="20"/>
                <w:lang w:val="en-US"/>
              </w:rPr>
            </w:pPr>
            <w:r w:rsidRPr="006F2D69">
              <w:rPr>
                <w:bCs/>
                <w:color w:val="808080" w:themeColor="background1" w:themeShade="80"/>
                <w:sz w:val="20"/>
                <w:szCs w:val="20"/>
                <w:lang w:val="en-US"/>
              </w:rPr>
              <w:t xml:space="preserve">user160@vmhadoopmaste:~$ </w:t>
            </w:r>
            <w:r w:rsidRPr="006F2D69">
              <w:rPr>
                <w:color w:val="00B0F0"/>
                <w:sz w:val="20"/>
                <w:szCs w:val="20"/>
                <w:lang w:val="en-US"/>
              </w:rPr>
              <w:t>hdfs dfs -mkdir/user/user160/flight</w:t>
            </w:r>
          </w:p>
          <w:p w14:paraId="12249157" w14:textId="77777777" w:rsidR="00233E1D" w:rsidRDefault="00233E1D" w:rsidP="00052E2B">
            <w:pPr>
              <w:spacing w:after="120"/>
              <w:jc w:val="both"/>
              <w:rPr>
                <w:bCs/>
                <w:color w:val="808080" w:themeColor="background1" w:themeShade="80"/>
                <w:sz w:val="20"/>
                <w:szCs w:val="20"/>
                <w:lang w:val="en-US"/>
              </w:rPr>
            </w:pPr>
          </w:p>
          <w:p w14:paraId="1FE86510" w14:textId="77777777" w:rsidR="00052E2B" w:rsidRPr="00237597" w:rsidRDefault="00052E2B" w:rsidP="00052E2B">
            <w:pPr>
              <w:spacing w:after="120"/>
              <w:jc w:val="both"/>
              <w:rPr>
                <w:sz w:val="20"/>
                <w:szCs w:val="20"/>
                <w:lang w:val="en-US"/>
              </w:rPr>
            </w:pPr>
            <w:r w:rsidRPr="00237597">
              <w:rPr>
                <w:bCs/>
                <w:color w:val="808080" w:themeColor="background1" w:themeShade="80"/>
                <w:sz w:val="20"/>
                <w:szCs w:val="20"/>
                <w:lang w:val="en-US"/>
              </w:rPr>
              <w:t>user160@vmhadoopmaste:~$</w:t>
            </w:r>
            <w:r w:rsidRPr="00237597">
              <w:rPr>
                <w:color w:val="00B0F0"/>
                <w:sz w:val="20"/>
                <w:szCs w:val="20"/>
                <w:lang w:val="en-US"/>
              </w:rPr>
              <w:t xml:space="preserve">wget </w:t>
            </w:r>
            <w:r w:rsidR="00237597" w:rsidRPr="00237597">
              <w:rPr>
                <w:color w:val="00B0F0"/>
                <w:sz w:val="20"/>
                <w:szCs w:val="20"/>
                <w:lang w:val="en-US"/>
              </w:rPr>
              <w:t>https://www.dropbox.com/s/qz08465r7hxg9d3/Flight_Clean_Data_V2.zip</w:t>
            </w:r>
          </w:p>
          <w:p w14:paraId="3179E1F7" w14:textId="77777777" w:rsidR="00237597" w:rsidRDefault="00237597" w:rsidP="00237597">
            <w:pPr>
              <w:spacing w:after="120"/>
              <w:jc w:val="both"/>
              <w:rPr>
                <w:color w:val="00B0F0"/>
                <w:sz w:val="20"/>
                <w:szCs w:val="20"/>
                <w:lang w:val="en-US"/>
              </w:rPr>
            </w:pPr>
            <w:r w:rsidRPr="00237597">
              <w:rPr>
                <w:bCs/>
                <w:color w:val="808080" w:themeColor="background1" w:themeShade="80"/>
                <w:sz w:val="20"/>
                <w:szCs w:val="20"/>
                <w:lang w:val="en-US"/>
              </w:rPr>
              <w:t>user160@vmhadoopmaste:~$</w:t>
            </w:r>
            <w:r w:rsidR="00523736" w:rsidRPr="00523736">
              <w:rPr>
                <w:color w:val="00B0F0"/>
                <w:sz w:val="20"/>
                <w:szCs w:val="20"/>
                <w:lang w:val="en-US"/>
              </w:rPr>
              <w:t>unzip Flight_Clean_Data_V2</w:t>
            </w:r>
            <w:r w:rsidR="001D6889">
              <w:rPr>
                <w:color w:val="00B0F0"/>
                <w:sz w:val="20"/>
                <w:szCs w:val="20"/>
                <w:lang w:val="en-US"/>
              </w:rPr>
              <w:t>.zip</w:t>
            </w:r>
          </w:p>
          <w:p w14:paraId="2BDEA1B0" w14:textId="77777777" w:rsidR="001D6889" w:rsidRDefault="001D6889" w:rsidP="00052E2B">
            <w:pPr>
              <w:spacing w:after="120"/>
              <w:jc w:val="both"/>
              <w:rPr>
                <w:color w:val="00B0F0"/>
                <w:sz w:val="20"/>
                <w:szCs w:val="20"/>
                <w:lang w:val="en-US"/>
              </w:rPr>
            </w:pPr>
            <w:r w:rsidRPr="00237597">
              <w:rPr>
                <w:bCs/>
                <w:color w:val="808080" w:themeColor="background1" w:themeShade="80"/>
                <w:sz w:val="20"/>
                <w:szCs w:val="20"/>
                <w:lang w:val="en-US"/>
              </w:rPr>
              <w:t>user160@vmhadoopmaste:~$</w:t>
            </w:r>
            <w:r w:rsidRPr="001D6889">
              <w:rPr>
                <w:color w:val="00B0F0"/>
                <w:sz w:val="20"/>
                <w:szCs w:val="20"/>
                <w:lang w:val="en-US"/>
              </w:rPr>
              <w:t>mv Flight_Clean_Data/* ../</w:t>
            </w:r>
            <w:r>
              <w:rPr>
                <w:color w:val="00B0F0"/>
                <w:sz w:val="20"/>
                <w:szCs w:val="20"/>
                <w:lang w:val="en-US"/>
              </w:rPr>
              <w:t>flight</w:t>
            </w:r>
          </w:p>
          <w:p w14:paraId="16EDB86E" w14:textId="77777777" w:rsidR="00052E2B" w:rsidRDefault="00052E2B" w:rsidP="00052E2B">
            <w:pPr>
              <w:spacing w:after="120"/>
              <w:jc w:val="both"/>
              <w:rPr>
                <w:color w:val="00B0F0"/>
                <w:sz w:val="20"/>
                <w:szCs w:val="20"/>
                <w:lang w:val="en-US"/>
              </w:rPr>
            </w:pPr>
            <w:r w:rsidRPr="00237597">
              <w:rPr>
                <w:bCs/>
                <w:color w:val="808080" w:themeColor="background1" w:themeShade="80"/>
                <w:sz w:val="20"/>
                <w:szCs w:val="20"/>
                <w:lang w:val="en-US"/>
              </w:rPr>
              <w:t>user160@vmhadoopmaste:~$</w:t>
            </w:r>
            <w:r w:rsidR="001D6889" w:rsidRPr="00237597">
              <w:rPr>
                <w:color w:val="00B0F0"/>
                <w:sz w:val="20"/>
                <w:szCs w:val="20"/>
                <w:lang w:val="en-US"/>
              </w:rPr>
              <w:t xml:space="preserve"> hdfs dfs -put </w:t>
            </w:r>
            <w:r w:rsidR="001D6889" w:rsidRPr="00523736">
              <w:rPr>
                <w:color w:val="00B0F0"/>
                <w:sz w:val="20"/>
                <w:szCs w:val="20"/>
                <w:lang w:val="en-US"/>
              </w:rPr>
              <w:t>flight_24M</w:t>
            </w:r>
            <w:r w:rsidR="001D6889" w:rsidRPr="00237597">
              <w:rPr>
                <w:color w:val="00B0F0"/>
                <w:sz w:val="20"/>
                <w:szCs w:val="20"/>
                <w:lang w:val="en-US"/>
              </w:rPr>
              <w:t>.csv /user/user160/flight</w:t>
            </w:r>
          </w:p>
          <w:p w14:paraId="38C8FF1F" w14:textId="77777777" w:rsidR="00052E2B" w:rsidRPr="006F2D69" w:rsidRDefault="00052E2B" w:rsidP="00052E2B">
            <w:pPr>
              <w:spacing w:after="120"/>
              <w:jc w:val="both"/>
              <w:rPr>
                <w:sz w:val="20"/>
                <w:szCs w:val="20"/>
                <w:lang w:val="en-US"/>
              </w:rPr>
            </w:pPr>
          </w:p>
          <w:p w14:paraId="11F013B8" w14:textId="77777777" w:rsidR="00052E2B" w:rsidRPr="006F2D69" w:rsidRDefault="00052E2B" w:rsidP="00052E2B">
            <w:pPr>
              <w:spacing w:after="120"/>
              <w:jc w:val="both"/>
              <w:rPr>
                <w:color w:val="00B0F0"/>
                <w:sz w:val="20"/>
                <w:szCs w:val="20"/>
                <w:lang w:val="en-US"/>
              </w:rPr>
            </w:pPr>
            <w:r w:rsidRPr="006F2D69">
              <w:rPr>
                <w:bCs/>
                <w:color w:val="808080" w:themeColor="background1" w:themeShade="80"/>
                <w:sz w:val="20"/>
                <w:szCs w:val="20"/>
                <w:lang w:val="en-US"/>
              </w:rPr>
              <w:lastRenderedPageBreak/>
              <w:t>user160@vmhadoopmaste:~$</w:t>
            </w:r>
            <w:r w:rsidRPr="006F2D69">
              <w:rPr>
                <w:color w:val="00B0F0"/>
                <w:sz w:val="20"/>
                <w:szCs w:val="20"/>
                <w:lang w:val="en-US"/>
              </w:rPr>
              <w:t>wget https://www.dropbox.com/s/ymgo53ye2q5q3hq/flight_2.12-1.0.jar</w:t>
            </w:r>
          </w:p>
          <w:p w14:paraId="423129F3" w14:textId="77777777" w:rsidR="008D2044" w:rsidRPr="006F2D69" w:rsidRDefault="008D2044" w:rsidP="007A30F0">
            <w:pPr>
              <w:spacing w:after="120"/>
              <w:jc w:val="both"/>
              <w:rPr>
                <w:lang w:val="en-US"/>
              </w:rPr>
            </w:pPr>
          </w:p>
          <w:p w14:paraId="73231A47" w14:textId="77777777" w:rsidR="00214A07" w:rsidRPr="006F2D69" w:rsidRDefault="00214A07" w:rsidP="007A30F0">
            <w:pPr>
              <w:spacing w:after="120"/>
              <w:jc w:val="both"/>
              <w:rPr>
                <w:color w:val="00B0F0"/>
                <w:sz w:val="20"/>
                <w:szCs w:val="20"/>
                <w:lang w:val="en-US"/>
              </w:rPr>
            </w:pPr>
            <w:r w:rsidRPr="006F2D69">
              <w:rPr>
                <w:bCs/>
                <w:color w:val="808080" w:themeColor="background1" w:themeShade="80"/>
                <w:sz w:val="20"/>
                <w:szCs w:val="20"/>
                <w:lang w:val="en-US"/>
              </w:rPr>
              <w:t>user160@vmhadoopmaste:~$</w:t>
            </w:r>
            <w:r w:rsidRPr="006F2D69">
              <w:rPr>
                <w:color w:val="00B0F0"/>
                <w:sz w:val="20"/>
                <w:szCs w:val="20"/>
                <w:lang w:val="en-US"/>
              </w:rPr>
              <w:t>hdfs dfs -ls flight</w:t>
            </w:r>
          </w:p>
          <w:p w14:paraId="24B40F2E" w14:textId="77777777" w:rsidR="00214A07" w:rsidRPr="006F2D69" w:rsidRDefault="00214A07" w:rsidP="007A30F0">
            <w:pPr>
              <w:spacing w:after="120"/>
              <w:jc w:val="both"/>
              <w:rPr>
                <w:lang w:val="en-US"/>
              </w:rPr>
            </w:pPr>
          </w:p>
        </w:tc>
      </w:tr>
    </w:tbl>
    <w:p w14:paraId="4CB0710A" w14:textId="77777777" w:rsidR="008D2044" w:rsidRPr="006F2D69" w:rsidRDefault="008D2044" w:rsidP="007A30F0">
      <w:pPr>
        <w:spacing w:after="120" w:line="240" w:lineRule="auto"/>
        <w:jc w:val="both"/>
        <w:rPr>
          <w:lang w:val="en-US"/>
        </w:rPr>
      </w:pPr>
    </w:p>
    <w:p w14:paraId="27ED5F21" w14:textId="77777777" w:rsidR="00DF35B1" w:rsidRPr="00DF35B1" w:rsidRDefault="00DF35B1" w:rsidP="007A30F0">
      <w:pPr>
        <w:spacing w:after="120" w:line="240" w:lineRule="auto"/>
        <w:jc w:val="both"/>
        <w:rPr>
          <w:i/>
          <w:iCs/>
        </w:rPr>
      </w:pPr>
      <w:r w:rsidRPr="00DF35B1">
        <w:rPr>
          <w:i/>
          <w:iCs/>
        </w:rPr>
        <w:t>Remarque :</w:t>
      </w:r>
    </w:p>
    <w:p w14:paraId="58674E4D" w14:textId="77777777" w:rsidR="00DF35B1" w:rsidRPr="00DF35B1" w:rsidRDefault="00DF35B1" w:rsidP="00DF35B1">
      <w:pPr>
        <w:spacing w:after="120" w:line="240" w:lineRule="auto"/>
        <w:jc w:val="both"/>
        <w:rPr>
          <w:i/>
          <w:iCs/>
        </w:rPr>
      </w:pPr>
      <w:r w:rsidRPr="00DF35B1">
        <w:rPr>
          <w:i/>
          <w:iCs/>
        </w:rPr>
        <w:t xml:space="preserve">Pour afficher le contenu d’un fichier en local, taper : </w:t>
      </w:r>
      <w:r w:rsidRPr="00F671ED">
        <w:rPr>
          <w:i/>
          <w:iCs/>
          <w:color w:val="00B0F0"/>
        </w:rPr>
        <w:t>$cat xxx.csv</w:t>
      </w:r>
    </w:p>
    <w:p w14:paraId="0E33CD99" w14:textId="77777777" w:rsidR="00DF35B1" w:rsidRPr="00F671ED" w:rsidRDefault="00DF35B1" w:rsidP="00DF35B1">
      <w:pPr>
        <w:spacing w:after="120" w:line="240" w:lineRule="auto"/>
        <w:jc w:val="both"/>
        <w:rPr>
          <w:i/>
          <w:iCs/>
          <w:color w:val="00B0F0"/>
        </w:rPr>
      </w:pPr>
      <w:r w:rsidRPr="00DF35B1">
        <w:rPr>
          <w:i/>
          <w:iCs/>
        </w:rPr>
        <w:t xml:space="preserve">Pour afficher le contenu d’un fichier sur hdfs, taper </w:t>
      </w:r>
      <w:r w:rsidRPr="00F671ED">
        <w:rPr>
          <w:i/>
          <w:iCs/>
          <w:color w:val="00B0F0"/>
        </w:rPr>
        <w:t>$hdfs dfs -cat /user/user160/xxx.csv</w:t>
      </w:r>
    </w:p>
    <w:p w14:paraId="74631017" w14:textId="77777777" w:rsidR="00DF35B1" w:rsidRDefault="00DF35B1" w:rsidP="007A30F0">
      <w:pPr>
        <w:spacing w:after="120" w:line="240" w:lineRule="auto"/>
        <w:jc w:val="both"/>
      </w:pPr>
    </w:p>
    <w:p w14:paraId="176D3453" w14:textId="77777777" w:rsidR="009C2818" w:rsidRPr="0010106C" w:rsidRDefault="009C2818" w:rsidP="009B1C74">
      <w:pPr>
        <w:pStyle w:val="Contenu"/>
        <w:rPr>
          <w:rFonts w:ascii="Helvetica" w:hAnsi="Helvetica"/>
          <w:sz w:val="19"/>
          <w:szCs w:val="19"/>
        </w:rPr>
      </w:pPr>
    </w:p>
    <w:p w14:paraId="537D1244" w14:textId="77777777" w:rsidR="009B1C74" w:rsidRPr="004E0A3E" w:rsidRDefault="009B1C74" w:rsidP="004E0A3E">
      <w:pPr>
        <w:pStyle w:val="Titre3"/>
        <w:spacing w:after="120"/>
        <w:rPr>
          <w:b/>
          <w:bCs/>
        </w:rPr>
      </w:pPr>
      <w:bookmarkStart w:id="28" w:name="_Toc56300651"/>
      <w:r w:rsidRPr="004E0A3E">
        <w:rPr>
          <w:b/>
          <w:bCs/>
        </w:rPr>
        <w:t>Lancement des job Spark</w:t>
      </w:r>
      <w:r w:rsidR="00241882" w:rsidRPr="004E0A3E">
        <w:rPr>
          <w:b/>
          <w:bCs/>
        </w:rPr>
        <w:t xml:space="preserve"> en local</w:t>
      </w:r>
      <w:r w:rsidR="004E0A3E">
        <w:rPr>
          <w:b/>
          <w:bCs/>
        </w:rPr>
        <w:t xml:space="preserve">, Stand Alone </w:t>
      </w:r>
      <w:r w:rsidR="00DE78EA" w:rsidRPr="004E0A3E">
        <w:rPr>
          <w:b/>
          <w:bCs/>
        </w:rPr>
        <w:t>et sur Yarn</w:t>
      </w:r>
      <w:bookmarkEnd w:id="28"/>
    </w:p>
    <w:p w14:paraId="0032AACD" w14:textId="77777777" w:rsidR="00E30B71" w:rsidRDefault="00E30B71" w:rsidP="00233E1D">
      <w:pPr>
        <w:spacing w:after="120" w:line="240" w:lineRule="auto"/>
        <w:jc w:val="both"/>
      </w:pPr>
    </w:p>
    <w:p w14:paraId="32CF23C2" w14:textId="77777777" w:rsidR="00E30B71" w:rsidRPr="006204E1" w:rsidRDefault="00DE78EA" w:rsidP="00233E1D">
      <w:pPr>
        <w:spacing w:after="120" w:line="240" w:lineRule="auto"/>
        <w:jc w:val="both"/>
        <w:rPr>
          <w:b/>
          <w:bCs/>
        </w:rPr>
      </w:pPr>
      <w:r w:rsidRPr="006204E1">
        <w:rPr>
          <w:b/>
          <w:bCs/>
        </w:rPr>
        <w:t>Rappel </w:t>
      </w:r>
      <w:r w:rsidR="00E30B71" w:rsidRPr="006204E1">
        <w:rPr>
          <w:b/>
          <w:bCs/>
        </w:rPr>
        <w:t>sur la configuration du cluster Dauphine</w:t>
      </w:r>
    </w:p>
    <w:p w14:paraId="4F9BA68A" w14:textId="77777777" w:rsidR="007A0207" w:rsidRDefault="00C87134" w:rsidP="00233E1D">
      <w:pPr>
        <w:spacing w:after="120" w:line="240" w:lineRule="auto"/>
        <w:jc w:val="both"/>
      </w:pPr>
      <w:r>
        <w:t>Il nous a été très difficile de connaître la configuration exacte mise à disposition. Voici les seules informations dont nous sommes à peu près sûrs :</w:t>
      </w:r>
    </w:p>
    <w:p w14:paraId="2150D4ED" w14:textId="77777777" w:rsidR="00C87134" w:rsidRDefault="00C87134" w:rsidP="00C6363E">
      <w:pPr>
        <w:pStyle w:val="Paragraphedeliste"/>
        <w:numPr>
          <w:ilvl w:val="0"/>
          <w:numId w:val="23"/>
        </w:numPr>
        <w:spacing w:after="120" w:line="240" w:lineRule="auto"/>
        <w:jc w:val="both"/>
      </w:pPr>
      <w:r>
        <w:t>Le cluster Dauphine est composé de 9 nœuds</w:t>
      </w:r>
    </w:p>
    <w:p w14:paraId="350544F1" w14:textId="77777777" w:rsidR="00C87134" w:rsidRPr="00233E1D" w:rsidRDefault="00C87134" w:rsidP="00C6363E">
      <w:pPr>
        <w:pStyle w:val="Paragraphedeliste"/>
        <w:numPr>
          <w:ilvl w:val="0"/>
          <w:numId w:val="23"/>
        </w:numPr>
        <w:spacing w:after="120" w:line="240" w:lineRule="auto"/>
        <w:jc w:val="both"/>
      </w:pPr>
      <w:r>
        <w:t>213 GB de mémoire disponible</w:t>
      </w:r>
    </w:p>
    <w:p w14:paraId="263297E9" w14:textId="77777777" w:rsidR="009B1C74" w:rsidRDefault="009B1C74" w:rsidP="00233E1D">
      <w:pPr>
        <w:spacing w:after="120" w:line="240" w:lineRule="auto"/>
        <w:jc w:val="both"/>
      </w:pPr>
    </w:p>
    <w:p w14:paraId="7DFA8E9F" w14:textId="77777777" w:rsidR="00E30B71" w:rsidRPr="006204E1" w:rsidRDefault="00E30B71" w:rsidP="00233E1D">
      <w:pPr>
        <w:spacing w:after="120" w:line="240" w:lineRule="auto"/>
        <w:jc w:val="both"/>
        <w:rPr>
          <w:b/>
          <w:bCs/>
        </w:rPr>
      </w:pPr>
      <w:r w:rsidRPr="006204E1">
        <w:rPr>
          <w:b/>
          <w:bCs/>
        </w:rPr>
        <w:t xml:space="preserve">Les adaptations entre le lancement </w:t>
      </w:r>
      <w:r w:rsidR="004E0A3E">
        <w:rPr>
          <w:b/>
          <w:bCs/>
        </w:rPr>
        <w:t xml:space="preserve">en local, en Stand Alone </w:t>
      </w:r>
      <w:r w:rsidRPr="006204E1">
        <w:rPr>
          <w:b/>
          <w:bCs/>
        </w:rPr>
        <w:t>ou sur YARN</w:t>
      </w:r>
    </w:p>
    <w:p w14:paraId="103E66D2" w14:textId="77777777" w:rsidR="00DE78EA" w:rsidRDefault="00DE78EA" w:rsidP="00233E1D">
      <w:pPr>
        <w:spacing w:after="120" w:line="240" w:lineRule="auto"/>
        <w:jc w:val="both"/>
      </w:pPr>
      <w:r>
        <w:t>Nous avons lancé notre programme à la fois en local, mais aussi sur Yarn. Nous voulions comparer les différences de comportements.</w:t>
      </w:r>
    </w:p>
    <w:p w14:paraId="44FB3FE9" w14:textId="77777777" w:rsidR="00DE78EA" w:rsidRDefault="00DE78EA" w:rsidP="00233E1D">
      <w:pPr>
        <w:spacing w:after="120" w:line="240" w:lineRule="auto"/>
        <w:jc w:val="both"/>
      </w:pPr>
    </w:p>
    <w:tbl>
      <w:tblPr>
        <w:tblStyle w:val="Grilledutableau"/>
        <w:tblW w:w="0" w:type="auto"/>
        <w:tblLook w:val="04A0" w:firstRow="1" w:lastRow="0" w:firstColumn="1" w:lastColumn="0" w:noHBand="0" w:noVBand="1"/>
      </w:tblPr>
      <w:tblGrid>
        <w:gridCol w:w="2978"/>
        <w:gridCol w:w="3031"/>
        <w:gridCol w:w="3620"/>
      </w:tblGrid>
      <w:tr w:rsidR="00E535DE" w14:paraId="5E9C37AD" w14:textId="77777777" w:rsidTr="00E535DE">
        <w:tc>
          <w:tcPr>
            <w:tcW w:w="2978" w:type="dxa"/>
          </w:tcPr>
          <w:p w14:paraId="75CF9B44" w14:textId="77777777" w:rsidR="00E535DE" w:rsidRPr="00E535DE" w:rsidRDefault="00E535DE" w:rsidP="00233E1D">
            <w:pPr>
              <w:spacing w:after="120"/>
              <w:jc w:val="both"/>
              <w:rPr>
                <w:sz w:val="24"/>
                <w:szCs w:val="24"/>
              </w:rPr>
            </w:pPr>
            <w:r w:rsidRPr="00E535DE">
              <w:rPr>
                <w:sz w:val="24"/>
                <w:szCs w:val="24"/>
              </w:rPr>
              <w:t>Lancement en local</w:t>
            </w:r>
          </w:p>
        </w:tc>
        <w:tc>
          <w:tcPr>
            <w:tcW w:w="3031" w:type="dxa"/>
          </w:tcPr>
          <w:p w14:paraId="388486CD" w14:textId="77777777" w:rsidR="00E535DE" w:rsidRPr="00E535DE" w:rsidRDefault="00E535DE" w:rsidP="00233E1D">
            <w:pPr>
              <w:spacing w:after="120"/>
              <w:jc w:val="both"/>
              <w:rPr>
                <w:sz w:val="24"/>
                <w:szCs w:val="24"/>
              </w:rPr>
            </w:pPr>
            <w:r w:rsidRPr="00E535DE">
              <w:rPr>
                <w:sz w:val="24"/>
                <w:szCs w:val="24"/>
              </w:rPr>
              <w:t xml:space="preserve">Lancement en Stand Alone </w:t>
            </w:r>
          </w:p>
          <w:p w14:paraId="4F342D21" w14:textId="77777777" w:rsidR="00E535DE" w:rsidRPr="00E535DE" w:rsidRDefault="00E535DE" w:rsidP="00233E1D">
            <w:pPr>
              <w:spacing w:after="120"/>
              <w:jc w:val="both"/>
              <w:rPr>
                <w:sz w:val="24"/>
                <w:szCs w:val="24"/>
              </w:rPr>
            </w:pPr>
            <w:r w:rsidRPr="00E535DE">
              <w:rPr>
                <w:sz w:val="24"/>
                <w:szCs w:val="24"/>
              </w:rPr>
              <w:t>(ressources allouées par Spark)</w:t>
            </w:r>
          </w:p>
        </w:tc>
        <w:tc>
          <w:tcPr>
            <w:tcW w:w="3620" w:type="dxa"/>
          </w:tcPr>
          <w:p w14:paraId="1FB42FD8" w14:textId="77777777" w:rsidR="00E535DE" w:rsidRPr="00E535DE" w:rsidRDefault="00E535DE" w:rsidP="00233E1D">
            <w:pPr>
              <w:spacing w:after="120"/>
              <w:jc w:val="both"/>
              <w:rPr>
                <w:sz w:val="24"/>
                <w:szCs w:val="24"/>
              </w:rPr>
            </w:pPr>
            <w:r w:rsidRPr="00E535DE">
              <w:rPr>
                <w:sz w:val="24"/>
                <w:szCs w:val="24"/>
              </w:rPr>
              <w:t>Lancement sur Yarn</w:t>
            </w:r>
          </w:p>
        </w:tc>
      </w:tr>
      <w:tr w:rsidR="00E535DE" w:rsidRPr="00C66DE0" w14:paraId="1E449A15" w14:textId="77777777" w:rsidTr="0005064C">
        <w:tc>
          <w:tcPr>
            <w:tcW w:w="9629" w:type="dxa"/>
            <w:gridSpan w:val="3"/>
          </w:tcPr>
          <w:p w14:paraId="2A10C942" w14:textId="77777777" w:rsidR="00E535DE" w:rsidRDefault="00E535DE" w:rsidP="00233E1D">
            <w:pPr>
              <w:spacing w:after="120"/>
              <w:jc w:val="both"/>
              <w:rPr>
                <w:sz w:val="20"/>
                <w:szCs w:val="20"/>
              </w:rPr>
            </w:pPr>
          </w:p>
          <w:p w14:paraId="6105A18C" w14:textId="77777777" w:rsidR="00E535DE" w:rsidRPr="00DE78EA" w:rsidRDefault="00E535DE" w:rsidP="006204E1">
            <w:pPr>
              <w:spacing w:after="120"/>
              <w:jc w:val="center"/>
              <w:rPr>
                <w:sz w:val="20"/>
                <w:szCs w:val="20"/>
              </w:rPr>
            </w:pPr>
            <w:r>
              <w:rPr>
                <w:sz w:val="20"/>
                <w:szCs w:val="20"/>
              </w:rPr>
              <w:t>Le</w:t>
            </w:r>
            <w:r w:rsidRPr="00DE78EA">
              <w:rPr>
                <w:sz w:val="20"/>
                <w:szCs w:val="20"/>
              </w:rPr>
              <w:t xml:space="preserve"> code .scala (avant la génération du .jar) :</w:t>
            </w:r>
          </w:p>
          <w:p w14:paraId="30135705" w14:textId="77777777" w:rsidR="00E535DE" w:rsidRPr="0010106C" w:rsidRDefault="00E535DE" w:rsidP="006204E1">
            <w:pPr>
              <w:jc w:val="center"/>
              <w:rPr>
                <w:rFonts w:ascii="Consolas" w:hAnsi="Consolas" w:cs="Arial"/>
                <w:color w:val="00B0F0"/>
                <w:sz w:val="16"/>
                <w:szCs w:val="16"/>
                <w:lang w:val="en-US"/>
              </w:rPr>
            </w:pPr>
            <w:r w:rsidRPr="0010106C">
              <w:rPr>
                <w:rFonts w:ascii="Consolas" w:hAnsi="Consolas" w:cs="Arial"/>
                <w:color w:val="00B0F0"/>
                <w:sz w:val="16"/>
                <w:szCs w:val="16"/>
                <w:lang w:val="en-US"/>
              </w:rPr>
              <w:t>val spark = SparkSession</w:t>
            </w:r>
          </w:p>
          <w:p w14:paraId="70FE2884" w14:textId="77777777" w:rsidR="00E535DE" w:rsidRPr="0010106C" w:rsidRDefault="00E535DE" w:rsidP="006204E1">
            <w:pPr>
              <w:jc w:val="center"/>
              <w:rPr>
                <w:rFonts w:ascii="Consolas" w:hAnsi="Consolas" w:cs="Arial"/>
                <w:color w:val="00B0F0"/>
                <w:sz w:val="16"/>
                <w:szCs w:val="16"/>
                <w:lang w:val="en-US"/>
              </w:rPr>
            </w:pPr>
            <w:r w:rsidRPr="0010106C">
              <w:rPr>
                <w:rFonts w:ascii="Consolas" w:hAnsi="Consolas" w:cs="Arial"/>
                <w:color w:val="00B0F0"/>
                <w:sz w:val="16"/>
                <w:szCs w:val="16"/>
                <w:lang w:val="en-US"/>
              </w:rPr>
              <w:t>.builder</w:t>
            </w:r>
          </w:p>
          <w:p w14:paraId="616537A7" w14:textId="77777777" w:rsidR="00E535DE" w:rsidRPr="0010106C" w:rsidRDefault="00E535DE" w:rsidP="006204E1">
            <w:pPr>
              <w:jc w:val="center"/>
              <w:rPr>
                <w:rFonts w:ascii="Consolas" w:hAnsi="Consolas" w:cs="Arial"/>
                <w:color w:val="00B0F0"/>
                <w:sz w:val="16"/>
                <w:szCs w:val="16"/>
                <w:lang w:val="en-US"/>
              </w:rPr>
            </w:pPr>
            <w:r w:rsidRPr="0010106C">
              <w:rPr>
                <w:rFonts w:ascii="Consolas" w:hAnsi="Consolas" w:cs="Arial"/>
                <w:color w:val="00B0F0"/>
                <w:sz w:val="16"/>
                <w:szCs w:val="16"/>
                <w:lang w:val="en-US"/>
              </w:rPr>
              <w:t>.appName("predict_delay")</w:t>
            </w:r>
          </w:p>
          <w:p w14:paraId="0314EA7F" w14:textId="77777777" w:rsidR="00E535DE" w:rsidRPr="00C66DE0" w:rsidRDefault="00E535DE" w:rsidP="006204E1">
            <w:pPr>
              <w:jc w:val="center"/>
              <w:rPr>
                <w:rFonts w:ascii="Consolas" w:hAnsi="Consolas" w:cs="Arial"/>
                <w:color w:val="00B0F0"/>
                <w:sz w:val="16"/>
                <w:szCs w:val="16"/>
                <w:lang w:val="en-US"/>
              </w:rPr>
            </w:pPr>
            <w:r w:rsidRPr="00C66DE0">
              <w:rPr>
                <w:rFonts w:ascii="Consolas" w:hAnsi="Consolas" w:cs="Arial"/>
                <w:color w:val="00B0F0"/>
                <w:sz w:val="16"/>
                <w:szCs w:val="16"/>
                <w:lang w:val="en-US"/>
              </w:rPr>
              <w:t>.getOrCreate()</w:t>
            </w:r>
          </w:p>
          <w:p w14:paraId="5474C208" w14:textId="77777777" w:rsidR="00E535DE" w:rsidRPr="00C66DE0" w:rsidRDefault="00E535DE" w:rsidP="00E535DE">
            <w:pPr>
              <w:jc w:val="both"/>
              <w:rPr>
                <w:sz w:val="20"/>
                <w:szCs w:val="20"/>
                <w:lang w:val="en-US"/>
              </w:rPr>
            </w:pPr>
          </w:p>
        </w:tc>
      </w:tr>
      <w:tr w:rsidR="00E535DE" w:rsidRPr="00C66DE0" w14:paraId="228D96F0" w14:textId="77777777" w:rsidTr="00E535DE">
        <w:tc>
          <w:tcPr>
            <w:tcW w:w="2978" w:type="dxa"/>
          </w:tcPr>
          <w:p w14:paraId="48D7D4B2" w14:textId="77777777" w:rsidR="00E535DE" w:rsidRPr="00895B84" w:rsidRDefault="00E535DE" w:rsidP="00233E1D">
            <w:pPr>
              <w:spacing w:after="120"/>
              <w:jc w:val="both"/>
              <w:rPr>
                <w:sz w:val="20"/>
                <w:szCs w:val="20"/>
              </w:rPr>
            </w:pPr>
          </w:p>
          <w:p w14:paraId="1B078BEE" w14:textId="77777777" w:rsidR="00E535DE" w:rsidRDefault="00E535DE" w:rsidP="00E535DE">
            <w:pPr>
              <w:spacing w:after="120"/>
              <w:jc w:val="both"/>
              <w:rPr>
                <w:sz w:val="20"/>
                <w:szCs w:val="20"/>
              </w:rPr>
            </w:pPr>
            <w:r>
              <w:rPr>
                <w:sz w:val="20"/>
                <w:szCs w:val="20"/>
              </w:rPr>
              <w:lastRenderedPageBreak/>
              <w:t>Modification de la commande spark-submit :</w:t>
            </w:r>
          </w:p>
          <w:p w14:paraId="0B8FE615" w14:textId="77777777" w:rsidR="00E535DE" w:rsidRDefault="00E535DE" w:rsidP="00233E1D">
            <w:pPr>
              <w:spacing w:after="120"/>
              <w:jc w:val="both"/>
              <w:rPr>
                <w:sz w:val="20"/>
                <w:szCs w:val="20"/>
              </w:rPr>
            </w:pPr>
          </w:p>
          <w:p w14:paraId="2A7A6515" w14:textId="77777777" w:rsidR="00E535DE" w:rsidRPr="0010106C" w:rsidRDefault="00E535DE" w:rsidP="00E535DE">
            <w:pPr>
              <w:spacing w:after="120"/>
              <w:jc w:val="both"/>
              <w:rPr>
                <w:rFonts w:ascii="Consolas" w:hAnsi="Consolas" w:cs="Arial"/>
                <w:color w:val="00B0F0"/>
                <w:sz w:val="16"/>
                <w:szCs w:val="16"/>
                <w:lang w:val="en-US"/>
              </w:rPr>
            </w:pPr>
            <w:r w:rsidRPr="0010106C">
              <w:rPr>
                <w:rFonts w:ascii="Consolas" w:hAnsi="Consolas" w:cs="Arial"/>
                <w:color w:val="00B0F0"/>
                <w:sz w:val="16"/>
                <w:szCs w:val="16"/>
                <w:lang w:val="en-US"/>
              </w:rPr>
              <w:t>spark-submit --class flight --master local[8]  flight_2.12-1.0.jar</w:t>
            </w:r>
          </w:p>
          <w:p w14:paraId="3484ABF9" w14:textId="77777777" w:rsidR="00E535DE" w:rsidRPr="0010106C" w:rsidRDefault="00E535DE" w:rsidP="00DD76B7">
            <w:pPr>
              <w:jc w:val="both"/>
              <w:rPr>
                <w:rFonts w:ascii="Arial" w:hAnsi="Arial" w:cs="Arial"/>
                <w:color w:val="00B0F0"/>
                <w:sz w:val="20"/>
                <w:szCs w:val="20"/>
                <w:lang w:val="en-US"/>
              </w:rPr>
            </w:pPr>
          </w:p>
          <w:p w14:paraId="60C64506" w14:textId="77777777" w:rsidR="00E535DE" w:rsidRPr="0010106C" w:rsidRDefault="00E535DE" w:rsidP="00DD76B7">
            <w:pPr>
              <w:jc w:val="both"/>
              <w:rPr>
                <w:sz w:val="20"/>
                <w:szCs w:val="20"/>
                <w:lang w:val="en-US"/>
              </w:rPr>
            </w:pPr>
          </w:p>
        </w:tc>
        <w:tc>
          <w:tcPr>
            <w:tcW w:w="3031" w:type="dxa"/>
          </w:tcPr>
          <w:p w14:paraId="3152E1A7" w14:textId="77777777" w:rsidR="00E535DE" w:rsidRPr="0010106C" w:rsidRDefault="00E535DE" w:rsidP="00E535DE">
            <w:pPr>
              <w:spacing w:after="120"/>
              <w:jc w:val="both"/>
              <w:rPr>
                <w:sz w:val="20"/>
                <w:szCs w:val="20"/>
                <w:lang w:val="en-US"/>
              </w:rPr>
            </w:pPr>
          </w:p>
          <w:p w14:paraId="53A7A1C7" w14:textId="77777777" w:rsidR="00E535DE" w:rsidRDefault="00E535DE" w:rsidP="00E535DE">
            <w:pPr>
              <w:spacing w:after="120"/>
              <w:jc w:val="both"/>
              <w:rPr>
                <w:sz w:val="20"/>
                <w:szCs w:val="20"/>
              </w:rPr>
            </w:pPr>
            <w:r>
              <w:rPr>
                <w:sz w:val="20"/>
                <w:szCs w:val="20"/>
              </w:rPr>
              <w:lastRenderedPageBreak/>
              <w:t>Modification de la commande spark-submit :</w:t>
            </w:r>
          </w:p>
          <w:p w14:paraId="60F62E86" w14:textId="77777777" w:rsidR="00E535DE" w:rsidRPr="00E30B71" w:rsidRDefault="00E535DE" w:rsidP="00E535DE">
            <w:pPr>
              <w:spacing w:after="120"/>
              <w:jc w:val="both"/>
              <w:rPr>
                <w:sz w:val="16"/>
                <w:szCs w:val="16"/>
              </w:rPr>
            </w:pPr>
          </w:p>
          <w:p w14:paraId="5F63C5B6" w14:textId="77777777" w:rsidR="00E535DE" w:rsidRPr="0010106C" w:rsidRDefault="00E535DE" w:rsidP="00E535DE">
            <w:pPr>
              <w:spacing w:after="120"/>
              <w:jc w:val="both"/>
              <w:rPr>
                <w:rFonts w:ascii="Consolas" w:hAnsi="Consolas"/>
                <w:sz w:val="16"/>
                <w:szCs w:val="16"/>
                <w:lang w:val="en-US"/>
              </w:rPr>
            </w:pPr>
            <w:r w:rsidRPr="0010106C">
              <w:rPr>
                <w:rFonts w:ascii="Consolas" w:hAnsi="Consolas" w:cs="Arial"/>
                <w:color w:val="00B0F0"/>
                <w:sz w:val="16"/>
                <w:szCs w:val="16"/>
                <w:lang w:val="en-US"/>
              </w:rPr>
              <w:t xml:space="preserve">spark-submit </w:t>
            </w:r>
          </w:p>
          <w:p w14:paraId="11A4BAB3"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--class flight </w:t>
            </w:r>
          </w:p>
          <w:p w14:paraId="779B27DC" w14:textId="77777777" w:rsidR="00E535DE" w:rsidRPr="0010106C" w:rsidRDefault="00E535DE" w:rsidP="00E535DE">
            <w:pPr>
              <w:jc w:val="both"/>
              <w:rPr>
                <w:rFonts w:ascii="Consolas" w:hAnsi="Consolas" w:cs="Arial"/>
                <w:b/>
                <w:bCs/>
                <w:color w:val="00B0F0"/>
                <w:sz w:val="16"/>
                <w:szCs w:val="16"/>
                <w:lang w:val="en-US"/>
              </w:rPr>
            </w:pPr>
            <w:r w:rsidRPr="0010106C">
              <w:rPr>
                <w:rFonts w:ascii="Consolas" w:hAnsi="Consolas" w:cs="Arial"/>
                <w:b/>
                <w:bCs/>
                <w:color w:val="278079" w:themeColor="accent6" w:themeShade="BF"/>
                <w:sz w:val="16"/>
                <w:szCs w:val="16"/>
                <w:lang w:val="en-US"/>
              </w:rPr>
              <w:t xml:space="preserve">--master spark://10.40.178.80:7077 </w:t>
            </w:r>
          </w:p>
          <w:p w14:paraId="16552407" w14:textId="77777777" w:rsidR="00E535DE" w:rsidRPr="0010106C" w:rsidRDefault="00E535DE" w:rsidP="00E535DE">
            <w:pPr>
              <w:jc w:val="both"/>
              <w:rPr>
                <w:rFonts w:ascii="Consolas" w:hAnsi="Consolas" w:cs="Arial"/>
                <w:color w:val="00B0F0"/>
                <w:sz w:val="16"/>
                <w:szCs w:val="16"/>
                <w:lang w:val="en-US"/>
              </w:rPr>
            </w:pPr>
          </w:p>
          <w:p w14:paraId="5B53D2D2" w14:textId="77777777" w:rsidR="00E535DE" w:rsidRPr="0010106C" w:rsidRDefault="00E535DE" w:rsidP="00E535DE">
            <w:pPr>
              <w:jc w:val="both"/>
              <w:rPr>
                <w:rFonts w:ascii="Consolas" w:hAnsi="Consolas" w:cs="Arial"/>
                <w:color w:val="00B0F0"/>
                <w:sz w:val="16"/>
                <w:szCs w:val="16"/>
                <w:lang w:val="en-US"/>
              </w:rPr>
            </w:pPr>
          </w:p>
          <w:p w14:paraId="39CB978F"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--executor-cores 4 </w:t>
            </w:r>
          </w:p>
          <w:p w14:paraId="5282178C"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--num-executors 12 </w:t>
            </w:r>
          </w:p>
          <w:p w14:paraId="63CE4474"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--executor-memory 5g </w:t>
            </w:r>
          </w:p>
          <w:p w14:paraId="7B24F3DF" w14:textId="77777777" w:rsidR="00E535DE" w:rsidRPr="0010106C" w:rsidRDefault="00E535DE" w:rsidP="00E535DE">
            <w:pPr>
              <w:jc w:val="both"/>
              <w:rPr>
                <w:rFonts w:ascii="Consolas" w:hAnsi="Consolas" w:cs="Arial"/>
                <w:color w:val="00B0F0"/>
                <w:sz w:val="16"/>
                <w:szCs w:val="16"/>
                <w:lang w:val="en-US"/>
              </w:rPr>
            </w:pPr>
          </w:p>
          <w:p w14:paraId="53ACBB21"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--conf spark.executor.memoryOverhead=2g </w:t>
            </w:r>
          </w:p>
          <w:p w14:paraId="2493CA6A"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--conf spark.driver.memory=5g </w:t>
            </w:r>
          </w:p>
          <w:p w14:paraId="54C90DC9"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--conf spark.driver.cores=4 </w:t>
            </w:r>
          </w:p>
          <w:p w14:paraId="4022CA96" w14:textId="77777777" w:rsidR="00E535DE" w:rsidRPr="0010106C" w:rsidRDefault="00E535DE" w:rsidP="00E535DE">
            <w:pPr>
              <w:jc w:val="both"/>
              <w:rPr>
                <w:rFonts w:ascii="Consolas" w:hAnsi="Consolas" w:cs="Arial"/>
                <w:color w:val="00B0F0"/>
                <w:sz w:val="16"/>
                <w:szCs w:val="16"/>
                <w:lang w:val="en-US"/>
              </w:rPr>
            </w:pPr>
          </w:p>
          <w:p w14:paraId="11C2ABEB" w14:textId="77777777" w:rsidR="00E535DE" w:rsidRPr="0010106C" w:rsidRDefault="00E535DE" w:rsidP="00E535DE">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flight_2.12-1.0.jar</w:t>
            </w:r>
          </w:p>
          <w:p w14:paraId="744A1E86" w14:textId="77777777" w:rsidR="00E535DE" w:rsidRPr="0010106C" w:rsidRDefault="00E535DE" w:rsidP="00E535DE">
            <w:pPr>
              <w:spacing w:after="120"/>
              <w:jc w:val="both"/>
              <w:rPr>
                <w:sz w:val="20"/>
                <w:szCs w:val="20"/>
                <w:lang w:val="en-US"/>
              </w:rPr>
            </w:pPr>
          </w:p>
        </w:tc>
        <w:tc>
          <w:tcPr>
            <w:tcW w:w="3620" w:type="dxa"/>
          </w:tcPr>
          <w:p w14:paraId="5A81F7CF" w14:textId="77777777" w:rsidR="00E535DE" w:rsidRPr="0010106C" w:rsidRDefault="00E535DE" w:rsidP="00233E1D">
            <w:pPr>
              <w:spacing w:after="120"/>
              <w:jc w:val="both"/>
              <w:rPr>
                <w:sz w:val="20"/>
                <w:szCs w:val="20"/>
                <w:lang w:val="en-US"/>
              </w:rPr>
            </w:pPr>
          </w:p>
          <w:p w14:paraId="470CA73A" w14:textId="77777777" w:rsidR="00E535DE" w:rsidRDefault="00E535DE" w:rsidP="00E30B71">
            <w:pPr>
              <w:spacing w:after="120"/>
              <w:jc w:val="both"/>
              <w:rPr>
                <w:sz w:val="20"/>
                <w:szCs w:val="20"/>
              </w:rPr>
            </w:pPr>
            <w:r>
              <w:rPr>
                <w:sz w:val="20"/>
                <w:szCs w:val="20"/>
              </w:rPr>
              <w:lastRenderedPageBreak/>
              <w:t>Modification de la commande spark-submit :</w:t>
            </w:r>
          </w:p>
          <w:p w14:paraId="4B782C8B" w14:textId="77777777" w:rsidR="00E535DE" w:rsidRPr="00E30B71" w:rsidRDefault="00E535DE" w:rsidP="00E30B71">
            <w:pPr>
              <w:spacing w:after="120"/>
              <w:jc w:val="both"/>
              <w:rPr>
                <w:sz w:val="16"/>
                <w:szCs w:val="16"/>
              </w:rPr>
            </w:pPr>
          </w:p>
          <w:p w14:paraId="5C51AD7B" w14:textId="77777777" w:rsidR="00E535DE" w:rsidRPr="0010106C" w:rsidRDefault="00E535DE" w:rsidP="00E30B71">
            <w:pPr>
              <w:spacing w:after="120"/>
              <w:jc w:val="both"/>
              <w:rPr>
                <w:rFonts w:ascii="Consolas" w:hAnsi="Consolas"/>
                <w:sz w:val="16"/>
                <w:szCs w:val="16"/>
                <w:lang w:val="en-US"/>
              </w:rPr>
            </w:pPr>
            <w:r w:rsidRPr="0010106C">
              <w:rPr>
                <w:rFonts w:ascii="Consolas" w:hAnsi="Consolas" w:cs="Arial"/>
                <w:color w:val="00B0F0"/>
                <w:sz w:val="16"/>
                <w:szCs w:val="16"/>
                <w:lang w:val="en-US"/>
              </w:rPr>
              <w:t xml:space="preserve">spark-submit </w:t>
            </w:r>
          </w:p>
          <w:p w14:paraId="4479317B" w14:textId="77777777" w:rsidR="00E535DE" w:rsidRPr="0010106C" w:rsidRDefault="00E535DE"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--class flight </w:t>
            </w:r>
          </w:p>
          <w:p w14:paraId="786C27CD" w14:textId="77777777" w:rsidR="00E535DE" w:rsidRPr="0010106C" w:rsidRDefault="00E535DE" w:rsidP="00E30B71">
            <w:pPr>
              <w:jc w:val="both"/>
              <w:rPr>
                <w:rFonts w:ascii="Consolas" w:hAnsi="Consolas" w:cs="Arial"/>
                <w:b/>
                <w:bCs/>
                <w:color w:val="278079" w:themeColor="accent6" w:themeShade="BF"/>
                <w:sz w:val="16"/>
                <w:szCs w:val="16"/>
                <w:lang w:val="en-US"/>
              </w:rPr>
            </w:pPr>
            <w:r w:rsidRPr="0010106C">
              <w:rPr>
                <w:rFonts w:ascii="Consolas" w:hAnsi="Consolas" w:cs="Arial"/>
                <w:b/>
                <w:bCs/>
                <w:color w:val="278079" w:themeColor="accent6" w:themeShade="BF"/>
                <w:sz w:val="16"/>
                <w:szCs w:val="16"/>
                <w:lang w:val="en-US"/>
              </w:rPr>
              <w:t xml:space="preserve">--master yarn </w:t>
            </w:r>
          </w:p>
          <w:p w14:paraId="683FE7CB" w14:textId="77777777" w:rsidR="00E535DE" w:rsidRPr="0010106C" w:rsidRDefault="00E535DE" w:rsidP="00E30B71">
            <w:pPr>
              <w:jc w:val="both"/>
              <w:rPr>
                <w:rFonts w:ascii="Consolas" w:hAnsi="Consolas" w:cs="Arial"/>
                <w:b/>
                <w:bCs/>
                <w:color w:val="278079" w:themeColor="accent6" w:themeShade="BF"/>
                <w:sz w:val="16"/>
                <w:szCs w:val="16"/>
                <w:lang w:val="en-US"/>
              </w:rPr>
            </w:pPr>
            <w:r w:rsidRPr="0010106C">
              <w:rPr>
                <w:rFonts w:ascii="Consolas" w:hAnsi="Consolas" w:cs="Arial"/>
                <w:b/>
                <w:bCs/>
                <w:color w:val="278079" w:themeColor="accent6" w:themeShade="BF"/>
                <w:sz w:val="16"/>
                <w:szCs w:val="16"/>
                <w:lang w:val="en-US"/>
              </w:rPr>
              <w:t xml:space="preserve">     --deploy-mode cluster </w:t>
            </w:r>
          </w:p>
          <w:p w14:paraId="76AC4E8E" w14:textId="77777777" w:rsidR="00E535DE" w:rsidRPr="0010106C" w:rsidRDefault="00E535DE" w:rsidP="00E30B71">
            <w:pPr>
              <w:jc w:val="both"/>
              <w:rPr>
                <w:rFonts w:ascii="Consolas" w:hAnsi="Consolas" w:cs="Arial"/>
                <w:color w:val="00B0F0"/>
                <w:sz w:val="16"/>
                <w:szCs w:val="16"/>
                <w:lang w:val="en-US"/>
              </w:rPr>
            </w:pPr>
          </w:p>
          <w:p w14:paraId="4B4E886F" w14:textId="77777777" w:rsidR="00E535DE" w:rsidRPr="0010106C" w:rsidRDefault="0049301A"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--executor-cores 4</w:t>
            </w:r>
          </w:p>
          <w:p w14:paraId="1ED4E511" w14:textId="77777777" w:rsidR="00E535DE" w:rsidRPr="00895B84" w:rsidRDefault="0049301A" w:rsidP="00E30B71">
            <w:pPr>
              <w:jc w:val="both"/>
              <w:rPr>
                <w:rFonts w:ascii="Consolas" w:hAnsi="Consolas" w:cs="Arial"/>
                <w:color w:val="00B0F0"/>
                <w:sz w:val="16"/>
                <w:szCs w:val="16"/>
                <w:lang w:val="en-US"/>
              </w:rPr>
            </w:pPr>
            <w:r w:rsidRPr="00895B84">
              <w:rPr>
                <w:rFonts w:ascii="Consolas" w:hAnsi="Consolas" w:cs="Arial"/>
                <w:color w:val="00B0F0"/>
                <w:sz w:val="16"/>
                <w:szCs w:val="16"/>
                <w:lang w:val="en-US"/>
              </w:rPr>
              <w:t>--num-executors 12</w:t>
            </w:r>
          </w:p>
          <w:p w14:paraId="68646F60" w14:textId="77777777" w:rsidR="00E535DE" w:rsidRPr="00895B84" w:rsidRDefault="0049301A" w:rsidP="00E30B71">
            <w:pPr>
              <w:jc w:val="both"/>
              <w:rPr>
                <w:rFonts w:ascii="Consolas" w:hAnsi="Consolas" w:cs="Arial"/>
                <w:color w:val="00B0F0"/>
                <w:sz w:val="16"/>
                <w:szCs w:val="16"/>
                <w:lang w:val="en-US"/>
              </w:rPr>
            </w:pPr>
            <w:r w:rsidRPr="00895B84">
              <w:rPr>
                <w:rFonts w:ascii="Consolas" w:hAnsi="Consolas" w:cs="Arial"/>
                <w:color w:val="00B0F0"/>
                <w:sz w:val="16"/>
                <w:szCs w:val="16"/>
                <w:lang w:val="en-US"/>
              </w:rPr>
              <w:t xml:space="preserve">     --executor-memory 4</w:t>
            </w:r>
            <w:r w:rsidR="00E535DE" w:rsidRPr="00895B84">
              <w:rPr>
                <w:rFonts w:ascii="Consolas" w:hAnsi="Consolas" w:cs="Arial"/>
                <w:color w:val="00B0F0"/>
                <w:sz w:val="16"/>
                <w:szCs w:val="16"/>
                <w:lang w:val="en-US"/>
              </w:rPr>
              <w:t xml:space="preserve">g </w:t>
            </w:r>
          </w:p>
          <w:p w14:paraId="7011AA89" w14:textId="77777777" w:rsidR="00E535DE" w:rsidRPr="00895B84" w:rsidRDefault="00E535DE" w:rsidP="00E30B71">
            <w:pPr>
              <w:jc w:val="both"/>
              <w:rPr>
                <w:rFonts w:ascii="Consolas" w:hAnsi="Consolas" w:cs="Arial"/>
                <w:color w:val="00B0F0"/>
                <w:sz w:val="16"/>
                <w:szCs w:val="16"/>
                <w:lang w:val="en-US"/>
              </w:rPr>
            </w:pPr>
          </w:p>
          <w:p w14:paraId="70C842DA" w14:textId="77777777" w:rsidR="00E535DE" w:rsidRPr="0010106C" w:rsidRDefault="00E535DE"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--conf spark.executor.memoryOverhead=2g </w:t>
            </w:r>
          </w:p>
          <w:p w14:paraId="4DB9936A" w14:textId="77777777" w:rsidR="00E535DE" w:rsidRPr="0010106C" w:rsidRDefault="0049301A"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--conf spark.driver.memory=5</w:t>
            </w:r>
            <w:r w:rsidR="00E535DE" w:rsidRPr="0010106C">
              <w:rPr>
                <w:rFonts w:ascii="Consolas" w:hAnsi="Consolas" w:cs="Arial"/>
                <w:color w:val="00B0F0"/>
                <w:sz w:val="16"/>
                <w:szCs w:val="16"/>
                <w:lang w:val="en-US"/>
              </w:rPr>
              <w:t xml:space="preserve">g </w:t>
            </w:r>
          </w:p>
          <w:p w14:paraId="63592AD6" w14:textId="77777777" w:rsidR="00E535DE" w:rsidRPr="0010106C" w:rsidRDefault="0049301A"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--conf spark.driver.cores=2</w:t>
            </w:r>
          </w:p>
          <w:p w14:paraId="6ECD5212" w14:textId="77777777" w:rsidR="00E535DE" w:rsidRPr="0010106C" w:rsidRDefault="00E535DE" w:rsidP="00E30B71">
            <w:pPr>
              <w:jc w:val="both"/>
              <w:rPr>
                <w:rFonts w:ascii="Consolas" w:hAnsi="Consolas" w:cs="Arial"/>
                <w:color w:val="00B0F0"/>
                <w:sz w:val="16"/>
                <w:szCs w:val="16"/>
                <w:lang w:val="en-US"/>
              </w:rPr>
            </w:pPr>
          </w:p>
          <w:p w14:paraId="55D25FD1" w14:textId="77777777" w:rsidR="00E535DE" w:rsidRPr="0010106C" w:rsidRDefault="00E535DE" w:rsidP="00E30B71">
            <w:pPr>
              <w:jc w:val="both"/>
              <w:rPr>
                <w:rFonts w:ascii="Consolas" w:hAnsi="Consolas" w:cs="Arial"/>
                <w:color w:val="00B0F0"/>
                <w:sz w:val="16"/>
                <w:szCs w:val="16"/>
                <w:lang w:val="en-US"/>
              </w:rPr>
            </w:pPr>
            <w:r w:rsidRPr="0010106C">
              <w:rPr>
                <w:rFonts w:ascii="Consolas" w:hAnsi="Consolas" w:cs="Arial"/>
                <w:color w:val="00B0F0"/>
                <w:sz w:val="16"/>
                <w:szCs w:val="16"/>
                <w:lang w:val="en-US"/>
              </w:rPr>
              <w:t xml:space="preserve">     flight_2.12-1.0.jar</w:t>
            </w:r>
          </w:p>
          <w:p w14:paraId="02B2C8B2" w14:textId="77777777" w:rsidR="00E535DE" w:rsidRPr="0010106C" w:rsidRDefault="00E535DE" w:rsidP="00233E1D">
            <w:pPr>
              <w:spacing w:after="120"/>
              <w:jc w:val="both"/>
              <w:rPr>
                <w:sz w:val="20"/>
                <w:szCs w:val="20"/>
                <w:lang w:val="en-US"/>
              </w:rPr>
            </w:pPr>
          </w:p>
          <w:p w14:paraId="1FC9FA21" w14:textId="77777777" w:rsidR="0049301A" w:rsidRPr="0010106C" w:rsidRDefault="0049301A" w:rsidP="00233E1D">
            <w:pPr>
              <w:spacing w:after="120"/>
              <w:jc w:val="both"/>
              <w:rPr>
                <w:sz w:val="20"/>
                <w:szCs w:val="20"/>
                <w:lang w:val="en-US"/>
              </w:rPr>
            </w:pPr>
          </w:p>
        </w:tc>
      </w:tr>
    </w:tbl>
    <w:p w14:paraId="2CE44297" w14:textId="77777777" w:rsidR="00DE78EA" w:rsidRPr="0010106C" w:rsidRDefault="00DE78EA" w:rsidP="00233E1D">
      <w:pPr>
        <w:spacing w:after="120" w:line="240" w:lineRule="auto"/>
        <w:jc w:val="both"/>
        <w:rPr>
          <w:lang w:val="en-US"/>
        </w:rPr>
      </w:pPr>
    </w:p>
    <w:p w14:paraId="4BDB66AF" w14:textId="77777777" w:rsidR="0049301A" w:rsidRDefault="0049301A" w:rsidP="0049301A">
      <w:pPr>
        <w:spacing w:after="120" w:line="240" w:lineRule="auto"/>
        <w:jc w:val="both"/>
      </w:pPr>
      <w:r>
        <w:t>Remarque : Les codes ci-dessous fonctionnent sur le programme de « pipeline et modèle », mais aussi sur le programme de « jointure » où il suffit d’adapter le fichier .jar. </w:t>
      </w:r>
    </w:p>
    <w:p w14:paraId="3AFF1A85" w14:textId="77777777" w:rsidR="0049301A" w:rsidRDefault="0049301A" w:rsidP="0049301A">
      <w:pPr>
        <w:spacing w:after="120" w:line="240" w:lineRule="auto"/>
        <w:jc w:val="both"/>
      </w:pPr>
    </w:p>
    <w:p w14:paraId="67A93D13" w14:textId="77777777" w:rsidR="006E1177" w:rsidRDefault="006E1177" w:rsidP="00233E1D">
      <w:pPr>
        <w:spacing w:after="120" w:line="240" w:lineRule="auto"/>
        <w:jc w:val="both"/>
      </w:pPr>
      <w:r>
        <w:t xml:space="preserve">Pour connaitre l’adresse ip pour le lancement en local, nous avons utilisé la commande  </w:t>
      </w:r>
      <w:r w:rsidRPr="006E1177">
        <w:rPr>
          <w:rFonts w:ascii="Calibri" w:hAnsi="Calibri" w:cs="Calibri"/>
          <w:color w:val="00B0F0"/>
          <w:shd w:val="clear" w:color="auto" w:fill="FFFFFF"/>
        </w:rPr>
        <w:t>/sbin/ifconfig</w:t>
      </w:r>
      <w:r w:rsidR="006C56C9">
        <w:rPr>
          <w:rFonts w:ascii="Calibri" w:hAnsi="Calibri" w:cs="Calibri"/>
          <w:color w:val="00B0F0"/>
          <w:shd w:val="clear" w:color="auto" w:fill="FFFFFF"/>
        </w:rPr>
        <w:t xml:space="preserve">, </w:t>
      </w:r>
      <w:r w:rsidR="00223870">
        <w:t>puis récupérer l’adresse INET. </w:t>
      </w:r>
    </w:p>
    <w:p w14:paraId="6298FD28" w14:textId="77777777" w:rsidR="006E1177" w:rsidRPr="00233E1D" w:rsidRDefault="006E1177" w:rsidP="00233E1D">
      <w:pPr>
        <w:spacing w:after="120" w:line="240" w:lineRule="auto"/>
        <w:jc w:val="both"/>
      </w:pPr>
    </w:p>
    <w:p w14:paraId="2234E005" w14:textId="77777777" w:rsidR="004E0A3E" w:rsidRDefault="00D26741" w:rsidP="004E0A3E">
      <w:pPr>
        <w:pStyle w:val="Titre3"/>
        <w:spacing w:after="120"/>
        <w:rPr>
          <w:b/>
          <w:bCs/>
        </w:rPr>
      </w:pPr>
      <w:bookmarkStart w:id="29" w:name="_Toc56300652"/>
      <w:r w:rsidRPr="004E0A3E">
        <w:rPr>
          <w:b/>
          <w:bCs/>
        </w:rPr>
        <w:t>Tentative</w:t>
      </w:r>
      <w:r w:rsidR="006204E1" w:rsidRPr="004E0A3E">
        <w:rPr>
          <w:b/>
          <w:bCs/>
        </w:rPr>
        <w:t>s</w:t>
      </w:r>
      <w:r w:rsidRPr="004E0A3E">
        <w:rPr>
          <w:b/>
          <w:bCs/>
        </w:rPr>
        <w:t xml:space="preserve"> d’optimisation</w:t>
      </w:r>
      <w:bookmarkEnd w:id="29"/>
    </w:p>
    <w:p w14:paraId="6182D64A" w14:textId="77777777" w:rsidR="004E0A3E" w:rsidRDefault="004E0A3E" w:rsidP="004E0A3E">
      <w:pPr>
        <w:pStyle w:val="Titre3"/>
        <w:numPr>
          <w:ilvl w:val="0"/>
          <w:numId w:val="0"/>
        </w:numPr>
        <w:spacing w:after="120"/>
        <w:rPr>
          <w:b/>
          <w:bCs/>
        </w:rPr>
      </w:pPr>
    </w:p>
    <w:p w14:paraId="7363B0BE" w14:textId="77777777" w:rsidR="00E30B71" w:rsidRPr="004E0A3E" w:rsidRDefault="004E0A3E" w:rsidP="004E0A3E">
      <w:pPr>
        <w:spacing w:line="240" w:lineRule="auto"/>
        <w:jc w:val="both"/>
        <w:rPr>
          <w:u w:val="single"/>
        </w:rPr>
      </w:pPr>
      <w:r>
        <w:rPr>
          <w:u w:val="single"/>
        </w:rPr>
        <w:t>Optimisations</w:t>
      </w:r>
      <w:r w:rsidR="00D26741" w:rsidRPr="004E0A3E">
        <w:rPr>
          <w:u w:val="single"/>
        </w:rPr>
        <w:t> via l</w:t>
      </w:r>
      <w:r w:rsidR="00E30B71" w:rsidRPr="004E0A3E">
        <w:rPr>
          <w:u w:val="single"/>
        </w:rPr>
        <w:t>es paramètres de la commande spark-submit :</w:t>
      </w:r>
    </w:p>
    <w:p w14:paraId="52805D63" w14:textId="77777777" w:rsidR="00E30B71" w:rsidRDefault="00E30B71" w:rsidP="00E30B71">
      <w:pPr>
        <w:spacing w:line="240" w:lineRule="auto"/>
        <w:jc w:val="both"/>
      </w:pPr>
    </w:p>
    <w:p w14:paraId="218B7C41" w14:textId="77777777" w:rsidR="00F93B5E" w:rsidRDefault="00E30B71" w:rsidP="00F93B5E">
      <w:pPr>
        <w:spacing w:line="240" w:lineRule="auto"/>
      </w:pPr>
      <w:r>
        <w:t>Avec la commande spark-submit, il est possible d’</w:t>
      </w:r>
      <w:r w:rsidR="00F93B5E">
        <w:t xml:space="preserve">adapter des variables tels que </w:t>
      </w:r>
      <w:r w:rsidR="00F93B5E" w:rsidRPr="006204E1">
        <w:rPr>
          <w:i/>
          <w:iCs/>
        </w:rPr>
        <w:t>num_executors, executor_core, executor-memory, spark.executor.memoryOverhead, spark.driver.memory et spark.driver.cores</w:t>
      </w:r>
      <w:r w:rsidR="00F93B5E">
        <w:t>.</w:t>
      </w:r>
    </w:p>
    <w:p w14:paraId="7F2A828E" w14:textId="77777777" w:rsidR="00F93B5E" w:rsidRDefault="00F93B5E" w:rsidP="00F93B5E">
      <w:pPr>
        <w:spacing w:line="240" w:lineRule="auto"/>
        <w:jc w:val="both"/>
      </w:pPr>
    </w:p>
    <w:p w14:paraId="1CDF8397" w14:textId="1B51C88C" w:rsidR="00BA3E19" w:rsidRDefault="00BA3E19" w:rsidP="00BA3E19">
      <w:pPr>
        <w:spacing w:before="150" w:line="240" w:lineRule="auto"/>
        <w:jc w:val="both"/>
      </w:pPr>
      <w:r>
        <w:t>De même, nous avons optimisé la gestion des fichiers temporaire</w:t>
      </w:r>
      <w:r w:rsidR="006204E1">
        <w:t>s</w:t>
      </w:r>
      <w:r>
        <w:t xml:space="preserve"> (pour l’exécution en stand alone pour les p</w:t>
      </w:r>
      <w:r w:rsidR="00FB62B9">
        <w:t>roblèmes</w:t>
      </w:r>
      <w:r>
        <w:t xml:space="preserve"> de mémoire)</w:t>
      </w:r>
    </w:p>
    <w:p w14:paraId="45C7F107" w14:textId="77777777" w:rsidR="00BA3E19" w:rsidRPr="0010106C" w:rsidRDefault="00BA3E19" w:rsidP="00BA3E19">
      <w:pPr>
        <w:spacing w:line="240" w:lineRule="auto"/>
        <w:jc w:val="both"/>
        <w:rPr>
          <w:color w:val="222222"/>
          <w:sz w:val="24"/>
          <w:szCs w:val="24"/>
          <w:shd w:val="clear" w:color="auto" w:fill="FFFFFF"/>
          <w:lang w:val="en-US"/>
        </w:rPr>
      </w:pPr>
      <w:r w:rsidRPr="0010106C">
        <w:rPr>
          <w:color w:val="222222"/>
          <w:sz w:val="24"/>
          <w:szCs w:val="24"/>
          <w:shd w:val="clear" w:color="auto" w:fill="FFFFFF"/>
          <w:lang w:val="en-US"/>
        </w:rPr>
        <w:t>--conf spark.local.dir=/home/cluster/user160/flight/tmp</w:t>
      </w:r>
    </w:p>
    <w:p w14:paraId="227663B9" w14:textId="77777777" w:rsidR="00BA3E19" w:rsidRPr="0010106C" w:rsidRDefault="00BA3E19" w:rsidP="00BA3E19">
      <w:pPr>
        <w:spacing w:line="240" w:lineRule="auto"/>
        <w:jc w:val="both"/>
        <w:rPr>
          <w:lang w:val="en-US"/>
        </w:rPr>
      </w:pPr>
    </w:p>
    <w:p w14:paraId="32DC834E" w14:textId="77777777" w:rsidR="00F93B5E" w:rsidRDefault="00F93B5E" w:rsidP="00F93B5E">
      <w:pPr>
        <w:spacing w:line="240" w:lineRule="auto"/>
        <w:jc w:val="both"/>
      </w:pPr>
      <w:r>
        <w:t>Voici quelques liens qui nous ont permis de mieux comprendre le fonctionnement et le choix des valeurs des paramètres :</w:t>
      </w:r>
    </w:p>
    <w:p w14:paraId="50A60BAB" w14:textId="77777777" w:rsidR="00F93B5E" w:rsidRDefault="00C542F5" w:rsidP="00F93B5E">
      <w:pPr>
        <w:spacing w:line="240" w:lineRule="auto"/>
        <w:jc w:val="both"/>
      </w:pPr>
      <w:hyperlink r:id="rId110" w:history="1">
        <w:r w:rsidR="00F93B5E" w:rsidRPr="00F80F36">
          <w:rPr>
            <w:rStyle w:val="Lienhypertexte"/>
          </w:rPr>
          <w:t>https://spark.apache.org/docs/latest/cluster-overview.html</w:t>
        </w:r>
      </w:hyperlink>
    </w:p>
    <w:p w14:paraId="0D1A9224" w14:textId="77777777" w:rsidR="00F93B5E" w:rsidRDefault="00C542F5" w:rsidP="00F93B5E">
      <w:pPr>
        <w:spacing w:line="240" w:lineRule="auto"/>
        <w:jc w:val="both"/>
      </w:pPr>
      <w:hyperlink r:id="rId111" w:history="1">
        <w:r w:rsidR="00F93B5E" w:rsidRPr="00F80F36">
          <w:rPr>
            <w:rStyle w:val="Lienhypertexte"/>
          </w:rPr>
          <w:t>https://spark.apache.org/docs/latest/configuration.html</w:t>
        </w:r>
      </w:hyperlink>
    </w:p>
    <w:p w14:paraId="4F651B96" w14:textId="77777777" w:rsidR="00F93B5E" w:rsidRDefault="00F93B5E" w:rsidP="00F93B5E">
      <w:pPr>
        <w:spacing w:line="240" w:lineRule="auto"/>
        <w:jc w:val="both"/>
      </w:pPr>
    </w:p>
    <w:p w14:paraId="74E01F48" w14:textId="77777777" w:rsidR="00E30B71" w:rsidRPr="00E30B71" w:rsidRDefault="00E30B71" w:rsidP="00010A18">
      <w:pPr>
        <w:spacing w:before="150" w:after="120" w:line="240" w:lineRule="auto"/>
        <w:jc w:val="both"/>
      </w:pPr>
      <w:r>
        <w:t>Sur Yarn, 2 modes de déploiements sont possibles :</w:t>
      </w:r>
    </w:p>
    <w:p w14:paraId="551D0C89" w14:textId="2B876BD7" w:rsidR="009B1C74" w:rsidRPr="00E30B71" w:rsidRDefault="009B1C74" w:rsidP="00C6363E">
      <w:pPr>
        <w:pStyle w:val="Paragraphedeliste"/>
        <w:numPr>
          <w:ilvl w:val="0"/>
          <w:numId w:val="27"/>
        </w:numPr>
        <w:spacing w:before="150" w:after="120" w:line="240" w:lineRule="auto"/>
        <w:jc w:val="both"/>
      </w:pPr>
      <w:r w:rsidRPr="00E30B71">
        <w:t>Mode cluster</w:t>
      </w:r>
      <w:r w:rsidR="00FB62B9">
        <w:t xml:space="preserve"> </w:t>
      </w:r>
      <w:r w:rsidRPr="00E30B71">
        <w:t>: où tout le job s'exécute dans le cluster, c'est à dire les Spark Executors (qui exécutent les vraies tâches) et le Spark Driver (qui ordonnance les Executors). Ce dernier sera encapsulé dans un YARN Application Master.</w:t>
      </w:r>
    </w:p>
    <w:p w14:paraId="5676B584" w14:textId="77777777" w:rsidR="009B1C74" w:rsidRDefault="009B1C74" w:rsidP="00C6363E">
      <w:pPr>
        <w:pStyle w:val="Paragraphedeliste"/>
        <w:numPr>
          <w:ilvl w:val="0"/>
          <w:numId w:val="27"/>
        </w:numPr>
        <w:spacing w:before="150" w:line="240" w:lineRule="auto"/>
        <w:jc w:val="both"/>
      </w:pPr>
      <w:r w:rsidRPr="00E30B71">
        <w:t>Mode client : où Spark Driver s'exécute sur la machine cliente (tel que votre propre ordinateur portable). Si votre machine s'éteint, le job s'arrête. Ce mode est approprié pour les jobs interactifs.</w:t>
      </w:r>
    </w:p>
    <w:p w14:paraId="231E6950" w14:textId="77777777" w:rsidR="00E30B71" w:rsidRDefault="0075746C" w:rsidP="00EF4028">
      <w:pPr>
        <w:spacing w:before="150" w:line="240" w:lineRule="auto"/>
        <w:jc w:val="both"/>
      </w:pPr>
      <w:r>
        <w:t>Nous avons uniquement utilisé le mode cluster.</w:t>
      </w:r>
    </w:p>
    <w:p w14:paraId="60BAEC2A" w14:textId="77777777" w:rsidR="00D6769A" w:rsidRDefault="00D6769A" w:rsidP="00D6769A">
      <w:pPr>
        <w:pStyle w:val="Contenu"/>
        <w:jc w:val="both"/>
        <w:rPr>
          <w:b w:val="0"/>
        </w:rPr>
      </w:pPr>
    </w:p>
    <w:p w14:paraId="7E02F9BF" w14:textId="77777777" w:rsidR="00D6769A" w:rsidRDefault="006204E1" w:rsidP="004E0A3E">
      <w:pPr>
        <w:pStyle w:val="Contenu"/>
        <w:rPr>
          <w:b w:val="0"/>
        </w:rPr>
      </w:pPr>
      <w:r>
        <w:rPr>
          <w:b w:val="0"/>
        </w:rPr>
        <w:t xml:space="preserve">Dans le code en scala, nous avons également essayé l’ajout </w:t>
      </w:r>
      <w:r w:rsidR="00D6769A">
        <w:rPr>
          <w:b w:val="0"/>
        </w:rPr>
        <w:t xml:space="preserve">des lignes de code qui optimisent le traitement tels que des </w:t>
      </w:r>
      <w:r w:rsidR="00D6769A" w:rsidRPr="00253552">
        <w:rPr>
          <w:b w:val="0"/>
          <w:color w:val="34ABA2" w:themeColor="accent3"/>
        </w:rPr>
        <w:t xml:space="preserve">« .persist(StorageLevel.MEMORY_AND_DISK_SER) » </w:t>
      </w:r>
      <w:r w:rsidR="00D6769A">
        <w:rPr>
          <w:b w:val="0"/>
        </w:rPr>
        <w:t xml:space="preserve">et </w:t>
      </w:r>
      <w:r w:rsidR="00D6769A" w:rsidRPr="00253552">
        <w:rPr>
          <w:b w:val="0"/>
          <w:color w:val="34ABA2" w:themeColor="accent3"/>
        </w:rPr>
        <w:t>« .unpersist()»</w:t>
      </w:r>
      <w:r w:rsidR="00D6769A">
        <w:rPr>
          <w:b w:val="0"/>
        </w:rPr>
        <w:t>sur les dataframes.</w:t>
      </w:r>
    </w:p>
    <w:p w14:paraId="53340334" w14:textId="77777777" w:rsidR="00D26741" w:rsidRDefault="00D26741" w:rsidP="00EF4028">
      <w:pPr>
        <w:spacing w:before="150" w:line="240" w:lineRule="auto"/>
        <w:jc w:val="both"/>
      </w:pPr>
    </w:p>
    <w:p w14:paraId="0D6BD49C" w14:textId="77777777" w:rsidR="00D26741" w:rsidRDefault="00D26741" w:rsidP="00D26741">
      <w:pPr>
        <w:spacing w:line="240" w:lineRule="auto"/>
        <w:jc w:val="both"/>
        <w:rPr>
          <w:u w:val="single"/>
        </w:rPr>
      </w:pPr>
      <w:r>
        <w:rPr>
          <w:u w:val="single"/>
        </w:rPr>
        <w:t>Tentative d’optimisation </w:t>
      </w:r>
      <w:r w:rsidR="00BA3E19">
        <w:rPr>
          <w:u w:val="single"/>
        </w:rPr>
        <w:t xml:space="preserve">avancées </w:t>
      </w:r>
      <w:r>
        <w:rPr>
          <w:u w:val="single"/>
        </w:rPr>
        <w:t>via d’autres paramètres</w:t>
      </w:r>
      <w:r w:rsidRPr="00E30B71">
        <w:rPr>
          <w:u w:val="single"/>
        </w:rPr>
        <w:t> :</w:t>
      </w:r>
    </w:p>
    <w:p w14:paraId="7CC81BAA" w14:textId="77777777" w:rsidR="00D26741" w:rsidRPr="00E30B71" w:rsidRDefault="00D26741" w:rsidP="00D26741">
      <w:pPr>
        <w:spacing w:line="240" w:lineRule="auto"/>
        <w:jc w:val="both"/>
        <w:rPr>
          <w:u w:val="single"/>
        </w:rPr>
      </w:pPr>
    </w:p>
    <w:p w14:paraId="23DA5566" w14:textId="77777777" w:rsidR="00EF4028" w:rsidRDefault="00D26741" w:rsidP="00EF4028">
      <w:pPr>
        <w:spacing w:before="150" w:line="240" w:lineRule="auto"/>
        <w:jc w:val="both"/>
      </w:pPr>
      <w:r>
        <w:t>Allocation dynamique des ressources :</w:t>
      </w:r>
    </w:p>
    <w:p w14:paraId="0A0B01A6" w14:textId="77777777" w:rsidR="00EF4028" w:rsidRPr="00895B84" w:rsidRDefault="00EF4028" w:rsidP="00EF4028">
      <w:pPr>
        <w:rPr>
          <w:color w:val="222222"/>
          <w:sz w:val="24"/>
          <w:szCs w:val="24"/>
          <w:shd w:val="clear" w:color="auto" w:fill="FFFFFF"/>
        </w:rPr>
      </w:pPr>
      <w:r w:rsidRPr="00895B84">
        <w:rPr>
          <w:color w:val="222222"/>
          <w:sz w:val="24"/>
          <w:szCs w:val="24"/>
          <w:shd w:val="clear" w:color="auto" w:fill="FFFFFF"/>
        </w:rPr>
        <w:t xml:space="preserve">--conf spark.dynamicAllocation.minExecutors=4 </w:t>
      </w:r>
    </w:p>
    <w:p w14:paraId="634AFDBE" w14:textId="77777777" w:rsidR="00EF4028" w:rsidRPr="0010106C" w:rsidRDefault="00EF4028" w:rsidP="00EF4028">
      <w:pPr>
        <w:rPr>
          <w:color w:val="222222"/>
          <w:sz w:val="24"/>
          <w:szCs w:val="24"/>
          <w:shd w:val="clear" w:color="auto" w:fill="FFFFFF"/>
          <w:lang w:val="en-US"/>
        </w:rPr>
      </w:pPr>
      <w:r w:rsidRPr="0010106C">
        <w:rPr>
          <w:color w:val="222222"/>
          <w:sz w:val="24"/>
          <w:szCs w:val="24"/>
          <w:shd w:val="clear" w:color="auto" w:fill="FFFFFF"/>
          <w:lang w:val="en-US"/>
        </w:rPr>
        <w:t xml:space="preserve">--conf spark.dynamicAllocation.maxExecutors=48 </w:t>
      </w:r>
    </w:p>
    <w:p w14:paraId="4EF543F4" w14:textId="77777777" w:rsidR="00EF4028" w:rsidRPr="00895B84" w:rsidRDefault="00EF4028" w:rsidP="00EF4028">
      <w:pPr>
        <w:rPr>
          <w:color w:val="222222"/>
          <w:sz w:val="24"/>
          <w:szCs w:val="24"/>
          <w:shd w:val="clear" w:color="auto" w:fill="FFFFFF"/>
          <w:lang w:val="en-US"/>
        </w:rPr>
      </w:pPr>
      <w:r w:rsidRPr="00895B84">
        <w:rPr>
          <w:color w:val="222222"/>
          <w:sz w:val="24"/>
          <w:szCs w:val="24"/>
          <w:shd w:val="clear" w:color="auto" w:fill="FFFFFF"/>
          <w:lang w:val="en-US"/>
        </w:rPr>
        <w:t xml:space="preserve">--conf spark.dynamicAllocation.initialExecutors=12 </w:t>
      </w:r>
    </w:p>
    <w:p w14:paraId="323CD0FE" w14:textId="77777777" w:rsidR="00D26741" w:rsidRPr="00895B84" w:rsidRDefault="00D26741" w:rsidP="00EF4028">
      <w:pPr>
        <w:rPr>
          <w:color w:val="222222"/>
          <w:sz w:val="24"/>
          <w:szCs w:val="24"/>
          <w:shd w:val="clear" w:color="auto" w:fill="FFFFFF"/>
          <w:lang w:val="en-US"/>
        </w:rPr>
      </w:pPr>
    </w:p>
    <w:p w14:paraId="622A6295" w14:textId="77777777" w:rsidR="00D26741" w:rsidRPr="00D26741" w:rsidRDefault="00D26741" w:rsidP="00D26741">
      <w:pPr>
        <w:spacing w:before="150" w:line="240" w:lineRule="auto"/>
        <w:jc w:val="both"/>
      </w:pPr>
      <w:r w:rsidRPr="00D26741">
        <w:t>Optimisation au niveau du garbage collector</w:t>
      </w:r>
    </w:p>
    <w:p w14:paraId="0F14E4D2" w14:textId="77777777" w:rsidR="00EF4028" w:rsidRPr="0010106C" w:rsidRDefault="00EF4028" w:rsidP="00EF4028">
      <w:pPr>
        <w:rPr>
          <w:color w:val="222222"/>
          <w:sz w:val="24"/>
          <w:szCs w:val="24"/>
          <w:shd w:val="clear" w:color="auto" w:fill="FFFFFF"/>
          <w:lang w:val="en-US"/>
        </w:rPr>
      </w:pPr>
      <w:r w:rsidRPr="0010106C">
        <w:rPr>
          <w:color w:val="222222"/>
          <w:sz w:val="24"/>
          <w:szCs w:val="24"/>
          <w:shd w:val="clear" w:color="auto" w:fill="FFFFFF"/>
          <w:lang w:val="en-US"/>
        </w:rPr>
        <w:t xml:space="preserve">--conf "spark.driver.extraJavaOptions=-XX:+UseG1GC" </w:t>
      </w:r>
    </w:p>
    <w:p w14:paraId="2F9AF4FA" w14:textId="77777777" w:rsidR="00EF4028" w:rsidRPr="0010106C" w:rsidRDefault="00EF4028" w:rsidP="00EF4028">
      <w:pPr>
        <w:rPr>
          <w:color w:val="222222"/>
          <w:sz w:val="24"/>
          <w:szCs w:val="24"/>
          <w:shd w:val="clear" w:color="auto" w:fill="FFFFFF"/>
          <w:lang w:val="en-US"/>
        </w:rPr>
      </w:pPr>
      <w:r w:rsidRPr="0010106C">
        <w:rPr>
          <w:color w:val="222222"/>
          <w:sz w:val="24"/>
          <w:szCs w:val="24"/>
          <w:shd w:val="clear" w:color="auto" w:fill="FFFFFF"/>
          <w:lang w:val="en-US"/>
        </w:rPr>
        <w:t xml:space="preserve">--conf "spark.executor.extraJavaOptions=-XX:+UseG1GC" </w:t>
      </w:r>
    </w:p>
    <w:p w14:paraId="66B4E67F" w14:textId="77777777" w:rsidR="00351167" w:rsidRPr="0010106C" w:rsidRDefault="00351167" w:rsidP="00EF4028">
      <w:pPr>
        <w:rPr>
          <w:color w:val="222222"/>
          <w:sz w:val="24"/>
          <w:szCs w:val="24"/>
          <w:shd w:val="clear" w:color="auto" w:fill="FFFFFF"/>
          <w:lang w:val="en-US"/>
        </w:rPr>
      </w:pPr>
    </w:p>
    <w:p w14:paraId="44FB8182" w14:textId="77777777" w:rsidR="00351167" w:rsidRPr="00351167" w:rsidRDefault="00351167" w:rsidP="00351167">
      <w:pPr>
        <w:spacing w:before="150" w:line="240" w:lineRule="auto"/>
        <w:jc w:val="both"/>
      </w:pPr>
      <w:r w:rsidRPr="00351167">
        <w:t>S</w:t>
      </w:r>
      <w:r>
        <w:t>éri</w:t>
      </w:r>
      <w:r w:rsidRPr="00351167">
        <w:t xml:space="preserve">alisation </w:t>
      </w:r>
      <w:r>
        <w:t>K</w:t>
      </w:r>
      <w:r w:rsidRPr="00351167">
        <w:t>RYO</w:t>
      </w:r>
      <w:r>
        <w:t xml:space="preserve"> (dans le code Scala)</w:t>
      </w:r>
      <w:r w:rsidRPr="00351167">
        <w:t> :</w:t>
      </w:r>
    </w:p>
    <w:p w14:paraId="7FA43D3A" w14:textId="77777777" w:rsidR="00351167" w:rsidRPr="0010106C" w:rsidRDefault="00351167" w:rsidP="00351167">
      <w:pPr>
        <w:rPr>
          <w:color w:val="222222"/>
          <w:sz w:val="24"/>
          <w:szCs w:val="24"/>
          <w:shd w:val="clear" w:color="auto" w:fill="FFFFFF"/>
          <w:lang w:val="en-US"/>
        </w:rPr>
      </w:pPr>
      <w:r w:rsidRPr="0010106C">
        <w:rPr>
          <w:color w:val="222222"/>
          <w:sz w:val="24"/>
          <w:szCs w:val="24"/>
          <w:shd w:val="clear" w:color="auto" w:fill="FFFFFF"/>
          <w:lang w:val="en-US"/>
        </w:rPr>
        <w:t>.config("spark.serializer", "org.apache.spark.serializer.KryoSerializer")</w:t>
      </w:r>
    </w:p>
    <w:p w14:paraId="5ACDD494" w14:textId="77777777" w:rsidR="00351167" w:rsidRPr="0010106C" w:rsidRDefault="00351167" w:rsidP="00351167">
      <w:pPr>
        <w:rPr>
          <w:color w:val="222222"/>
          <w:sz w:val="24"/>
          <w:szCs w:val="24"/>
          <w:shd w:val="clear" w:color="auto" w:fill="FFFFFF"/>
          <w:lang w:val="en-US"/>
        </w:rPr>
      </w:pPr>
      <w:r w:rsidRPr="0010106C">
        <w:rPr>
          <w:color w:val="222222"/>
          <w:sz w:val="24"/>
          <w:szCs w:val="24"/>
          <w:shd w:val="clear" w:color="auto" w:fill="FFFFFF"/>
          <w:lang w:val="en-US"/>
        </w:rPr>
        <w:t>.config("spark.kryo.registrationRequired", false)</w:t>
      </w:r>
    </w:p>
    <w:p w14:paraId="25610B02" w14:textId="77777777" w:rsidR="00351167" w:rsidRPr="0010106C" w:rsidRDefault="00351167" w:rsidP="00351167">
      <w:pPr>
        <w:rPr>
          <w:color w:val="222222"/>
          <w:sz w:val="24"/>
          <w:szCs w:val="24"/>
          <w:shd w:val="clear" w:color="auto" w:fill="FFFFFF"/>
          <w:lang w:val="en-US"/>
        </w:rPr>
      </w:pPr>
    </w:p>
    <w:p w14:paraId="16F00C05" w14:textId="77777777" w:rsidR="00AB02A7" w:rsidRPr="0010106C" w:rsidRDefault="00AB02A7" w:rsidP="00DF027C">
      <w:pPr>
        <w:rPr>
          <w:lang w:val="en-US"/>
        </w:rPr>
      </w:pPr>
    </w:p>
    <w:p w14:paraId="1209C973" w14:textId="77777777" w:rsidR="005F08CE" w:rsidRPr="004E0A3E" w:rsidRDefault="00351167" w:rsidP="004E0A3E">
      <w:pPr>
        <w:pStyle w:val="Titre3"/>
        <w:spacing w:after="120"/>
        <w:rPr>
          <w:b/>
          <w:bCs/>
        </w:rPr>
      </w:pPr>
      <w:bookmarkStart w:id="30" w:name="_Toc56300653"/>
      <w:r w:rsidRPr="004E0A3E">
        <w:rPr>
          <w:b/>
          <w:bCs/>
        </w:rPr>
        <w:t>Conclusion sur les cluster</w:t>
      </w:r>
      <w:r w:rsidR="00067426">
        <w:rPr>
          <w:b/>
          <w:bCs/>
        </w:rPr>
        <w:t>s</w:t>
      </w:r>
      <w:r w:rsidRPr="004E0A3E">
        <w:rPr>
          <w:b/>
          <w:bCs/>
        </w:rPr>
        <w:t xml:space="preserve"> Dauphine et AWS :</w:t>
      </w:r>
      <w:bookmarkEnd w:id="30"/>
    </w:p>
    <w:p w14:paraId="1C820C02" w14:textId="77777777" w:rsidR="00351167" w:rsidRDefault="00BA3E19" w:rsidP="006204E1">
      <w:pPr>
        <w:spacing w:after="200"/>
        <w:jc w:val="both"/>
      </w:pPr>
      <w:r w:rsidRPr="004E0A3E">
        <w:rPr>
          <w:b/>
          <w:bCs/>
          <w:u w:val="single"/>
        </w:rPr>
        <w:t>CLUSTER DAUPHINE</w:t>
      </w:r>
      <w:r>
        <w:t xml:space="preserve"> : </w:t>
      </w:r>
      <w:r w:rsidR="00351167">
        <w:t xml:space="preserve">Sur le cluster Dauphine, nos tentatives </w:t>
      </w:r>
      <w:r>
        <w:t xml:space="preserve">ont été infructueuses. </w:t>
      </w:r>
      <w:r w:rsidR="008B5890">
        <w:t>L</w:t>
      </w:r>
      <w:r w:rsidR="00010A18">
        <w:t>e programme intégrant le G</w:t>
      </w:r>
      <w:r>
        <w:t>ridSearch</w:t>
      </w:r>
      <w:r w:rsidR="006204E1">
        <w:t xml:space="preserve"> (données basées sur le dataset1 vol, le plus volumineux)</w:t>
      </w:r>
      <w:r>
        <w:t xml:space="preserve">, le programme a tourné pendant </w:t>
      </w:r>
      <w:r w:rsidR="006204E1">
        <w:t>plusieurs jours ( ! ).</w:t>
      </w:r>
    </w:p>
    <w:p w14:paraId="44136A4A" w14:textId="77777777" w:rsidR="009602EE" w:rsidRDefault="009602EE" w:rsidP="006204E1">
      <w:pPr>
        <w:spacing w:after="200"/>
        <w:jc w:val="both"/>
      </w:pPr>
      <w:r w:rsidRPr="004E0A3E">
        <w:rPr>
          <w:b/>
          <w:bCs/>
          <w:u w:val="single"/>
        </w:rPr>
        <w:lastRenderedPageBreak/>
        <w:t>ROSETTA HUB</w:t>
      </w:r>
      <w:r>
        <w:t> : nous avons atteint la limite de la subvention et nous n’</w:t>
      </w:r>
      <w:r w:rsidR="00031FDC">
        <w:t>avons pu tester sur AWS via Rosetta Hub.</w:t>
      </w:r>
    </w:p>
    <w:p w14:paraId="37E17040" w14:textId="4EB50579" w:rsidR="00351167" w:rsidRDefault="004E0A3E" w:rsidP="006204E1">
      <w:pPr>
        <w:spacing w:after="200"/>
        <w:jc w:val="both"/>
      </w:pPr>
      <w:r w:rsidRPr="004E0A3E">
        <w:rPr>
          <w:b/>
          <w:bCs/>
          <w:noProof/>
          <w:u w:val="single"/>
          <w:lang w:eastAsia="fr-FR" w:bidi="ks-Deva"/>
        </w:rPr>
        <w:drawing>
          <wp:anchor distT="0" distB="0" distL="114300" distR="114300" simplePos="0" relativeHeight="251684352" behindDoc="0" locked="0" layoutInCell="1" allowOverlap="1" wp14:anchorId="2A17ED4E" wp14:editId="72F78128">
            <wp:simplePos x="0" y="0"/>
            <wp:positionH relativeFrom="margin">
              <wp:align>right</wp:align>
            </wp:positionH>
            <wp:positionV relativeFrom="paragraph">
              <wp:posOffset>83820</wp:posOffset>
            </wp:positionV>
            <wp:extent cx="2974975" cy="2273300"/>
            <wp:effectExtent l="19050" t="19050" r="15875" b="1270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974975" cy="2273300"/>
                    </a:xfrm>
                    <a:prstGeom prst="rect">
                      <a:avLst/>
                    </a:prstGeom>
                    <a:ln>
                      <a:solidFill>
                        <a:schemeClr val="accent1"/>
                      </a:solidFill>
                    </a:ln>
                  </pic:spPr>
                </pic:pic>
              </a:graphicData>
            </a:graphic>
          </wp:anchor>
        </w:drawing>
      </w:r>
      <w:r w:rsidR="00BA3E19" w:rsidRPr="004E0A3E">
        <w:rPr>
          <w:b/>
          <w:bCs/>
          <w:u w:val="single"/>
        </w:rPr>
        <w:t>AWS</w:t>
      </w:r>
      <w:r w:rsidR="00BA3E19">
        <w:t xml:space="preserve"> : </w:t>
      </w:r>
      <w:r w:rsidR="00351167">
        <w:t>No</w:t>
      </w:r>
      <w:r w:rsidR="00BA3E19">
        <w:t xml:space="preserve">us avons pensé lancer ces mêmes codes </w:t>
      </w:r>
      <w:r w:rsidR="00351167">
        <w:t>sur AWS</w:t>
      </w:r>
      <w:r w:rsidR="00BA3E19">
        <w:t xml:space="preserve"> (basique sans optimisation avancées)</w:t>
      </w:r>
      <w:r w:rsidR="00351167">
        <w:t>, nos tentatives ont été restreintes car l’utilisation d’AWS est onéreuse</w:t>
      </w:r>
      <w:r w:rsidR="006204E1">
        <w:t xml:space="preserve"> et les résultats n’ont pas été meilleurs</w:t>
      </w:r>
      <w:r w:rsidR="00351167">
        <w:t>.</w:t>
      </w:r>
      <w:r w:rsidR="00010A18">
        <w:t xml:space="preserve"> Notre unique tentative a duré 6h avant de plant</w:t>
      </w:r>
      <w:r w:rsidR="00FB62B9">
        <w:t>er</w:t>
      </w:r>
      <w:r w:rsidR="00010A18">
        <w:t>.</w:t>
      </w:r>
    </w:p>
    <w:p w14:paraId="5E9C1925" w14:textId="77777777" w:rsidR="00BA3E19" w:rsidRDefault="00BA3E19" w:rsidP="00C6363E">
      <w:pPr>
        <w:pStyle w:val="Paragraphedeliste"/>
        <w:numPr>
          <w:ilvl w:val="0"/>
          <w:numId w:val="24"/>
        </w:numPr>
        <w:spacing w:after="200"/>
      </w:pPr>
      <w:r>
        <w:t>Nos données ont été hébergées sur S3.</w:t>
      </w:r>
    </w:p>
    <w:p w14:paraId="257D8EBD" w14:textId="77777777" w:rsidR="00BA3E19" w:rsidRDefault="00BA3E19" w:rsidP="00C6363E">
      <w:pPr>
        <w:pStyle w:val="Paragraphedeliste"/>
        <w:numPr>
          <w:ilvl w:val="0"/>
          <w:numId w:val="24"/>
        </w:numPr>
        <w:spacing w:after="200"/>
      </w:pPr>
      <w:r>
        <w:t>Le code est sur EMR</w:t>
      </w:r>
    </w:p>
    <w:p w14:paraId="5CD9AA85" w14:textId="77777777" w:rsidR="00BA3E19" w:rsidRDefault="00BA3E19" w:rsidP="00C6363E">
      <w:pPr>
        <w:pStyle w:val="Paragraphedeliste"/>
        <w:numPr>
          <w:ilvl w:val="0"/>
          <w:numId w:val="24"/>
        </w:numPr>
        <w:spacing w:after="200"/>
      </w:pPr>
      <w:r>
        <w:t>EC2 nous donne les clefs de connexion</w:t>
      </w:r>
    </w:p>
    <w:p w14:paraId="256FA38F" w14:textId="77777777" w:rsidR="005A42E6" w:rsidRPr="0010106C" w:rsidRDefault="005A42E6" w:rsidP="006204E1">
      <w:r>
        <w:br w:type="page"/>
      </w:r>
    </w:p>
    <w:p w14:paraId="46E2665D" w14:textId="77777777" w:rsidR="005A42E6" w:rsidRDefault="005A42E6" w:rsidP="005A42E6">
      <w:pPr>
        <w:pStyle w:val="Titre2"/>
      </w:pPr>
      <w:bookmarkStart w:id="31" w:name="_Toc56300654"/>
      <w:r>
        <w:lastRenderedPageBreak/>
        <w:t>Traitement de données massives via DATABRICKS</w:t>
      </w:r>
      <w:bookmarkEnd w:id="31"/>
    </w:p>
    <w:p w14:paraId="767DC736" w14:textId="77777777" w:rsidR="004A0F9E" w:rsidRPr="0010106C" w:rsidRDefault="005A42E6" w:rsidP="004A0F9E">
      <w:pPr>
        <w:jc w:val="both"/>
      </w:pPr>
      <w:r w:rsidRPr="0010106C">
        <w:t>Face aux</w:t>
      </w:r>
      <w:r w:rsidR="00F83D63" w:rsidRPr="0010106C">
        <w:t xml:space="preserve"> nom</w:t>
      </w:r>
      <w:r w:rsidR="006204E1" w:rsidRPr="0010106C">
        <w:t>breuses</w:t>
      </w:r>
      <w:r w:rsidRPr="0010106C">
        <w:t xml:space="preserve"> difficultés rencontrées sur le cluster D</w:t>
      </w:r>
      <w:r w:rsidR="005259FB" w:rsidRPr="0010106C">
        <w:t>auphine</w:t>
      </w:r>
      <w:r w:rsidR="004A0F9E" w:rsidRPr="0010106C">
        <w:t>, nous avons décidé d’utiliser DATABRICKS (version community).</w:t>
      </w:r>
    </w:p>
    <w:p w14:paraId="5250631E" w14:textId="77777777" w:rsidR="005259FB" w:rsidRPr="0010106C" w:rsidRDefault="00CE5FF2" w:rsidP="00C6363E">
      <w:pPr>
        <w:pStyle w:val="Paragraphedeliste"/>
        <w:numPr>
          <w:ilvl w:val="0"/>
          <w:numId w:val="25"/>
        </w:numPr>
      </w:pPr>
      <w:r w:rsidRPr="0010106C">
        <w:t>Interruption</w:t>
      </w:r>
      <w:r w:rsidR="005A42E6" w:rsidRPr="0010106C">
        <w:t xml:space="preserve">, indisponibilité, </w:t>
      </w:r>
      <w:r w:rsidR="006204E1" w:rsidRPr="0010106C">
        <w:t>désactivation du compte étudiant (user160)</w:t>
      </w:r>
      <w:r w:rsidR="005B2A9F" w:rsidRPr="0010106C">
        <w:t xml:space="preserve"> du cluster</w:t>
      </w:r>
    </w:p>
    <w:p w14:paraId="70F76384" w14:textId="77777777" w:rsidR="005259FB" w:rsidRPr="0010106C" w:rsidRDefault="00CE5FF2" w:rsidP="00C6363E">
      <w:pPr>
        <w:pStyle w:val="Paragraphedeliste"/>
        <w:numPr>
          <w:ilvl w:val="0"/>
          <w:numId w:val="25"/>
        </w:numPr>
      </w:pPr>
      <w:r w:rsidRPr="0010106C">
        <w:t>Complexité</w:t>
      </w:r>
      <w:r w:rsidR="005A42E6" w:rsidRPr="0010106C">
        <w:t xml:space="preserve"> de partage des données entre les membres du projet</w:t>
      </w:r>
      <w:r w:rsidR="008B5890">
        <w:t xml:space="preserve"> (contournée par l’utilisation du même compte)</w:t>
      </w:r>
      <w:r w:rsidR="005A42E6" w:rsidRPr="0010106C">
        <w:t xml:space="preserve">, </w:t>
      </w:r>
    </w:p>
    <w:p w14:paraId="5DB1B530" w14:textId="77777777" w:rsidR="005A42E6" w:rsidRPr="0010106C" w:rsidRDefault="00CE5FF2" w:rsidP="00C6363E">
      <w:pPr>
        <w:pStyle w:val="Paragraphedeliste"/>
        <w:numPr>
          <w:ilvl w:val="0"/>
          <w:numId w:val="25"/>
        </w:numPr>
      </w:pPr>
      <w:r w:rsidRPr="0010106C">
        <w:t>Absence</w:t>
      </w:r>
      <w:r w:rsidR="005A42E6" w:rsidRPr="0010106C">
        <w:t xml:space="preserve"> de GUI, absence de Spark UI pour analyser les</w:t>
      </w:r>
      <w:r w:rsidR="005B2A9F" w:rsidRPr="0010106C">
        <w:t xml:space="preserve"> “jobs”, “stages” et les “tasks”</w:t>
      </w:r>
    </w:p>
    <w:p w14:paraId="0580E48F" w14:textId="77777777" w:rsidR="005B2A9F" w:rsidRPr="0010106C" w:rsidRDefault="005B2A9F" w:rsidP="005F08CE"/>
    <w:p w14:paraId="3CCCE790" w14:textId="77777777" w:rsidR="005B2A9F" w:rsidRPr="00FA438A" w:rsidRDefault="00FA438A" w:rsidP="005F08CE">
      <w:pPr>
        <w:rPr>
          <w:u w:val="single"/>
          <w:lang w:val="en-US"/>
        </w:rPr>
      </w:pPr>
      <w:r w:rsidRPr="00FA438A">
        <w:rPr>
          <w:u w:val="single"/>
          <w:lang w:val="en-US"/>
        </w:rPr>
        <w:t>Etape 1 : Création d’un cluster</w:t>
      </w:r>
    </w:p>
    <w:p w14:paraId="1BDC6033" w14:textId="77777777" w:rsidR="00FA438A" w:rsidRDefault="00FA438A" w:rsidP="005F08CE">
      <w:pPr>
        <w:rPr>
          <w:lang w:val="en-US"/>
        </w:rPr>
      </w:pPr>
    </w:p>
    <w:p w14:paraId="706332AE" w14:textId="77777777" w:rsidR="006204E1" w:rsidRDefault="008B0273" w:rsidP="005F08CE">
      <w:pPr>
        <w:rPr>
          <w:lang w:val="en-US"/>
        </w:rPr>
      </w:pPr>
      <w:r>
        <w:rPr>
          <w:noProof/>
          <w:lang w:eastAsia="fr-FR" w:bidi="ks-Deva"/>
        </w:rPr>
        <w:drawing>
          <wp:inline distT="0" distB="0" distL="0" distR="0" wp14:anchorId="1C22C1BC" wp14:editId="7C6F19D7">
            <wp:extent cx="3942296" cy="2354580"/>
            <wp:effectExtent l="19050" t="19050" r="20320" b="266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50900" cy="2359719"/>
                    </a:xfrm>
                    <a:prstGeom prst="rect">
                      <a:avLst/>
                    </a:prstGeom>
                    <a:ln>
                      <a:solidFill>
                        <a:schemeClr val="accent1"/>
                      </a:solidFill>
                    </a:ln>
                  </pic:spPr>
                </pic:pic>
              </a:graphicData>
            </a:graphic>
          </wp:inline>
        </w:drawing>
      </w:r>
    </w:p>
    <w:p w14:paraId="289C3938" w14:textId="77777777" w:rsidR="00FA438A" w:rsidRDefault="00FA438A" w:rsidP="005F08CE">
      <w:pPr>
        <w:rPr>
          <w:lang w:val="en-US"/>
        </w:rPr>
      </w:pPr>
    </w:p>
    <w:p w14:paraId="0C4BE480" w14:textId="77777777" w:rsidR="00FA438A" w:rsidRPr="0010106C" w:rsidRDefault="00FA438A" w:rsidP="005F08CE">
      <w:pPr>
        <w:rPr>
          <w:u w:val="single"/>
        </w:rPr>
      </w:pPr>
      <w:r w:rsidRPr="0010106C">
        <w:rPr>
          <w:u w:val="single"/>
        </w:rPr>
        <w:t>Etape 2 : Création des répertoires</w:t>
      </w:r>
      <w:r w:rsidR="009602EE" w:rsidRPr="0010106C">
        <w:rPr>
          <w:u w:val="single"/>
        </w:rPr>
        <w:t xml:space="preserve"> sur FileStore /</w:t>
      </w:r>
      <w:r w:rsidRPr="0010106C">
        <w:rPr>
          <w:u w:val="single"/>
        </w:rPr>
        <w:t xml:space="preserve"> Transfert des données CSV</w:t>
      </w:r>
    </w:p>
    <w:p w14:paraId="5689BD18" w14:textId="77777777" w:rsidR="00FA438A" w:rsidRPr="0010106C" w:rsidRDefault="00FA438A" w:rsidP="005F08CE"/>
    <w:p w14:paraId="7D281D34" w14:textId="77777777" w:rsidR="004A0F9E" w:rsidRPr="0010106C" w:rsidRDefault="00031FDC" w:rsidP="004A0F9E">
      <w:r w:rsidRPr="0010106C">
        <w:t>Création du r</w:t>
      </w:r>
      <w:r w:rsidR="00067426">
        <w:t>é</w:t>
      </w:r>
      <w:r w:rsidRPr="0010106C">
        <w:t>pertoire dans FileStore :</w:t>
      </w:r>
      <w:r w:rsidR="004A0F9E" w:rsidRPr="0010106C">
        <w:t xml:space="preserve">               Dép</w:t>
      </w:r>
      <w:r w:rsidR="00067426">
        <w:t>ô</w:t>
      </w:r>
      <w:r w:rsidR="004A0F9E" w:rsidRPr="0010106C">
        <w:t>t des fichiers :</w:t>
      </w:r>
    </w:p>
    <w:p w14:paraId="06F54BC8" w14:textId="77777777" w:rsidR="00031FDC" w:rsidRDefault="004A0F9E" w:rsidP="005F08CE">
      <w:pPr>
        <w:rPr>
          <w:lang w:val="en-US"/>
        </w:rPr>
      </w:pPr>
      <w:r>
        <w:rPr>
          <w:noProof/>
          <w:lang w:eastAsia="fr-FR" w:bidi="ks-Deva"/>
        </w:rPr>
        <w:drawing>
          <wp:anchor distT="0" distB="0" distL="114300" distR="114300" simplePos="0" relativeHeight="251685376" behindDoc="0" locked="0" layoutInCell="1" allowOverlap="1" wp14:anchorId="4D3F576C" wp14:editId="1209B011">
            <wp:simplePos x="0" y="0"/>
            <wp:positionH relativeFrom="margin">
              <wp:align>right</wp:align>
            </wp:positionH>
            <wp:positionV relativeFrom="paragraph">
              <wp:posOffset>25400</wp:posOffset>
            </wp:positionV>
            <wp:extent cx="2730463" cy="2203009"/>
            <wp:effectExtent l="19050" t="19050" r="13335" b="2603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30463" cy="2203009"/>
                    </a:xfrm>
                    <a:prstGeom prst="rect">
                      <a:avLst/>
                    </a:prstGeom>
                    <a:ln>
                      <a:solidFill>
                        <a:schemeClr val="accent1"/>
                      </a:solidFill>
                    </a:ln>
                  </pic:spPr>
                </pic:pic>
              </a:graphicData>
            </a:graphic>
          </wp:anchor>
        </w:drawing>
      </w:r>
      <w:r w:rsidR="00031FDC">
        <w:rPr>
          <w:noProof/>
          <w:lang w:eastAsia="fr-FR" w:bidi="ks-Deva"/>
        </w:rPr>
        <w:drawing>
          <wp:inline distT="0" distB="0" distL="0" distR="0" wp14:anchorId="18B429E3" wp14:editId="52B7954C">
            <wp:extent cx="3025496" cy="2202815"/>
            <wp:effectExtent l="19050" t="19050" r="22860" b="260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0427" cy="2213686"/>
                    </a:xfrm>
                    <a:prstGeom prst="rect">
                      <a:avLst/>
                    </a:prstGeom>
                    <a:ln>
                      <a:solidFill>
                        <a:schemeClr val="accent1"/>
                      </a:solidFill>
                    </a:ln>
                  </pic:spPr>
                </pic:pic>
              </a:graphicData>
            </a:graphic>
          </wp:inline>
        </w:drawing>
      </w:r>
    </w:p>
    <w:p w14:paraId="0B68DCC0" w14:textId="77777777" w:rsidR="00031FDC" w:rsidRDefault="00031FDC" w:rsidP="005F08CE">
      <w:pPr>
        <w:rPr>
          <w:lang w:val="en-US"/>
        </w:rPr>
      </w:pPr>
    </w:p>
    <w:p w14:paraId="50E961DA" w14:textId="77777777" w:rsidR="00031FDC" w:rsidRPr="0010106C" w:rsidRDefault="00031FDC" w:rsidP="005F08CE">
      <w:r w:rsidRPr="0010106C">
        <w:lastRenderedPageBreak/>
        <w:t xml:space="preserve">Voici la capture d’écran de nos données de </w:t>
      </w:r>
      <w:r w:rsidR="00D87748">
        <w:t>dé</w:t>
      </w:r>
      <w:r w:rsidRPr="0010106C">
        <w:t>part :</w:t>
      </w:r>
    </w:p>
    <w:p w14:paraId="245BD990" w14:textId="77777777" w:rsidR="00AA38D3" w:rsidRPr="0010106C" w:rsidRDefault="00AA38D3" w:rsidP="00AA38D3">
      <w:pPr>
        <w:rPr>
          <w:sz w:val="20"/>
          <w:szCs w:val="20"/>
        </w:rPr>
      </w:pPr>
      <w:r w:rsidRPr="0010106C">
        <w:rPr>
          <w:sz w:val="20"/>
          <w:szCs w:val="20"/>
        </w:rPr>
        <w:t>Note : seuls les fichiers Parquet seront à conserver à la fin car nous avons d</w:t>
      </w:r>
      <w:r w:rsidR="00067426">
        <w:rPr>
          <w:sz w:val="20"/>
          <w:szCs w:val="20"/>
        </w:rPr>
        <w:t>û</w:t>
      </w:r>
      <w:r w:rsidRPr="0010106C">
        <w:rPr>
          <w:sz w:val="20"/>
          <w:szCs w:val="20"/>
        </w:rPr>
        <w:t xml:space="preserve"> supprimer les fichiers CSV pour éviter d’atteindre la limite de stockage allouée en version community.</w:t>
      </w:r>
    </w:p>
    <w:p w14:paraId="72B63C55" w14:textId="77777777" w:rsidR="00AA38D3" w:rsidRPr="0010106C" w:rsidRDefault="00AA38D3" w:rsidP="005F08CE"/>
    <w:p w14:paraId="54356C9C" w14:textId="77777777" w:rsidR="00031FDC" w:rsidRDefault="004A0F9E" w:rsidP="005F08CE">
      <w:pPr>
        <w:rPr>
          <w:lang w:val="en-US"/>
        </w:rPr>
      </w:pPr>
      <w:r>
        <w:rPr>
          <w:noProof/>
          <w:lang w:eastAsia="fr-FR" w:bidi="ks-Deva"/>
        </w:rPr>
        <w:drawing>
          <wp:inline distT="0" distB="0" distL="0" distR="0" wp14:anchorId="67E76869" wp14:editId="339D8240">
            <wp:extent cx="3893820" cy="2526399"/>
            <wp:effectExtent l="19050" t="19050" r="11430" b="266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3911038" cy="2537571"/>
                    </a:xfrm>
                    <a:prstGeom prst="rect">
                      <a:avLst/>
                    </a:prstGeom>
                    <a:ln>
                      <a:solidFill>
                        <a:schemeClr val="accent1"/>
                      </a:solidFill>
                    </a:ln>
                  </pic:spPr>
                </pic:pic>
              </a:graphicData>
            </a:graphic>
          </wp:inline>
        </w:drawing>
      </w:r>
    </w:p>
    <w:p w14:paraId="20946D86" w14:textId="77777777" w:rsidR="00031FDC" w:rsidRDefault="00031FDC" w:rsidP="005F08CE">
      <w:pPr>
        <w:rPr>
          <w:lang w:val="en-US"/>
        </w:rPr>
      </w:pPr>
    </w:p>
    <w:p w14:paraId="793A60C7" w14:textId="77777777" w:rsidR="00031FDC" w:rsidRPr="0010106C" w:rsidRDefault="00031FDC" w:rsidP="00031FDC">
      <w:pPr>
        <w:rPr>
          <w:u w:val="single"/>
        </w:rPr>
      </w:pPr>
      <w:r w:rsidRPr="0010106C">
        <w:rPr>
          <w:u w:val="single"/>
        </w:rPr>
        <w:t>Etape 3 : Création des notebooks en scala pour les jointures et le pipeline/modèle</w:t>
      </w:r>
    </w:p>
    <w:p w14:paraId="4F9FADD9" w14:textId="77777777" w:rsidR="00031FDC" w:rsidRPr="0010106C" w:rsidRDefault="00031FDC" w:rsidP="00031FDC">
      <w:pPr>
        <w:rPr>
          <w:u w:val="single"/>
        </w:rPr>
      </w:pPr>
    </w:p>
    <w:p w14:paraId="3BDD4BE7" w14:textId="77777777" w:rsidR="00031FDC" w:rsidRDefault="00031FDC" w:rsidP="00031FDC">
      <w:pPr>
        <w:rPr>
          <w:u w:val="single"/>
          <w:lang w:val="en-US"/>
        </w:rPr>
      </w:pPr>
      <w:r>
        <w:rPr>
          <w:noProof/>
          <w:lang w:eastAsia="fr-FR" w:bidi="ks-Deva"/>
        </w:rPr>
        <w:drawing>
          <wp:inline distT="0" distB="0" distL="0" distR="0" wp14:anchorId="3C9A9FA0" wp14:editId="12EA96D1">
            <wp:extent cx="3962400" cy="1976062"/>
            <wp:effectExtent l="19050" t="19050" r="19050" b="2476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3990164" cy="1989908"/>
                    </a:xfrm>
                    <a:prstGeom prst="rect">
                      <a:avLst/>
                    </a:prstGeom>
                    <a:ln>
                      <a:solidFill>
                        <a:schemeClr val="accent1"/>
                      </a:solidFill>
                    </a:ln>
                  </pic:spPr>
                </pic:pic>
              </a:graphicData>
            </a:graphic>
          </wp:inline>
        </w:drawing>
      </w:r>
    </w:p>
    <w:p w14:paraId="33B5B03D" w14:textId="77777777" w:rsidR="00031FDC" w:rsidRDefault="00031FDC" w:rsidP="00031FDC">
      <w:pPr>
        <w:rPr>
          <w:u w:val="single"/>
          <w:lang w:val="en-US"/>
        </w:rPr>
      </w:pPr>
    </w:p>
    <w:p w14:paraId="5C36ED66" w14:textId="77777777" w:rsidR="004B5503" w:rsidRDefault="006343B8" w:rsidP="00031FDC">
      <w:pPr>
        <w:rPr>
          <w:u w:val="single"/>
          <w:lang w:val="en-US"/>
        </w:rPr>
      </w:pPr>
      <w:r>
        <w:rPr>
          <w:noProof/>
          <w:lang w:eastAsia="fr-FR" w:bidi="ks-Deva"/>
        </w:rPr>
        <w:lastRenderedPageBreak/>
        <w:drawing>
          <wp:anchor distT="0" distB="0" distL="114300" distR="114300" simplePos="0" relativeHeight="251694592" behindDoc="0" locked="0" layoutInCell="1" allowOverlap="1" wp14:anchorId="4CA893A9" wp14:editId="7A359C06">
            <wp:simplePos x="0" y="0"/>
            <wp:positionH relativeFrom="column">
              <wp:posOffset>3310890</wp:posOffset>
            </wp:positionH>
            <wp:positionV relativeFrom="paragraph">
              <wp:posOffset>12700</wp:posOffset>
            </wp:positionV>
            <wp:extent cx="2705100" cy="2469611"/>
            <wp:effectExtent l="19050" t="19050" r="19050" b="2603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715586" cy="2479184"/>
                    </a:xfrm>
                    <a:prstGeom prst="rect">
                      <a:avLst/>
                    </a:prstGeom>
                    <a:ln>
                      <a:solidFill>
                        <a:schemeClr val="accent1"/>
                      </a:solidFill>
                    </a:ln>
                  </pic:spPr>
                </pic:pic>
              </a:graphicData>
            </a:graphic>
          </wp:anchor>
        </w:drawing>
      </w:r>
      <w:r w:rsidR="004B5503">
        <w:rPr>
          <w:noProof/>
          <w:lang w:eastAsia="fr-FR" w:bidi="ks-Deva"/>
        </w:rPr>
        <w:drawing>
          <wp:inline distT="0" distB="0" distL="0" distR="0" wp14:anchorId="75AF8604" wp14:editId="69B540C3">
            <wp:extent cx="3136900" cy="2455106"/>
            <wp:effectExtent l="19050" t="19050" r="25400" b="215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77317" cy="2486739"/>
                    </a:xfrm>
                    <a:prstGeom prst="rect">
                      <a:avLst/>
                    </a:prstGeom>
                    <a:ln>
                      <a:solidFill>
                        <a:schemeClr val="accent1"/>
                      </a:solidFill>
                    </a:ln>
                  </pic:spPr>
                </pic:pic>
              </a:graphicData>
            </a:graphic>
          </wp:inline>
        </w:drawing>
      </w:r>
    </w:p>
    <w:p w14:paraId="423E48B5" w14:textId="77777777" w:rsidR="00031FDC" w:rsidRDefault="00031FDC" w:rsidP="00031FDC">
      <w:pPr>
        <w:rPr>
          <w:u w:val="single"/>
          <w:lang w:val="en-US"/>
        </w:rPr>
      </w:pPr>
    </w:p>
    <w:p w14:paraId="6A781BBF" w14:textId="77777777" w:rsidR="005A42E6" w:rsidRDefault="008B0273" w:rsidP="005F08CE">
      <w:pPr>
        <w:rPr>
          <w:lang w:val="en-US"/>
        </w:rPr>
      </w:pPr>
      <w:r w:rsidRPr="00DD5DDE">
        <w:rPr>
          <w:lang w:val="en-US"/>
        </w:rPr>
        <w:object w:dxaOrig="1520" w:dyaOrig="987" w14:anchorId="2BC4BD1F">
          <v:shape id="_x0000_i1032" type="#_x0000_t75" style="width:76.8pt;height:49.2pt" o:ole="">
            <v:imagedata r:id="rId73" o:title=""/>
          </v:shape>
          <o:OLEObject Type="Embed" ProgID="Package" ShapeID="_x0000_i1032" DrawAspect="Icon" ObjectID="_1667244230" r:id="rId120"/>
        </w:object>
      </w:r>
      <w:r w:rsidRPr="00DD5DDE">
        <w:rPr>
          <w:lang w:val="en-US"/>
        </w:rPr>
        <w:object w:dxaOrig="1520" w:dyaOrig="987" w14:anchorId="359822A2">
          <v:shape id="_x0000_i1033" type="#_x0000_t75" style="width:76.8pt;height:49.2pt" o:ole="">
            <v:imagedata r:id="rId82" o:title=""/>
          </v:shape>
          <o:OLEObject Type="Embed" ProgID="Package" ShapeID="_x0000_i1033" DrawAspect="Icon" ObjectID="_1667244231" r:id="rId121"/>
        </w:object>
      </w:r>
    </w:p>
    <w:p w14:paraId="1CCD5FFB" w14:textId="77777777" w:rsidR="005A42E6" w:rsidRDefault="005A42E6" w:rsidP="005F08CE">
      <w:pPr>
        <w:rPr>
          <w:lang w:val="en-US"/>
        </w:rPr>
      </w:pPr>
    </w:p>
    <w:p w14:paraId="0DE7E1C0" w14:textId="77777777" w:rsidR="00F17498" w:rsidRPr="0010106C" w:rsidRDefault="00F17498" w:rsidP="00F17498">
      <w:pPr>
        <w:rPr>
          <w:u w:val="single"/>
        </w:rPr>
      </w:pPr>
      <w:r w:rsidRPr="0010106C">
        <w:rPr>
          <w:u w:val="single"/>
        </w:rPr>
        <w:t>Etape 4 : Lancement des programmes scala</w:t>
      </w:r>
    </w:p>
    <w:p w14:paraId="13CC33C2" w14:textId="77777777" w:rsidR="005A42E6" w:rsidRDefault="00F17498" w:rsidP="006204E1">
      <w:pPr>
        <w:jc w:val="both"/>
        <w:rPr>
          <w:lang w:val="en-US"/>
        </w:rPr>
      </w:pPr>
      <w:r w:rsidRPr="0010106C">
        <w:t xml:space="preserve">Avec cette version community, le cluster mis à disposition s’éteint au bout de 2h d’inactivité. </w:t>
      </w:r>
      <w:r>
        <w:rPr>
          <w:lang w:val="en-US"/>
        </w:rPr>
        <w:t>Il est donc n</w:t>
      </w:r>
      <w:r w:rsidR="00067426">
        <w:rPr>
          <w:lang w:val="en-US"/>
        </w:rPr>
        <w:t>é</w:t>
      </w:r>
      <w:r>
        <w:rPr>
          <w:lang w:val="en-US"/>
        </w:rPr>
        <w:t>cessaire de s’y connecter régulièrement.</w:t>
      </w:r>
    </w:p>
    <w:p w14:paraId="1BEA4503" w14:textId="77777777" w:rsidR="00F17498" w:rsidRDefault="00F17498" w:rsidP="005F08CE">
      <w:pPr>
        <w:rPr>
          <w:lang w:val="en-US"/>
        </w:rPr>
      </w:pPr>
    </w:p>
    <w:p w14:paraId="05664C06" w14:textId="77777777" w:rsidR="0005064C" w:rsidRDefault="0005064C" w:rsidP="005F08CE">
      <w:pPr>
        <w:rPr>
          <w:lang w:val="en-US"/>
        </w:rPr>
      </w:pPr>
    </w:p>
    <w:p w14:paraId="407F440B" w14:textId="77777777" w:rsidR="0005064C" w:rsidRDefault="0005064C">
      <w:pPr>
        <w:spacing w:after="200"/>
        <w:rPr>
          <w:rFonts w:asciiTheme="majorHAnsi" w:eastAsiaTheme="majorEastAsia" w:hAnsiTheme="majorHAnsi" w:cstheme="majorBidi"/>
          <w:color w:val="061F57" w:themeColor="text2" w:themeShade="BF"/>
          <w:kern w:val="28"/>
          <w:sz w:val="52"/>
          <w:szCs w:val="32"/>
        </w:rPr>
      </w:pPr>
      <w:r>
        <w:br w:type="page"/>
      </w:r>
    </w:p>
    <w:p w14:paraId="6D6226DF" w14:textId="77777777" w:rsidR="0005064C" w:rsidRDefault="0005064C" w:rsidP="0005064C">
      <w:pPr>
        <w:pStyle w:val="Titre1"/>
      </w:pPr>
      <w:bookmarkStart w:id="32" w:name="_Toc56300655"/>
      <w:r>
        <w:lastRenderedPageBreak/>
        <w:t>Résultats</w:t>
      </w:r>
      <w:bookmarkEnd w:id="32"/>
    </w:p>
    <w:p w14:paraId="697A20C9" w14:textId="77777777" w:rsidR="0005064C" w:rsidRDefault="0005064C" w:rsidP="005F08CE">
      <w:pPr>
        <w:rPr>
          <w:lang w:val="en-US"/>
        </w:rPr>
      </w:pPr>
    </w:p>
    <w:p w14:paraId="0D48AEE4" w14:textId="77777777" w:rsidR="0005064C" w:rsidRPr="0010106C" w:rsidRDefault="0005064C" w:rsidP="005F08CE">
      <w:r w:rsidRPr="0010106C">
        <w:t>Nous avons testé sur 1 mois, 6 mois, 12 mois et 24 mois.</w:t>
      </w:r>
    </w:p>
    <w:p w14:paraId="386A1B93" w14:textId="77777777" w:rsidR="0005064C" w:rsidRPr="0010106C" w:rsidRDefault="0005064C" w:rsidP="005F08CE">
      <w:r>
        <w:t>Le modèle utili</w:t>
      </w:r>
      <w:r w:rsidR="0062289E">
        <w:t>sé</w:t>
      </w:r>
      <w:r>
        <w:t xml:space="preserve"> est le RANDOM FOREST.</w:t>
      </w:r>
    </w:p>
    <w:p w14:paraId="59B09976" w14:textId="77777777" w:rsidR="0005064C" w:rsidRPr="00895B84" w:rsidRDefault="0005064C" w:rsidP="005F08CE">
      <w:r w:rsidRPr="00895B84">
        <w:t xml:space="preserve">Les données </w:t>
      </w:r>
      <w:r w:rsidR="7DD1DCB9" w:rsidRPr="00895B84">
        <w:t>ont été ré</w:t>
      </w:r>
      <w:r w:rsidRPr="00895B84">
        <w:t>équilibrées</w:t>
      </w:r>
      <w:r w:rsidR="008B5890">
        <w:t xml:space="preserve"> </w:t>
      </w:r>
      <w:r w:rsidR="6730D04B" w:rsidRPr="00895B84">
        <w:t>(50% vols retardés, 50% vols à l’heure).</w:t>
      </w:r>
    </w:p>
    <w:p w14:paraId="66FC3382" w14:textId="77777777" w:rsidR="0005064C" w:rsidRPr="00895B84" w:rsidRDefault="0005064C" w:rsidP="005F08CE"/>
    <w:p w14:paraId="7450F4CA" w14:textId="77777777" w:rsidR="00E86CF6" w:rsidRPr="00895B84" w:rsidRDefault="00E86CF6" w:rsidP="005F08CE"/>
    <w:p w14:paraId="60CBDF2B" w14:textId="77777777" w:rsidR="008B0273" w:rsidRDefault="00E86CF6" w:rsidP="00E86CF6">
      <w:pPr>
        <w:pStyle w:val="Titre2"/>
      </w:pPr>
      <w:bookmarkStart w:id="33" w:name="_Toc56300656"/>
      <w:r w:rsidRPr="00E86CF6">
        <w:t xml:space="preserve">Résultats </w:t>
      </w:r>
      <w:r w:rsidR="008B0273">
        <w:t>sur les deux versions de datasets vol que nous avons testé</w:t>
      </w:r>
      <w:bookmarkEnd w:id="33"/>
    </w:p>
    <w:p w14:paraId="083D6325" w14:textId="77777777" w:rsidR="008B0273" w:rsidRPr="008B0273" w:rsidRDefault="008B0273" w:rsidP="008B0273"/>
    <w:p w14:paraId="361132D9" w14:textId="77777777" w:rsidR="00E86CF6" w:rsidRPr="008B0273" w:rsidRDefault="005C6840" w:rsidP="008B0273">
      <w:pPr>
        <w:pStyle w:val="Titre3"/>
        <w:spacing w:after="120"/>
        <w:rPr>
          <w:b/>
          <w:bCs/>
        </w:rPr>
      </w:pPr>
      <w:bookmarkStart w:id="34" w:name="_Toc56300657"/>
      <w:r>
        <w:rPr>
          <w:b/>
          <w:bCs/>
        </w:rPr>
        <w:t xml:space="preserve">Résultats </w:t>
      </w:r>
      <w:r w:rsidR="00E86CF6" w:rsidRPr="008B0273">
        <w:rPr>
          <w:b/>
          <w:bCs/>
        </w:rPr>
        <w:t>avec le premier dataset1 de vo</w:t>
      </w:r>
      <w:r w:rsidR="00067426">
        <w:rPr>
          <w:b/>
          <w:bCs/>
        </w:rPr>
        <w:t>l</w:t>
      </w:r>
      <w:bookmarkEnd w:id="34"/>
    </w:p>
    <w:tbl>
      <w:tblPr>
        <w:tblStyle w:val="Grilledutableau"/>
        <w:tblW w:w="0" w:type="auto"/>
        <w:tblLook w:val="04A0" w:firstRow="1" w:lastRow="0" w:firstColumn="1" w:lastColumn="0" w:noHBand="0" w:noVBand="1"/>
      </w:tblPr>
      <w:tblGrid>
        <w:gridCol w:w="3539"/>
        <w:gridCol w:w="2552"/>
      </w:tblGrid>
      <w:tr w:rsidR="00943878" w:rsidRPr="0005064C" w14:paraId="5C30626C" w14:textId="77777777" w:rsidTr="00596348">
        <w:tc>
          <w:tcPr>
            <w:tcW w:w="3539" w:type="dxa"/>
          </w:tcPr>
          <w:p w14:paraId="4CD86F58" w14:textId="77777777" w:rsidR="00943878" w:rsidRPr="0005064C" w:rsidRDefault="00943878" w:rsidP="006414F7">
            <w:pPr>
              <w:rPr>
                <w:sz w:val="22"/>
                <w:lang w:val="en-US"/>
              </w:rPr>
            </w:pPr>
            <w:r>
              <w:rPr>
                <w:sz w:val="22"/>
                <w:lang w:val="en-US"/>
              </w:rPr>
              <w:t xml:space="preserve">Données sur </w:t>
            </w:r>
            <w:r w:rsidRPr="000D08C3">
              <w:rPr>
                <w:b/>
                <w:sz w:val="22"/>
                <w:lang w:val="en-US"/>
              </w:rPr>
              <w:t>1 MOIS</w:t>
            </w:r>
          </w:p>
        </w:tc>
        <w:tc>
          <w:tcPr>
            <w:tcW w:w="2552" w:type="dxa"/>
          </w:tcPr>
          <w:p w14:paraId="26346BDF" w14:textId="77777777" w:rsidR="00943878" w:rsidRPr="00A96722" w:rsidRDefault="00943878" w:rsidP="006414F7">
            <w:pPr>
              <w:rPr>
                <w:sz w:val="22"/>
              </w:rPr>
            </w:pPr>
            <w:r w:rsidRPr="00A96722">
              <w:rPr>
                <w:sz w:val="22"/>
              </w:rPr>
              <w:t>12 slots (0h à -12h)</w:t>
            </w:r>
            <w:r>
              <w:rPr>
                <w:sz w:val="22"/>
              </w:rPr>
              <w:t xml:space="preserve"> a</w:t>
            </w:r>
            <w:r w:rsidRPr="00A96722">
              <w:rPr>
                <w:sz w:val="22"/>
              </w:rPr>
              <w:t>vec colonnes S &amp; D</w:t>
            </w:r>
          </w:p>
        </w:tc>
      </w:tr>
      <w:tr w:rsidR="00943878" w:rsidRPr="0005064C" w14:paraId="412E2782" w14:textId="77777777" w:rsidTr="00596348">
        <w:tc>
          <w:tcPr>
            <w:tcW w:w="3539" w:type="dxa"/>
          </w:tcPr>
          <w:p w14:paraId="473CBC66" w14:textId="77777777" w:rsidR="00943878" w:rsidRPr="0005064C" w:rsidRDefault="00943878" w:rsidP="006414F7">
            <w:pPr>
              <w:rPr>
                <w:sz w:val="22"/>
                <w:lang w:val="en-US"/>
              </w:rPr>
            </w:pPr>
            <w:r>
              <w:rPr>
                <w:sz w:val="22"/>
                <w:lang w:val="en-US"/>
              </w:rPr>
              <w:t>Temps de calcul</w:t>
            </w:r>
          </w:p>
        </w:tc>
        <w:tc>
          <w:tcPr>
            <w:tcW w:w="2552" w:type="dxa"/>
          </w:tcPr>
          <w:p w14:paraId="001475DE" w14:textId="77777777" w:rsidR="00943878" w:rsidRPr="0005064C" w:rsidRDefault="00943878" w:rsidP="006414F7">
            <w:pPr>
              <w:rPr>
                <w:sz w:val="22"/>
                <w:lang w:val="en-US"/>
              </w:rPr>
            </w:pPr>
            <w:r>
              <w:rPr>
                <w:sz w:val="22"/>
                <w:lang w:val="en-US"/>
              </w:rPr>
              <w:t>Random Forest</w:t>
            </w:r>
          </w:p>
        </w:tc>
      </w:tr>
      <w:tr w:rsidR="00943878" w:rsidRPr="0005064C" w14:paraId="19CAEE9F" w14:textId="77777777" w:rsidTr="00596348">
        <w:tc>
          <w:tcPr>
            <w:tcW w:w="3539" w:type="dxa"/>
          </w:tcPr>
          <w:p w14:paraId="2ACB035D" w14:textId="77777777" w:rsidR="00943878" w:rsidRPr="0005064C" w:rsidRDefault="00943878" w:rsidP="006414F7">
            <w:pPr>
              <w:rPr>
                <w:sz w:val="22"/>
                <w:lang w:val="en-US"/>
              </w:rPr>
            </w:pPr>
            <w:r w:rsidRPr="0005064C">
              <w:rPr>
                <w:sz w:val="22"/>
                <w:lang w:val="en-US"/>
              </w:rPr>
              <w:t>Accuracy</w:t>
            </w:r>
          </w:p>
        </w:tc>
        <w:tc>
          <w:tcPr>
            <w:tcW w:w="2552" w:type="dxa"/>
          </w:tcPr>
          <w:p w14:paraId="494CD2D6" w14:textId="77777777" w:rsidR="00943878" w:rsidRPr="0005064C" w:rsidRDefault="00943878" w:rsidP="006414F7">
            <w:pPr>
              <w:rPr>
                <w:sz w:val="22"/>
                <w:lang w:val="en-US"/>
              </w:rPr>
            </w:pPr>
            <w:r>
              <w:rPr>
                <w:sz w:val="22"/>
                <w:lang w:val="en-US"/>
              </w:rPr>
              <w:t>60%</w:t>
            </w:r>
          </w:p>
        </w:tc>
      </w:tr>
    </w:tbl>
    <w:p w14:paraId="1930F96B" w14:textId="77777777" w:rsidR="00E86CF6" w:rsidRDefault="00E86CF6" w:rsidP="005F08CE">
      <w:pPr>
        <w:rPr>
          <w:lang w:val="en-US"/>
        </w:rPr>
      </w:pPr>
    </w:p>
    <w:tbl>
      <w:tblPr>
        <w:tblStyle w:val="Grilledutableau"/>
        <w:tblW w:w="0" w:type="auto"/>
        <w:tblLook w:val="04A0" w:firstRow="1" w:lastRow="0" w:firstColumn="1" w:lastColumn="0" w:noHBand="0" w:noVBand="1"/>
      </w:tblPr>
      <w:tblGrid>
        <w:gridCol w:w="3539"/>
        <w:gridCol w:w="2552"/>
        <w:gridCol w:w="2551"/>
      </w:tblGrid>
      <w:tr w:rsidR="00596348" w:rsidRPr="0005064C" w14:paraId="59C8BE1E" w14:textId="77777777" w:rsidTr="00596348">
        <w:tc>
          <w:tcPr>
            <w:tcW w:w="3539" w:type="dxa"/>
          </w:tcPr>
          <w:p w14:paraId="06DD456E" w14:textId="77777777" w:rsidR="00596348" w:rsidRPr="0005064C" w:rsidRDefault="00596348" w:rsidP="006165BC">
            <w:pPr>
              <w:rPr>
                <w:sz w:val="22"/>
                <w:lang w:val="en-US"/>
              </w:rPr>
            </w:pPr>
            <w:r>
              <w:rPr>
                <w:sz w:val="22"/>
                <w:lang w:val="en-US"/>
              </w:rPr>
              <w:t xml:space="preserve">Données sur </w:t>
            </w:r>
            <w:r w:rsidR="00605BA8">
              <w:rPr>
                <w:sz w:val="22"/>
                <w:lang w:val="en-US"/>
              </w:rPr>
              <w:t>2</w:t>
            </w:r>
            <w:r w:rsidRPr="000D08C3">
              <w:rPr>
                <w:b/>
                <w:sz w:val="22"/>
                <w:lang w:val="en-US"/>
              </w:rPr>
              <w:t xml:space="preserve"> MOIS</w:t>
            </w:r>
          </w:p>
        </w:tc>
        <w:tc>
          <w:tcPr>
            <w:tcW w:w="2552" w:type="dxa"/>
          </w:tcPr>
          <w:p w14:paraId="71BD5258" w14:textId="77777777" w:rsidR="00596348" w:rsidRPr="00C66DE0" w:rsidRDefault="006414F7" w:rsidP="006165BC">
            <w:pPr>
              <w:rPr>
                <w:sz w:val="22"/>
              </w:rPr>
            </w:pPr>
            <w:r w:rsidRPr="00C66DE0">
              <w:rPr>
                <w:sz w:val="22"/>
              </w:rPr>
              <w:t>12 slots (0h à -12h)</w:t>
            </w:r>
          </w:p>
          <w:p w14:paraId="070CDB74" w14:textId="77777777" w:rsidR="00A96722" w:rsidRPr="00C66DE0" w:rsidRDefault="00A96722" w:rsidP="006165BC">
            <w:pPr>
              <w:rPr>
                <w:sz w:val="22"/>
              </w:rPr>
            </w:pPr>
            <w:r w:rsidRPr="00C66DE0">
              <w:rPr>
                <w:sz w:val="22"/>
              </w:rPr>
              <w:t>Avec colonnes S &amp; D</w:t>
            </w:r>
          </w:p>
        </w:tc>
        <w:tc>
          <w:tcPr>
            <w:tcW w:w="2551" w:type="dxa"/>
          </w:tcPr>
          <w:p w14:paraId="134BB0C2" w14:textId="1A12C91D" w:rsidR="00596348" w:rsidRPr="00A96722" w:rsidRDefault="00605BA8" w:rsidP="006165BC">
            <w:pPr>
              <w:rPr>
                <w:sz w:val="22"/>
              </w:rPr>
            </w:pPr>
            <w:r w:rsidRPr="00A96722">
              <w:rPr>
                <w:sz w:val="22"/>
              </w:rPr>
              <w:t>12 slots (0h à -12h)</w:t>
            </w:r>
            <w:r w:rsidR="00FB62B9">
              <w:rPr>
                <w:sz w:val="22"/>
              </w:rPr>
              <w:t xml:space="preserve">     </w:t>
            </w:r>
            <w:r w:rsidR="00A96722" w:rsidRPr="00A96722">
              <w:rPr>
                <w:sz w:val="22"/>
              </w:rPr>
              <w:t>Avec colonnes S &amp; D</w:t>
            </w:r>
          </w:p>
        </w:tc>
      </w:tr>
      <w:tr w:rsidR="00596348" w:rsidRPr="0005064C" w14:paraId="1961BA33" w14:textId="77777777" w:rsidTr="00596348">
        <w:tc>
          <w:tcPr>
            <w:tcW w:w="3539" w:type="dxa"/>
          </w:tcPr>
          <w:p w14:paraId="05327538" w14:textId="77777777" w:rsidR="00596348" w:rsidRPr="0005064C" w:rsidRDefault="005C6840" w:rsidP="006165BC">
            <w:pPr>
              <w:rPr>
                <w:sz w:val="22"/>
                <w:lang w:val="en-US"/>
              </w:rPr>
            </w:pPr>
            <w:r>
              <w:rPr>
                <w:sz w:val="22"/>
                <w:lang w:val="en-US"/>
              </w:rPr>
              <w:t>Modèle</w:t>
            </w:r>
          </w:p>
        </w:tc>
        <w:tc>
          <w:tcPr>
            <w:tcW w:w="2552" w:type="dxa"/>
          </w:tcPr>
          <w:p w14:paraId="7BC7A388" w14:textId="77777777" w:rsidR="00596348" w:rsidRPr="0005064C" w:rsidRDefault="00605BA8" w:rsidP="006165BC">
            <w:pPr>
              <w:rPr>
                <w:sz w:val="22"/>
                <w:lang w:val="en-US"/>
              </w:rPr>
            </w:pPr>
            <w:r>
              <w:rPr>
                <w:sz w:val="22"/>
                <w:lang w:val="en-US"/>
              </w:rPr>
              <w:t>Random Forest</w:t>
            </w:r>
          </w:p>
        </w:tc>
        <w:tc>
          <w:tcPr>
            <w:tcW w:w="2551" w:type="dxa"/>
          </w:tcPr>
          <w:p w14:paraId="34D98F78" w14:textId="77777777" w:rsidR="00596348" w:rsidRPr="0005064C" w:rsidRDefault="005C6840" w:rsidP="006165BC">
            <w:pPr>
              <w:rPr>
                <w:sz w:val="22"/>
                <w:lang w:val="en-US"/>
              </w:rPr>
            </w:pPr>
            <w:r>
              <w:rPr>
                <w:sz w:val="22"/>
                <w:lang w:val="en-US"/>
              </w:rPr>
              <w:t>Gradient Boosted Trees</w:t>
            </w:r>
          </w:p>
        </w:tc>
      </w:tr>
      <w:tr w:rsidR="00596348" w:rsidRPr="0005064C" w14:paraId="2305B23B" w14:textId="77777777" w:rsidTr="00596348">
        <w:tc>
          <w:tcPr>
            <w:tcW w:w="3539" w:type="dxa"/>
          </w:tcPr>
          <w:p w14:paraId="2BC2588C" w14:textId="77777777" w:rsidR="00596348" w:rsidRPr="0005064C" w:rsidRDefault="00596348" w:rsidP="006165BC">
            <w:pPr>
              <w:rPr>
                <w:sz w:val="22"/>
                <w:lang w:val="en-US"/>
              </w:rPr>
            </w:pPr>
            <w:r w:rsidRPr="0005064C">
              <w:rPr>
                <w:sz w:val="22"/>
                <w:lang w:val="en-US"/>
              </w:rPr>
              <w:t>Accuracy</w:t>
            </w:r>
          </w:p>
        </w:tc>
        <w:tc>
          <w:tcPr>
            <w:tcW w:w="2552" w:type="dxa"/>
          </w:tcPr>
          <w:p w14:paraId="59CBCE32" w14:textId="77777777" w:rsidR="00596348" w:rsidRPr="0005064C" w:rsidRDefault="00605BA8" w:rsidP="006165BC">
            <w:pPr>
              <w:rPr>
                <w:sz w:val="22"/>
                <w:lang w:val="en-US"/>
              </w:rPr>
            </w:pPr>
            <w:r>
              <w:rPr>
                <w:sz w:val="22"/>
                <w:lang w:val="en-US"/>
              </w:rPr>
              <w:t>59</w:t>
            </w:r>
            <w:r w:rsidR="001A3B5B">
              <w:rPr>
                <w:sz w:val="22"/>
                <w:lang w:val="en-US"/>
              </w:rPr>
              <w:t>,7</w:t>
            </w:r>
            <w:r>
              <w:rPr>
                <w:sz w:val="22"/>
                <w:lang w:val="en-US"/>
              </w:rPr>
              <w:t>%</w:t>
            </w:r>
          </w:p>
        </w:tc>
        <w:tc>
          <w:tcPr>
            <w:tcW w:w="2551" w:type="dxa"/>
          </w:tcPr>
          <w:p w14:paraId="7AB23E1C" w14:textId="77777777" w:rsidR="00596348" w:rsidRPr="0005064C" w:rsidRDefault="00605BA8" w:rsidP="006165BC">
            <w:pPr>
              <w:rPr>
                <w:sz w:val="22"/>
                <w:lang w:val="en-US"/>
              </w:rPr>
            </w:pPr>
            <w:r>
              <w:rPr>
                <w:sz w:val="22"/>
                <w:lang w:val="en-US"/>
              </w:rPr>
              <w:t>62,4%</w:t>
            </w:r>
          </w:p>
        </w:tc>
      </w:tr>
    </w:tbl>
    <w:p w14:paraId="2C93573A" w14:textId="77777777" w:rsidR="00E86CF6" w:rsidRDefault="00E86CF6" w:rsidP="005F08CE">
      <w:pPr>
        <w:rPr>
          <w:lang w:val="en-US"/>
        </w:rPr>
      </w:pPr>
    </w:p>
    <w:p w14:paraId="2B862516" w14:textId="77777777" w:rsidR="00E86CF6" w:rsidRDefault="00E86CF6" w:rsidP="005F08CE">
      <w:pPr>
        <w:rPr>
          <w:lang w:val="en-US"/>
        </w:rPr>
      </w:pPr>
    </w:p>
    <w:p w14:paraId="54498EBD" w14:textId="77777777" w:rsidR="00E86CF6" w:rsidRPr="008B0273" w:rsidRDefault="00E86CF6" w:rsidP="008B0273">
      <w:pPr>
        <w:pStyle w:val="Titre3"/>
        <w:spacing w:after="120"/>
        <w:rPr>
          <w:b/>
          <w:bCs/>
        </w:rPr>
      </w:pPr>
      <w:bookmarkStart w:id="35" w:name="_Toc56300658"/>
      <w:r w:rsidRPr="008B0273">
        <w:rPr>
          <w:b/>
          <w:bCs/>
        </w:rPr>
        <w:t>Résultats avec le second dataset2 de vol</w:t>
      </w:r>
      <w:bookmarkEnd w:id="35"/>
    </w:p>
    <w:tbl>
      <w:tblPr>
        <w:tblStyle w:val="Grilledutableau"/>
        <w:tblW w:w="0" w:type="auto"/>
        <w:tblLook w:val="04A0" w:firstRow="1" w:lastRow="0" w:firstColumn="1" w:lastColumn="0" w:noHBand="0" w:noVBand="1"/>
      </w:tblPr>
      <w:tblGrid>
        <w:gridCol w:w="3101"/>
        <w:gridCol w:w="2180"/>
        <w:gridCol w:w="2369"/>
        <w:gridCol w:w="1979"/>
      </w:tblGrid>
      <w:tr w:rsidR="00AB461E" w:rsidRPr="0005064C" w14:paraId="580219DE" w14:textId="77777777" w:rsidTr="00AB461E">
        <w:tc>
          <w:tcPr>
            <w:tcW w:w="3101" w:type="dxa"/>
          </w:tcPr>
          <w:p w14:paraId="24F5C905" w14:textId="77777777" w:rsidR="00AB461E" w:rsidRPr="0005064C" w:rsidRDefault="00AB461E" w:rsidP="006165BC">
            <w:pPr>
              <w:rPr>
                <w:sz w:val="22"/>
                <w:lang w:val="en-US"/>
              </w:rPr>
            </w:pPr>
            <w:r>
              <w:rPr>
                <w:sz w:val="22"/>
                <w:lang w:val="en-US"/>
              </w:rPr>
              <w:t xml:space="preserve">Données sur </w:t>
            </w:r>
            <w:r w:rsidRPr="00F10AB3">
              <w:rPr>
                <w:b/>
                <w:sz w:val="22"/>
                <w:lang w:val="en-US"/>
              </w:rPr>
              <w:t>1 MOIS</w:t>
            </w:r>
          </w:p>
        </w:tc>
        <w:tc>
          <w:tcPr>
            <w:tcW w:w="2180" w:type="dxa"/>
          </w:tcPr>
          <w:p w14:paraId="042D8EED" w14:textId="77777777" w:rsidR="00AB461E" w:rsidRPr="00C66DE0" w:rsidRDefault="00AB461E" w:rsidP="006165BC">
            <w:pPr>
              <w:rPr>
                <w:sz w:val="22"/>
              </w:rPr>
            </w:pPr>
            <w:r w:rsidRPr="00C66DE0">
              <w:rPr>
                <w:sz w:val="22"/>
              </w:rPr>
              <w:t>3 slots (0h, -6h, -12h)</w:t>
            </w:r>
          </w:p>
          <w:p w14:paraId="62D0BFDC" w14:textId="77777777" w:rsidR="00053249" w:rsidRPr="00C66DE0" w:rsidRDefault="00053249" w:rsidP="006165BC">
            <w:pPr>
              <w:rPr>
                <w:sz w:val="22"/>
              </w:rPr>
            </w:pPr>
            <w:r w:rsidRPr="00C66DE0">
              <w:rPr>
                <w:sz w:val="22"/>
              </w:rPr>
              <w:t>Sans colo</w:t>
            </w:r>
            <w:r w:rsidR="00A96722" w:rsidRPr="00C66DE0">
              <w:rPr>
                <w:sz w:val="22"/>
              </w:rPr>
              <w:t>n</w:t>
            </w:r>
            <w:r w:rsidRPr="00C66DE0">
              <w:rPr>
                <w:sz w:val="22"/>
              </w:rPr>
              <w:t>ne S &amp; D</w:t>
            </w:r>
          </w:p>
        </w:tc>
        <w:tc>
          <w:tcPr>
            <w:tcW w:w="2369" w:type="dxa"/>
          </w:tcPr>
          <w:p w14:paraId="7D5D49BD" w14:textId="77777777" w:rsidR="00AB461E" w:rsidRDefault="00AB461E" w:rsidP="00AB461E">
            <w:pPr>
              <w:rPr>
                <w:sz w:val="22"/>
                <w:lang w:val="en-US"/>
              </w:rPr>
            </w:pPr>
            <w:r w:rsidRPr="0005064C">
              <w:rPr>
                <w:sz w:val="22"/>
                <w:lang w:val="en-US"/>
              </w:rPr>
              <w:t>3 slots (0h, -6h, -12h)</w:t>
            </w:r>
          </w:p>
          <w:p w14:paraId="7EE2CA4C" w14:textId="77777777" w:rsidR="00AB461E" w:rsidRPr="0005064C" w:rsidRDefault="00AB461E" w:rsidP="00AB461E">
            <w:pPr>
              <w:rPr>
                <w:sz w:val="22"/>
                <w:lang w:val="en-US"/>
              </w:rPr>
            </w:pPr>
            <w:r w:rsidRPr="00F022C5">
              <w:rPr>
                <w:sz w:val="22"/>
              </w:rPr>
              <w:t>&amp; encodage colon</w:t>
            </w:r>
            <w:r>
              <w:rPr>
                <w:sz w:val="22"/>
              </w:rPr>
              <w:t>ne S</w:t>
            </w:r>
          </w:p>
        </w:tc>
        <w:tc>
          <w:tcPr>
            <w:tcW w:w="1979" w:type="dxa"/>
          </w:tcPr>
          <w:p w14:paraId="5D77C283" w14:textId="77777777" w:rsidR="00AB461E" w:rsidRPr="00A96722" w:rsidRDefault="00AB461E" w:rsidP="006165BC">
            <w:pPr>
              <w:rPr>
                <w:sz w:val="22"/>
              </w:rPr>
            </w:pPr>
            <w:r w:rsidRPr="00A96722">
              <w:rPr>
                <w:sz w:val="22"/>
              </w:rPr>
              <w:t>7 slots (0h à -6h)</w:t>
            </w:r>
          </w:p>
          <w:p w14:paraId="566E1400" w14:textId="77777777" w:rsidR="00A96722" w:rsidRPr="00A96722" w:rsidRDefault="00A96722" w:rsidP="006165BC">
            <w:pPr>
              <w:rPr>
                <w:sz w:val="22"/>
              </w:rPr>
            </w:pPr>
            <w:r w:rsidRPr="00A96722">
              <w:rPr>
                <w:sz w:val="22"/>
              </w:rPr>
              <w:t>Sans colo</w:t>
            </w:r>
            <w:r>
              <w:rPr>
                <w:sz w:val="22"/>
              </w:rPr>
              <w:t>n</w:t>
            </w:r>
            <w:r w:rsidRPr="00A96722">
              <w:rPr>
                <w:sz w:val="22"/>
              </w:rPr>
              <w:t>ne S &amp; D</w:t>
            </w:r>
          </w:p>
        </w:tc>
      </w:tr>
      <w:tr w:rsidR="00AB461E" w:rsidRPr="0005064C" w14:paraId="47319F02" w14:textId="77777777" w:rsidTr="00AB461E">
        <w:tc>
          <w:tcPr>
            <w:tcW w:w="3101" w:type="dxa"/>
          </w:tcPr>
          <w:p w14:paraId="63A739A1" w14:textId="77777777" w:rsidR="00AB461E" w:rsidRPr="0005064C" w:rsidRDefault="00AB461E" w:rsidP="006165BC">
            <w:pPr>
              <w:rPr>
                <w:sz w:val="22"/>
                <w:lang w:val="en-US"/>
              </w:rPr>
            </w:pPr>
            <w:r>
              <w:rPr>
                <w:sz w:val="22"/>
                <w:lang w:val="en-US"/>
              </w:rPr>
              <w:t>Temps de calcul (databricks)</w:t>
            </w:r>
          </w:p>
        </w:tc>
        <w:tc>
          <w:tcPr>
            <w:tcW w:w="2180" w:type="dxa"/>
          </w:tcPr>
          <w:p w14:paraId="215AC97B" w14:textId="6FB31429" w:rsidR="00AB461E" w:rsidRPr="0005064C" w:rsidRDefault="00AB461E" w:rsidP="006165BC">
            <w:pPr>
              <w:rPr>
                <w:sz w:val="22"/>
                <w:lang w:val="en-US"/>
              </w:rPr>
            </w:pPr>
          </w:p>
        </w:tc>
        <w:tc>
          <w:tcPr>
            <w:tcW w:w="2369" w:type="dxa"/>
          </w:tcPr>
          <w:p w14:paraId="32F02E0E" w14:textId="77777777" w:rsidR="00AB461E" w:rsidRDefault="006E3EC0" w:rsidP="006165BC">
            <w:pPr>
              <w:rPr>
                <w:sz w:val="22"/>
                <w:lang w:val="en-US"/>
              </w:rPr>
            </w:pPr>
            <w:r>
              <w:rPr>
                <w:sz w:val="22"/>
                <w:lang w:val="en-US"/>
              </w:rPr>
              <w:t>20 minutes</w:t>
            </w:r>
          </w:p>
        </w:tc>
        <w:tc>
          <w:tcPr>
            <w:tcW w:w="1979" w:type="dxa"/>
          </w:tcPr>
          <w:p w14:paraId="432395AB" w14:textId="77777777" w:rsidR="00AB461E" w:rsidRPr="0005064C" w:rsidRDefault="00AB461E" w:rsidP="006165BC">
            <w:pPr>
              <w:rPr>
                <w:sz w:val="22"/>
                <w:lang w:val="en-US"/>
              </w:rPr>
            </w:pPr>
            <w:r>
              <w:rPr>
                <w:sz w:val="22"/>
                <w:lang w:val="en-US"/>
              </w:rPr>
              <w:t>22 minutes</w:t>
            </w:r>
          </w:p>
        </w:tc>
      </w:tr>
      <w:tr w:rsidR="00AB461E" w:rsidRPr="0005064C" w14:paraId="6CE69106" w14:textId="77777777" w:rsidTr="00AB461E">
        <w:tc>
          <w:tcPr>
            <w:tcW w:w="3101" w:type="dxa"/>
          </w:tcPr>
          <w:p w14:paraId="6DC4727A" w14:textId="119FD7D0" w:rsidR="00AB461E" w:rsidRPr="0005064C" w:rsidRDefault="00AB461E" w:rsidP="006165BC">
            <w:pPr>
              <w:rPr>
                <w:sz w:val="22"/>
                <w:lang w:val="en-US"/>
              </w:rPr>
            </w:pPr>
            <w:r w:rsidRPr="0005064C">
              <w:rPr>
                <w:sz w:val="22"/>
                <w:lang w:val="en-US"/>
              </w:rPr>
              <w:t>Paramètres opti</w:t>
            </w:r>
            <w:r w:rsidR="00FB62B9">
              <w:rPr>
                <w:sz w:val="22"/>
                <w:lang w:val="en-US"/>
              </w:rPr>
              <w:t xml:space="preserve"> </w:t>
            </w:r>
            <w:r w:rsidRPr="0005064C">
              <w:rPr>
                <w:sz w:val="22"/>
                <w:lang w:val="en-US"/>
              </w:rPr>
              <w:t>males</w:t>
            </w:r>
          </w:p>
        </w:tc>
        <w:tc>
          <w:tcPr>
            <w:tcW w:w="2180" w:type="dxa"/>
          </w:tcPr>
          <w:p w14:paraId="2468B153" w14:textId="77777777" w:rsidR="00AB461E" w:rsidRPr="0005064C" w:rsidRDefault="00AB461E" w:rsidP="00AB461E">
            <w:pPr>
              <w:rPr>
                <w:sz w:val="22"/>
                <w:lang w:val="en-US"/>
              </w:rPr>
            </w:pPr>
            <w:r w:rsidRPr="0005064C">
              <w:rPr>
                <w:sz w:val="22"/>
                <w:lang w:val="en-US"/>
              </w:rPr>
              <w:t>Max Bins = 200</w:t>
            </w:r>
          </w:p>
          <w:p w14:paraId="5F67927E" w14:textId="77777777" w:rsidR="00AB461E" w:rsidRPr="0005064C" w:rsidRDefault="00AB461E" w:rsidP="00AB461E">
            <w:pPr>
              <w:rPr>
                <w:sz w:val="22"/>
                <w:lang w:val="en-US"/>
              </w:rPr>
            </w:pPr>
            <w:r w:rsidRPr="0005064C">
              <w:rPr>
                <w:sz w:val="22"/>
                <w:lang w:val="en-US"/>
              </w:rPr>
              <w:t>Max Depth = 2</w:t>
            </w:r>
            <w:r>
              <w:rPr>
                <w:sz w:val="22"/>
                <w:lang w:val="en-US"/>
              </w:rPr>
              <w:t>0</w:t>
            </w:r>
          </w:p>
          <w:p w14:paraId="236BE7B5" w14:textId="77777777" w:rsidR="00AB461E" w:rsidRPr="0005064C" w:rsidRDefault="00AB461E" w:rsidP="00AB461E">
            <w:pPr>
              <w:rPr>
                <w:sz w:val="22"/>
                <w:lang w:val="en-US"/>
              </w:rPr>
            </w:pPr>
            <w:r w:rsidRPr="0005064C">
              <w:rPr>
                <w:sz w:val="22"/>
                <w:lang w:val="en-US"/>
              </w:rPr>
              <w:t xml:space="preserve">Num Trees = </w:t>
            </w:r>
            <w:r>
              <w:rPr>
                <w:sz w:val="22"/>
                <w:lang w:val="en-US"/>
              </w:rPr>
              <w:t>200</w:t>
            </w:r>
          </w:p>
          <w:p w14:paraId="7DA4CEDC" w14:textId="77777777" w:rsidR="00AB461E" w:rsidRPr="0005064C" w:rsidRDefault="00AB461E" w:rsidP="00AB461E">
            <w:pPr>
              <w:rPr>
                <w:sz w:val="22"/>
                <w:lang w:val="en-US"/>
              </w:rPr>
            </w:pPr>
            <w:r w:rsidRPr="0005064C">
              <w:rPr>
                <w:sz w:val="22"/>
                <w:lang w:val="en-US"/>
              </w:rPr>
              <w:t xml:space="preserve">Impurity = </w:t>
            </w:r>
            <w:r>
              <w:rPr>
                <w:sz w:val="22"/>
                <w:lang w:val="en-US"/>
              </w:rPr>
              <w:t>Gini</w:t>
            </w:r>
          </w:p>
        </w:tc>
        <w:tc>
          <w:tcPr>
            <w:tcW w:w="2369" w:type="dxa"/>
          </w:tcPr>
          <w:p w14:paraId="36A0D265" w14:textId="77777777" w:rsidR="00A20343" w:rsidRPr="0005064C" w:rsidRDefault="00A20343" w:rsidP="00A20343">
            <w:pPr>
              <w:rPr>
                <w:sz w:val="22"/>
                <w:lang w:val="en-US"/>
              </w:rPr>
            </w:pPr>
            <w:r w:rsidRPr="0005064C">
              <w:rPr>
                <w:sz w:val="22"/>
                <w:lang w:val="en-US"/>
              </w:rPr>
              <w:t>Max Bins = 200</w:t>
            </w:r>
          </w:p>
          <w:p w14:paraId="52B44BED" w14:textId="77777777" w:rsidR="00A20343" w:rsidRPr="0005064C" w:rsidRDefault="00A20343" w:rsidP="00A20343">
            <w:pPr>
              <w:rPr>
                <w:sz w:val="22"/>
                <w:lang w:val="en-US"/>
              </w:rPr>
            </w:pPr>
            <w:r w:rsidRPr="0005064C">
              <w:rPr>
                <w:sz w:val="22"/>
                <w:lang w:val="en-US"/>
              </w:rPr>
              <w:t>Max Depth = 2</w:t>
            </w:r>
            <w:r>
              <w:rPr>
                <w:sz w:val="22"/>
                <w:lang w:val="en-US"/>
              </w:rPr>
              <w:t>0</w:t>
            </w:r>
          </w:p>
          <w:p w14:paraId="69D197C4" w14:textId="77777777" w:rsidR="00A20343" w:rsidRPr="0005064C" w:rsidRDefault="00A20343" w:rsidP="00A20343">
            <w:pPr>
              <w:rPr>
                <w:sz w:val="22"/>
                <w:lang w:val="en-US"/>
              </w:rPr>
            </w:pPr>
            <w:r w:rsidRPr="0005064C">
              <w:rPr>
                <w:sz w:val="22"/>
                <w:lang w:val="en-US"/>
              </w:rPr>
              <w:t xml:space="preserve">Num Trees = </w:t>
            </w:r>
            <w:r>
              <w:rPr>
                <w:sz w:val="22"/>
                <w:lang w:val="en-US"/>
              </w:rPr>
              <w:t>200</w:t>
            </w:r>
          </w:p>
          <w:p w14:paraId="28B81DC9" w14:textId="77777777" w:rsidR="00AB461E" w:rsidRPr="0005064C" w:rsidRDefault="00A20343" w:rsidP="00A20343">
            <w:pPr>
              <w:rPr>
                <w:sz w:val="22"/>
                <w:lang w:val="en-US"/>
              </w:rPr>
            </w:pPr>
            <w:r w:rsidRPr="0005064C">
              <w:rPr>
                <w:sz w:val="22"/>
                <w:lang w:val="en-US"/>
              </w:rPr>
              <w:t xml:space="preserve">Impurity = </w:t>
            </w:r>
            <w:r>
              <w:rPr>
                <w:sz w:val="22"/>
                <w:lang w:val="en-US"/>
              </w:rPr>
              <w:t>Gini</w:t>
            </w:r>
          </w:p>
        </w:tc>
        <w:tc>
          <w:tcPr>
            <w:tcW w:w="1979" w:type="dxa"/>
          </w:tcPr>
          <w:p w14:paraId="3A5B6ADB" w14:textId="77777777" w:rsidR="00AB461E" w:rsidRPr="0005064C" w:rsidRDefault="00AB461E" w:rsidP="00D059ED">
            <w:pPr>
              <w:rPr>
                <w:sz w:val="22"/>
                <w:lang w:val="en-US"/>
              </w:rPr>
            </w:pPr>
            <w:r w:rsidRPr="0005064C">
              <w:rPr>
                <w:sz w:val="22"/>
                <w:lang w:val="en-US"/>
              </w:rPr>
              <w:t>Max Bins = 200</w:t>
            </w:r>
          </w:p>
          <w:p w14:paraId="601F2E4C" w14:textId="77777777" w:rsidR="00AB461E" w:rsidRPr="0005064C" w:rsidRDefault="00AB461E" w:rsidP="00D059ED">
            <w:pPr>
              <w:rPr>
                <w:sz w:val="22"/>
                <w:lang w:val="en-US"/>
              </w:rPr>
            </w:pPr>
            <w:r w:rsidRPr="0005064C">
              <w:rPr>
                <w:sz w:val="22"/>
                <w:lang w:val="en-US"/>
              </w:rPr>
              <w:t>Max Depth = 2</w:t>
            </w:r>
            <w:r>
              <w:rPr>
                <w:sz w:val="22"/>
                <w:lang w:val="en-US"/>
              </w:rPr>
              <w:t>0</w:t>
            </w:r>
          </w:p>
          <w:p w14:paraId="273FF22D" w14:textId="77777777" w:rsidR="00AB461E" w:rsidRPr="0005064C" w:rsidRDefault="00AB461E" w:rsidP="00D059ED">
            <w:pPr>
              <w:rPr>
                <w:sz w:val="22"/>
                <w:lang w:val="en-US"/>
              </w:rPr>
            </w:pPr>
            <w:r w:rsidRPr="0005064C">
              <w:rPr>
                <w:sz w:val="22"/>
                <w:lang w:val="en-US"/>
              </w:rPr>
              <w:t xml:space="preserve">Num Trees = </w:t>
            </w:r>
            <w:r>
              <w:rPr>
                <w:sz w:val="22"/>
                <w:lang w:val="en-US"/>
              </w:rPr>
              <w:t>200</w:t>
            </w:r>
          </w:p>
          <w:p w14:paraId="5B3A76A5" w14:textId="77777777" w:rsidR="00AB461E" w:rsidRPr="0005064C" w:rsidRDefault="00AB461E" w:rsidP="00D059ED">
            <w:pPr>
              <w:rPr>
                <w:sz w:val="22"/>
                <w:lang w:val="en-US"/>
              </w:rPr>
            </w:pPr>
            <w:r w:rsidRPr="0005064C">
              <w:rPr>
                <w:sz w:val="22"/>
                <w:lang w:val="en-US"/>
              </w:rPr>
              <w:t xml:space="preserve">Impurity = </w:t>
            </w:r>
            <w:r>
              <w:rPr>
                <w:sz w:val="22"/>
                <w:lang w:val="en-US"/>
              </w:rPr>
              <w:t>Gini</w:t>
            </w:r>
          </w:p>
        </w:tc>
      </w:tr>
      <w:tr w:rsidR="00943878" w:rsidRPr="0005064C" w14:paraId="70CCD493" w14:textId="77777777" w:rsidTr="00AB461E">
        <w:tc>
          <w:tcPr>
            <w:tcW w:w="3101" w:type="dxa"/>
          </w:tcPr>
          <w:p w14:paraId="427B09BF" w14:textId="6B4C35BB" w:rsidR="00943878" w:rsidRDefault="00943878" w:rsidP="006165BC">
            <w:pPr>
              <w:rPr>
                <w:sz w:val="22"/>
                <w:lang w:val="en-US"/>
              </w:rPr>
            </w:pPr>
            <w:r>
              <w:rPr>
                <w:sz w:val="22"/>
                <w:lang w:val="en-US"/>
              </w:rPr>
              <w:t>Training Accuracy</w:t>
            </w:r>
          </w:p>
        </w:tc>
        <w:tc>
          <w:tcPr>
            <w:tcW w:w="2180" w:type="dxa"/>
          </w:tcPr>
          <w:p w14:paraId="0531C4D3" w14:textId="24F902FA" w:rsidR="00943878" w:rsidRDefault="00943878" w:rsidP="006165BC">
            <w:pPr>
              <w:rPr>
                <w:sz w:val="22"/>
                <w:lang w:val="en-US"/>
              </w:rPr>
            </w:pPr>
            <w:r>
              <w:rPr>
                <w:sz w:val="22"/>
                <w:lang w:val="en-US"/>
              </w:rPr>
              <w:t>99.97%</w:t>
            </w:r>
          </w:p>
        </w:tc>
        <w:tc>
          <w:tcPr>
            <w:tcW w:w="2369" w:type="dxa"/>
          </w:tcPr>
          <w:p w14:paraId="61587D5C" w14:textId="22C20328" w:rsidR="00943878" w:rsidRPr="00943878" w:rsidRDefault="00943878" w:rsidP="006165BC">
            <w:pPr>
              <w:rPr>
                <w:bCs/>
                <w:sz w:val="22"/>
                <w:highlight w:val="lightGray"/>
                <w:lang w:val="en-US"/>
              </w:rPr>
            </w:pPr>
            <w:r w:rsidRPr="00943878">
              <w:rPr>
                <w:bCs/>
                <w:sz w:val="22"/>
                <w:lang w:val="en-US"/>
              </w:rPr>
              <w:t>NA</w:t>
            </w:r>
          </w:p>
        </w:tc>
        <w:tc>
          <w:tcPr>
            <w:tcW w:w="1979" w:type="dxa"/>
          </w:tcPr>
          <w:p w14:paraId="1ACE20CB" w14:textId="599B7FC6" w:rsidR="00943878" w:rsidRPr="008F79F2" w:rsidRDefault="00943878" w:rsidP="006165BC">
            <w:pPr>
              <w:rPr>
                <w:sz w:val="22"/>
                <w:lang w:val="en-US"/>
              </w:rPr>
            </w:pPr>
            <w:r>
              <w:rPr>
                <w:sz w:val="22"/>
                <w:lang w:val="en-US"/>
              </w:rPr>
              <w:t>NA</w:t>
            </w:r>
          </w:p>
        </w:tc>
      </w:tr>
      <w:tr w:rsidR="00AB461E" w:rsidRPr="0005064C" w14:paraId="7A117759" w14:textId="77777777" w:rsidTr="00AB461E">
        <w:tc>
          <w:tcPr>
            <w:tcW w:w="3101" w:type="dxa"/>
          </w:tcPr>
          <w:p w14:paraId="64568166" w14:textId="719CEE96" w:rsidR="00AB461E" w:rsidRPr="0005064C" w:rsidRDefault="00943878" w:rsidP="006165BC">
            <w:pPr>
              <w:rPr>
                <w:sz w:val="22"/>
                <w:lang w:val="en-US"/>
              </w:rPr>
            </w:pPr>
            <w:r>
              <w:rPr>
                <w:sz w:val="22"/>
                <w:lang w:val="en-US"/>
              </w:rPr>
              <w:t xml:space="preserve">Test </w:t>
            </w:r>
            <w:r w:rsidR="00AB461E" w:rsidRPr="0005064C">
              <w:rPr>
                <w:sz w:val="22"/>
                <w:lang w:val="en-US"/>
              </w:rPr>
              <w:t>Accuracy</w:t>
            </w:r>
          </w:p>
        </w:tc>
        <w:tc>
          <w:tcPr>
            <w:tcW w:w="2180" w:type="dxa"/>
          </w:tcPr>
          <w:p w14:paraId="65AF0762" w14:textId="7A18B69B" w:rsidR="00AB461E" w:rsidRPr="0005064C" w:rsidRDefault="00943878" w:rsidP="006165BC">
            <w:pPr>
              <w:rPr>
                <w:sz w:val="22"/>
                <w:lang w:val="en-US"/>
              </w:rPr>
            </w:pPr>
            <w:r>
              <w:rPr>
                <w:sz w:val="22"/>
                <w:lang w:val="en-US"/>
              </w:rPr>
              <w:t>84,65</w:t>
            </w:r>
            <w:r w:rsidR="00AB461E">
              <w:rPr>
                <w:sz w:val="22"/>
                <w:lang w:val="en-US"/>
              </w:rPr>
              <w:t>%</w:t>
            </w:r>
          </w:p>
        </w:tc>
        <w:tc>
          <w:tcPr>
            <w:tcW w:w="2369" w:type="dxa"/>
          </w:tcPr>
          <w:p w14:paraId="06BB38EF" w14:textId="77777777" w:rsidR="00AB461E" w:rsidRPr="00A20343" w:rsidRDefault="00A20343" w:rsidP="006165BC">
            <w:pPr>
              <w:rPr>
                <w:b/>
                <w:sz w:val="22"/>
                <w:lang w:val="en-US"/>
              </w:rPr>
            </w:pPr>
            <w:r w:rsidRPr="00A20343">
              <w:rPr>
                <w:b/>
                <w:sz w:val="22"/>
                <w:highlight w:val="lightGray"/>
                <w:lang w:val="en-US"/>
              </w:rPr>
              <w:t>84,7%</w:t>
            </w:r>
          </w:p>
        </w:tc>
        <w:tc>
          <w:tcPr>
            <w:tcW w:w="1979" w:type="dxa"/>
          </w:tcPr>
          <w:p w14:paraId="5783E5BD" w14:textId="77777777" w:rsidR="00AB461E" w:rsidRPr="008F79F2" w:rsidRDefault="00AB461E" w:rsidP="006165BC">
            <w:pPr>
              <w:rPr>
                <w:sz w:val="22"/>
                <w:lang w:val="en-US"/>
              </w:rPr>
            </w:pPr>
            <w:r w:rsidRPr="008F79F2">
              <w:rPr>
                <w:sz w:val="22"/>
                <w:lang w:val="en-US"/>
              </w:rPr>
              <w:t>82,8%</w:t>
            </w:r>
          </w:p>
        </w:tc>
      </w:tr>
      <w:tr w:rsidR="00943878" w:rsidRPr="0005064C" w14:paraId="1EF901F2" w14:textId="77777777" w:rsidTr="00AB461E">
        <w:tc>
          <w:tcPr>
            <w:tcW w:w="3101" w:type="dxa"/>
          </w:tcPr>
          <w:p w14:paraId="2B370CC9" w14:textId="3C5E2013" w:rsidR="00943878" w:rsidRPr="0005064C" w:rsidRDefault="00943878" w:rsidP="006165BC">
            <w:pPr>
              <w:rPr>
                <w:sz w:val="22"/>
                <w:lang w:val="en-US"/>
              </w:rPr>
            </w:pPr>
            <w:r>
              <w:rPr>
                <w:sz w:val="22"/>
                <w:lang w:val="en-US"/>
              </w:rPr>
              <w:t>Training F1 score</w:t>
            </w:r>
          </w:p>
        </w:tc>
        <w:tc>
          <w:tcPr>
            <w:tcW w:w="2180" w:type="dxa"/>
          </w:tcPr>
          <w:p w14:paraId="79F23C94" w14:textId="570A0D3C" w:rsidR="00943878" w:rsidRDefault="00943878" w:rsidP="006165BC">
            <w:pPr>
              <w:rPr>
                <w:sz w:val="22"/>
                <w:lang w:val="en-US"/>
              </w:rPr>
            </w:pPr>
            <w:r>
              <w:rPr>
                <w:sz w:val="22"/>
                <w:lang w:val="en-US"/>
              </w:rPr>
              <w:t>99.97%</w:t>
            </w:r>
          </w:p>
        </w:tc>
        <w:tc>
          <w:tcPr>
            <w:tcW w:w="2369" w:type="dxa"/>
          </w:tcPr>
          <w:p w14:paraId="5D0AF77E" w14:textId="338D8D3C" w:rsidR="00943878" w:rsidRPr="00A20343" w:rsidRDefault="00943878" w:rsidP="006165BC">
            <w:pPr>
              <w:rPr>
                <w:b/>
                <w:sz w:val="22"/>
                <w:highlight w:val="lightGray"/>
                <w:lang w:val="en-US"/>
              </w:rPr>
            </w:pPr>
            <w:r w:rsidRPr="00943878">
              <w:rPr>
                <w:bCs/>
                <w:sz w:val="22"/>
                <w:lang w:val="en-US"/>
              </w:rPr>
              <w:t>NA</w:t>
            </w:r>
          </w:p>
        </w:tc>
        <w:tc>
          <w:tcPr>
            <w:tcW w:w="1979" w:type="dxa"/>
          </w:tcPr>
          <w:p w14:paraId="08C59530" w14:textId="62F1A857" w:rsidR="00943878" w:rsidRPr="008F79F2" w:rsidRDefault="00943878" w:rsidP="006165BC">
            <w:pPr>
              <w:rPr>
                <w:sz w:val="22"/>
                <w:lang w:val="en-US"/>
              </w:rPr>
            </w:pPr>
            <w:r>
              <w:rPr>
                <w:sz w:val="22"/>
                <w:lang w:val="en-US"/>
              </w:rPr>
              <w:t>NA</w:t>
            </w:r>
          </w:p>
        </w:tc>
      </w:tr>
      <w:tr w:rsidR="00943878" w:rsidRPr="0005064C" w14:paraId="14CC1B29" w14:textId="77777777" w:rsidTr="00AB461E">
        <w:tc>
          <w:tcPr>
            <w:tcW w:w="3101" w:type="dxa"/>
          </w:tcPr>
          <w:p w14:paraId="6BE9575B" w14:textId="017C4E62" w:rsidR="00943878" w:rsidRDefault="00943878" w:rsidP="006165BC">
            <w:pPr>
              <w:rPr>
                <w:sz w:val="22"/>
                <w:lang w:val="en-US"/>
              </w:rPr>
            </w:pPr>
            <w:r>
              <w:rPr>
                <w:sz w:val="22"/>
                <w:lang w:val="en-US"/>
              </w:rPr>
              <w:t>Test F1 score</w:t>
            </w:r>
          </w:p>
        </w:tc>
        <w:tc>
          <w:tcPr>
            <w:tcW w:w="2180" w:type="dxa"/>
          </w:tcPr>
          <w:p w14:paraId="71C940A8" w14:textId="03AA1709" w:rsidR="00943878" w:rsidRDefault="00943878" w:rsidP="006165BC">
            <w:pPr>
              <w:rPr>
                <w:sz w:val="22"/>
                <w:lang w:val="en-US"/>
              </w:rPr>
            </w:pPr>
            <w:r>
              <w:rPr>
                <w:sz w:val="22"/>
                <w:lang w:val="en-US"/>
              </w:rPr>
              <w:t>84.65%</w:t>
            </w:r>
          </w:p>
        </w:tc>
        <w:tc>
          <w:tcPr>
            <w:tcW w:w="2369" w:type="dxa"/>
          </w:tcPr>
          <w:p w14:paraId="50C25DF3" w14:textId="66C730C1" w:rsidR="00943878" w:rsidRPr="00A20343" w:rsidRDefault="00943878" w:rsidP="006165BC">
            <w:pPr>
              <w:rPr>
                <w:b/>
                <w:sz w:val="22"/>
                <w:highlight w:val="lightGray"/>
                <w:lang w:val="en-US"/>
              </w:rPr>
            </w:pPr>
            <w:r w:rsidRPr="00943878">
              <w:rPr>
                <w:bCs/>
                <w:sz w:val="22"/>
                <w:lang w:val="en-US"/>
              </w:rPr>
              <w:t>NA</w:t>
            </w:r>
          </w:p>
        </w:tc>
        <w:tc>
          <w:tcPr>
            <w:tcW w:w="1979" w:type="dxa"/>
          </w:tcPr>
          <w:p w14:paraId="4B9B02ED" w14:textId="2E23D14E" w:rsidR="00943878" w:rsidRPr="008F79F2" w:rsidRDefault="00943878" w:rsidP="006165BC">
            <w:pPr>
              <w:rPr>
                <w:sz w:val="22"/>
                <w:lang w:val="en-US"/>
              </w:rPr>
            </w:pPr>
            <w:r>
              <w:rPr>
                <w:sz w:val="22"/>
                <w:lang w:val="en-US"/>
              </w:rPr>
              <w:t>NA</w:t>
            </w:r>
          </w:p>
        </w:tc>
      </w:tr>
    </w:tbl>
    <w:p w14:paraId="032780D0" w14:textId="68CB0DC3" w:rsidR="00943878" w:rsidRDefault="00943878" w:rsidP="005F08CE">
      <w:pPr>
        <w:rPr>
          <w:lang w:val="en-US"/>
        </w:rPr>
      </w:pPr>
    </w:p>
    <w:p w14:paraId="5EE32ABA" w14:textId="77777777" w:rsidR="00F10AB3" w:rsidRDefault="00F10AB3" w:rsidP="005F08CE">
      <w:pPr>
        <w:rPr>
          <w:lang w:val="en-US"/>
        </w:rPr>
      </w:pPr>
    </w:p>
    <w:p w14:paraId="4BEB04ED" w14:textId="77777777" w:rsidR="008F79F2" w:rsidRDefault="008F79F2" w:rsidP="005F08CE">
      <w:pPr>
        <w:rPr>
          <w:lang w:val="en-US"/>
        </w:rPr>
      </w:pPr>
    </w:p>
    <w:p w14:paraId="1228CC65" w14:textId="77777777" w:rsidR="00F10AB3" w:rsidRDefault="00F10AB3" w:rsidP="005F08CE">
      <w:pPr>
        <w:rPr>
          <w:lang w:val="en-US"/>
        </w:rPr>
      </w:pPr>
    </w:p>
    <w:tbl>
      <w:tblPr>
        <w:tblStyle w:val="Grilledutableau"/>
        <w:tblW w:w="0" w:type="auto"/>
        <w:tblLook w:val="04A0" w:firstRow="1" w:lastRow="0" w:firstColumn="1" w:lastColumn="0" w:noHBand="0" w:noVBand="1"/>
      </w:tblPr>
      <w:tblGrid>
        <w:gridCol w:w="3095"/>
        <w:gridCol w:w="2145"/>
        <w:gridCol w:w="2410"/>
        <w:gridCol w:w="1979"/>
      </w:tblGrid>
      <w:tr w:rsidR="008F79F2" w:rsidRPr="0005064C" w14:paraId="5A12FD41" w14:textId="77777777" w:rsidTr="008F79F2">
        <w:tc>
          <w:tcPr>
            <w:tcW w:w="3095" w:type="dxa"/>
          </w:tcPr>
          <w:p w14:paraId="4235FF6E" w14:textId="77777777" w:rsidR="008F79F2" w:rsidRPr="0005064C" w:rsidRDefault="008F79F2" w:rsidP="006165BC">
            <w:pPr>
              <w:rPr>
                <w:sz w:val="22"/>
                <w:lang w:val="en-US"/>
              </w:rPr>
            </w:pPr>
            <w:r>
              <w:rPr>
                <w:sz w:val="22"/>
                <w:lang w:val="en-US"/>
              </w:rPr>
              <w:t xml:space="preserve">Données sur </w:t>
            </w:r>
            <w:r w:rsidRPr="00F10AB3">
              <w:rPr>
                <w:b/>
                <w:sz w:val="22"/>
                <w:lang w:val="en-US"/>
              </w:rPr>
              <w:t>6 MOIS</w:t>
            </w:r>
          </w:p>
        </w:tc>
        <w:tc>
          <w:tcPr>
            <w:tcW w:w="2145" w:type="dxa"/>
          </w:tcPr>
          <w:p w14:paraId="2C94F667" w14:textId="77777777" w:rsidR="008F79F2" w:rsidRPr="00A96722" w:rsidRDefault="008F79F2" w:rsidP="006165BC">
            <w:pPr>
              <w:rPr>
                <w:sz w:val="22"/>
              </w:rPr>
            </w:pPr>
            <w:r w:rsidRPr="00A96722">
              <w:rPr>
                <w:sz w:val="22"/>
              </w:rPr>
              <w:t>3 slots (0h, -6h, -12h)</w:t>
            </w:r>
            <w:r w:rsidR="00A96722" w:rsidRPr="00A96722">
              <w:rPr>
                <w:sz w:val="22"/>
              </w:rPr>
              <w:t xml:space="preserve"> Sans colo</w:t>
            </w:r>
            <w:r w:rsidR="00A96722">
              <w:rPr>
                <w:sz w:val="22"/>
              </w:rPr>
              <w:t>n</w:t>
            </w:r>
            <w:r w:rsidR="00A96722" w:rsidRPr="00A96722">
              <w:rPr>
                <w:sz w:val="22"/>
              </w:rPr>
              <w:t>ne S &amp; D</w:t>
            </w:r>
          </w:p>
        </w:tc>
        <w:tc>
          <w:tcPr>
            <w:tcW w:w="2410" w:type="dxa"/>
          </w:tcPr>
          <w:p w14:paraId="69BDA648" w14:textId="77777777" w:rsidR="008F79F2" w:rsidRDefault="008F79F2" w:rsidP="006165BC">
            <w:pPr>
              <w:rPr>
                <w:sz w:val="22"/>
                <w:lang w:val="en-US"/>
              </w:rPr>
            </w:pPr>
            <w:r w:rsidRPr="0005064C">
              <w:rPr>
                <w:sz w:val="22"/>
                <w:lang w:val="en-US"/>
              </w:rPr>
              <w:t>3 slots (0h, -6h, -12h)</w:t>
            </w:r>
          </w:p>
          <w:p w14:paraId="2BA10255" w14:textId="77777777" w:rsidR="008F79F2" w:rsidRPr="0005064C" w:rsidRDefault="008F79F2" w:rsidP="006165BC">
            <w:pPr>
              <w:rPr>
                <w:sz w:val="22"/>
                <w:lang w:val="en-US"/>
              </w:rPr>
            </w:pPr>
            <w:r w:rsidRPr="00F022C5">
              <w:rPr>
                <w:sz w:val="22"/>
              </w:rPr>
              <w:t>&amp; encodage colon</w:t>
            </w:r>
            <w:r>
              <w:rPr>
                <w:sz w:val="22"/>
              </w:rPr>
              <w:t>ne S</w:t>
            </w:r>
          </w:p>
        </w:tc>
        <w:tc>
          <w:tcPr>
            <w:tcW w:w="1979" w:type="dxa"/>
          </w:tcPr>
          <w:p w14:paraId="5AE3391D" w14:textId="77777777" w:rsidR="008F79F2" w:rsidRPr="00A96722" w:rsidRDefault="008F79F2" w:rsidP="006165BC">
            <w:pPr>
              <w:rPr>
                <w:sz w:val="22"/>
              </w:rPr>
            </w:pPr>
            <w:r w:rsidRPr="00A96722">
              <w:rPr>
                <w:sz w:val="22"/>
              </w:rPr>
              <w:t>7 slots (0h à -6h)</w:t>
            </w:r>
            <w:r w:rsidR="00A96722" w:rsidRPr="00A96722">
              <w:rPr>
                <w:sz w:val="22"/>
              </w:rPr>
              <w:t xml:space="preserve"> Sans colo</w:t>
            </w:r>
            <w:r w:rsidR="00A96722">
              <w:rPr>
                <w:sz w:val="22"/>
              </w:rPr>
              <w:t>n</w:t>
            </w:r>
            <w:r w:rsidR="00A96722" w:rsidRPr="00A96722">
              <w:rPr>
                <w:sz w:val="22"/>
              </w:rPr>
              <w:t>ne S &amp; D</w:t>
            </w:r>
          </w:p>
        </w:tc>
      </w:tr>
      <w:tr w:rsidR="008F79F2" w:rsidRPr="0005064C" w14:paraId="5AAAF98F" w14:textId="77777777" w:rsidTr="008F79F2">
        <w:tc>
          <w:tcPr>
            <w:tcW w:w="3095" w:type="dxa"/>
          </w:tcPr>
          <w:p w14:paraId="258A79C9" w14:textId="77777777" w:rsidR="008F79F2" w:rsidRPr="0005064C" w:rsidRDefault="008F79F2" w:rsidP="006165BC">
            <w:pPr>
              <w:rPr>
                <w:sz w:val="22"/>
                <w:lang w:val="en-US"/>
              </w:rPr>
            </w:pPr>
            <w:r>
              <w:rPr>
                <w:sz w:val="22"/>
                <w:lang w:val="en-US"/>
              </w:rPr>
              <w:t>Temps de calcul (databricks)</w:t>
            </w:r>
          </w:p>
        </w:tc>
        <w:tc>
          <w:tcPr>
            <w:tcW w:w="2145" w:type="dxa"/>
          </w:tcPr>
          <w:p w14:paraId="4C6EDF52" w14:textId="58DB0426" w:rsidR="008F79F2" w:rsidRPr="0005064C" w:rsidRDefault="008F79F2" w:rsidP="006165BC">
            <w:pPr>
              <w:rPr>
                <w:sz w:val="22"/>
                <w:lang w:val="en-US"/>
              </w:rPr>
            </w:pPr>
          </w:p>
        </w:tc>
        <w:tc>
          <w:tcPr>
            <w:tcW w:w="2410" w:type="dxa"/>
          </w:tcPr>
          <w:p w14:paraId="547A3BAF" w14:textId="77777777" w:rsidR="008F79F2" w:rsidRPr="0005064C" w:rsidRDefault="000C6E7A" w:rsidP="006165BC">
            <w:pPr>
              <w:rPr>
                <w:sz w:val="22"/>
                <w:lang w:val="en-US"/>
              </w:rPr>
            </w:pPr>
            <w:r>
              <w:rPr>
                <w:sz w:val="22"/>
                <w:lang w:val="en-US"/>
              </w:rPr>
              <w:t>2h 22</w:t>
            </w:r>
            <w:r w:rsidR="00754712">
              <w:rPr>
                <w:sz w:val="22"/>
                <w:lang w:val="en-US"/>
              </w:rPr>
              <w:t xml:space="preserve"> minutes</w:t>
            </w:r>
          </w:p>
        </w:tc>
        <w:tc>
          <w:tcPr>
            <w:tcW w:w="1979" w:type="dxa"/>
          </w:tcPr>
          <w:p w14:paraId="70507BD1" w14:textId="258D2073" w:rsidR="008F79F2" w:rsidRPr="0005064C" w:rsidRDefault="009F32AA" w:rsidP="006165BC">
            <w:pPr>
              <w:rPr>
                <w:sz w:val="22"/>
                <w:lang w:val="en-US"/>
              </w:rPr>
            </w:pPr>
            <w:r>
              <w:rPr>
                <w:sz w:val="22"/>
                <w:lang w:val="en-US"/>
              </w:rPr>
              <w:t>1h40</w:t>
            </w:r>
          </w:p>
        </w:tc>
      </w:tr>
      <w:tr w:rsidR="008F79F2" w:rsidRPr="00634775" w14:paraId="7999C2E5" w14:textId="77777777" w:rsidTr="008F79F2">
        <w:tc>
          <w:tcPr>
            <w:tcW w:w="3095" w:type="dxa"/>
          </w:tcPr>
          <w:p w14:paraId="61CB4B16" w14:textId="77777777" w:rsidR="008F79F2" w:rsidRPr="0005064C" w:rsidRDefault="008F79F2" w:rsidP="006165BC">
            <w:pPr>
              <w:rPr>
                <w:sz w:val="22"/>
                <w:lang w:val="en-US"/>
              </w:rPr>
            </w:pPr>
            <w:r w:rsidRPr="0005064C">
              <w:rPr>
                <w:sz w:val="22"/>
                <w:lang w:val="en-US"/>
              </w:rPr>
              <w:t>Paramètres optimales</w:t>
            </w:r>
          </w:p>
        </w:tc>
        <w:tc>
          <w:tcPr>
            <w:tcW w:w="2145" w:type="dxa"/>
          </w:tcPr>
          <w:p w14:paraId="4F0C69ED" w14:textId="77777777" w:rsidR="006D0CDA" w:rsidRPr="0005064C" w:rsidRDefault="006D0CDA" w:rsidP="006D0CDA">
            <w:pPr>
              <w:rPr>
                <w:sz w:val="22"/>
                <w:lang w:val="en-US"/>
              </w:rPr>
            </w:pPr>
            <w:r w:rsidRPr="0005064C">
              <w:rPr>
                <w:sz w:val="22"/>
                <w:lang w:val="en-US"/>
              </w:rPr>
              <w:t>Max Bins = 200</w:t>
            </w:r>
          </w:p>
          <w:p w14:paraId="2A488842" w14:textId="77777777" w:rsidR="006D0CDA" w:rsidRPr="0005064C" w:rsidRDefault="006D0CDA" w:rsidP="006D0CDA">
            <w:pPr>
              <w:rPr>
                <w:sz w:val="22"/>
                <w:lang w:val="en-US"/>
              </w:rPr>
            </w:pPr>
            <w:r w:rsidRPr="0005064C">
              <w:rPr>
                <w:sz w:val="22"/>
                <w:lang w:val="en-US"/>
              </w:rPr>
              <w:t xml:space="preserve">Max Depth = </w:t>
            </w:r>
            <w:r w:rsidR="00BC0603">
              <w:rPr>
                <w:sz w:val="22"/>
                <w:lang w:val="en-US"/>
              </w:rPr>
              <w:t>25</w:t>
            </w:r>
          </w:p>
          <w:p w14:paraId="3BA019AE" w14:textId="77777777" w:rsidR="006D0CDA" w:rsidRPr="0005064C" w:rsidRDefault="006D0CDA" w:rsidP="006D0CDA">
            <w:pPr>
              <w:rPr>
                <w:sz w:val="22"/>
                <w:lang w:val="en-US"/>
              </w:rPr>
            </w:pPr>
            <w:r w:rsidRPr="0005064C">
              <w:rPr>
                <w:sz w:val="22"/>
                <w:lang w:val="en-US"/>
              </w:rPr>
              <w:t xml:space="preserve">Num Trees = </w:t>
            </w:r>
            <w:r>
              <w:rPr>
                <w:sz w:val="22"/>
                <w:lang w:val="en-US"/>
              </w:rPr>
              <w:t>200</w:t>
            </w:r>
          </w:p>
          <w:p w14:paraId="0805E98D" w14:textId="77777777" w:rsidR="008F79F2" w:rsidRPr="0005064C" w:rsidRDefault="006D0CDA" w:rsidP="006D0CDA">
            <w:pPr>
              <w:rPr>
                <w:sz w:val="22"/>
                <w:lang w:val="en-US"/>
              </w:rPr>
            </w:pPr>
            <w:r w:rsidRPr="0005064C">
              <w:rPr>
                <w:sz w:val="22"/>
                <w:lang w:val="en-US"/>
              </w:rPr>
              <w:t xml:space="preserve">Impurity = </w:t>
            </w:r>
            <w:r>
              <w:rPr>
                <w:sz w:val="22"/>
                <w:lang w:val="en-US"/>
              </w:rPr>
              <w:t>Entropy</w:t>
            </w:r>
          </w:p>
        </w:tc>
        <w:tc>
          <w:tcPr>
            <w:tcW w:w="2410" w:type="dxa"/>
          </w:tcPr>
          <w:p w14:paraId="65DD88AF" w14:textId="77777777" w:rsidR="008F79F2" w:rsidRPr="000C6E7A" w:rsidRDefault="008F79F2" w:rsidP="003F1E00">
            <w:pPr>
              <w:rPr>
                <w:sz w:val="22"/>
                <w:lang w:val="en-US"/>
              </w:rPr>
            </w:pPr>
            <w:r w:rsidRPr="000C6E7A">
              <w:rPr>
                <w:sz w:val="22"/>
                <w:lang w:val="en-US"/>
              </w:rPr>
              <w:t>Max Bins = 200</w:t>
            </w:r>
          </w:p>
          <w:p w14:paraId="7ED17FD5" w14:textId="77777777" w:rsidR="008F79F2" w:rsidRPr="000C6E7A" w:rsidRDefault="008F79F2" w:rsidP="003F1E00">
            <w:pPr>
              <w:rPr>
                <w:sz w:val="22"/>
                <w:lang w:val="en-US"/>
              </w:rPr>
            </w:pPr>
            <w:r w:rsidRPr="000C6E7A">
              <w:rPr>
                <w:sz w:val="22"/>
                <w:lang w:val="en-US"/>
              </w:rPr>
              <w:t>Max Depth = 2</w:t>
            </w:r>
            <w:r w:rsidR="00B95CBB">
              <w:rPr>
                <w:sz w:val="22"/>
                <w:lang w:val="en-US"/>
              </w:rPr>
              <w:t>5</w:t>
            </w:r>
          </w:p>
          <w:p w14:paraId="4621FB8D" w14:textId="77777777" w:rsidR="008F79F2" w:rsidRPr="000C6E7A" w:rsidRDefault="008F79F2" w:rsidP="003F1E00">
            <w:pPr>
              <w:rPr>
                <w:sz w:val="22"/>
                <w:lang w:val="en-US"/>
              </w:rPr>
            </w:pPr>
            <w:r w:rsidRPr="000C6E7A">
              <w:rPr>
                <w:sz w:val="22"/>
                <w:lang w:val="en-US"/>
              </w:rPr>
              <w:t xml:space="preserve">Num Trees = </w:t>
            </w:r>
            <w:r w:rsidR="00634775" w:rsidRPr="000C6E7A">
              <w:rPr>
                <w:sz w:val="22"/>
                <w:lang w:val="en-US"/>
              </w:rPr>
              <w:t>200</w:t>
            </w:r>
          </w:p>
          <w:p w14:paraId="20BC1CBA" w14:textId="77777777" w:rsidR="008F79F2" w:rsidRPr="000C6E7A" w:rsidRDefault="008F79F2" w:rsidP="003F1E00">
            <w:pPr>
              <w:rPr>
                <w:sz w:val="22"/>
                <w:lang w:val="en-US"/>
              </w:rPr>
            </w:pPr>
            <w:r w:rsidRPr="000C6E7A">
              <w:rPr>
                <w:sz w:val="22"/>
                <w:lang w:val="en-US"/>
              </w:rPr>
              <w:t xml:space="preserve">Impurity = </w:t>
            </w:r>
            <w:r w:rsidR="00634775" w:rsidRPr="000C6E7A">
              <w:rPr>
                <w:sz w:val="22"/>
                <w:lang w:val="en-US"/>
              </w:rPr>
              <w:t>Entropy</w:t>
            </w:r>
          </w:p>
        </w:tc>
        <w:tc>
          <w:tcPr>
            <w:tcW w:w="1979" w:type="dxa"/>
          </w:tcPr>
          <w:p w14:paraId="65609F32" w14:textId="77777777" w:rsidR="009F32AA" w:rsidRPr="009F32AA" w:rsidRDefault="009F32AA" w:rsidP="009F32AA">
            <w:pPr>
              <w:rPr>
                <w:sz w:val="22"/>
                <w:lang w:val="en-US"/>
              </w:rPr>
            </w:pPr>
            <w:r w:rsidRPr="009F32AA">
              <w:rPr>
                <w:sz w:val="22"/>
                <w:lang w:val="en-US"/>
              </w:rPr>
              <w:t xml:space="preserve">Max Bins = 200 </w:t>
            </w:r>
          </w:p>
          <w:p w14:paraId="0A7810B9" w14:textId="77777777" w:rsidR="009F32AA" w:rsidRPr="009F32AA" w:rsidRDefault="009F32AA" w:rsidP="009F32AA">
            <w:pPr>
              <w:rPr>
                <w:sz w:val="22"/>
                <w:lang w:val="en-US"/>
              </w:rPr>
            </w:pPr>
            <w:r w:rsidRPr="009F32AA">
              <w:rPr>
                <w:sz w:val="22"/>
                <w:lang w:val="en-US"/>
              </w:rPr>
              <w:t xml:space="preserve">Max Depth = 25 </w:t>
            </w:r>
          </w:p>
          <w:p w14:paraId="44351FC8" w14:textId="77777777" w:rsidR="009F32AA" w:rsidRPr="009F32AA" w:rsidRDefault="009F32AA" w:rsidP="009F32AA">
            <w:pPr>
              <w:rPr>
                <w:sz w:val="22"/>
                <w:lang w:val="en-US"/>
              </w:rPr>
            </w:pPr>
            <w:r w:rsidRPr="009F32AA">
              <w:rPr>
                <w:sz w:val="22"/>
                <w:lang w:val="en-US"/>
              </w:rPr>
              <w:t xml:space="preserve">Num Trees = 200 </w:t>
            </w:r>
          </w:p>
          <w:p w14:paraId="6BA6D081" w14:textId="3BE575A3" w:rsidR="008F79F2" w:rsidRPr="0005064C" w:rsidRDefault="009F32AA" w:rsidP="009F32AA">
            <w:pPr>
              <w:rPr>
                <w:sz w:val="22"/>
                <w:lang w:val="en-US"/>
              </w:rPr>
            </w:pPr>
            <w:r w:rsidRPr="009F32AA">
              <w:rPr>
                <w:sz w:val="22"/>
                <w:lang w:val="en-US"/>
              </w:rPr>
              <w:t>Impurity = Entropy</w:t>
            </w:r>
          </w:p>
        </w:tc>
      </w:tr>
      <w:tr w:rsidR="008F79F2" w:rsidRPr="0005064C" w14:paraId="0B617BFB" w14:textId="77777777" w:rsidTr="008F79F2">
        <w:tc>
          <w:tcPr>
            <w:tcW w:w="3095" w:type="dxa"/>
          </w:tcPr>
          <w:p w14:paraId="1AD6C9E6" w14:textId="77777777" w:rsidR="008F79F2" w:rsidRPr="0005064C" w:rsidRDefault="008F79F2" w:rsidP="006165BC">
            <w:pPr>
              <w:rPr>
                <w:sz w:val="22"/>
                <w:lang w:val="en-US"/>
              </w:rPr>
            </w:pPr>
            <w:r w:rsidRPr="0005064C">
              <w:rPr>
                <w:sz w:val="22"/>
                <w:lang w:val="en-US"/>
              </w:rPr>
              <w:t>Accuracy</w:t>
            </w:r>
          </w:p>
        </w:tc>
        <w:tc>
          <w:tcPr>
            <w:tcW w:w="2145" w:type="dxa"/>
          </w:tcPr>
          <w:p w14:paraId="3D0C3606" w14:textId="77777777" w:rsidR="008F79F2" w:rsidRPr="000C6E7A" w:rsidRDefault="006D0CDA" w:rsidP="006165BC">
            <w:pPr>
              <w:rPr>
                <w:b/>
                <w:sz w:val="22"/>
                <w:lang w:val="en-US"/>
              </w:rPr>
            </w:pPr>
            <w:r w:rsidRPr="000C6E7A">
              <w:rPr>
                <w:b/>
                <w:sz w:val="22"/>
                <w:highlight w:val="lightGray"/>
                <w:lang w:val="en-US"/>
              </w:rPr>
              <w:t>79,3%</w:t>
            </w:r>
          </w:p>
        </w:tc>
        <w:tc>
          <w:tcPr>
            <w:tcW w:w="2410" w:type="dxa"/>
          </w:tcPr>
          <w:p w14:paraId="18816A3C" w14:textId="77777777" w:rsidR="008F79F2" w:rsidRPr="005B091C" w:rsidRDefault="000C6E7A" w:rsidP="006165BC">
            <w:pPr>
              <w:rPr>
                <w:sz w:val="22"/>
                <w:lang w:val="en-US"/>
              </w:rPr>
            </w:pPr>
            <w:r w:rsidRPr="005B091C">
              <w:rPr>
                <w:sz w:val="22"/>
                <w:lang w:val="en-US"/>
              </w:rPr>
              <w:t>79,2%</w:t>
            </w:r>
          </w:p>
        </w:tc>
        <w:tc>
          <w:tcPr>
            <w:tcW w:w="1979" w:type="dxa"/>
          </w:tcPr>
          <w:p w14:paraId="37D54269" w14:textId="2E42C343" w:rsidR="008F79F2" w:rsidRPr="0005064C" w:rsidRDefault="009F32AA" w:rsidP="006165BC">
            <w:pPr>
              <w:rPr>
                <w:sz w:val="22"/>
                <w:lang w:val="en-US"/>
              </w:rPr>
            </w:pPr>
            <w:r>
              <w:rPr>
                <w:sz w:val="22"/>
                <w:lang w:val="en-US"/>
              </w:rPr>
              <w:t>79,2%</w:t>
            </w:r>
          </w:p>
        </w:tc>
      </w:tr>
    </w:tbl>
    <w:p w14:paraId="35DE0AC0" w14:textId="77777777" w:rsidR="00E86CF6" w:rsidRDefault="00E86CF6" w:rsidP="005F08CE">
      <w:pPr>
        <w:rPr>
          <w:lang w:val="en-US"/>
        </w:rPr>
      </w:pPr>
    </w:p>
    <w:tbl>
      <w:tblPr>
        <w:tblStyle w:val="Grilledutableau"/>
        <w:tblW w:w="0" w:type="auto"/>
        <w:tblLook w:val="04A0" w:firstRow="1" w:lastRow="0" w:firstColumn="1" w:lastColumn="0" w:noHBand="0" w:noVBand="1"/>
      </w:tblPr>
      <w:tblGrid>
        <w:gridCol w:w="3119"/>
        <w:gridCol w:w="2196"/>
        <w:gridCol w:w="2335"/>
        <w:gridCol w:w="1979"/>
      </w:tblGrid>
      <w:tr w:rsidR="006865E2" w:rsidRPr="0005064C" w14:paraId="7506669B" w14:textId="77777777" w:rsidTr="006865E2">
        <w:tc>
          <w:tcPr>
            <w:tcW w:w="3119" w:type="dxa"/>
          </w:tcPr>
          <w:p w14:paraId="224F34EE" w14:textId="77777777" w:rsidR="006865E2" w:rsidRPr="0005064C" w:rsidRDefault="006865E2" w:rsidP="006165BC">
            <w:pPr>
              <w:rPr>
                <w:sz w:val="22"/>
                <w:lang w:val="en-US"/>
              </w:rPr>
            </w:pPr>
            <w:r>
              <w:rPr>
                <w:sz w:val="22"/>
                <w:lang w:val="en-US"/>
              </w:rPr>
              <w:t xml:space="preserve">Données sur </w:t>
            </w:r>
            <w:r w:rsidRPr="00F10AB3">
              <w:rPr>
                <w:b/>
                <w:sz w:val="22"/>
                <w:lang w:val="en-US"/>
              </w:rPr>
              <w:t>12 MOIS</w:t>
            </w:r>
          </w:p>
        </w:tc>
        <w:tc>
          <w:tcPr>
            <w:tcW w:w="2196" w:type="dxa"/>
          </w:tcPr>
          <w:p w14:paraId="53AE4562" w14:textId="77777777" w:rsidR="006865E2" w:rsidRPr="00A96722" w:rsidRDefault="006865E2" w:rsidP="006165BC">
            <w:pPr>
              <w:rPr>
                <w:sz w:val="22"/>
              </w:rPr>
            </w:pPr>
            <w:r w:rsidRPr="00A96722">
              <w:rPr>
                <w:sz w:val="22"/>
              </w:rPr>
              <w:t>3 slots (0h, -6h, -12h)</w:t>
            </w:r>
            <w:r w:rsidR="00A96722" w:rsidRPr="00A96722">
              <w:rPr>
                <w:sz w:val="22"/>
              </w:rPr>
              <w:t xml:space="preserve"> Sans colo</w:t>
            </w:r>
            <w:r w:rsidR="00A96722">
              <w:rPr>
                <w:sz w:val="22"/>
              </w:rPr>
              <w:t>n</w:t>
            </w:r>
            <w:r w:rsidR="00A96722" w:rsidRPr="00A96722">
              <w:rPr>
                <w:sz w:val="22"/>
              </w:rPr>
              <w:t>ne S &amp; D</w:t>
            </w:r>
          </w:p>
        </w:tc>
        <w:tc>
          <w:tcPr>
            <w:tcW w:w="2335" w:type="dxa"/>
          </w:tcPr>
          <w:p w14:paraId="5FA89FE9" w14:textId="77777777" w:rsidR="006865E2" w:rsidRDefault="006865E2" w:rsidP="006865E2">
            <w:pPr>
              <w:rPr>
                <w:sz w:val="22"/>
                <w:lang w:val="en-US"/>
              </w:rPr>
            </w:pPr>
            <w:r w:rsidRPr="0005064C">
              <w:rPr>
                <w:sz w:val="22"/>
                <w:lang w:val="en-US"/>
              </w:rPr>
              <w:t>3 slots (0h, -6h, -12h)</w:t>
            </w:r>
          </w:p>
          <w:p w14:paraId="630B8948" w14:textId="77777777" w:rsidR="006865E2" w:rsidRPr="0005064C" w:rsidRDefault="006865E2" w:rsidP="006865E2">
            <w:pPr>
              <w:rPr>
                <w:sz w:val="22"/>
                <w:lang w:val="en-US"/>
              </w:rPr>
            </w:pPr>
            <w:r w:rsidRPr="00F022C5">
              <w:rPr>
                <w:sz w:val="22"/>
              </w:rPr>
              <w:t>&amp; encodage colon</w:t>
            </w:r>
            <w:r>
              <w:rPr>
                <w:sz w:val="22"/>
              </w:rPr>
              <w:t>ne S</w:t>
            </w:r>
          </w:p>
        </w:tc>
        <w:tc>
          <w:tcPr>
            <w:tcW w:w="1979" w:type="dxa"/>
          </w:tcPr>
          <w:p w14:paraId="4C9E6E9D" w14:textId="77777777" w:rsidR="00A96722" w:rsidRPr="00A96722" w:rsidRDefault="006865E2" w:rsidP="006165BC">
            <w:pPr>
              <w:rPr>
                <w:sz w:val="22"/>
              </w:rPr>
            </w:pPr>
            <w:r w:rsidRPr="00A96722">
              <w:rPr>
                <w:sz w:val="22"/>
              </w:rPr>
              <w:t>7 slots (0h à -6h)</w:t>
            </w:r>
            <w:r w:rsidR="00A96722" w:rsidRPr="00A96722">
              <w:rPr>
                <w:sz w:val="22"/>
              </w:rPr>
              <w:t xml:space="preserve"> Sans colo</w:t>
            </w:r>
            <w:r w:rsidR="00A96722">
              <w:rPr>
                <w:sz w:val="22"/>
              </w:rPr>
              <w:t>n</w:t>
            </w:r>
            <w:r w:rsidR="00A96722" w:rsidRPr="00A96722">
              <w:rPr>
                <w:sz w:val="22"/>
              </w:rPr>
              <w:t>ne S &amp; D</w:t>
            </w:r>
          </w:p>
        </w:tc>
      </w:tr>
      <w:tr w:rsidR="006865E2" w:rsidRPr="0005064C" w14:paraId="2C29C4BC" w14:textId="77777777" w:rsidTr="006865E2">
        <w:tc>
          <w:tcPr>
            <w:tcW w:w="3119" w:type="dxa"/>
          </w:tcPr>
          <w:p w14:paraId="119B45E4" w14:textId="77777777" w:rsidR="006865E2" w:rsidRPr="0005064C" w:rsidRDefault="006865E2" w:rsidP="006165BC">
            <w:pPr>
              <w:rPr>
                <w:sz w:val="22"/>
                <w:lang w:val="en-US"/>
              </w:rPr>
            </w:pPr>
            <w:r>
              <w:rPr>
                <w:sz w:val="22"/>
                <w:lang w:val="en-US"/>
              </w:rPr>
              <w:t>Temps de calcul (databricks)</w:t>
            </w:r>
          </w:p>
        </w:tc>
        <w:tc>
          <w:tcPr>
            <w:tcW w:w="2196" w:type="dxa"/>
          </w:tcPr>
          <w:p w14:paraId="0CD4FFCB" w14:textId="6E807ABA" w:rsidR="006865E2" w:rsidRPr="0005064C" w:rsidRDefault="006865E2" w:rsidP="006165BC">
            <w:pPr>
              <w:rPr>
                <w:sz w:val="22"/>
                <w:lang w:val="en-US"/>
              </w:rPr>
            </w:pPr>
          </w:p>
        </w:tc>
        <w:tc>
          <w:tcPr>
            <w:tcW w:w="2335" w:type="dxa"/>
          </w:tcPr>
          <w:p w14:paraId="6265B88E" w14:textId="77777777" w:rsidR="006865E2" w:rsidRPr="0005064C" w:rsidRDefault="005B18CD" w:rsidP="006165BC">
            <w:pPr>
              <w:rPr>
                <w:sz w:val="22"/>
                <w:lang w:val="en-US"/>
              </w:rPr>
            </w:pPr>
            <w:r>
              <w:rPr>
                <w:sz w:val="22"/>
                <w:lang w:val="en-US"/>
              </w:rPr>
              <w:t>4h</w:t>
            </w:r>
          </w:p>
        </w:tc>
        <w:tc>
          <w:tcPr>
            <w:tcW w:w="1979" w:type="dxa"/>
          </w:tcPr>
          <w:p w14:paraId="7366070F" w14:textId="0F9D7C5D" w:rsidR="006865E2" w:rsidRPr="0005064C" w:rsidRDefault="009F32AA" w:rsidP="006165BC">
            <w:pPr>
              <w:rPr>
                <w:sz w:val="22"/>
                <w:lang w:val="en-US"/>
              </w:rPr>
            </w:pPr>
            <w:r>
              <w:rPr>
                <w:sz w:val="22"/>
                <w:lang w:val="en-US"/>
              </w:rPr>
              <w:t>3h</w:t>
            </w:r>
          </w:p>
        </w:tc>
      </w:tr>
      <w:tr w:rsidR="006865E2" w:rsidRPr="0005064C" w14:paraId="28A33A6D" w14:textId="77777777" w:rsidTr="006865E2">
        <w:tc>
          <w:tcPr>
            <w:tcW w:w="3119" w:type="dxa"/>
          </w:tcPr>
          <w:p w14:paraId="596D248E" w14:textId="77777777" w:rsidR="006865E2" w:rsidRPr="0005064C" w:rsidRDefault="006865E2" w:rsidP="006165BC">
            <w:pPr>
              <w:rPr>
                <w:sz w:val="22"/>
                <w:lang w:val="en-US"/>
              </w:rPr>
            </w:pPr>
            <w:r w:rsidRPr="0005064C">
              <w:rPr>
                <w:sz w:val="22"/>
                <w:lang w:val="en-US"/>
              </w:rPr>
              <w:t>Paramètres optimales</w:t>
            </w:r>
          </w:p>
        </w:tc>
        <w:tc>
          <w:tcPr>
            <w:tcW w:w="2196" w:type="dxa"/>
          </w:tcPr>
          <w:p w14:paraId="4B2047A2" w14:textId="77777777" w:rsidR="006865E2" w:rsidRPr="0005064C" w:rsidRDefault="006865E2" w:rsidP="006865E2">
            <w:pPr>
              <w:rPr>
                <w:sz w:val="22"/>
                <w:lang w:val="en-US"/>
              </w:rPr>
            </w:pPr>
            <w:r w:rsidRPr="0005064C">
              <w:rPr>
                <w:sz w:val="22"/>
                <w:lang w:val="en-US"/>
              </w:rPr>
              <w:t>Max Bins = 200</w:t>
            </w:r>
          </w:p>
          <w:p w14:paraId="3068E8D8" w14:textId="77777777" w:rsidR="006865E2" w:rsidRPr="0005064C" w:rsidRDefault="006865E2" w:rsidP="006865E2">
            <w:pPr>
              <w:rPr>
                <w:sz w:val="22"/>
                <w:lang w:val="en-US"/>
              </w:rPr>
            </w:pPr>
            <w:r w:rsidRPr="0005064C">
              <w:rPr>
                <w:sz w:val="22"/>
                <w:lang w:val="en-US"/>
              </w:rPr>
              <w:t xml:space="preserve">Max Depth = </w:t>
            </w:r>
            <w:r>
              <w:rPr>
                <w:sz w:val="22"/>
                <w:lang w:val="en-US"/>
              </w:rPr>
              <w:t>15</w:t>
            </w:r>
          </w:p>
          <w:p w14:paraId="43B97BE3" w14:textId="77777777" w:rsidR="006865E2" w:rsidRPr="0005064C" w:rsidRDefault="006865E2" w:rsidP="006865E2">
            <w:pPr>
              <w:rPr>
                <w:sz w:val="22"/>
                <w:lang w:val="en-US"/>
              </w:rPr>
            </w:pPr>
            <w:r w:rsidRPr="0005064C">
              <w:rPr>
                <w:sz w:val="22"/>
                <w:lang w:val="en-US"/>
              </w:rPr>
              <w:t xml:space="preserve">Num Trees = </w:t>
            </w:r>
            <w:r>
              <w:rPr>
                <w:sz w:val="22"/>
                <w:lang w:val="en-US"/>
              </w:rPr>
              <w:t>200</w:t>
            </w:r>
          </w:p>
          <w:p w14:paraId="3DD29000" w14:textId="77777777" w:rsidR="006865E2" w:rsidRPr="0005064C" w:rsidRDefault="006865E2" w:rsidP="006865E2">
            <w:pPr>
              <w:rPr>
                <w:sz w:val="22"/>
                <w:lang w:val="en-US"/>
              </w:rPr>
            </w:pPr>
            <w:r w:rsidRPr="0005064C">
              <w:rPr>
                <w:sz w:val="22"/>
                <w:lang w:val="en-US"/>
              </w:rPr>
              <w:t xml:space="preserve">Impurity = </w:t>
            </w:r>
            <w:r>
              <w:rPr>
                <w:sz w:val="22"/>
                <w:lang w:val="en-US"/>
              </w:rPr>
              <w:t>Entropy</w:t>
            </w:r>
          </w:p>
        </w:tc>
        <w:tc>
          <w:tcPr>
            <w:tcW w:w="2335" w:type="dxa"/>
          </w:tcPr>
          <w:p w14:paraId="51EB365A" w14:textId="77777777" w:rsidR="006865E2" w:rsidRPr="0005064C" w:rsidRDefault="006865E2" w:rsidP="006865E2">
            <w:pPr>
              <w:rPr>
                <w:sz w:val="22"/>
                <w:lang w:val="en-US"/>
              </w:rPr>
            </w:pPr>
            <w:r w:rsidRPr="0005064C">
              <w:rPr>
                <w:sz w:val="22"/>
                <w:lang w:val="en-US"/>
              </w:rPr>
              <w:t>Max Bins = 200</w:t>
            </w:r>
          </w:p>
          <w:p w14:paraId="4790F92E" w14:textId="77777777" w:rsidR="006865E2" w:rsidRPr="0005064C" w:rsidRDefault="006865E2" w:rsidP="006865E2">
            <w:pPr>
              <w:rPr>
                <w:sz w:val="22"/>
                <w:lang w:val="en-US"/>
              </w:rPr>
            </w:pPr>
            <w:r w:rsidRPr="0005064C">
              <w:rPr>
                <w:sz w:val="22"/>
                <w:lang w:val="en-US"/>
              </w:rPr>
              <w:t>Max Depth = 2</w:t>
            </w:r>
            <w:r>
              <w:rPr>
                <w:sz w:val="22"/>
                <w:lang w:val="en-US"/>
              </w:rPr>
              <w:t>0</w:t>
            </w:r>
          </w:p>
          <w:p w14:paraId="1FB4356D" w14:textId="77777777" w:rsidR="006865E2" w:rsidRPr="0005064C" w:rsidRDefault="006865E2" w:rsidP="006865E2">
            <w:pPr>
              <w:rPr>
                <w:sz w:val="22"/>
                <w:lang w:val="en-US"/>
              </w:rPr>
            </w:pPr>
            <w:r w:rsidRPr="0005064C">
              <w:rPr>
                <w:sz w:val="22"/>
                <w:lang w:val="en-US"/>
              </w:rPr>
              <w:t xml:space="preserve">Num Trees = </w:t>
            </w:r>
            <w:r>
              <w:rPr>
                <w:sz w:val="22"/>
                <w:lang w:val="en-US"/>
              </w:rPr>
              <w:t>200</w:t>
            </w:r>
          </w:p>
          <w:p w14:paraId="5F7256A9" w14:textId="77777777" w:rsidR="006865E2" w:rsidRPr="0005064C" w:rsidRDefault="006865E2" w:rsidP="006165BC">
            <w:pPr>
              <w:rPr>
                <w:sz w:val="22"/>
                <w:lang w:val="en-US"/>
              </w:rPr>
            </w:pPr>
            <w:r w:rsidRPr="0005064C">
              <w:rPr>
                <w:sz w:val="22"/>
                <w:lang w:val="en-US"/>
              </w:rPr>
              <w:t xml:space="preserve">Impurity = </w:t>
            </w:r>
            <w:r>
              <w:rPr>
                <w:sz w:val="22"/>
                <w:lang w:val="en-US"/>
              </w:rPr>
              <w:t>Entropy</w:t>
            </w:r>
          </w:p>
        </w:tc>
        <w:tc>
          <w:tcPr>
            <w:tcW w:w="1979" w:type="dxa"/>
          </w:tcPr>
          <w:p w14:paraId="397248E3" w14:textId="77777777" w:rsidR="009F32AA" w:rsidRPr="0005064C" w:rsidRDefault="009F32AA" w:rsidP="009F32AA">
            <w:pPr>
              <w:rPr>
                <w:sz w:val="22"/>
                <w:lang w:val="en-US"/>
              </w:rPr>
            </w:pPr>
            <w:r w:rsidRPr="0005064C">
              <w:rPr>
                <w:sz w:val="22"/>
                <w:lang w:val="en-US"/>
              </w:rPr>
              <w:t>Max Bins = 200</w:t>
            </w:r>
          </w:p>
          <w:p w14:paraId="706308B3" w14:textId="77777777" w:rsidR="009F32AA" w:rsidRPr="0005064C" w:rsidRDefault="009F32AA" w:rsidP="009F32AA">
            <w:pPr>
              <w:rPr>
                <w:sz w:val="22"/>
                <w:lang w:val="en-US"/>
              </w:rPr>
            </w:pPr>
            <w:r w:rsidRPr="0005064C">
              <w:rPr>
                <w:sz w:val="22"/>
                <w:lang w:val="en-US"/>
              </w:rPr>
              <w:t>Max Depth = 2</w:t>
            </w:r>
            <w:r>
              <w:rPr>
                <w:sz w:val="22"/>
                <w:lang w:val="en-US"/>
              </w:rPr>
              <w:t>0</w:t>
            </w:r>
          </w:p>
          <w:p w14:paraId="2251ABDF" w14:textId="77777777" w:rsidR="009F32AA" w:rsidRPr="0005064C" w:rsidRDefault="009F32AA" w:rsidP="009F32AA">
            <w:pPr>
              <w:rPr>
                <w:sz w:val="22"/>
                <w:lang w:val="en-US"/>
              </w:rPr>
            </w:pPr>
            <w:r w:rsidRPr="0005064C">
              <w:rPr>
                <w:sz w:val="22"/>
                <w:lang w:val="en-US"/>
              </w:rPr>
              <w:t xml:space="preserve">Num Trees = </w:t>
            </w:r>
            <w:r>
              <w:rPr>
                <w:sz w:val="22"/>
                <w:lang w:val="en-US"/>
              </w:rPr>
              <w:t>200</w:t>
            </w:r>
          </w:p>
          <w:p w14:paraId="407376D9" w14:textId="323B52C5" w:rsidR="006865E2" w:rsidRPr="0005064C" w:rsidRDefault="009F32AA" w:rsidP="009F32AA">
            <w:pPr>
              <w:rPr>
                <w:sz w:val="22"/>
                <w:lang w:val="en-US"/>
              </w:rPr>
            </w:pPr>
            <w:r w:rsidRPr="0005064C">
              <w:rPr>
                <w:sz w:val="22"/>
                <w:lang w:val="en-US"/>
              </w:rPr>
              <w:t xml:space="preserve">Impurity = </w:t>
            </w:r>
            <w:r>
              <w:rPr>
                <w:sz w:val="22"/>
                <w:lang w:val="en-US"/>
              </w:rPr>
              <w:t>Entropy</w:t>
            </w:r>
          </w:p>
        </w:tc>
      </w:tr>
      <w:tr w:rsidR="006865E2" w:rsidRPr="0005064C" w14:paraId="49FB58C9" w14:textId="77777777" w:rsidTr="006865E2">
        <w:tc>
          <w:tcPr>
            <w:tcW w:w="3119" w:type="dxa"/>
          </w:tcPr>
          <w:p w14:paraId="1905280A" w14:textId="77777777" w:rsidR="006865E2" w:rsidRPr="0005064C" w:rsidRDefault="006865E2" w:rsidP="006165BC">
            <w:pPr>
              <w:rPr>
                <w:sz w:val="22"/>
                <w:lang w:val="en-US"/>
              </w:rPr>
            </w:pPr>
            <w:r w:rsidRPr="0005064C">
              <w:rPr>
                <w:sz w:val="22"/>
                <w:lang w:val="en-US"/>
              </w:rPr>
              <w:t>Accuracy</w:t>
            </w:r>
          </w:p>
        </w:tc>
        <w:tc>
          <w:tcPr>
            <w:tcW w:w="2196" w:type="dxa"/>
          </w:tcPr>
          <w:p w14:paraId="75DDC333" w14:textId="77777777" w:rsidR="006865E2" w:rsidRPr="0005064C" w:rsidRDefault="006865E2" w:rsidP="006165BC">
            <w:pPr>
              <w:rPr>
                <w:sz w:val="22"/>
                <w:lang w:val="en-US"/>
              </w:rPr>
            </w:pPr>
            <w:r>
              <w:rPr>
                <w:sz w:val="22"/>
                <w:lang w:val="en-US"/>
              </w:rPr>
              <w:t>77,5%</w:t>
            </w:r>
          </w:p>
        </w:tc>
        <w:tc>
          <w:tcPr>
            <w:tcW w:w="2335" w:type="dxa"/>
          </w:tcPr>
          <w:p w14:paraId="579664E0" w14:textId="77777777" w:rsidR="006865E2" w:rsidRPr="009F32AA" w:rsidRDefault="006865E2" w:rsidP="006865E2">
            <w:pPr>
              <w:rPr>
                <w:bCs/>
                <w:sz w:val="22"/>
                <w:lang w:val="en-US"/>
              </w:rPr>
            </w:pPr>
            <w:r w:rsidRPr="009F32AA">
              <w:rPr>
                <w:bCs/>
                <w:sz w:val="22"/>
                <w:lang w:val="en-US"/>
              </w:rPr>
              <w:t>78,4%</w:t>
            </w:r>
          </w:p>
        </w:tc>
        <w:tc>
          <w:tcPr>
            <w:tcW w:w="1979" w:type="dxa"/>
          </w:tcPr>
          <w:p w14:paraId="3FA8CE33" w14:textId="371505BB" w:rsidR="006865E2" w:rsidRPr="0005064C" w:rsidRDefault="009F32AA" w:rsidP="006165BC">
            <w:pPr>
              <w:rPr>
                <w:sz w:val="22"/>
                <w:lang w:val="en-US"/>
              </w:rPr>
            </w:pPr>
            <w:r>
              <w:rPr>
                <w:b/>
                <w:sz w:val="22"/>
                <w:highlight w:val="lightGray"/>
                <w:lang w:val="en-US"/>
              </w:rPr>
              <w:t>78,6</w:t>
            </w:r>
            <w:r w:rsidRPr="00AB461E">
              <w:rPr>
                <w:b/>
                <w:sz w:val="22"/>
                <w:highlight w:val="lightGray"/>
                <w:lang w:val="en-US"/>
              </w:rPr>
              <w:t>%</w:t>
            </w:r>
          </w:p>
        </w:tc>
      </w:tr>
    </w:tbl>
    <w:p w14:paraId="4A8A0431" w14:textId="77777777" w:rsidR="00596348" w:rsidRDefault="00596348" w:rsidP="005F08CE">
      <w:pPr>
        <w:rPr>
          <w:lang w:val="en-US"/>
        </w:rPr>
      </w:pPr>
    </w:p>
    <w:tbl>
      <w:tblPr>
        <w:tblStyle w:val="Grilledutableau"/>
        <w:tblW w:w="0" w:type="auto"/>
        <w:tblLook w:val="04A0" w:firstRow="1" w:lastRow="0" w:firstColumn="1" w:lastColumn="0" w:noHBand="0" w:noVBand="1"/>
      </w:tblPr>
      <w:tblGrid>
        <w:gridCol w:w="3101"/>
        <w:gridCol w:w="2248"/>
        <w:gridCol w:w="2301"/>
        <w:gridCol w:w="1979"/>
      </w:tblGrid>
      <w:tr w:rsidR="00230915" w:rsidRPr="0005064C" w14:paraId="3488EE8A" w14:textId="77777777" w:rsidTr="00F022C5">
        <w:tc>
          <w:tcPr>
            <w:tcW w:w="3101" w:type="dxa"/>
          </w:tcPr>
          <w:p w14:paraId="2BCF983B" w14:textId="77777777" w:rsidR="00230915" w:rsidRPr="0005064C" w:rsidRDefault="00230915" w:rsidP="00230915">
            <w:pPr>
              <w:rPr>
                <w:sz w:val="22"/>
                <w:lang w:val="en-US"/>
              </w:rPr>
            </w:pPr>
            <w:r>
              <w:rPr>
                <w:sz w:val="22"/>
                <w:lang w:val="en-US"/>
              </w:rPr>
              <w:t xml:space="preserve">Données sur </w:t>
            </w:r>
            <w:r w:rsidRPr="00F10AB3">
              <w:rPr>
                <w:b/>
                <w:sz w:val="22"/>
                <w:lang w:val="en-US"/>
              </w:rPr>
              <w:t xml:space="preserve">24 </w:t>
            </w:r>
            <w:r w:rsidR="00F10AB3" w:rsidRPr="00F10AB3">
              <w:rPr>
                <w:b/>
                <w:sz w:val="22"/>
                <w:lang w:val="en-US"/>
              </w:rPr>
              <w:t>MOIS</w:t>
            </w:r>
          </w:p>
        </w:tc>
        <w:tc>
          <w:tcPr>
            <w:tcW w:w="2248" w:type="dxa"/>
          </w:tcPr>
          <w:p w14:paraId="560FCD66" w14:textId="77777777" w:rsidR="00230915" w:rsidRPr="00A96722" w:rsidRDefault="00230915" w:rsidP="00230915">
            <w:pPr>
              <w:rPr>
                <w:sz w:val="22"/>
              </w:rPr>
            </w:pPr>
            <w:r w:rsidRPr="00A96722">
              <w:rPr>
                <w:sz w:val="22"/>
              </w:rPr>
              <w:t>3 slots (0h, -6h, -12h)</w:t>
            </w:r>
            <w:r w:rsidR="00A96722" w:rsidRPr="00A96722">
              <w:rPr>
                <w:sz w:val="22"/>
              </w:rPr>
              <w:t xml:space="preserve"> Sans colo</w:t>
            </w:r>
            <w:r w:rsidR="00A96722">
              <w:rPr>
                <w:sz w:val="22"/>
              </w:rPr>
              <w:t>n</w:t>
            </w:r>
            <w:r w:rsidR="00A96722" w:rsidRPr="00A96722">
              <w:rPr>
                <w:sz w:val="22"/>
              </w:rPr>
              <w:t>ne S &amp; D</w:t>
            </w:r>
          </w:p>
        </w:tc>
        <w:tc>
          <w:tcPr>
            <w:tcW w:w="2301" w:type="dxa"/>
          </w:tcPr>
          <w:p w14:paraId="3747A436" w14:textId="77777777" w:rsidR="00230915" w:rsidRPr="00F022C5" w:rsidRDefault="00230915" w:rsidP="00230915">
            <w:pPr>
              <w:rPr>
                <w:sz w:val="22"/>
              </w:rPr>
            </w:pPr>
            <w:r w:rsidRPr="00F022C5">
              <w:rPr>
                <w:sz w:val="22"/>
              </w:rPr>
              <w:t>3 slots (0h, -6h, -12h)</w:t>
            </w:r>
            <w:r w:rsidR="00F022C5" w:rsidRPr="00F022C5">
              <w:rPr>
                <w:sz w:val="22"/>
              </w:rPr>
              <w:t>&amp; encodage colon</w:t>
            </w:r>
            <w:r w:rsidR="00F022C5">
              <w:rPr>
                <w:sz w:val="22"/>
              </w:rPr>
              <w:t>ne S</w:t>
            </w:r>
          </w:p>
        </w:tc>
        <w:tc>
          <w:tcPr>
            <w:tcW w:w="1979" w:type="dxa"/>
          </w:tcPr>
          <w:p w14:paraId="52738382" w14:textId="77777777" w:rsidR="00230915" w:rsidRPr="00A96722" w:rsidRDefault="00230915" w:rsidP="00230915">
            <w:pPr>
              <w:rPr>
                <w:sz w:val="22"/>
              </w:rPr>
            </w:pPr>
            <w:r w:rsidRPr="00A96722">
              <w:rPr>
                <w:sz w:val="22"/>
              </w:rPr>
              <w:t>7 slots (0h à -6h)</w:t>
            </w:r>
            <w:r w:rsidR="00A96722" w:rsidRPr="00A96722">
              <w:rPr>
                <w:sz w:val="22"/>
              </w:rPr>
              <w:t xml:space="preserve"> Sans colo</w:t>
            </w:r>
            <w:r w:rsidR="00A96722">
              <w:rPr>
                <w:sz w:val="22"/>
              </w:rPr>
              <w:t>n</w:t>
            </w:r>
            <w:r w:rsidR="00A96722" w:rsidRPr="00A96722">
              <w:rPr>
                <w:sz w:val="22"/>
              </w:rPr>
              <w:t>ne S &amp; D</w:t>
            </w:r>
          </w:p>
        </w:tc>
      </w:tr>
      <w:tr w:rsidR="00230915" w:rsidRPr="0005064C" w14:paraId="27379CA8" w14:textId="77777777" w:rsidTr="00F022C5">
        <w:tc>
          <w:tcPr>
            <w:tcW w:w="3101" w:type="dxa"/>
          </w:tcPr>
          <w:p w14:paraId="0433F595" w14:textId="77777777" w:rsidR="00230915" w:rsidRPr="0005064C" w:rsidRDefault="00230915" w:rsidP="00230915">
            <w:pPr>
              <w:rPr>
                <w:sz w:val="22"/>
                <w:lang w:val="en-US"/>
              </w:rPr>
            </w:pPr>
            <w:r>
              <w:rPr>
                <w:sz w:val="22"/>
                <w:lang w:val="en-US"/>
              </w:rPr>
              <w:t>Temps de calcul (databricks)</w:t>
            </w:r>
          </w:p>
        </w:tc>
        <w:tc>
          <w:tcPr>
            <w:tcW w:w="2248" w:type="dxa"/>
          </w:tcPr>
          <w:p w14:paraId="5861199D" w14:textId="77777777" w:rsidR="00230915" w:rsidRPr="0005064C" w:rsidRDefault="00764585" w:rsidP="00230915">
            <w:pPr>
              <w:rPr>
                <w:sz w:val="22"/>
                <w:lang w:val="en-US"/>
              </w:rPr>
            </w:pPr>
            <w:r>
              <w:rPr>
                <w:sz w:val="22"/>
                <w:lang w:val="en-US"/>
              </w:rPr>
              <w:t>6</w:t>
            </w:r>
            <w:r w:rsidR="00230915">
              <w:rPr>
                <w:sz w:val="22"/>
                <w:lang w:val="en-US"/>
              </w:rPr>
              <w:t>h</w:t>
            </w:r>
          </w:p>
        </w:tc>
        <w:tc>
          <w:tcPr>
            <w:tcW w:w="2301" w:type="dxa"/>
          </w:tcPr>
          <w:p w14:paraId="202076A0" w14:textId="77777777" w:rsidR="00230915" w:rsidRPr="0005064C" w:rsidRDefault="00230915" w:rsidP="00230915">
            <w:pPr>
              <w:rPr>
                <w:sz w:val="22"/>
                <w:lang w:val="en-US"/>
              </w:rPr>
            </w:pPr>
            <w:r>
              <w:rPr>
                <w:sz w:val="22"/>
                <w:lang w:val="en-US"/>
              </w:rPr>
              <w:t xml:space="preserve">8h </w:t>
            </w:r>
          </w:p>
        </w:tc>
        <w:tc>
          <w:tcPr>
            <w:tcW w:w="1979" w:type="dxa"/>
          </w:tcPr>
          <w:p w14:paraId="1873A2C2" w14:textId="75F62ED1" w:rsidR="00230915" w:rsidRPr="0005064C" w:rsidRDefault="009F32AA" w:rsidP="00230915">
            <w:pPr>
              <w:rPr>
                <w:sz w:val="22"/>
                <w:lang w:val="en-US"/>
              </w:rPr>
            </w:pPr>
            <w:r>
              <w:rPr>
                <w:sz w:val="22"/>
                <w:lang w:val="en-US"/>
              </w:rPr>
              <w:t>8h</w:t>
            </w:r>
          </w:p>
        </w:tc>
      </w:tr>
      <w:tr w:rsidR="00F022C5" w:rsidRPr="0005064C" w14:paraId="4AFD9366" w14:textId="77777777" w:rsidTr="00F022C5">
        <w:tc>
          <w:tcPr>
            <w:tcW w:w="3101" w:type="dxa"/>
          </w:tcPr>
          <w:p w14:paraId="1B81AB01" w14:textId="77777777" w:rsidR="00F022C5" w:rsidRPr="0005064C" w:rsidRDefault="00F022C5" w:rsidP="00F022C5">
            <w:pPr>
              <w:rPr>
                <w:sz w:val="22"/>
                <w:lang w:val="en-US"/>
              </w:rPr>
            </w:pPr>
            <w:r w:rsidRPr="0005064C">
              <w:rPr>
                <w:sz w:val="22"/>
                <w:lang w:val="en-US"/>
              </w:rPr>
              <w:t>Paramètres optimales</w:t>
            </w:r>
          </w:p>
        </w:tc>
        <w:tc>
          <w:tcPr>
            <w:tcW w:w="2248" w:type="dxa"/>
          </w:tcPr>
          <w:p w14:paraId="588A1443" w14:textId="77777777" w:rsidR="00F022C5" w:rsidRPr="0005064C" w:rsidRDefault="00F022C5" w:rsidP="00F022C5">
            <w:pPr>
              <w:rPr>
                <w:sz w:val="22"/>
                <w:lang w:val="en-US"/>
              </w:rPr>
            </w:pPr>
            <w:r w:rsidRPr="0005064C">
              <w:rPr>
                <w:sz w:val="22"/>
                <w:lang w:val="en-US"/>
              </w:rPr>
              <w:t>Max Bins = 200</w:t>
            </w:r>
          </w:p>
          <w:p w14:paraId="44383272" w14:textId="77777777" w:rsidR="00F022C5" w:rsidRPr="0005064C" w:rsidRDefault="00F022C5" w:rsidP="00F022C5">
            <w:pPr>
              <w:rPr>
                <w:sz w:val="22"/>
                <w:lang w:val="en-US"/>
              </w:rPr>
            </w:pPr>
            <w:r w:rsidRPr="0005064C">
              <w:rPr>
                <w:sz w:val="22"/>
                <w:lang w:val="en-US"/>
              </w:rPr>
              <w:t>Max Depth = 25</w:t>
            </w:r>
          </w:p>
          <w:p w14:paraId="3AF40CAA" w14:textId="77777777" w:rsidR="00F022C5" w:rsidRPr="0005064C" w:rsidRDefault="00F022C5" w:rsidP="00F022C5">
            <w:pPr>
              <w:rPr>
                <w:sz w:val="22"/>
                <w:lang w:val="en-US"/>
              </w:rPr>
            </w:pPr>
            <w:r w:rsidRPr="0005064C">
              <w:rPr>
                <w:sz w:val="22"/>
                <w:lang w:val="en-US"/>
              </w:rPr>
              <w:t xml:space="preserve">Num Trees = </w:t>
            </w:r>
            <w:r>
              <w:rPr>
                <w:sz w:val="22"/>
                <w:lang w:val="en-US"/>
              </w:rPr>
              <w:t>150</w:t>
            </w:r>
          </w:p>
          <w:p w14:paraId="3F96BA03" w14:textId="77777777" w:rsidR="00F022C5" w:rsidRPr="0005064C" w:rsidRDefault="00F022C5" w:rsidP="00F022C5">
            <w:pPr>
              <w:rPr>
                <w:sz w:val="22"/>
                <w:lang w:val="en-US"/>
              </w:rPr>
            </w:pPr>
            <w:r w:rsidRPr="0005064C">
              <w:rPr>
                <w:sz w:val="22"/>
                <w:lang w:val="en-US"/>
              </w:rPr>
              <w:t xml:space="preserve">Impurity = </w:t>
            </w:r>
            <w:r w:rsidR="00C73864">
              <w:rPr>
                <w:sz w:val="22"/>
                <w:lang w:val="en-US"/>
              </w:rPr>
              <w:t>Entropy</w:t>
            </w:r>
          </w:p>
        </w:tc>
        <w:tc>
          <w:tcPr>
            <w:tcW w:w="2301" w:type="dxa"/>
          </w:tcPr>
          <w:p w14:paraId="146AE048" w14:textId="77777777" w:rsidR="00F022C5" w:rsidRPr="0005064C" w:rsidRDefault="00F022C5" w:rsidP="00F022C5">
            <w:pPr>
              <w:rPr>
                <w:sz w:val="22"/>
                <w:lang w:val="en-US"/>
              </w:rPr>
            </w:pPr>
            <w:r w:rsidRPr="0005064C">
              <w:rPr>
                <w:sz w:val="22"/>
                <w:lang w:val="en-US"/>
              </w:rPr>
              <w:t>Max Bins = 200</w:t>
            </w:r>
          </w:p>
          <w:p w14:paraId="632ADFCE" w14:textId="77777777" w:rsidR="00F022C5" w:rsidRPr="0005064C" w:rsidRDefault="00F022C5" w:rsidP="00F022C5">
            <w:pPr>
              <w:rPr>
                <w:sz w:val="22"/>
                <w:lang w:val="en-US"/>
              </w:rPr>
            </w:pPr>
            <w:r w:rsidRPr="0005064C">
              <w:rPr>
                <w:sz w:val="22"/>
                <w:lang w:val="en-US"/>
              </w:rPr>
              <w:t>Max Depth = 25</w:t>
            </w:r>
          </w:p>
          <w:p w14:paraId="7ED8BDC5" w14:textId="77777777" w:rsidR="00F022C5" w:rsidRPr="0005064C" w:rsidRDefault="00F022C5" w:rsidP="00F022C5">
            <w:pPr>
              <w:rPr>
                <w:sz w:val="22"/>
                <w:lang w:val="en-US"/>
              </w:rPr>
            </w:pPr>
            <w:r w:rsidRPr="0005064C">
              <w:rPr>
                <w:sz w:val="22"/>
                <w:lang w:val="en-US"/>
              </w:rPr>
              <w:t xml:space="preserve">Num Trees = </w:t>
            </w:r>
            <w:r>
              <w:rPr>
                <w:sz w:val="22"/>
                <w:lang w:val="en-US"/>
              </w:rPr>
              <w:t>200</w:t>
            </w:r>
          </w:p>
          <w:p w14:paraId="5BF529E6" w14:textId="77777777" w:rsidR="00F022C5" w:rsidRPr="00230915" w:rsidRDefault="00F022C5" w:rsidP="00F022C5">
            <w:pPr>
              <w:rPr>
                <w:sz w:val="22"/>
              </w:rPr>
            </w:pPr>
            <w:r w:rsidRPr="0005064C">
              <w:rPr>
                <w:sz w:val="22"/>
                <w:lang w:val="en-US"/>
              </w:rPr>
              <w:t xml:space="preserve">Impurity = </w:t>
            </w:r>
            <w:r>
              <w:rPr>
                <w:sz w:val="22"/>
                <w:lang w:val="en-US"/>
              </w:rPr>
              <w:t>Entropy</w:t>
            </w:r>
          </w:p>
        </w:tc>
        <w:tc>
          <w:tcPr>
            <w:tcW w:w="1979" w:type="dxa"/>
          </w:tcPr>
          <w:p w14:paraId="4BEF39B8" w14:textId="77777777" w:rsidR="009F32AA" w:rsidRPr="0005064C" w:rsidRDefault="009F32AA" w:rsidP="009F32AA">
            <w:pPr>
              <w:rPr>
                <w:sz w:val="22"/>
                <w:lang w:val="en-US"/>
              </w:rPr>
            </w:pPr>
            <w:r w:rsidRPr="0005064C">
              <w:rPr>
                <w:sz w:val="22"/>
                <w:lang w:val="en-US"/>
              </w:rPr>
              <w:t>Max Bins = 200</w:t>
            </w:r>
          </w:p>
          <w:p w14:paraId="3386219C" w14:textId="77777777" w:rsidR="009F32AA" w:rsidRPr="0005064C" w:rsidRDefault="009F32AA" w:rsidP="009F32AA">
            <w:pPr>
              <w:rPr>
                <w:sz w:val="22"/>
                <w:lang w:val="en-US"/>
              </w:rPr>
            </w:pPr>
            <w:r w:rsidRPr="0005064C">
              <w:rPr>
                <w:sz w:val="22"/>
                <w:lang w:val="en-US"/>
              </w:rPr>
              <w:t>Max Depth = 25</w:t>
            </w:r>
          </w:p>
          <w:p w14:paraId="3BC42860" w14:textId="77777777" w:rsidR="009F32AA" w:rsidRPr="0005064C" w:rsidRDefault="009F32AA" w:rsidP="009F32AA">
            <w:pPr>
              <w:rPr>
                <w:sz w:val="22"/>
                <w:lang w:val="en-US"/>
              </w:rPr>
            </w:pPr>
            <w:r w:rsidRPr="0005064C">
              <w:rPr>
                <w:sz w:val="22"/>
                <w:lang w:val="en-US"/>
              </w:rPr>
              <w:t xml:space="preserve">Num Trees = </w:t>
            </w:r>
            <w:r>
              <w:rPr>
                <w:sz w:val="22"/>
                <w:lang w:val="en-US"/>
              </w:rPr>
              <w:t>200</w:t>
            </w:r>
          </w:p>
          <w:p w14:paraId="675535CB" w14:textId="6F4DC862" w:rsidR="00F022C5" w:rsidRPr="00230915" w:rsidRDefault="009F32AA" w:rsidP="009F32AA">
            <w:pPr>
              <w:rPr>
                <w:sz w:val="22"/>
              </w:rPr>
            </w:pPr>
            <w:r w:rsidRPr="0005064C">
              <w:rPr>
                <w:sz w:val="22"/>
                <w:lang w:val="en-US"/>
              </w:rPr>
              <w:t xml:space="preserve">Impurity = </w:t>
            </w:r>
            <w:r>
              <w:rPr>
                <w:sz w:val="22"/>
                <w:lang w:val="en-US"/>
              </w:rPr>
              <w:t>Entropy</w:t>
            </w:r>
          </w:p>
        </w:tc>
      </w:tr>
      <w:tr w:rsidR="00F022C5" w:rsidRPr="0005064C" w14:paraId="652A66DF" w14:textId="77777777" w:rsidTr="00F022C5">
        <w:tc>
          <w:tcPr>
            <w:tcW w:w="3101" w:type="dxa"/>
          </w:tcPr>
          <w:p w14:paraId="7D0C840C" w14:textId="77777777" w:rsidR="00F022C5" w:rsidRPr="0005064C" w:rsidRDefault="00F022C5" w:rsidP="00F022C5">
            <w:pPr>
              <w:rPr>
                <w:sz w:val="22"/>
                <w:lang w:val="en-US"/>
              </w:rPr>
            </w:pPr>
            <w:r w:rsidRPr="0005064C">
              <w:rPr>
                <w:sz w:val="22"/>
                <w:lang w:val="en-US"/>
              </w:rPr>
              <w:t>Accuracy</w:t>
            </w:r>
          </w:p>
        </w:tc>
        <w:tc>
          <w:tcPr>
            <w:tcW w:w="2248" w:type="dxa"/>
          </w:tcPr>
          <w:p w14:paraId="6432B1F3" w14:textId="53A8DA08" w:rsidR="00F022C5" w:rsidRPr="0005064C" w:rsidRDefault="00F022C5" w:rsidP="009F32AA">
            <w:pPr>
              <w:rPr>
                <w:sz w:val="22"/>
                <w:lang w:val="en-US"/>
              </w:rPr>
            </w:pPr>
            <w:r w:rsidRPr="0005064C">
              <w:rPr>
                <w:sz w:val="22"/>
                <w:lang w:val="en-US"/>
              </w:rPr>
              <w:t>78</w:t>
            </w:r>
            <w:r w:rsidR="009F32AA">
              <w:rPr>
                <w:sz w:val="22"/>
                <w:lang w:val="en-US"/>
              </w:rPr>
              <w:t>,</w:t>
            </w:r>
            <w:r w:rsidR="00C73864">
              <w:rPr>
                <w:sz w:val="22"/>
                <w:lang w:val="en-US"/>
              </w:rPr>
              <w:t>6</w:t>
            </w:r>
            <w:r w:rsidRPr="0005064C">
              <w:rPr>
                <w:sz w:val="22"/>
                <w:lang w:val="en-US"/>
              </w:rPr>
              <w:t xml:space="preserve"> %</w:t>
            </w:r>
          </w:p>
        </w:tc>
        <w:tc>
          <w:tcPr>
            <w:tcW w:w="2301" w:type="dxa"/>
          </w:tcPr>
          <w:p w14:paraId="07E19F35" w14:textId="77777777" w:rsidR="00F022C5" w:rsidRPr="006D0CDA" w:rsidRDefault="00F022C5" w:rsidP="00F022C5">
            <w:pPr>
              <w:rPr>
                <w:b/>
                <w:sz w:val="22"/>
                <w:lang w:val="en-US"/>
              </w:rPr>
            </w:pPr>
            <w:r w:rsidRPr="00AB461E">
              <w:rPr>
                <w:b/>
                <w:sz w:val="22"/>
                <w:highlight w:val="lightGray"/>
                <w:lang w:val="en-US"/>
              </w:rPr>
              <w:t>78,7%</w:t>
            </w:r>
          </w:p>
        </w:tc>
        <w:tc>
          <w:tcPr>
            <w:tcW w:w="1979" w:type="dxa"/>
          </w:tcPr>
          <w:p w14:paraId="75A56541" w14:textId="1B567995" w:rsidR="00F022C5" w:rsidRPr="0005064C" w:rsidRDefault="009F32AA" w:rsidP="009F32AA">
            <w:pPr>
              <w:rPr>
                <w:sz w:val="22"/>
                <w:lang w:val="en-US"/>
              </w:rPr>
            </w:pPr>
            <w:r w:rsidRPr="0005064C">
              <w:rPr>
                <w:sz w:val="22"/>
                <w:lang w:val="en-US"/>
              </w:rPr>
              <w:t>78</w:t>
            </w:r>
            <w:r>
              <w:rPr>
                <w:sz w:val="22"/>
                <w:lang w:val="en-US"/>
              </w:rPr>
              <w:t>,6</w:t>
            </w:r>
            <w:r w:rsidRPr="0005064C">
              <w:rPr>
                <w:sz w:val="22"/>
                <w:lang w:val="en-US"/>
              </w:rPr>
              <w:t xml:space="preserve"> %</w:t>
            </w:r>
          </w:p>
        </w:tc>
      </w:tr>
    </w:tbl>
    <w:p w14:paraId="26B96762" w14:textId="77777777" w:rsidR="0005064C" w:rsidRDefault="0005064C" w:rsidP="005F08CE">
      <w:pPr>
        <w:rPr>
          <w:lang w:val="en-US"/>
        </w:rPr>
      </w:pPr>
    </w:p>
    <w:p w14:paraId="31BFE36F" w14:textId="77777777" w:rsidR="0005064C" w:rsidRDefault="0005064C" w:rsidP="005F08CE">
      <w:pPr>
        <w:rPr>
          <w:rFonts w:ascii="Calibri" w:eastAsia="Times New Roman" w:hAnsi="Calibri" w:cs="Calibri"/>
          <w:color w:val="000000"/>
          <w:sz w:val="22"/>
          <w:lang w:eastAsia="fr-FR" w:bidi="ks-Deva"/>
        </w:rPr>
      </w:pPr>
      <w:r>
        <w:rPr>
          <w:rFonts w:ascii="Calibri" w:eastAsia="Times New Roman" w:hAnsi="Calibri" w:cs="Calibri"/>
          <w:color w:val="000000"/>
          <w:sz w:val="22"/>
          <w:lang w:eastAsia="fr-FR" w:bidi="ks-Deva"/>
        </w:rPr>
        <w:t>Nous avons uniquement regardé la valeur de l’accuracy car nos données sont équilibrées (50% de vols en retard, 50% de vols à l’heure).</w:t>
      </w:r>
    </w:p>
    <w:p w14:paraId="2984E215" w14:textId="77777777" w:rsidR="00FA7396" w:rsidRPr="0010106C" w:rsidRDefault="00FA7396" w:rsidP="005F08CE"/>
    <w:p w14:paraId="69E2016A" w14:textId="77777777" w:rsidR="00D6769A" w:rsidRPr="0010106C" w:rsidRDefault="00D6769A" w:rsidP="005F08CE"/>
    <w:p w14:paraId="1E5D2BC8" w14:textId="77777777" w:rsidR="0005064C" w:rsidRPr="0010106C" w:rsidRDefault="0005064C" w:rsidP="005F08CE"/>
    <w:p w14:paraId="77655D30" w14:textId="77777777" w:rsidR="005A42E6" w:rsidRPr="00596348" w:rsidRDefault="00596348" w:rsidP="00596348">
      <w:pPr>
        <w:pStyle w:val="Titre2"/>
      </w:pPr>
      <w:bookmarkStart w:id="36" w:name="_Toc56300659"/>
      <w:r w:rsidRPr="00596348">
        <w:t>Interp</w:t>
      </w:r>
      <w:r w:rsidR="00D859FB">
        <w:t>réta</w:t>
      </w:r>
      <w:r w:rsidR="00F10AB3">
        <w:t>tion</w:t>
      </w:r>
      <w:r w:rsidRPr="00596348">
        <w:t xml:space="preserve"> des </w:t>
      </w:r>
      <w:r w:rsidR="003F6A2B">
        <w:t>résultats</w:t>
      </w:r>
      <w:bookmarkEnd w:id="36"/>
    </w:p>
    <w:p w14:paraId="06B4E9DC" w14:textId="77777777" w:rsidR="00596348" w:rsidRDefault="00596348" w:rsidP="005F08CE">
      <w:pPr>
        <w:rPr>
          <w:lang w:val="en-US"/>
        </w:rPr>
      </w:pPr>
    </w:p>
    <w:p w14:paraId="657C544B" w14:textId="77777777" w:rsidR="00596348" w:rsidRPr="0010106C" w:rsidRDefault="00E15682" w:rsidP="00596348">
      <w:pPr>
        <w:jc w:val="both"/>
      </w:pPr>
      <w:r>
        <w:t>Les résultats obtenus sont assez proche</w:t>
      </w:r>
      <w:r w:rsidR="00A93E54">
        <w:t>s</w:t>
      </w:r>
      <w:r>
        <w:t xml:space="preserve"> de ceux</w:t>
      </w:r>
      <w:r w:rsidR="00596348" w:rsidRPr="0010106C">
        <w:t xml:space="preserve"> publiés dans l’article malgré une limitation des ressources matériels dont nous dispos</w:t>
      </w:r>
      <w:r w:rsidR="00AF2296">
        <w:t>i</w:t>
      </w:r>
      <w:r w:rsidR="00596348" w:rsidRPr="0010106C">
        <w:t>ons.</w:t>
      </w:r>
    </w:p>
    <w:p w14:paraId="6DBAA400" w14:textId="77777777" w:rsidR="00596348" w:rsidRPr="0010106C" w:rsidRDefault="00596348" w:rsidP="005F08CE"/>
    <w:p w14:paraId="2C327D47" w14:textId="2179EA0A" w:rsidR="00D10B91" w:rsidRDefault="008E54A9" w:rsidP="00F64287">
      <w:pPr>
        <w:jc w:val="both"/>
      </w:pPr>
      <w:r>
        <w:t xml:space="preserve">Nous notons également que notre modèle overfitte sur 1 mois, cependant, par manque de ressources disponibles, nous n’avons pas pu faire l’analyse sur les périodes plus longues. Sur les données de 1 mois, nous avons modifié les paramètres </w:t>
      </w:r>
      <w:r>
        <w:lastRenderedPageBreak/>
        <w:t>suivants</w:t>
      </w:r>
      <w:r w:rsidR="009E1A35">
        <w:t xml:space="preserve"> à la baisse (</w:t>
      </w:r>
      <w:r>
        <w:t>le nombre d’arbre</w:t>
      </w:r>
      <w:r w:rsidR="009E1A35">
        <w:t>s</w:t>
      </w:r>
      <w:r>
        <w:t>, le MaxD</w:t>
      </w:r>
      <w:r w:rsidR="009E1A35">
        <w:t>epth), et d’autres à la hausse (le nbre d’instance minimal) pour tenter d’accroître la capacité de génération de notre modèle. Malheureusement, cela impacte également négativement l’accuracy des données de test.</w:t>
      </w:r>
    </w:p>
    <w:p w14:paraId="54EADD20" w14:textId="77777777" w:rsidR="008E54A9" w:rsidRDefault="008E54A9" w:rsidP="00F64287">
      <w:pPr>
        <w:jc w:val="both"/>
      </w:pPr>
    </w:p>
    <w:p w14:paraId="7DD4A3EB" w14:textId="59BFDF41" w:rsidR="008E54A9" w:rsidRDefault="009E1A35" w:rsidP="00F64287">
      <w:pPr>
        <w:jc w:val="both"/>
      </w:pPr>
      <w:r>
        <w:t>De plus, o</w:t>
      </w:r>
      <w:r w:rsidR="008E54A9">
        <w:t xml:space="preserve">n observe </w:t>
      </w:r>
      <w:r>
        <w:t xml:space="preserve">que </w:t>
      </w:r>
      <w:r w:rsidR="008E54A9">
        <w:t>malgré l’augmentation des données (+ de mois), notre accuracy diminue, ce qui est contre-intuitif. Nous continuons à investiguer sur les explications probables</w:t>
      </w:r>
      <w:r>
        <w:t xml:space="preserve">, notamment en s’appuyant sur l’article suivant : </w:t>
      </w:r>
      <w:hyperlink r:id="rId122" w:history="1">
        <w:r w:rsidR="00E2625D" w:rsidRPr="0019691D">
          <w:rPr>
            <w:rStyle w:val="Lienhypertexte"/>
          </w:rPr>
          <w:t>https://www.kdnuggets.com/2015/06/machine-learning-more-data-better-algorithms.html</w:t>
        </w:r>
      </w:hyperlink>
      <w:r>
        <w:t>.</w:t>
      </w:r>
    </w:p>
    <w:p w14:paraId="16DF1E74" w14:textId="5819C4AF" w:rsidR="00E2625D" w:rsidRDefault="00E2625D" w:rsidP="00F64287">
      <w:pPr>
        <w:jc w:val="both"/>
      </w:pPr>
    </w:p>
    <w:p w14:paraId="0822DB25" w14:textId="3D38E240" w:rsidR="00E2625D" w:rsidRPr="0010106C" w:rsidRDefault="00E2625D" w:rsidP="00E2625D">
      <w:pPr>
        <w:jc w:val="both"/>
      </w:pPr>
      <w:r>
        <w:t>C</w:t>
      </w:r>
      <w:r>
        <w:t>ompte tenu du fait que la performance sur 1 mois soit supérieure (janvier 2012), il faudrait vérifier si le mois en question n’était pas un mois inhabituel en termes de météo (épisode durable de tempêtes de neige etc. par exemple), ce qui pourrait expliquer cette précision plus élevée que sur d’autres périodes.</w:t>
      </w:r>
    </w:p>
    <w:p w14:paraId="27FCC837" w14:textId="1D7B05B0" w:rsidR="00D10B91" w:rsidRDefault="00D10B91" w:rsidP="00F64287">
      <w:pPr>
        <w:jc w:val="both"/>
      </w:pPr>
    </w:p>
    <w:p w14:paraId="13960443" w14:textId="6965775A" w:rsidR="00612C6B" w:rsidRDefault="00612C6B" w:rsidP="00F64287">
      <w:pPr>
        <w:jc w:val="both"/>
      </w:pPr>
      <w:r>
        <w:t xml:space="preserve">Nous avons </w:t>
      </w:r>
      <w:r w:rsidR="00884D12">
        <w:t xml:space="preserve">également </w:t>
      </w:r>
      <w:r>
        <w:t>pensé faire varier l’hyperparamètre THRESHOLD pour améliorer les performances de notre modèle. Cependant, cet hyperparamètre n’est modifiable que pour les classifie</w:t>
      </w:r>
      <w:r w:rsidR="00884D12">
        <w:t>u</w:t>
      </w:r>
      <w:r>
        <w:t>rs multi-classes sous ML Spark.</w:t>
      </w:r>
    </w:p>
    <w:p w14:paraId="4887D27A" w14:textId="09DF90C5" w:rsidR="00612C6B" w:rsidRDefault="00612C6B" w:rsidP="00F64287">
      <w:pPr>
        <w:jc w:val="both"/>
      </w:pPr>
    </w:p>
    <w:p w14:paraId="60C19C39" w14:textId="49BF2D99" w:rsidR="00827F23" w:rsidRDefault="00827F23" w:rsidP="00F64287">
      <w:pPr>
        <w:jc w:val="both"/>
      </w:pPr>
      <w:r>
        <w:t xml:space="preserve">Concernant les champs complexes de Sky Conditions et Weather Conditions : </w:t>
      </w:r>
    </w:p>
    <w:p w14:paraId="27999B08" w14:textId="07F17737" w:rsidR="00D10B91" w:rsidRPr="00827F23" w:rsidRDefault="00D10B91" w:rsidP="00827F23">
      <w:pPr>
        <w:pStyle w:val="Paragraphedeliste"/>
        <w:numPr>
          <w:ilvl w:val="0"/>
          <w:numId w:val="30"/>
        </w:numPr>
        <w:jc w:val="both"/>
        <w:rPr>
          <w:color w:val="082A75" w:themeColor="text2"/>
          <w:sz w:val="24"/>
          <w:szCs w:val="24"/>
        </w:rPr>
      </w:pPr>
      <w:r w:rsidRPr="00827F23">
        <w:rPr>
          <w:color w:val="082A75" w:themeColor="text2"/>
          <w:sz w:val="24"/>
          <w:szCs w:val="24"/>
        </w:rPr>
        <w:t xml:space="preserve">On </w:t>
      </w:r>
      <w:r w:rsidR="00EB61E5" w:rsidRPr="00827F23">
        <w:rPr>
          <w:color w:val="082A75" w:themeColor="text2"/>
          <w:sz w:val="24"/>
          <w:szCs w:val="24"/>
        </w:rPr>
        <w:t>peut observer</w:t>
      </w:r>
      <w:r w:rsidR="00827F23" w:rsidRPr="00827F23">
        <w:rPr>
          <w:color w:val="082A75" w:themeColor="text2"/>
          <w:sz w:val="24"/>
          <w:szCs w:val="24"/>
        </w:rPr>
        <w:t xml:space="preserve"> que l’application d’un encodage spécifique sur la colonne S (Sky Condition) </w:t>
      </w:r>
      <w:r w:rsidR="009566D6" w:rsidRPr="00827F23">
        <w:rPr>
          <w:color w:val="082A75" w:themeColor="text2"/>
          <w:sz w:val="24"/>
          <w:szCs w:val="24"/>
        </w:rPr>
        <w:t xml:space="preserve">sans l’utilisation de la fonction </w:t>
      </w:r>
      <w:r w:rsidR="00F16419" w:rsidRPr="00827F23">
        <w:rPr>
          <w:color w:val="082A75" w:themeColor="text2"/>
          <w:sz w:val="24"/>
          <w:szCs w:val="24"/>
        </w:rPr>
        <w:t>StringIndexer</w:t>
      </w:r>
      <w:r w:rsidR="009566D6" w:rsidRPr="00827F23">
        <w:rPr>
          <w:color w:val="082A75" w:themeColor="text2"/>
          <w:sz w:val="24"/>
          <w:szCs w:val="24"/>
        </w:rPr>
        <w:t>)</w:t>
      </w:r>
      <w:r w:rsidR="006D1482" w:rsidRPr="00827F23">
        <w:rPr>
          <w:color w:val="082A75" w:themeColor="text2"/>
          <w:sz w:val="24"/>
          <w:szCs w:val="24"/>
        </w:rPr>
        <w:t xml:space="preserve">, </w:t>
      </w:r>
      <w:r w:rsidR="316B1459" w:rsidRPr="00827F23">
        <w:rPr>
          <w:color w:val="082A75" w:themeColor="text2"/>
          <w:sz w:val="24"/>
          <w:szCs w:val="24"/>
        </w:rPr>
        <w:t>semble</w:t>
      </w:r>
      <w:r w:rsidR="00FB62B9" w:rsidRPr="00827F23">
        <w:rPr>
          <w:color w:val="082A75" w:themeColor="text2"/>
          <w:sz w:val="24"/>
          <w:szCs w:val="24"/>
        </w:rPr>
        <w:t xml:space="preserve"> </w:t>
      </w:r>
      <w:r w:rsidR="006D1482" w:rsidRPr="00827F23">
        <w:rPr>
          <w:color w:val="082A75" w:themeColor="text2"/>
          <w:sz w:val="24"/>
          <w:szCs w:val="24"/>
        </w:rPr>
        <w:t>améliore</w:t>
      </w:r>
      <w:r w:rsidR="344C54D0" w:rsidRPr="00827F23">
        <w:rPr>
          <w:color w:val="082A75" w:themeColor="text2"/>
          <w:sz w:val="24"/>
          <w:szCs w:val="24"/>
        </w:rPr>
        <w:t>r</w:t>
      </w:r>
      <w:r w:rsidR="006D1482" w:rsidRPr="00827F23">
        <w:rPr>
          <w:color w:val="082A75" w:themeColor="text2"/>
          <w:sz w:val="24"/>
          <w:szCs w:val="24"/>
        </w:rPr>
        <w:t xml:space="preserve"> très légèrement l’accuracy</w:t>
      </w:r>
      <w:r w:rsidR="1A2B0D5E" w:rsidRPr="00827F23">
        <w:rPr>
          <w:color w:val="082A75" w:themeColor="text2"/>
          <w:sz w:val="24"/>
          <w:szCs w:val="24"/>
        </w:rPr>
        <w:t>.</w:t>
      </w:r>
    </w:p>
    <w:p w14:paraId="26CB1A71" w14:textId="77777777" w:rsidR="006D1482" w:rsidRPr="00827F23" w:rsidRDefault="006D1482" w:rsidP="00827F23">
      <w:pPr>
        <w:pStyle w:val="Paragraphedeliste"/>
        <w:numPr>
          <w:ilvl w:val="0"/>
          <w:numId w:val="30"/>
        </w:numPr>
        <w:jc w:val="both"/>
        <w:rPr>
          <w:color w:val="082A75" w:themeColor="text2"/>
          <w:sz w:val="24"/>
          <w:szCs w:val="24"/>
        </w:rPr>
      </w:pPr>
      <w:r w:rsidRPr="00827F23">
        <w:rPr>
          <w:color w:val="082A75" w:themeColor="text2"/>
          <w:sz w:val="24"/>
          <w:szCs w:val="24"/>
        </w:rPr>
        <w:t>De façon similaire</w:t>
      </w:r>
      <w:r w:rsidR="0011150D" w:rsidRPr="00827F23">
        <w:rPr>
          <w:color w:val="082A75" w:themeColor="text2"/>
          <w:sz w:val="24"/>
          <w:szCs w:val="24"/>
        </w:rPr>
        <w:t>,</w:t>
      </w:r>
      <w:r w:rsidRPr="00827F23">
        <w:rPr>
          <w:color w:val="082A75" w:themeColor="text2"/>
          <w:sz w:val="24"/>
          <w:szCs w:val="24"/>
        </w:rPr>
        <w:t xml:space="preserve"> l’encodage de la colonne D (Weather Condition) a été testé mais n’a pas amélioré le modèle, même en prenant en compte que les phénomènes extrêmes (Tempêtes et phénomènes météorologiques obscurcissant</w:t>
      </w:r>
      <w:r w:rsidR="003F664E" w:rsidRPr="00827F23">
        <w:rPr>
          <w:color w:val="082A75" w:themeColor="text2"/>
          <w:sz w:val="24"/>
          <w:szCs w:val="24"/>
        </w:rPr>
        <w:t>s</w:t>
      </w:r>
      <w:r w:rsidRPr="00827F23">
        <w:rPr>
          <w:color w:val="082A75" w:themeColor="text2"/>
          <w:sz w:val="24"/>
          <w:szCs w:val="24"/>
        </w:rPr>
        <w:t>).</w:t>
      </w:r>
    </w:p>
    <w:p w14:paraId="58C23724" w14:textId="77777777" w:rsidR="00D10B91" w:rsidRDefault="00D10B91" w:rsidP="00F64287">
      <w:pPr>
        <w:jc w:val="both"/>
      </w:pPr>
    </w:p>
    <w:p w14:paraId="2DCA54F8" w14:textId="77777777" w:rsidR="00AF2296" w:rsidRDefault="00AF2296" w:rsidP="0011150D">
      <w:pPr>
        <w:jc w:val="both"/>
      </w:pPr>
      <w:r>
        <w:rPr>
          <w:noProof/>
          <w:lang w:eastAsia="fr-FR" w:bidi="ks-Deva"/>
        </w:rPr>
        <w:lastRenderedPageBreak/>
        <w:drawing>
          <wp:inline distT="0" distB="0" distL="0" distR="0" wp14:anchorId="3504791E" wp14:editId="07A7511D">
            <wp:extent cx="4781548" cy="263809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23">
                      <a:extLst>
                        <a:ext uri="{28A0092B-C50C-407E-A947-70E740481C1C}">
                          <a14:useLocalDpi xmlns:a14="http://schemas.microsoft.com/office/drawing/2010/main" val="0"/>
                        </a:ext>
                      </a:extLst>
                    </a:blip>
                    <a:stretch>
                      <a:fillRect/>
                    </a:stretch>
                  </pic:blipFill>
                  <pic:spPr>
                    <a:xfrm>
                      <a:off x="0" y="0"/>
                      <a:ext cx="4781548" cy="2638096"/>
                    </a:xfrm>
                    <a:prstGeom prst="rect">
                      <a:avLst/>
                    </a:prstGeom>
                  </pic:spPr>
                </pic:pic>
              </a:graphicData>
            </a:graphic>
          </wp:inline>
        </w:drawing>
      </w:r>
    </w:p>
    <w:p w14:paraId="650A80C9" w14:textId="77777777" w:rsidR="00F62489" w:rsidRDefault="00F62489" w:rsidP="00F64287">
      <w:pPr>
        <w:jc w:val="both"/>
      </w:pPr>
    </w:p>
    <w:p w14:paraId="5EFB9807" w14:textId="6C67409D" w:rsidR="00F62489" w:rsidRDefault="000B4488" w:rsidP="00F64287">
      <w:pPr>
        <w:jc w:val="both"/>
      </w:pPr>
      <w:r>
        <w:t>En termes de comparabilité, il fau</w:t>
      </w:r>
      <w:r w:rsidR="00A93E54">
        <w:t>t</w:t>
      </w:r>
      <w:r w:rsidR="005015E1">
        <w:t xml:space="preserve"> </w:t>
      </w:r>
      <w:r w:rsidR="00F17B03">
        <w:t xml:space="preserve">également </w:t>
      </w:r>
      <w:r>
        <w:t>prêter attention à l’</w:t>
      </w:r>
      <w:r w:rsidR="00C82C2A">
        <w:t xml:space="preserve">impact </w:t>
      </w:r>
      <w:r>
        <w:t xml:space="preserve">possible de la saisonnalité </w:t>
      </w:r>
      <w:r w:rsidR="00C82C2A">
        <w:t>sur l’homogénéité des données. E</w:t>
      </w:r>
      <w:r>
        <w:t>t donc</w:t>
      </w:r>
      <w:r w:rsidR="00AE6DDC">
        <w:t>,</w:t>
      </w:r>
      <w:r>
        <w:t xml:space="preserve"> plutôt comparer </w:t>
      </w:r>
      <w:r w:rsidR="00AE6DDC">
        <w:t>le</w:t>
      </w:r>
      <w:r>
        <w:t xml:space="preserve"> mois de Janvier 2012 vs 2013 ou l’évolution des résultats sur période de 12 </w:t>
      </w:r>
      <w:r w:rsidR="008519FE">
        <w:t xml:space="preserve">mois vs </w:t>
      </w:r>
      <w:r>
        <w:t>24 par exemple.</w:t>
      </w:r>
    </w:p>
    <w:p w14:paraId="5026B7E0" w14:textId="77777777" w:rsidR="00264F35" w:rsidRDefault="00264F35" w:rsidP="00F64287">
      <w:pPr>
        <w:jc w:val="both"/>
      </w:pPr>
    </w:p>
    <w:p w14:paraId="70D8CC52" w14:textId="77777777" w:rsidR="00596348" w:rsidRPr="0010106C" w:rsidRDefault="00596348" w:rsidP="005F08CE"/>
    <w:p w14:paraId="482357AE" w14:textId="77777777" w:rsidR="00596348" w:rsidRPr="00596348" w:rsidRDefault="00596348" w:rsidP="00596348">
      <w:pPr>
        <w:pStyle w:val="Titre2"/>
      </w:pPr>
      <w:bookmarkStart w:id="37" w:name="_Toc56300660"/>
      <w:r w:rsidRPr="00596348">
        <w:t>Pour aller plus loin …</w:t>
      </w:r>
      <w:bookmarkEnd w:id="37"/>
    </w:p>
    <w:p w14:paraId="63E5262F" w14:textId="25C00B7D" w:rsidR="002D7A59" w:rsidRPr="002D7A59" w:rsidRDefault="002D7A59" w:rsidP="00596348">
      <w:pPr>
        <w:pStyle w:val="Contenu"/>
        <w:rPr>
          <w:bCs/>
          <w:u w:val="single"/>
          <w:lang w:val="en-US"/>
        </w:rPr>
      </w:pPr>
      <w:r w:rsidRPr="002D7A59">
        <w:rPr>
          <w:bCs/>
          <w:u w:val="single"/>
          <w:lang w:val="en-US"/>
        </w:rPr>
        <w:t xml:space="preserve">Tester d’autres </w:t>
      </w:r>
      <w:r w:rsidR="00472091" w:rsidRPr="002D7A59">
        <w:rPr>
          <w:bCs/>
          <w:u w:val="single"/>
          <w:lang w:val="en-US"/>
        </w:rPr>
        <w:t>modèles:</w:t>
      </w:r>
    </w:p>
    <w:p w14:paraId="68F6D2D5" w14:textId="77777777" w:rsidR="00596348" w:rsidRPr="0010106C" w:rsidRDefault="00596348" w:rsidP="00596348">
      <w:pPr>
        <w:pStyle w:val="Contenu"/>
        <w:rPr>
          <w:b w:val="0"/>
        </w:rPr>
      </w:pPr>
      <w:r w:rsidRPr="0010106C">
        <w:rPr>
          <w:b w:val="0"/>
        </w:rPr>
        <w:t>Nous n’avons pas pu profiter du GridSearch sur 24 mois, même sur DATABRICKS. Nous aurions aimé pouvoir tester d’autres modèles tels que le Gradient Boosted Tree, le LIGHT GBM ou le XGBOOST 4J</w:t>
      </w:r>
      <w:r w:rsidR="002D7A59" w:rsidRPr="0010106C">
        <w:rPr>
          <w:b w:val="0"/>
        </w:rPr>
        <w:t>, etc</w:t>
      </w:r>
    </w:p>
    <w:p w14:paraId="715FFE05" w14:textId="77777777" w:rsidR="00596348" w:rsidRPr="002341EA" w:rsidRDefault="00596348" w:rsidP="00596348">
      <w:pPr>
        <w:pStyle w:val="Contenu"/>
        <w:rPr>
          <w:rFonts w:ascii="Helvetica" w:hAnsi="Helvetica"/>
          <w:sz w:val="19"/>
          <w:szCs w:val="19"/>
        </w:rPr>
      </w:pPr>
    </w:p>
    <w:tbl>
      <w:tblPr>
        <w:tblStyle w:val="Grilledutableau"/>
        <w:tblW w:w="0" w:type="auto"/>
        <w:tblLook w:val="04A0" w:firstRow="1" w:lastRow="0" w:firstColumn="1" w:lastColumn="0" w:noHBand="0" w:noVBand="1"/>
      </w:tblPr>
      <w:tblGrid>
        <w:gridCol w:w="2805"/>
        <w:gridCol w:w="3504"/>
        <w:gridCol w:w="3320"/>
      </w:tblGrid>
      <w:tr w:rsidR="00596348" w14:paraId="57A10A36" w14:textId="77777777" w:rsidTr="006165BC">
        <w:tc>
          <w:tcPr>
            <w:tcW w:w="2805" w:type="dxa"/>
            <w:shd w:val="clear" w:color="auto" w:fill="D2F1EF" w:themeFill="accent3" w:themeFillTint="33"/>
          </w:tcPr>
          <w:p w14:paraId="0AA1008D" w14:textId="77777777" w:rsidR="00596348" w:rsidRPr="002341EA" w:rsidRDefault="00596348" w:rsidP="006165BC">
            <w:pPr>
              <w:pStyle w:val="Contenu"/>
              <w:rPr>
                <w:rFonts w:ascii="Helvetica" w:hAnsi="Helvetica"/>
                <w:sz w:val="19"/>
                <w:szCs w:val="19"/>
              </w:rPr>
            </w:pPr>
          </w:p>
          <w:p w14:paraId="5D9EE914" w14:textId="77777777" w:rsidR="00596348" w:rsidRDefault="00596348" w:rsidP="006165BC">
            <w:pPr>
              <w:pStyle w:val="Contenu"/>
              <w:rPr>
                <w:rFonts w:ascii="Helvetica" w:hAnsi="Helvetica"/>
                <w:sz w:val="19"/>
                <w:szCs w:val="19"/>
                <w:lang w:val="en-US"/>
              </w:rPr>
            </w:pPr>
            <w:r>
              <w:rPr>
                <w:rFonts w:ascii="Helvetica" w:hAnsi="Helvetica"/>
                <w:sz w:val="19"/>
                <w:szCs w:val="19"/>
                <w:lang w:val="en-US"/>
              </w:rPr>
              <w:t>Modèles</w:t>
            </w:r>
          </w:p>
          <w:p w14:paraId="34608586" w14:textId="77777777" w:rsidR="00596348" w:rsidRDefault="00596348" w:rsidP="006165BC">
            <w:pPr>
              <w:pStyle w:val="Contenu"/>
              <w:rPr>
                <w:rFonts w:ascii="Helvetica" w:hAnsi="Helvetica"/>
                <w:sz w:val="19"/>
                <w:szCs w:val="19"/>
                <w:lang w:val="en-US"/>
              </w:rPr>
            </w:pPr>
          </w:p>
        </w:tc>
        <w:tc>
          <w:tcPr>
            <w:tcW w:w="3504" w:type="dxa"/>
            <w:shd w:val="clear" w:color="auto" w:fill="D2F1EF" w:themeFill="accent3" w:themeFillTint="33"/>
          </w:tcPr>
          <w:p w14:paraId="75EF36AD" w14:textId="77777777" w:rsidR="00596348" w:rsidRDefault="00596348" w:rsidP="006165BC">
            <w:pPr>
              <w:pStyle w:val="Contenu"/>
              <w:rPr>
                <w:rFonts w:ascii="Helvetica" w:hAnsi="Helvetica"/>
                <w:sz w:val="19"/>
                <w:szCs w:val="19"/>
                <w:lang w:val="en-US"/>
              </w:rPr>
            </w:pPr>
          </w:p>
          <w:p w14:paraId="7511723F" w14:textId="77777777" w:rsidR="00596348" w:rsidRDefault="00596348" w:rsidP="006165BC">
            <w:pPr>
              <w:pStyle w:val="Contenu"/>
              <w:rPr>
                <w:rFonts w:ascii="Helvetica" w:hAnsi="Helvetica"/>
                <w:sz w:val="19"/>
                <w:szCs w:val="19"/>
                <w:lang w:val="en-US"/>
              </w:rPr>
            </w:pPr>
            <w:r>
              <w:rPr>
                <w:rFonts w:ascii="Helvetica" w:hAnsi="Helvetica"/>
                <w:sz w:val="19"/>
                <w:szCs w:val="19"/>
                <w:lang w:val="en-US"/>
              </w:rPr>
              <w:t>Lien vers le Jupyter Notebook</w:t>
            </w:r>
          </w:p>
          <w:p w14:paraId="3958CE34" w14:textId="77777777" w:rsidR="00596348" w:rsidRDefault="00596348" w:rsidP="006165BC">
            <w:pPr>
              <w:pStyle w:val="Contenu"/>
              <w:rPr>
                <w:rFonts w:ascii="Helvetica" w:hAnsi="Helvetica"/>
                <w:sz w:val="19"/>
                <w:szCs w:val="19"/>
                <w:lang w:val="en-US"/>
              </w:rPr>
            </w:pPr>
          </w:p>
        </w:tc>
        <w:tc>
          <w:tcPr>
            <w:tcW w:w="3320" w:type="dxa"/>
            <w:shd w:val="clear" w:color="auto" w:fill="D2F1EF" w:themeFill="accent3" w:themeFillTint="33"/>
          </w:tcPr>
          <w:p w14:paraId="1EEB6959" w14:textId="77777777" w:rsidR="00596348" w:rsidRDefault="00596348" w:rsidP="006165BC">
            <w:pPr>
              <w:pStyle w:val="Contenu"/>
              <w:rPr>
                <w:rFonts w:ascii="Helvetica" w:hAnsi="Helvetica"/>
                <w:sz w:val="19"/>
                <w:szCs w:val="19"/>
                <w:lang w:val="en-US"/>
              </w:rPr>
            </w:pPr>
          </w:p>
          <w:p w14:paraId="4835479C" w14:textId="77777777" w:rsidR="00596348" w:rsidRDefault="00596348" w:rsidP="006165BC">
            <w:pPr>
              <w:pStyle w:val="Contenu"/>
              <w:rPr>
                <w:rFonts w:ascii="Helvetica" w:hAnsi="Helvetica"/>
                <w:sz w:val="19"/>
                <w:szCs w:val="19"/>
                <w:lang w:val="en-US"/>
              </w:rPr>
            </w:pPr>
            <w:r>
              <w:rPr>
                <w:rFonts w:ascii="Helvetica" w:hAnsi="Helvetica"/>
                <w:sz w:val="19"/>
                <w:szCs w:val="19"/>
                <w:lang w:val="en-US"/>
              </w:rPr>
              <w:t>Lien vers le fichier .scala</w:t>
            </w:r>
          </w:p>
          <w:p w14:paraId="3F090211" w14:textId="77777777" w:rsidR="00596348" w:rsidRDefault="00596348" w:rsidP="006165BC">
            <w:pPr>
              <w:pStyle w:val="Contenu"/>
              <w:rPr>
                <w:rFonts w:ascii="Helvetica" w:hAnsi="Helvetica"/>
                <w:sz w:val="19"/>
                <w:szCs w:val="19"/>
                <w:lang w:val="en-US"/>
              </w:rPr>
            </w:pPr>
          </w:p>
        </w:tc>
      </w:tr>
      <w:tr w:rsidR="00596348" w14:paraId="271FE849" w14:textId="77777777" w:rsidTr="006165BC">
        <w:tc>
          <w:tcPr>
            <w:tcW w:w="2805" w:type="dxa"/>
          </w:tcPr>
          <w:p w14:paraId="581190C2" w14:textId="77777777" w:rsidR="00596348" w:rsidRDefault="00596348" w:rsidP="006165BC">
            <w:pPr>
              <w:pStyle w:val="Contenu"/>
              <w:rPr>
                <w:rFonts w:ascii="Helvetica" w:hAnsi="Helvetica"/>
                <w:sz w:val="19"/>
                <w:szCs w:val="19"/>
                <w:lang w:val="en-US"/>
              </w:rPr>
            </w:pPr>
          </w:p>
          <w:p w14:paraId="34EB45D5" w14:textId="77777777" w:rsidR="00596348" w:rsidRDefault="00596348" w:rsidP="006165BC">
            <w:pPr>
              <w:pStyle w:val="Contenu"/>
              <w:rPr>
                <w:rFonts w:ascii="Helvetica" w:hAnsi="Helvetica"/>
                <w:sz w:val="19"/>
                <w:szCs w:val="19"/>
                <w:lang w:val="en-US"/>
              </w:rPr>
            </w:pPr>
            <w:r>
              <w:rPr>
                <w:rFonts w:ascii="Helvetica" w:hAnsi="Helvetica"/>
                <w:sz w:val="19"/>
                <w:szCs w:val="19"/>
                <w:lang w:val="en-US"/>
              </w:rPr>
              <w:t>RANDOM FOREST CLASSIFIER</w:t>
            </w:r>
          </w:p>
          <w:p w14:paraId="40E2D0AC" w14:textId="77777777" w:rsidR="00596348" w:rsidRDefault="00596348" w:rsidP="006165BC">
            <w:pPr>
              <w:pStyle w:val="Contenu"/>
              <w:rPr>
                <w:rFonts w:ascii="Helvetica" w:hAnsi="Helvetica"/>
                <w:sz w:val="19"/>
                <w:szCs w:val="19"/>
                <w:lang w:val="en-US"/>
              </w:rPr>
            </w:pPr>
          </w:p>
        </w:tc>
        <w:tc>
          <w:tcPr>
            <w:tcW w:w="3504" w:type="dxa"/>
          </w:tcPr>
          <w:p w14:paraId="0E0FFBB1" w14:textId="41A933C5" w:rsidR="00596348" w:rsidRPr="00472091" w:rsidRDefault="00472091" w:rsidP="00472091">
            <w:pPr>
              <w:pStyle w:val="Contenu"/>
              <w:jc w:val="center"/>
              <w:rPr>
                <w:rFonts w:ascii="Helvetica" w:hAnsi="Helvetica"/>
                <w:b w:val="0"/>
                <w:bCs/>
                <w:sz w:val="19"/>
                <w:szCs w:val="19"/>
                <w:lang w:val="en-US"/>
              </w:rPr>
            </w:pPr>
            <w:r w:rsidRPr="00472091">
              <w:rPr>
                <w:rStyle w:val="Lienhypertexte"/>
                <w:rFonts w:ascii="Helvetica" w:hAnsi="Helvetica"/>
                <w:b w:val="0"/>
                <w:bCs/>
                <w:sz w:val="19"/>
                <w:szCs w:val="19"/>
                <w:u w:val="none"/>
                <w:lang w:val="en-US"/>
              </w:rPr>
              <w:object w:dxaOrig="1520" w:dyaOrig="987" w14:anchorId="54BDEC10">
                <v:shape id="_x0000_i1034" type="#_x0000_t75" style="width:76.8pt;height:49.2pt" o:ole="">
                  <v:imagedata r:id="rId124" o:title=""/>
                </v:shape>
                <o:OLEObject Type="Embed" ProgID="Package" ShapeID="_x0000_i1034" DrawAspect="Icon" ObjectID="_1667244232" r:id="rId125"/>
              </w:object>
            </w:r>
          </w:p>
        </w:tc>
        <w:tc>
          <w:tcPr>
            <w:tcW w:w="3320" w:type="dxa"/>
          </w:tcPr>
          <w:p w14:paraId="692E0FC5" w14:textId="4EEB9BFF" w:rsidR="00596348" w:rsidRPr="00253552" w:rsidRDefault="00472091" w:rsidP="00472091">
            <w:pPr>
              <w:pStyle w:val="Contenu"/>
              <w:jc w:val="center"/>
              <w:rPr>
                <w:rFonts w:ascii="Helvetica" w:hAnsi="Helvetica"/>
                <w:b w:val="0"/>
                <w:bCs/>
                <w:sz w:val="19"/>
                <w:szCs w:val="19"/>
                <w:lang w:val="en-US"/>
              </w:rPr>
            </w:pPr>
            <w:r>
              <w:rPr>
                <w:rFonts w:ascii="Helvetica" w:hAnsi="Helvetica"/>
                <w:b w:val="0"/>
                <w:bCs/>
                <w:sz w:val="19"/>
                <w:szCs w:val="19"/>
                <w:lang w:val="en-US"/>
              </w:rPr>
              <w:object w:dxaOrig="1520" w:dyaOrig="987" w14:anchorId="3FCC6CF7">
                <v:shape id="_x0000_i1035" type="#_x0000_t75" style="width:76.8pt;height:49.2pt" o:ole="">
                  <v:imagedata r:id="rId126" o:title=""/>
                </v:shape>
                <o:OLEObject Type="Embed" ProgID="Package" ShapeID="_x0000_i1035" DrawAspect="Icon" ObjectID="_1667244233" r:id="rId127"/>
              </w:object>
            </w:r>
          </w:p>
        </w:tc>
      </w:tr>
      <w:tr w:rsidR="00596348" w14:paraId="030C560B" w14:textId="77777777" w:rsidTr="006165BC">
        <w:tc>
          <w:tcPr>
            <w:tcW w:w="2805" w:type="dxa"/>
          </w:tcPr>
          <w:p w14:paraId="0E1F0BB1" w14:textId="77777777" w:rsidR="00596348" w:rsidRDefault="00596348" w:rsidP="006165BC">
            <w:pPr>
              <w:pStyle w:val="Contenu"/>
              <w:rPr>
                <w:rFonts w:ascii="Helvetica" w:hAnsi="Helvetica"/>
                <w:sz w:val="19"/>
                <w:szCs w:val="19"/>
                <w:lang w:val="en-US"/>
              </w:rPr>
            </w:pPr>
          </w:p>
          <w:p w14:paraId="5810509A" w14:textId="0DFFC475" w:rsidR="00596348" w:rsidRDefault="00596348" w:rsidP="006165BC">
            <w:pPr>
              <w:pStyle w:val="Contenu"/>
              <w:rPr>
                <w:rFonts w:ascii="Helvetica" w:hAnsi="Helvetica"/>
                <w:sz w:val="19"/>
                <w:szCs w:val="19"/>
                <w:lang w:val="en-US"/>
              </w:rPr>
            </w:pPr>
            <w:r>
              <w:rPr>
                <w:rFonts w:ascii="Helvetica" w:hAnsi="Helvetica"/>
                <w:sz w:val="19"/>
                <w:szCs w:val="19"/>
                <w:lang w:val="en-US"/>
              </w:rPr>
              <w:t>LOGISTIC REGRESSION</w:t>
            </w:r>
          </w:p>
          <w:p w14:paraId="04F112D8" w14:textId="77777777" w:rsidR="00596348" w:rsidRDefault="00596348" w:rsidP="006165BC">
            <w:pPr>
              <w:pStyle w:val="Contenu"/>
              <w:rPr>
                <w:rFonts w:ascii="Helvetica" w:hAnsi="Helvetica"/>
                <w:sz w:val="19"/>
                <w:szCs w:val="19"/>
                <w:lang w:val="en-US"/>
              </w:rPr>
            </w:pPr>
          </w:p>
        </w:tc>
        <w:tc>
          <w:tcPr>
            <w:tcW w:w="3504" w:type="dxa"/>
          </w:tcPr>
          <w:p w14:paraId="6C964180" w14:textId="0E825AE7" w:rsidR="00596348" w:rsidRPr="00253552" w:rsidRDefault="00472091" w:rsidP="00472091">
            <w:pPr>
              <w:pStyle w:val="Contenu"/>
              <w:jc w:val="center"/>
              <w:rPr>
                <w:rFonts w:ascii="Helvetica" w:hAnsi="Helvetica"/>
                <w:b w:val="0"/>
                <w:bCs/>
                <w:sz w:val="19"/>
                <w:szCs w:val="19"/>
                <w:lang w:val="en-US"/>
              </w:rPr>
            </w:pPr>
            <w:r>
              <w:rPr>
                <w:rFonts w:ascii="Helvetica" w:hAnsi="Helvetica"/>
                <w:b w:val="0"/>
                <w:bCs/>
                <w:sz w:val="19"/>
                <w:szCs w:val="19"/>
                <w:lang w:val="en-US"/>
              </w:rPr>
              <w:object w:dxaOrig="1520" w:dyaOrig="987" w14:anchorId="0CD3AB4E">
                <v:shape id="_x0000_i1036" type="#_x0000_t75" style="width:76.8pt;height:49.2pt" o:ole="">
                  <v:imagedata r:id="rId128" o:title=""/>
                </v:shape>
                <o:OLEObject Type="Embed" ProgID="Package" ShapeID="_x0000_i1036" DrawAspect="Icon" ObjectID="_1667244234" r:id="rId129"/>
              </w:object>
            </w:r>
          </w:p>
        </w:tc>
        <w:tc>
          <w:tcPr>
            <w:tcW w:w="3320" w:type="dxa"/>
          </w:tcPr>
          <w:p w14:paraId="6AB6D4BD" w14:textId="3384FF69" w:rsidR="00596348" w:rsidRPr="00253552" w:rsidRDefault="00472091" w:rsidP="00472091">
            <w:pPr>
              <w:pStyle w:val="Contenu"/>
              <w:jc w:val="center"/>
              <w:rPr>
                <w:rFonts w:ascii="Helvetica" w:hAnsi="Helvetica"/>
                <w:b w:val="0"/>
                <w:bCs/>
                <w:sz w:val="19"/>
                <w:szCs w:val="19"/>
                <w:lang w:val="en-US"/>
              </w:rPr>
            </w:pPr>
            <w:r>
              <w:rPr>
                <w:rFonts w:ascii="Helvetica" w:hAnsi="Helvetica"/>
                <w:b w:val="0"/>
                <w:bCs/>
                <w:sz w:val="19"/>
                <w:szCs w:val="19"/>
                <w:lang w:val="en-US"/>
              </w:rPr>
              <w:object w:dxaOrig="1520" w:dyaOrig="987" w14:anchorId="10472DD3">
                <v:shape id="_x0000_i1037" type="#_x0000_t75" style="width:76.8pt;height:49.2pt" o:ole="">
                  <v:imagedata r:id="rId130" o:title=""/>
                </v:shape>
                <o:OLEObject Type="Embed" ProgID="Package" ShapeID="_x0000_i1037" DrawAspect="Icon" ObjectID="_1667244235" r:id="rId131"/>
              </w:object>
            </w:r>
          </w:p>
        </w:tc>
      </w:tr>
      <w:tr w:rsidR="00596348" w14:paraId="4827F56D" w14:textId="77777777" w:rsidTr="006165BC">
        <w:tc>
          <w:tcPr>
            <w:tcW w:w="2805" w:type="dxa"/>
          </w:tcPr>
          <w:p w14:paraId="0B4D8F62" w14:textId="1984DEC2" w:rsidR="00596348" w:rsidRDefault="00472091" w:rsidP="006165BC">
            <w:pPr>
              <w:pStyle w:val="Contenu"/>
              <w:rPr>
                <w:rFonts w:ascii="Helvetica" w:hAnsi="Helvetica"/>
                <w:sz w:val="19"/>
                <w:szCs w:val="19"/>
                <w:lang w:val="en-US"/>
              </w:rPr>
            </w:pPr>
            <w:r>
              <w:rPr>
                <w:rFonts w:ascii="Helvetica" w:hAnsi="Helvetica"/>
                <w:sz w:val="19"/>
                <w:szCs w:val="19"/>
                <w:lang w:val="en-US"/>
              </w:rPr>
              <w:t xml:space="preserve"> </w:t>
            </w:r>
          </w:p>
          <w:p w14:paraId="39825C99" w14:textId="77777777" w:rsidR="00596348" w:rsidRDefault="00596348" w:rsidP="006165BC">
            <w:pPr>
              <w:pStyle w:val="Contenu"/>
              <w:rPr>
                <w:rFonts w:ascii="Helvetica" w:hAnsi="Helvetica"/>
                <w:sz w:val="19"/>
                <w:szCs w:val="19"/>
                <w:lang w:val="en-US"/>
              </w:rPr>
            </w:pPr>
            <w:r>
              <w:rPr>
                <w:rFonts w:ascii="Helvetica" w:hAnsi="Helvetica"/>
                <w:sz w:val="19"/>
                <w:szCs w:val="19"/>
                <w:lang w:val="en-US"/>
              </w:rPr>
              <w:t>GRADIENT BOOSTED TREE CLASSIFIER</w:t>
            </w:r>
          </w:p>
          <w:p w14:paraId="59273AAE" w14:textId="77777777" w:rsidR="00596348" w:rsidRDefault="00596348" w:rsidP="006165BC">
            <w:pPr>
              <w:pStyle w:val="Contenu"/>
              <w:rPr>
                <w:rFonts w:ascii="Helvetica" w:hAnsi="Helvetica"/>
                <w:sz w:val="19"/>
                <w:szCs w:val="19"/>
                <w:lang w:val="en-US"/>
              </w:rPr>
            </w:pPr>
          </w:p>
        </w:tc>
        <w:tc>
          <w:tcPr>
            <w:tcW w:w="3504" w:type="dxa"/>
          </w:tcPr>
          <w:p w14:paraId="6C480EA4" w14:textId="7F2767B2" w:rsidR="00596348" w:rsidRPr="00253552" w:rsidRDefault="00472091" w:rsidP="00472091">
            <w:pPr>
              <w:pStyle w:val="Contenu"/>
              <w:jc w:val="center"/>
              <w:rPr>
                <w:rFonts w:ascii="Helvetica" w:hAnsi="Helvetica"/>
                <w:b w:val="0"/>
                <w:bCs/>
                <w:sz w:val="19"/>
                <w:szCs w:val="19"/>
                <w:lang w:val="en-US"/>
              </w:rPr>
            </w:pPr>
            <w:r>
              <w:rPr>
                <w:rFonts w:ascii="Helvetica" w:hAnsi="Helvetica"/>
                <w:b w:val="0"/>
                <w:bCs/>
                <w:sz w:val="19"/>
                <w:szCs w:val="19"/>
                <w:lang w:val="en-US"/>
              </w:rPr>
              <w:object w:dxaOrig="1520" w:dyaOrig="987" w14:anchorId="25C201FD">
                <v:shape id="_x0000_i1038" type="#_x0000_t75" style="width:76.8pt;height:49.2pt" o:ole="">
                  <v:imagedata r:id="rId132" o:title=""/>
                </v:shape>
                <o:OLEObject Type="Embed" ProgID="Package" ShapeID="_x0000_i1038" DrawAspect="Icon" ObjectID="_1667244236" r:id="rId133"/>
              </w:object>
            </w:r>
          </w:p>
        </w:tc>
        <w:tc>
          <w:tcPr>
            <w:tcW w:w="3320" w:type="dxa"/>
          </w:tcPr>
          <w:p w14:paraId="330B00BC" w14:textId="73BDC115" w:rsidR="00596348" w:rsidRPr="00253552" w:rsidRDefault="00472091" w:rsidP="00472091">
            <w:pPr>
              <w:pStyle w:val="Contenu"/>
              <w:jc w:val="center"/>
              <w:rPr>
                <w:rFonts w:ascii="Helvetica" w:hAnsi="Helvetica"/>
                <w:b w:val="0"/>
                <w:bCs/>
                <w:sz w:val="19"/>
                <w:szCs w:val="19"/>
                <w:lang w:val="en-US"/>
              </w:rPr>
            </w:pPr>
            <w:r>
              <w:rPr>
                <w:rFonts w:ascii="Helvetica" w:hAnsi="Helvetica"/>
                <w:b w:val="0"/>
                <w:bCs/>
                <w:sz w:val="19"/>
                <w:szCs w:val="19"/>
                <w:lang w:val="en-US"/>
              </w:rPr>
              <w:object w:dxaOrig="1520" w:dyaOrig="987" w14:anchorId="51A53F9C">
                <v:shape id="_x0000_i1039" type="#_x0000_t75" style="width:76.8pt;height:49.2pt" o:ole="">
                  <v:imagedata r:id="rId134" o:title=""/>
                </v:shape>
                <o:OLEObject Type="Embed" ProgID="Package" ShapeID="_x0000_i1039" DrawAspect="Icon" ObjectID="_1667244237" r:id="rId135"/>
              </w:object>
            </w:r>
          </w:p>
        </w:tc>
      </w:tr>
    </w:tbl>
    <w:p w14:paraId="3D8FF7BD" w14:textId="77777777" w:rsidR="002D7A59" w:rsidRDefault="002D7A59" w:rsidP="005F08CE">
      <w:pPr>
        <w:rPr>
          <w:lang w:val="en-US"/>
        </w:rPr>
      </w:pPr>
    </w:p>
    <w:p w14:paraId="571FD511" w14:textId="77777777" w:rsidR="002D7A59" w:rsidRPr="0010106C" w:rsidRDefault="002D7A59" w:rsidP="002D7A59">
      <w:pPr>
        <w:pStyle w:val="Contenu"/>
        <w:rPr>
          <w:bCs/>
          <w:u w:val="single"/>
        </w:rPr>
      </w:pPr>
      <w:r w:rsidRPr="0010106C">
        <w:rPr>
          <w:bCs/>
          <w:u w:val="single"/>
        </w:rPr>
        <w:lastRenderedPageBreak/>
        <w:t>Tester d’autres scenarios en nbre de slots (créneaux horaires différents) :</w:t>
      </w:r>
    </w:p>
    <w:p w14:paraId="0CA10F46" w14:textId="77777777" w:rsidR="5E66ADEA" w:rsidRDefault="5E66ADEA" w:rsidP="15634422">
      <w:pPr>
        <w:spacing w:before="120" w:line="240" w:lineRule="auto"/>
        <w:jc w:val="both"/>
      </w:pPr>
      <w:r>
        <w:t>Dans la majorité des cas, nous sommes partis sur la prise en compte de 6 créneaux météorologiques d’une heure avant le départ et l’arrivée. Car 12 créneaux fait beaucoup de données pour l’apprentissage du modèle. Cela peut nuire à l’efficacité de l’apprentissage.</w:t>
      </w:r>
    </w:p>
    <w:p w14:paraId="19D3AF4C" w14:textId="77777777" w:rsidR="5E66ADEA" w:rsidRDefault="5E66ADEA" w:rsidP="15634422">
      <w:pPr>
        <w:spacing w:before="120" w:line="240" w:lineRule="auto"/>
        <w:jc w:val="both"/>
      </w:pPr>
      <w:r>
        <w:t>On pourrait envisager d</w:t>
      </w:r>
      <w:r w:rsidR="0E89649D">
        <w:t>'ajust</w:t>
      </w:r>
      <w:r>
        <w:t>er</w:t>
      </w:r>
      <w:r w:rsidR="2FBB2426">
        <w:t>/diminuer</w:t>
      </w:r>
      <w:r>
        <w:t xml:space="preserve"> le nombre de créneaux horaires. Cela aurait aussi tendance à diminuer le temps de calcul pour effectuer la jointure entre la table des vols et la table des données météo.</w:t>
      </w:r>
    </w:p>
    <w:p w14:paraId="68F8B94B" w14:textId="77777777" w:rsidR="15634422" w:rsidRDefault="15634422" w:rsidP="15634422">
      <w:pPr>
        <w:rPr>
          <w:strike/>
        </w:rPr>
      </w:pPr>
    </w:p>
    <w:tbl>
      <w:tblPr>
        <w:tblStyle w:val="Grilledutableau"/>
        <w:tblW w:w="0" w:type="auto"/>
        <w:tblLayout w:type="fixed"/>
        <w:tblLook w:val="04A0" w:firstRow="1" w:lastRow="0" w:firstColumn="1" w:lastColumn="0" w:noHBand="0" w:noVBand="1"/>
      </w:tblPr>
      <w:tblGrid>
        <w:gridCol w:w="1558"/>
        <w:gridCol w:w="1559"/>
        <w:gridCol w:w="1558"/>
        <w:gridCol w:w="1559"/>
        <w:gridCol w:w="1558"/>
        <w:gridCol w:w="1559"/>
      </w:tblGrid>
      <w:tr w:rsidR="00DF34A6" w:rsidRPr="002D7A59" w14:paraId="08458573" w14:textId="77777777" w:rsidTr="00472091">
        <w:tc>
          <w:tcPr>
            <w:tcW w:w="1558" w:type="dxa"/>
            <w:shd w:val="clear" w:color="auto" w:fill="auto"/>
          </w:tcPr>
          <w:p w14:paraId="28E9656A" w14:textId="77777777" w:rsidR="00DF34A6" w:rsidRPr="00DF34A6" w:rsidRDefault="00DF34A6" w:rsidP="00D17D7F">
            <w:pPr>
              <w:pStyle w:val="Contenu"/>
              <w:rPr>
                <w:color w:val="auto"/>
                <w:sz w:val="16"/>
                <w:szCs w:val="16"/>
              </w:rPr>
            </w:pPr>
            <w:r w:rsidRPr="00DF34A6">
              <w:rPr>
                <w:color w:val="auto"/>
                <w:sz w:val="16"/>
                <w:szCs w:val="16"/>
              </w:rPr>
              <w:t>Scénario 1</w:t>
            </w:r>
          </w:p>
          <w:p w14:paraId="1CE44DF4" w14:textId="77777777" w:rsidR="00DF34A6" w:rsidRPr="00DF34A6" w:rsidRDefault="00DF34A6" w:rsidP="00D17D7F">
            <w:pPr>
              <w:pStyle w:val="Contenu"/>
              <w:rPr>
                <w:color w:val="auto"/>
                <w:sz w:val="16"/>
                <w:szCs w:val="16"/>
              </w:rPr>
            </w:pPr>
          </w:p>
          <w:p w14:paraId="7D8F5730" w14:textId="77777777" w:rsidR="00DF34A6" w:rsidRPr="00DF34A6" w:rsidRDefault="00DF34A6" w:rsidP="00D17D7F">
            <w:pPr>
              <w:pStyle w:val="Contenu"/>
              <w:rPr>
                <w:b w:val="0"/>
                <w:bCs/>
                <w:color w:val="auto"/>
                <w:sz w:val="16"/>
                <w:szCs w:val="16"/>
              </w:rPr>
            </w:pPr>
            <w:r w:rsidRPr="00DF34A6">
              <w:rPr>
                <w:b w:val="0"/>
                <w:bCs/>
                <w:color w:val="auto"/>
                <w:sz w:val="16"/>
                <w:szCs w:val="16"/>
              </w:rPr>
              <w:t>Uniquement les données météo de l’aéroport de départ, à l’heure de départ prévu</w:t>
            </w:r>
          </w:p>
        </w:tc>
        <w:tc>
          <w:tcPr>
            <w:tcW w:w="1559" w:type="dxa"/>
            <w:shd w:val="clear" w:color="auto" w:fill="auto"/>
          </w:tcPr>
          <w:p w14:paraId="7F10CC90" w14:textId="77777777" w:rsidR="00DF34A6" w:rsidRPr="00DF34A6" w:rsidRDefault="00DF34A6" w:rsidP="00AC1815">
            <w:pPr>
              <w:pStyle w:val="Contenu"/>
              <w:rPr>
                <w:color w:val="auto"/>
                <w:sz w:val="16"/>
                <w:szCs w:val="16"/>
              </w:rPr>
            </w:pPr>
            <w:r w:rsidRPr="00DF34A6">
              <w:rPr>
                <w:color w:val="auto"/>
                <w:sz w:val="16"/>
                <w:szCs w:val="16"/>
              </w:rPr>
              <w:t>Scénario 2</w:t>
            </w:r>
          </w:p>
          <w:p w14:paraId="4284A188" w14:textId="77777777" w:rsidR="00DF34A6" w:rsidRPr="00DF34A6" w:rsidRDefault="00DF34A6" w:rsidP="00AC1815">
            <w:pPr>
              <w:pStyle w:val="Contenu"/>
              <w:rPr>
                <w:color w:val="auto"/>
                <w:sz w:val="16"/>
                <w:szCs w:val="16"/>
              </w:rPr>
            </w:pPr>
          </w:p>
          <w:p w14:paraId="7535A390" w14:textId="77777777" w:rsidR="00DF34A6" w:rsidRPr="00DF34A6" w:rsidRDefault="00DF34A6" w:rsidP="00AC1815">
            <w:pPr>
              <w:pStyle w:val="Contenu"/>
              <w:rPr>
                <w:color w:val="auto"/>
                <w:sz w:val="16"/>
                <w:szCs w:val="16"/>
              </w:rPr>
            </w:pPr>
            <w:r w:rsidRPr="00DF34A6">
              <w:rPr>
                <w:b w:val="0"/>
                <w:bCs/>
                <w:color w:val="auto"/>
                <w:sz w:val="16"/>
                <w:szCs w:val="16"/>
              </w:rPr>
              <w:t>Uniquement les données météo de l’aéroport d’arrivée, à l’heure d’arrivée prévu</w:t>
            </w:r>
          </w:p>
        </w:tc>
        <w:tc>
          <w:tcPr>
            <w:tcW w:w="1558" w:type="dxa"/>
            <w:shd w:val="clear" w:color="auto" w:fill="auto"/>
          </w:tcPr>
          <w:p w14:paraId="25D0BE41" w14:textId="77777777" w:rsidR="00DF34A6" w:rsidRPr="00DF34A6" w:rsidRDefault="00DF34A6" w:rsidP="00AC1815">
            <w:pPr>
              <w:pStyle w:val="Contenu"/>
              <w:rPr>
                <w:color w:val="auto"/>
                <w:sz w:val="16"/>
                <w:szCs w:val="16"/>
              </w:rPr>
            </w:pPr>
            <w:r w:rsidRPr="00DF34A6">
              <w:rPr>
                <w:color w:val="auto"/>
                <w:sz w:val="16"/>
                <w:szCs w:val="16"/>
              </w:rPr>
              <w:t>Scénario 3</w:t>
            </w:r>
          </w:p>
          <w:p w14:paraId="541F8FAA" w14:textId="77777777" w:rsidR="00DF34A6" w:rsidRPr="00DF34A6" w:rsidRDefault="00DF34A6" w:rsidP="00AC1815">
            <w:pPr>
              <w:jc w:val="both"/>
              <w:rPr>
                <w:color w:val="auto"/>
                <w:sz w:val="16"/>
                <w:szCs w:val="16"/>
              </w:rPr>
            </w:pPr>
          </w:p>
          <w:p w14:paraId="59D7549B" w14:textId="77777777" w:rsidR="00DF34A6" w:rsidRPr="00DF34A6" w:rsidRDefault="00DF34A6" w:rsidP="00AC1815">
            <w:pPr>
              <w:jc w:val="both"/>
              <w:rPr>
                <w:color w:val="auto"/>
                <w:sz w:val="16"/>
                <w:szCs w:val="16"/>
              </w:rPr>
            </w:pPr>
            <w:r w:rsidRPr="00DF34A6">
              <w:rPr>
                <w:color w:val="auto"/>
                <w:sz w:val="16"/>
                <w:szCs w:val="16"/>
              </w:rPr>
              <w:t>Les données météo de l’aéroport de départ, à l’heure de départ prévu</w:t>
            </w:r>
          </w:p>
          <w:p w14:paraId="34D5B512" w14:textId="77777777" w:rsidR="00DF34A6" w:rsidRPr="00DF34A6" w:rsidRDefault="00DF34A6" w:rsidP="00AC1815">
            <w:pPr>
              <w:jc w:val="both"/>
              <w:rPr>
                <w:color w:val="auto"/>
                <w:sz w:val="16"/>
                <w:szCs w:val="16"/>
              </w:rPr>
            </w:pPr>
          </w:p>
          <w:p w14:paraId="05904990" w14:textId="77777777" w:rsidR="00DF34A6" w:rsidRPr="00DF34A6" w:rsidRDefault="00DF34A6" w:rsidP="00AC1815">
            <w:pPr>
              <w:pStyle w:val="Contenu"/>
              <w:rPr>
                <w:color w:val="auto"/>
                <w:sz w:val="16"/>
                <w:szCs w:val="16"/>
              </w:rPr>
            </w:pPr>
            <w:r w:rsidRPr="00DF34A6">
              <w:rPr>
                <w:b w:val="0"/>
                <w:color w:val="auto"/>
                <w:sz w:val="16"/>
                <w:szCs w:val="16"/>
              </w:rPr>
              <w:t>Les données météo de l’aéroport d’arrivée, à l’heure d’arrivée prévu</w:t>
            </w:r>
          </w:p>
        </w:tc>
        <w:tc>
          <w:tcPr>
            <w:tcW w:w="1559" w:type="dxa"/>
            <w:shd w:val="clear" w:color="auto" w:fill="auto"/>
          </w:tcPr>
          <w:p w14:paraId="0B62BA82" w14:textId="77777777" w:rsidR="00DF34A6" w:rsidRPr="00DF34A6" w:rsidRDefault="00DF34A6" w:rsidP="00AC1815">
            <w:pPr>
              <w:pStyle w:val="Contenu"/>
              <w:rPr>
                <w:color w:val="auto"/>
                <w:sz w:val="16"/>
                <w:szCs w:val="16"/>
              </w:rPr>
            </w:pPr>
            <w:r w:rsidRPr="00DF34A6">
              <w:rPr>
                <w:color w:val="auto"/>
                <w:sz w:val="16"/>
                <w:szCs w:val="16"/>
              </w:rPr>
              <w:t>Scénario 4</w:t>
            </w:r>
          </w:p>
          <w:p w14:paraId="6599D29C" w14:textId="77777777" w:rsidR="00DF34A6" w:rsidRPr="00DF34A6" w:rsidRDefault="00DF34A6" w:rsidP="00AC1815">
            <w:pPr>
              <w:jc w:val="both"/>
              <w:rPr>
                <w:color w:val="auto"/>
                <w:sz w:val="16"/>
                <w:szCs w:val="16"/>
              </w:rPr>
            </w:pPr>
          </w:p>
          <w:p w14:paraId="59318C27" w14:textId="77777777" w:rsidR="00DF34A6" w:rsidRPr="00DF34A6" w:rsidRDefault="00DF34A6" w:rsidP="00AC1815">
            <w:pPr>
              <w:jc w:val="both"/>
              <w:rPr>
                <w:color w:val="auto"/>
                <w:sz w:val="16"/>
                <w:szCs w:val="16"/>
              </w:rPr>
            </w:pPr>
            <w:r w:rsidRPr="00DF34A6">
              <w:rPr>
                <w:color w:val="auto"/>
                <w:sz w:val="16"/>
                <w:szCs w:val="16"/>
              </w:rPr>
              <w:t>Les données météo de l’aéroport de départ, à l’heure de départ prévu + jusqu’à 3 heures avant</w:t>
            </w:r>
          </w:p>
          <w:p w14:paraId="5CDA9A12" w14:textId="77777777" w:rsidR="00DF34A6" w:rsidRPr="00DF34A6" w:rsidRDefault="00DF34A6" w:rsidP="00AC1815">
            <w:pPr>
              <w:jc w:val="both"/>
              <w:rPr>
                <w:color w:val="auto"/>
                <w:sz w:val="16"/>
                <w:szCs w:val="16"/>
              </w:rPr>
            </w:pPr>
          </w:p>
          <w:p w14:paraId="49557F94" w14:textId="77777777" w:rsidR="00DF34A6" w:rsidRPr="00DF34A6" w:rsidRDefault="00DF34A6" w:rsidP="00AC1815">
            <w:pPr>
              <w:pStyle w:val="Contenu"/>
              <w:rPr>
                <w:color w:val="auto"/>
                <w:sz w:val="16"/>
                <w:szCs w:val="16"/>
              </w:rPr>
            </w:pPr>
            <w:r w:rsidRPr="00DF34A6">
              <w:rPr>
                <w:b w:val="0"/>
                <w:color w:val="auto"/>
                <w:sz w:val="16"/>
                <w:szCs w:val="16"/>
              </w:rPr>
              <w:t>Les données météo de l’aéroport d’arrivée, à l’heure d’arrivée prévu + jusqu’à 3 heures avant</w:t>
            </w:r>
          </w:p>
        </w:tc>
        <w:tc>
          <w:tcPr>
            <w:tcW w:w="1558" w:type="dxa"/>
            <w:shd w:val="clear" w:color="auto" w:fill="auto"/>
          </w:tcPr>
          <w:p w14:paraId="700C1ED7" w14:textId="77777777" w:rsidR="00DF34A6" w:rsidRPr="00DF34A6" w:rsidRDefault="00DF34A6" w:rsidP="00AC1815">
            <w:pPr>
              <w:pStyle w:val="Contenu"/>
              <w:rPr>
                <w:color w:val="auto"/>
                <w:sz w:val="16"/>
                <w:szCs w:val="16"/>
              </w:rPr>
            </w:pPr>
            <w:r w:rsidRPr="00DF34A6">
              <w:rPr>
                <w:color w:val="auto"/>
                <w:sz w:val="16"/>
                <w:szCs w:val="16"/>
              </w:rPr>
              <w:t>Scénario 5</w:t>
            </w:r>
          </w:p>
          <w:p w14:paraId="1C08024A" w14:textId="77777777" w:rsidR="00DF34A6" w:rsidRPr="00DF34A6" w:rsidRDefault="00DF34A6" w:rsidP="00AC1815">
            <w:pPr>
              <w:jc w:val="both"/>
              <w:rPr>
                <w:color w:val="auto"/>
                <w:sz w:val="16"/>
                <w:szCs w:val="16"/>
              </w:rPr>
            </w:pPr>
          </w:p>
          <w:p w14:paraId="7A4C7ED0" w14:textId="77777777" w:rsidR="00DF34A6" w:rsidRPr="00DF34A6" w:rsidRDefault="00DF34A6" w:rsidP="00AC1815">
            <w:pPr>
              <w:jc w:val="both"/>
              <w:rPr>
                <w:color w:val="auto"/>
                <w:sz w:val="16"/>
                <w:szCs w:val="16"/>
              </w:rPr>
            </w:pPr>
            <w:r w:rsidRPr="00DF34A6">
              <w:rPr>
                <w:color w:val="auto"/>
                <w:sz w:val="16"/>
                <w:szCs w:val="16"/>
              </w:rPr>
              <w:t>Les données météo de l’aéroport de départ, à l’heure de départ prévu + jusqu’à 6 heures avant</w:t>
            </w:r>
          </w:p>
          <w:p w14:paraId="63A9D8A9" w14:textId="77777777" w:rsidR="00DF34A6" w:rsidRPr="00DF34A6" w:rsidRDefault="00DF34A6" w:rsidP="00AC1815">
            <w:pPr>
              <w:jc w:val="both"/>
              <w:rPr>
                <w:color w:val="auto"/>
                <w:sz w:val="16"/>
                <w:szCs w:val="16"/>
              </w:rPr>
            </w:pPr>
          </w:p>
          <w:p w14:paraId="05E9C934" w14:textId="77777777" w:rsidR="00DF34A6" w:rsidRPr="00DF34A6" w:rsidRDefault="00DF34A6" w:rsidP="00AC1815">
            <w:pPr>
              <w:pStyle w:val="Contenu"/>
              <w:rPr>
                <w:color w:val="auto"/>
                <w:sz w:val="16"/>
                <w:szCs w:val="16"/>
              </w:rPr>
            </w:pPr>
            <w:r w:rsidRPr="00DF34A6">
              <w:rPr>
                <w:b w:val="0"/>
                <w:color w:val="auto"/>
                <w:sz w:val="16"/>
                <w:szCs w:val="16"/>
              </w:rPr>
              <w:t>Les données météo de l’aéroport d’arrivée, à l’heure d’arrivée prévu + jusqu’à 6 heures avant</w:t>
            </w:r>
          </w:p>
        </w:tc>
        <w:tc>
          <w:tcPr>
            <w:tcW w:w="1559" w:type="dxa"/>
            <w:shd w:val="clear" w:color="auto" w:fill="auto"/>
          </w:tcPr>
          <w:p w14:paraId="74D88264" w14:textId="77777777" w:rsidR="00DF34A6" w:rsidRPr="00DF34A6" w:rsidRDefault="00DF34A6" w:rsidP="00AC1815">
            <w:pPr>
              <w:pStyle w:val="Contenu"/>
              <w:rPr>
                <w:color w:val="auto"/>
                <w:sz w:val="16"/>
                <w:szCs w:val="16"/>
              </w:rPr>
            </w:pPr>
            <w:r w:rsidRPr="00DF34A6">
              <w:rPr>
                <w:color w:val="auto"/>
                <w:sz w:val="16"/>
                <w:szCs w:val="16"/>
              </w:rPr>
              <w:t>Scénario 6</w:t>
            </w:r>
          </w:p>
          <w:p w14:paraId="310F2081" w14:textId="77777777" w:rsidR="00DF34A6" w:rsidRPr="00DF34A6" w:rsidRDefault="00DF34A6" w:rsidP="00AC1815">
            <w:pPr>
              <w:jc w:val="both"/>
              <w:rPr>
                <w:color w:val="auto"/>
                <w:sz w:val="16"/>
                <w:szCs w:val="16"/>
              </w:rPr>
            </w:pPr>
          </w:p>
          <w:p w14:paraId="2C5EB72D" w14:textId="77777777" w:rsidR="00DF34A6" w:rsidRPr="00DF34A6" w:rsidRDefault="00DF34A6" w:rsidP="00AC1815">
            <w:pPr>
              <w:jc w:val="both"/>
              <w:rPr>
                <w:color w:val="auto"/>
                <w:sz w:val="16"/>
                <w:szCs w:val="16"/>
              </w:rPr>
            </w:pPr>
            <w:r w:rsidRPr="00DF34A6">
              <w:rPr>
                <w:color w:val="auto"/>
                <w:sz w:val="16"/>
                <w:szCs w:val="16"/>
              </w:rPr>
              <w:t>Les données météo de l’aéroport de départ, à l’heure de départ prévu + jusqu’à 12 heures avant</w:t>
            </w:r>
          </w:p>
          <w:p w14:paraId="48A609AC" w14:textId="77777777" w:rsidR="00DF34A6" w:rsidRPr="00DF34A6" w:rsidRDefault="00DF34A6" w:rsidP="00AC1815">
            <w:pPr>
              <w:jc w:val="both"/>
              <w:rPr>
                <w:color w:val="auto"/>
                <w:sz w:val="16"/>
                <w:szCs w:val="16"/>
              </w:rPr>
            </w:pPr>
          </w:p>
          <w:p w14:paraId="24CDDA89" w14:textId="77777777" w:rsidR="00DF34A6" w:rsidRPr="00DF34A6" w:rsidRDefault="00DF34A6" w:rsidP="00AC1815">
            <w:pPr>
              <w:pStyle w:val="Contenu"/>
              <w:rPr>
                <w:rFonts w:ascii="Helvetica" w:hAnsi="Helvetica"/>
                <w:color w:val="auto"/>
                <w:sz w:val="19"/>
                <w:szCs w:val="19"/>
              </w:rPr>
            </w:pPr>
            <w:r w:rsidRPr="00DF34A6">
              <w:rPr>
                <w:b w:val="0"/>
                <w:color w:val="auto"/>
                <w:sz w:val="16"/>
                <w:szCs w:val="16"/>
              </w:rPr>
              <w:t>Les données météo de l’aéroport d’arrivée, à l’heure d’arrivée prévu + jusqu’à 12 heures avant</w:t>
            </w:r>
          </w:p>
        </w:tc>
      </w:tr>
    </w:tbl>
    <w:p w14:paraId="6E1D51C9" w14:textId="77777777" w:rsidR="00AC1815" w:rsidRPr="0010106C" w:rsidRDefault="00AC1815" w:rsidP="00AC1815">
      <w:pPr>
        <w:pStyle w:val="Contenu"/>
        <w:rPr>
          <w:strike/>
        </w:rPr>
      </w:pPr>
    </w:p>
    <w:p w14:paraId="75D77105" w14:textId="77777777" w:rsidR="002D7A59" w:rsidRPr="0010106C" w:rsidRDefault="002D7A59" w:rsidP="00AC1815">
      <w:pPr>
        <w:pStyle w:val="Contenu"/>
        <w:rPr>
          <w:strike/>
        </w:rPr>
      </w:pPr>
    </w:p>
    <w:p w14:paraId="6517C752" w14:textId="77777777" w:rsidR="2B8B4CAA" w:rsidRDefault="2B8B4CAA" w:rsidP="15634422">
      <w:pPr>
        <w:pStyle w:val="Contenu"/>
        <w:rPr>
          <w:u w:val="single"/>
        </w:rPr>
      </w:pPr>
      <w:r w:rsidRPr="15634422">
        <w:rPr>
          <w:u w:val="single"/>
        </w:rPr>
        <w:t>Optimiser l’encodage spécifique des colonnes SkyCondition (S) et Descriptions (D)</w:t>
      </w:r>
    </w:p>
    <w:p w14:paraId="5C469464" w14:textId="77777777" w:rsidR="002D7A59" w:rsidRPr="0010106C" w:rsidRDefault="002D7A59" w:rsidP="15634422">
      <w:pPr>
        <w:pStyle w:val="Contenu"/>
        <w:jc w:val="both"/>
        <w:rPr>
          <w:rFonts w:eastAsiaTheme="minorEastAsia"/>
          <w:b w:val="0"/>
          <w:szCs w:val="28"/>
        </w:rPr>
      </w:pPr>
      <w:r>
        <w:rPr>
          <w:b w:val="0"/>
        </w:rPr>
        <w:t xml:space="preserve">Mieux </w:t>
      </w:r>
      <w:r w:rsidR="00F77936">
        <w:rPr>
          <w:b w:val="0"/>
        </w:rPr>
        <w:t>appréhender</w:t>
      </w:r>
      <w:r>
        <w:rPr>
          <w:b w:val="0"/>
        </w:rPr>
        <w:t xml:space="preserve"> l’interprétation et l’importance des colonnes S (Sky Conditions) et D (weather description) avec un expert</w:t>
      </w:r>
      <w:r w:rsidR="00140719">
        <w:rPr>
          <w:b w:val="0"/>
        </w:rPr>
        <w:t xml:space="preserve"> métier</w:t>
      </w:r>
      <w:r w:rsidR="0022137C">
        <w:rPr>
          <w:b w:val="0"/>
        </w:rPr>
        <w:t xml:space="preserve"> </w:t>
      </w:r>
      <w:r w:rsidR="00140719">
        <w:rPr>
          <w:b w:val="0"/>
        </w:rPr>
        <w:t>(</w:t>
      </w:r>
      <w:r>
        <w:rPr>
          <w:b w:val="0"/>
        </w:rPr>
        <w:t>météo</w:t>
      </w:r>
      <w:r w:rsidR="00140719">
        <w:rPr>
          <w:b w:val="0"/>
        </w:rPr>
        <w:t>rologue</w:t>
      </w:r>
      <w:r w:rsidR="6D67FD07">
        <w:rPr>
          <w:b w:val="0"/>
        </w:rPr>
        <w:t>, contrôleur aérien</w:t>
      </w:r>
      <w:r w:rsidR="00140719">
        <w:rPr>
          <w:b w:val="0"/>
        </w:rPr>
        <w:t>)</w:t>
      </w:r>
      <w:r w:rsidR="0022137C">
        <w:rPr>
          <w:b w:val="0"/>
        </w:rPr>
        <w:t xml:space="preserve"> </w:t>
      </w:r>
      <w:r w:rsidR="67040336" w:rsidRPr="15634422">
        <w:rPr>
          <w:b w:val="0"/>
          <w:szCs w:val="28"/>
        </w:rPr>
        <w:t>pour déterminer quelles sont les informations météorologiques majeures qui influent sur les retards, et encoder que celles-là</w:t>
      </w:r>
      <w:r w:rsidR="5323A297" w:rsidRPr="15634422">
        <w:rPr>
          <w:b w:val="0"/>
          <w:szCs w:val="28"/>
        </w:rPr>
        <w:t xml:space="preserve"> de façon plus optimale.</w:t>
      </w:r>
    </w:p>
    <w:p w14:paraId="1AB7A6FC" w14:textId="77777777" w:rsidR="002D7A59" w:rsidRPr="0010106C" w:rsidRDefault="002D7A59" w:rsidP="00AC1815">
      <w:pPr>
        <w:pStyle w:val="Contenu"/>
        <w:rPr>
          <w:strike/>
        </w:rPr>
      </w:pPr>
    </w:p>
    <w:p w14:paraId="128DBF2E" w14:textId="77777777" w:rsidR="00AC1815" w:rsidRPr="0010106C" w:rsidRDefault="00AC1815" w:rsidP="00AC1815">
      <w:pPr>
        <w:rPr>
          <w:strike/>
        </w:rPr>
      </w:pPr>
    </w:p>
    <w:p w14:paraId="62EC12F0" w14:textId="77777777" w:rsidR="00AC1815" w:rsidRDefault="00AC1815">
      <w:pPr>
        <w:spacing w:after="200"/>
        <w:rPr>
          <w:rFonts w:asciiTheme="majorHAnsi" w:eastAsiaTheme="majorEastAsia" w:hAnsiTheme="majorHAnsi" w:cstheme="majorBidi"/>
          <w:color w:val="061F57" w:themeColor="text2" w:themeShade="BF"/>
          <w:kern w:val="28"/>
          <w:sz w:val="52"/>
          <w:szCs w:val="32"/>
        </w:rPr>
      </w:pPr>
      <w:r>
        <w:br w:type="page"/>
      </w:r>
    </w:p>
    <w:p w14:paraId="159F691E" w14:textId="77777777" w:rsidR="00AC1815" w:rsidRDefault="00AC1815" w:rsidP="00AC1815">
      <w:pPr>
        <w:pStyle w:val="Titre1"/>
      </w:pPr>
      <w:bookmarkStart w:id="38" w:name="_Toc56300661"/>
      <w:r>
        <w:lastRenderedPageBreak/>
        <w:t>Conclusion</w:t>
      </w:r>
      <w:r w:rsidR="000051D4">
        <w:t>s</w:t>
      </w:r>
      <w:r>
        <w:t xml:space="preserve"> sur le travail demandé</w:t>
      </w:r>
      <w:bookmarkEnd w:id="38"/>
    </w:p>
    <w:p w14:paraId="1F9054E7" w14:textId="77777777" w:rsidR="005A42E6" w:rsidRDefault="005A42E6" w:rsidP="005A42E6">
      <w:pPr>
        <w:pStyle w:val="Titre1"/>
        <w:numPr>
          <w:ilvl w:val="0"/>
          <w:numId w:val="0"/>
        </w:numPr>
        <w:ind w:left="432"/>
      </w:pPr>
    </w:p>
    <w:p w14:paraId="7F15F3D0" w14:textId="77777777" w:rsidR="0098472B" w:rsidRDefault="0098472B" w:rsidP="0098472B">
      <w:pPr>
        <w:pStyle w:val="Titre2"/>
      </w:pPr>
      <w:bookmarkStart w:id="39" w:name="_Toc56300662"/>
      <w:r>
        <w:t xml:space="preserve">Les difficultés </w:t>
      </w:r>
      <w:r w:rsidR="005F0F93">
        <w:t>rencontrées</w:t>
      </w:r>
      <w:bookmarkEnd w:id="39"/>
    </w:p>
    <w:p w14:paraId="083760DC" w14:textId="77777777" w:rsidR="0098472B" w:rsidRDefault="0098472B" w:rsidP="0098472B">
      <w:pPr>
        <w:spacing w:after="120" w:line="240" w:lineRule="auto"/>
        <w:jc w:val="both"/>
        <w:rPr>
          <w:b/>
          <w:bCs/>
          <w:u w:val="single"/>
        </w:rPr>
      </w:pPr>
    </w:p>
    <w:p w14:paraId="4F8B99C9" w14:textId="77777777" w:rsidR="0098472B" w:rsidRDefault="0031075A" w:rsidP="008B0273">
      <w:pPr>
        <w:pStyle w:val="Titre3"/>
        <w:spacing w:after="120"/>
        <w:rPr>
          <w:b/>
          <w:bCs/>
        </w:rPr>
      </w:pPr>
      <w:bookmarkStart w:id="40" w:name="_Toc56300663"/>
      <w:r>
        <w:rPr>
          <w:b/>
          <w:bCs/>
        </w:rPr>
        <w:t xml:space="preserve">Incertitudes quant à </w:t>
      </w:r>
      <w:r w:rsidR="0098472B" w:rsidRPr="008B0273">
        <w:rPr>
          <w:b/>
          <w:bCs/>
        </w:rPr>
        <w:t xml:space="preserve">l’architecture </w:t>
      </w:r>
      <w:r w:rsidR="00AB7B6A">
        <w:rPr>
          <w:b/>
          <w:bCs/>
        </w:rPr>
        <w:t xml:space="preserve">précise </w:t>
      </w:r>
      <w:r w:rsidR="0098472B" w:rsidRPr="008B0273">
        <w:rPr>
          <w:b/>
          <w:bCs/>
        </w:rPr>
        <w:t>du cluster Dauphine</w:t>
      </w:r>
      <w:bookmarkEnd w:id="40"/>
    </w:p>
    <w:p w14:paraId="399780E6" w14:textId="77777777" w:rsidR="008B0273" w:rsidRPr="008B0273" w:rsidRDefault="008B0273" w:rsidP="008B0273"/>
    <w:p w14:paraId="0438B8F9" w14:textId="77777777" w:rsidR="24E232B0" w:rsidRDefault="0098472B" w:rsidP="24E232B0">
      <w:pPr>
        <w:jc w:val="both"/>
        <w:rPr>
          <w:rFonts w:ascii="Calibri" w:eastAsia="Calibri" w:hAnsi="Calibri" w:cs="Calibri"/>
        </w:rPr>
      </w:pPr>
      <w:r>
        <w:rPr>
          <w:rFonts w:ascii="Calibri" w:eastAsia="Calibri" w:hAnsi="Calibri" w:cs="Calibri"/>
        </w:rPr>
        <w:t xml:space="preserve">L’université nous a mis à disposition le cluster Dauphine avec très peu d’information sur l’architecture du cluster, et nous en avions besoin </w:t>
      </w:r>
      <w:r w:rsidR="0022137C">
        <w:rPr>
          <w:rFonts w:ascii="Calibri" w:eastAsia="Calibri" w:hAnsi="Calibri" w:cs="Calibri"/>
        </w:rPr>
        <w:t xml:space="preserve">pour </w:t>
      </w:r>
      <w:r>
        <w:rPr>
          <w:rFonts w:ascii="Calibri" w:eastAsia="Calibri" w:hAnsi="Calibri" w:cs="Calibri"/>
        </w:rPr>
        <w:t xml:space="preserve">comprendre les problèmes techniques rencontrés </w:t>
      </w:r>
      <w:r w:rsidR="0022137C">
        <w:rPr>
          <w:rFonts w:ascii="Calibri" w:eastAsia="Calibri" w:hAnsi="Calibri" w:cs="Calibri"/>
        </w:rPr>
        <w:t xml:space="preserve">lors du </w:t>
      </w:r>
      <w:r>
        <w:rPr>
          <w:rFonts w:ascii="Calibri" w:eastAsia="Calibri" w:hAnsi="Calibri" w:cs="Calibri"/>
        </w:rPr>
        <w:t>lance</w:t>
      </w:r>
      <w:r w:rsidR="0022137C">
        <w:rPr>
          <w:rFonts w:ascii="Calibri" w:eastAsia="Calibri" w:hAnsi="Calibri" w:cs="Calibri"/>
        </w:rPr>
        <w:t>ment</w:t>
      </w:r>
      <w:r>
        <w:rPr>
          <w:rFonts w:ascii="Calibri" w:eastAsia="Calibri" w:hAnsi="Calibri" w:cs="Calibri"/>
        </w:rPr>
        <w:t xml:space="preserve"> </w:t>
      </w:r>
      <w:r w:rsidR="0022137C">
        <w:rPr>
          <w:rFonts w:ascii="Calibri" w:eastAsia="Calibri" w:hAnsi="Calibri" w:cs="Calibri"/>
        </w:rPr>
        <w:t>d</w:t>
      </w:r>
      <w:r>
        <w:rPr>
          <w:rFonts w:ascii="Calibri" w:eastAsia="Calibri" w:hAnsi="Calibri" w:cs="Calibri"/>
        </w:rPr>
        <w:t xml:space="preserve">es </w:t>
      </w:r>
      <w:r w:rsidR="00EC5BB5">
        <w:rPr>
          <w:rFonts w:ascii="Calibri" w:eastAsia="Calibri" w:hAnsi="Calibri" w:cs="Calibri"/>
        </w:rPr>
        <w:t>job</w:t>
      </w:r>
      <w:r>
        <w:rPr>
          <w:rFonts w:ascii="Calibri" w:eastAsia="Calibri" w:hAnsi="Calibri" w:cs="Calibri"/>
        </w:rPr>
        <w:t>s.</w:t>
      </w:r>
    </w:p>
    <w:p w14:paraId="0F1CCB87" w14:textId="77777777" w:rsidR="0098472B" w:rsidRDefault="0098472B" w:rsidP="24E232B0">
      <w:pPr>
        <w:jc w:val="both"/>
        <w:rPr>
          <w:rFonts w:ascii="Calibri" w:eastAsia="Calibri" w:hAnsi="Calibri" w:cs="Calibri"/>
        </w:rPr>
      </w:pPr>
      <w:r>
        <w:rPr>
          <w:rFonts w:ascii="Calibri" w:eastAsia="Calibri" w:hAnsi="Calibri" w:cs="Calibri"/>
        </w:rPr>
        <w:t>Nous aurions aimé la mise en place d’un référent / support technique pour nous accompagner. Ceci a été mis en place tardivement pour la réalisation du projet.</w:t>
      </w:r>
    </w:p>
    <w:p w14:paraId="5EB8ADD1" w14:textId="77777777" w:rsidR="0098472B" w:rsidRDefault="0098472B" w:rsidP="24E232B0">
      <w:pPr>
        <w:jc w:val="both"/>
        <w:rPr>
          <w:rFonts w:ascii="Calibri" w:eastAsia="Calibri" w:hAnsi="Calibri" w:cs="Calibri"/>
        </w:rPr>
      </w:pPr>
    </w:p>
    <w:p w14:paraId="6DF11878" w14:textId="77777777" w:rsidR="006549AE" w:rsidRDefault="006549AE" w:rsidP="24E232B0">
      <w:pPr>
        <w:jc w:val="both"/>
        <w:rPr>
          <w:rFonts w:ascii="Calibri" w:eastAsia="Calibri" w:hAnsi="Calibri" w:cs="Calibri"/>
        </w:rPr>
      </w:pPr>
      <w:r w:rsidRPr="29ECDEB4">
        <w:rPr>
          <w:rFonts w:ascii="Calibri" w:eastAsia="Calibri" w:hAnsi="Calibri" w:cs="Calibri"/>
        </w:rPr>
        <w:t xml:space="preserve">Face à ces difficultés, nous avons également testé notre programme sur </w:t>
      </w:r>
      <w:r w:rsidRPr="29ECDEB4">
        <w:rPr>
          <w:rFonts w:ascii="Calibri" w:eastAsia="Calibri" w:hAnsi="Calibri" w:cs="Calibri"/>
          <w:b/>
          <w:bCs/>
        </w:rPr>
        <w:t>AWS</w:t>
      </w:r>
      <w:r w:rsidRPr="29ECDEB4">
        <w:rPr>
          <w:rFonts w:ascii="Calibri" w:eastAsia="Calibri" w:hAnsi="Calibri" w:cs="Calibri"/>
        </w:rPr>
        <w:t>. Nous avons ouvert un compte afin de voir si nous rencontrions les mêmes difficultés que sur le cluster Dauphine. L’expérience (payante) ne fut pas concluante.</w:t>
      </w:r>
    </w:p>
    <w:p w14:paraId="5544A2DC" w14:textId="77777777" w:rsidR="008B0273" w:rsidRDefault="008B0273" w:rsidP="29ECDEB4">
      <w:pPr>
        <w:jc w:val="both"/>
        <w:rPr>
          <w:rFonts w:ascii="Calibri" w:eastAsia="Calibri" w:hAnsi="Calibri" w:cs="Calibri"/>
        </w:rPr>
      </w:pPr>
    </w:p>
    <w:p w14:paraId="4528C815" w14:textId="77777777" w:rsidR="006549AE" w:rsidRDefault="204BB784" w:rsidP="29ECDEB4">
      <w:pPr>
        <w:jc w:val="both"/>
        <w:rPr>
          <w:rFonts w:ascii="Calibri" w:eastAsia="Calibri" w:hAnsi="Calibri" w:cs="Calibri"/>
        </w:rPr>
      </w:pPr>
      <w:r w:rsidRPr="29ECDEB4">
        <w:rPr>
          <w:rFonts w:ascii="Calibri" w:eastAsia="Calibri" w:hAnsi="Calibri" w:cs="Calibri"/>
        </w:rPr>
        <w:t xml:space="preserve">Le Cluster de Dauphine n’étant </w:t>
      </w:r>
      <w:r w:rsidR="307F2D97" w:rsidRPr="29ECDEB4">
        <w:rPr>
          <w:rFonts w:ascii="Calibri" w:eastAsia="Calibri" w:hAnsi="Calibri" w:cs="Calibri"/>
        </w:rPr>
        <w:t xml:space="preserve">soudainement </w:t>
      </w:r>
      <w:r w:rsidRPr="29ECDEB4">
        <w:rPr>
          <w:rFonts w:ascii="Calibri" w:eastAsia="Calibri" w:hAnsi="Calibri" w:cs="Calibri"/>
        </w:rPr>
        <w:t>plus accessible depuis le début du mois d</w:t>
      </w:r>
      <w:r w:rsidR="66AF6285" w:rsidRPr="29ECDEB4">
        <w:rPr>
          <w:rFonts w:ascii="Calibri" w:eastAsia="Calibri" w:hAnsi="Calibri" w:cs="Calibri"/>
        </w:rPr>
        <w:t>’octobre</w:t>
      </w:r>
      <w:r w:rsidRPr="29ECDEB4">
        <w:rPr>
          <w:rFonts w:ascii="Calibri" w:eastAsia="Calibri" w:hAnsi="Calibri" w:cs="Calibri"/>
        </w:rPr>
        <w:t>,</w:t>
      </w:r>
      <w:r w:rsidR="03BD0372" w:rsidRPr="29ECDEB4">
        <w:rPr>
          <w:rFonts w:ascii="Calibri" w:eastAsia="Calibri" w:hAnsi="Calibri" w:cs="Calibri"/>
        </w:rPr>
        <w:t xml:space="preserve"> par voie de conséquence nous n’avons plus accès aux logs des exécutions sur le cluster Dauphine...</w:t>
      </w:r>
    </w:p>
    <w:p w14:paraId="4890B8A0" w14:textId="77777777" w:rsidR="006549AE" w:rsidRDefault="1360D51B" w:rsidP="29ECDEB4">
      <w:pPr>
        <w:jc w:val="both"/>
        <w:rPr>
          <w:rFonts w:ascii="Calibri" w:eastAsia="Calibri" w:hAnsi="Calibri" w:cs="Calibri"/>
        </w:rPr>
      </w:pPr>
      <w:r w:rsidRPr="29ECDEB4">
        <w:rPr>
          <w:rFonts w:ascii="Calibri" w:eastAsia="Calibri" w:hAnsi="Calibri" w:cs="Calibri"/>
        </w:rPr>
        <w:t>N</w:t>
      </w:r>
      <w:r w:rsidR="204BB784" w:rsidRPr="29ECDEB4">
        <w:rPr>
          <w:rFonts w:ascii="Calibri" w:eastAsia="Calibri" w:hAnsi="Calibri" w:cs="Calibri"/>
        </w:rPr>
        <w:t>ous avons dû migrer les données vers la plate</w:t>
      </w:r>
      <w:r w:rsidR="11649758" w:rsidRPr="29ECDEB4">
        <w:rPr>
          <w:rFonts w:ascii="Calibri" w:eastAsia="Calibri" w:hAnsi="Calibri" w:cs="Calibri"/>
        </w:rPr>
        <w:t>-forme</w:t>
      </w:r>
      <w:r w:rsidR="0932897D" w:rsidRPr="29ECDEB4">
        <w:rPr>
          <w:rFonts w:ascii="Calibri" w:eastAsia="Calibri" w:hAnsi="Calibri" w:cs="Calibri"/>
        </w:rPr>
        <w:t xml:space="preserve"> “Databricks Community”</w:t>
      </w:r>
      <w:r w:rsidR="14A15755" w:rsidRPr="29ECDEB4">
        <w:rPr>
          <w:rFonts w:ascii="Calibri" w:eastAsia="Calibri" w:hAnsi="Calibri" w:cs="Calibri"/>
        </w:rPr>
        <w:t xml:space="preserve"> pour continuer certains tests</w:t>
      </w:r>
      <w:r w:rsidR="531FD3FC" w:rsidRPr="29ECDEB4">
        <w:rPr>
          <w:rFonts w:ascii="Calibri" w:eastAsia="Calibri" w:hAnsi="Calibri" w:cs="Calibri"/>
        </w:rPr>
        <w:t xml:space="preserve">. Ce qui nous </w:t>
      </w:r>
      <w:r w:rsidR="00C42C4D">
        <w:rPr>
          <w:rFonts w:ascii="Calibri" w:eastAsia="Calibri" w:hAnsi="Calibri" w:cs="Calibri"/>
        </w:rPr>
        <w:t>a</w:t>
      </w:r>
      <w:r w:rsidR="00C42C4D" w:rsidRPr="29ECDEB4">
        <w:rPr>
          <w:rFonts w:ascii="Calibri" w:eastAsia="Calibri" w:hAnsi="Calibri" w:cs="Calibri"/>
        </w:rPr>
        <w:t xml:space="preserve"> </w:t>
      </w:r>
      <w:r w:rsidR="531FD3FC" w:rsidRPr="29ECDEB4">
        <w:rPr>
          <w:rFonts w:ascii="Calibri" w:eastAsia="Calibri" w:hAnsi="Calibri" w:cs="Calibri"/>
        </w:rPr>
        <w:t xml:space="preserve">pris du temps supplémentaire. </w:t>
      </w:r>
    </w:p>
    <w:p w14:paraId="7307BAA6" w14:textId="77777777" w:rsidR="29ECDEB4" w:rsidRDefault="29ECDEB4" w:rsidP="29ECDEB4">
      <w:pPr>
        <w:jc w:val="both"/>
        <w:rPr>
          <w:rFonts w:ascii="Calibri" w:eastAsia="Calibri" w:hAnsi="Calibri" w:cs="Calibri"/>
        </w:rPr>
      </w:pPr>
    </w:p>
    <w:p w14:paraId="0A905B0F" w14:textId="77777777" w:rsidR="1EA316B1" w:rsidRDefault="60D48B17" w:rsidP="008B0273">
      <w:pPr>
        <w:pStyle w:val="Titre3"/>
        <w:spacing w:after="120"/>
        <w:rPr>
          <w:b/>
          <w:bCs/>
        </w:rPr>
      </w:pPr>
      <w:bookmarkStart w:id="41" w:name="_Toc56300664"/>
      <w:r w:rsidRPr="008B0273">
        <w:rPr>
          <w:b/>
          <w:bCs/>
        </w:rPr>
        <w:t>Organisation et gestion de projets</w:t>
      </w:r>
      <w:bookmarkEnd w:id="41"/>
    </w:p>
    <w:p w14:paraId="5F01FF87" w14:textId="77777777" w:rsidR="008B0273" w:rsidRPr="008B0273" w:rsidRDefault="008B0273" w:rsidP="008B0273"/>
    <w:p w14:paraId="6AB4B6E8" w14:textId="77777777" w:rsidR="60D48B17" w:rsidRDefault="60D48B17" w:rsidP="29ECDEB4">
      <w:pPr>
        <w:jc w:val="both"/>
        <w:rPr>
          <w:rFonts w:ascii="Calibri" w:eastAsia="Calibri" w:hAnsi="Calibri" w:cs="Calibri"/>
        </w:rPr>
      </w:pPr>
      <w:r w:rsidRPr="29ECDEB4">
        <w:rPr>
          <w:rFonts w:ascii="Calibri" w:eastAsia="Calibri" w:hAnsi="Calibri" w:cs="Calibri"/>
        </w:rPr>
        <w:t xml:space="preserve">Compte tenu de l’importance de la charge de travail pour ce projet en équipe, cela demande de l’expérience en termes de gestion de projet afin d’organiser au mieux </w:t>
      </w:r>
      <w:r w:rsidR="7399CA07" w:rsidRPr="29ECDEB4">
        <w:rPr>
          <w:rFonts w:ascii="Calibri" w:eastAsia="Calibri" w:hAnsi="Calibri" w:cs="Calibri"/>
        </w:rPr>
        <w:t>l’ensemble des tâches.</w:t>
      </w:r>
    </w:p>
    <w:p w14:paraId="31D9CC75" w14:textId="77777777" w:rsidR="008B0273" w:rsidRDefault="008B0273" w:rsidP="29ECDEB4">
      <w:pPr>
        <w:jc w:val="both"/>
        <w:rPr>
          <w:rFonts w:ascii="Calibri" w:eastAsia="Calibri" w:hAnsi="Calibri" w:cs="Calibri"/>
        </w:rPr>
      </w:pPr>
    </w:p>
    <w:p w14:paraId="0B8566BE" w14:textId="77777777" w:rsidR="7399CA07" w:rsidRDefault="7399CA07" w:rsidP="29ECDEB4">
      <w:pPr>
        <w:jc w:val="both"/>
        <w:rPr>
          <w:rFonts w:ascii="Calibri" w:eastAsia="Calibri" w:hAnsi="Calibri" w:cs="Calibri"/>
        </w:rPr>
      </w:pPr>
      <w:r w:rsidRPr="15A696D7">
        <w:rPr>
          <w:rFonts w:ascii="Calibri" w:eastAsia="Calibri" w:hAnsi="Calibri" w:cs="Calibri"/>
        </w:rPr>
        <w:lastRenderedPageBreak/>
        <w:t xml:space="preserve">Cet aspect n’a pas été abordé en cours mais </w:t>
      </w:r>
      <w:r w:rsidR="16283376" w:rsidRPr="15A696D7">
        <w:rPr>
          <w:rFonts w:ascii="Calibri" w:eastAsia="Calibri" w:hAnsi="Calibri" w:cs="Calibri"/>
        </w:rPr>
        <w:t>cela a son influence</w:t>
      </w:r>
      <w:r w:rsidRPr="15A696D7">
        <w:rPr>
          <w:rFonts w:ascii="Calibri" w:eastAsia="Calibri" w:hAnsi="Calibri" w:cs="Calibri"/>
        </w:rPr>
        <w:t xml:space="preserve"> lorsque l’on veut </w:t>
      </w:r>
      <w:r w:rsidR="714A6C99" w:rsidRPr="15A696D7">
        <w:rPr>
          <w:rFonts w:ascii="Calibri" w:eastAsia="Calibri" w:hAnsi="Calibri" w:cs="Calibri"/>
        </w:rPr>
        <w:t xml:space="preserve">optimiser </w:t>
      </w:r>
      <w:r w:rsidR="42A487CD" w:rsidRPr="15A696D7">
        <w:rPr>
          <w:rFonts w:ascii="Calibri" w:eastAsia="Calibri" w:hAnsi="Calibri" w:cs="Calibri"/>
        </w:rPr>
        <w:t>la gestion d</w:t>
      </w:r>
      <w:r w:rsidR="3066B5AB" w:rsidRPr="15A696D7">
        <w:rPr>
          <w:rFonts w:ascii="Calibri" w:eastAsia="Calibri" w:hAnsi="Calibri" w:cs="Calibri"/>
        </w:rPr>
        <w:t>u</w:t>
      </w:r>
      <w:r w:rsidR="42A487CD" w:rsidRPr="15A696D7">
        <w:rPr>
          <w:rFonts w:ascii="Calibri" w:eastAsia="Calibri" w:hAnsi="Calibri" w:cs="Calibri"/>
        </w:rPr>
        <w:t xml:space="preserve"> projet, les versioning, les phase</w:t>
      </w:r>
      <w:r w:rsidR="64047ADD" w:rsidRPr="15A696D7">
        <w:rPr>
          <w:rFonts w:ascii="Calibri" w:eastAsia="Calibri" w:hAnsi="Calibri" w:cs="Calibri"/>
        </w:rPr>
        <w:t>s</w:t>
      </w:r>
      <w:r w:rsidR="42A487CD" w:rsidRPr="15A696D7">
        <w:rPr>
          <w:rFonts w:ascii="Calibri" w:eastAsia="Calibri" w:hAnsi="Calibri" w:cs="Calibri"/>
        </w:rPr>
        <w:t xml:space="preserve"> de beta test, d’exploration et de mise en production globale d’un</w:t>
      </w:r>
      <w:r w:rsidR="5B135CC9" w:rsidRPr="15A696D7">
        <w:rPr>
          <w:rFonts w:ascii="Calibri" w:eastAsia="Calibri" w:hAnsi="Calibri" w:cs="Calibri"/>
        </w:rPr>
        <w:t xml:space="preserve"> pipeline complet.</w:t>
      </w:r>
    </w:p>
    <w:p w14:paraId="17C35062" w14:textId="77777777" w:rsidR="009B457F" w:rsidRDefault="009B457F" w:rsidP="24E232B0">
      <w:pPr>
        <w:jc w:val="both"/>
        <w:rPr>
          <w:rFonts w:ascii="Calibri" w:eastAsia="Calibri" w:hAnsi="Calibri" w:cs="Calibri"/>
        </w:rPr>
      </w:pPr>
    </w:p>
    <w:p w14:paraId="3AEF6C69" w14:textId="77777777" w:rsidR="2A2ED158" w:rsidRDefault="2A2ED158" w:rsidP="008B0273">
      <w:pPr>
        <w:pStyle w:val="Titre3"/>
        <w:spacing w:after="120"/>
        <w:rPr>
          <w:b/>
          <w:bCs/>
        </w:rPr>
      </w:pPr>
      <w:bookmarkStart w:id="42" w:name="_Toc56300665"/>
      <w:r w:rsidRPr="008B0273">
        <w:rPr>
          <w:b/>
          <w:bCs/>
        </w:rPr>
        <w:t>Temps d’exécution global</w:t>
      </w:r>
      <w:r w:rsidR="0098472B" w:rsidRPr="008B0273">
        <w:rPr>
          <w:b/>
          <w:bCs/>
        </w:rPr>
        <w:t xml:space="preserve"> (p</w:t>
      </w:r>
      <w:r w:rsidRPr="008B0273">
        <w:rPr>
          <w:b/>
          <w:bCs/>
        </w:rPr>
        <w:t>lusieurs dizaines heures</w:t>
      </w:r>
      <w:r w:rsidR="037EBF9B" w:rsidRPr="008B0273">
        <w:rPr>
          <w:b/>
          <w:bCs/>
        </w:rPr>
        <w:t xml:space="preserve"> voire de jours</w:t>
      </w:r>
      <w:r w:rsidR="0098472B" w:rsidRPr="008B0273">
        <w:rPr>
          <w:b/>
          <w:bCs/>
        </w:rPr>
        <w:t>)</w:t>
      </w:r>
      <w:bookmarkEnd w:id="42"/>
    </w:p>
    <w:p w14:paraId="0E1EC373" w14:textId="77777777" w:rsidR="008B0273" w:rsidRPr="008B0273" w:rsidRDefault="008B0273" w:rsidP="008B0273"/>
    <w:p w14:paraId="4D3CDB4F" w14:textId="77777777" w:rsidR="0098472B" w:rsidRDefault="2A2ED158" w:rsidP="24E232B0">
      <w:pPr>
        <w:jc w:val="both"/>
        <w:rPr>
          <w:rFonts w:ascii="Calibri" w:eastAsia="Calibri" w:hAnsi="Calibri" w:cs="Calibri"/>
        </w:rPr>
      </w:pPr>
      <w:r w:rsidRPr="24E232B0">
        <w:rPr>
          <w:rFonts w:ascii="Calibri" w:eastAsia="Calibri" w:hAnsi="Calibri" w:cs="Calibri"/>
        </w:rPr>
        <w:t xml:space="preserve">L’accès au journal </w:t>
      </w:r>
      <w:r w:rsidR="4DB521A2" w:rsidRPr="24E232B0">
        <w:rPr>
          <w:rFonts w:ascii="Calibri" w:eastAsia="Calibri" w:hAnsi="Calibri" w:cs="Calibri"/>
        </w:rPr>
        <w:t>S</w:t>
      </w:r>
      <w:r w:rsidRPr="24E232B0">
        <w:rPr>
          <w:rFonts w:ascii="Calibri" w:eastAsia="Calibri" w:hAnsi="Calibri" w:cs="Calibri"/>
        </w:rPr>
        <w:t xml:space="preserve">park nécessite de laisser sa session au </w:t>
      </w:r>
      <w:r w:rsidRPr="006C3072">
        <w:rPr>
          <w:rFonts w:ascii="Calibri" w:eastAsia="Calibri" w:hAnsi="Calibri" w:cs="Calibri"/>
          <w:u w:val="single"/>
        </w:rPr>
        <w:t>Cluster Dauphine</w:t>
      </w:r>
      <w:r w:rsidRPr="24E232B0">
        <w:rPr>
          <w:rFonts w:ascii="Calibri" w:eastAsia="Calibri" w:hAnsi="Calibri" w:cs="Calibri"/>
        </w:rPr>
        <w:t xml:space="preserve"> ouverte tout le temps de l’exécution du programme. Toute rupture de connexion, oblige à relancer le programme.</w:t>
      </w:r>
    </w:p>
    <w:p w14:paraId="32B638F2" w14:textId="77777777" w:rsidR="008B0273" w:rsidRDefault="008B0273" w:rsidP="24E232B0">
      <w:pPr>
        <w:jc w:val="both"/>
        <w:rPr>
          <w:rFonts w:ascii="Calibri" w:eastAsia="Calibri" w:hAnsi="Calibri" w:cs="Calibri"/>
        </w:rPr>
      </w:pPr>
    </w:p>
    <w:p w14:paraId="13B36E30" w14:textId="77777777" w:rsidR="2A2ED158" w:rsidRDefault="0098472B" w:rsidP="24E232B0">
      <w:pPr>
        <w:jc w:val="both"/>
        <w:rPr>
          <w:rFonts w:ascii="Calibri" w:eastAsia="Calibri" w:hAnsi="Calibri" w:cs="Calibri"/>
        </w:rPr>
      </w:pPr>
      <w:r>
        <w:rPr>
          <w:rFonts w:ascii="Calibri" w:eastAsia="Calibri" w:hAnsi="Calibri" w:cs="Calibri"/>
        </w:rPr>
        <w:t xml:space="preserve">Le travail est </w:t>
      </w:r>
      <w:r w:rsidRPr="00240342">
        <w:rPr>
          <w:rFonts w:ascii="Calibri" w:eastAsia="Calibri" w:hAnsi="Calibri" w:cs="Calibri"/>
          <w:u w:val="single"/>
        </w:rPr>
        <w:t>extrêmement chronophage</w:t>
      </w:r>
      <w:r>
        <w:rPr>
          <w:rFonts w:ascii="Calibri" w:eastAsia="Calibri" w:hAnsi="Calibri" w:cs="Calibri"/>
        </w:rPr>
        <w:t>, difficile à concilier avec nos journées au travail avec employeurs respectifs.</w:t>
      </w:r>
    </w:p>
    <w:p w14:paraId="6596EBD8" w14:textId="77777777" w:rsidR="0098472B" w:rsidRDefault="0098472B" w:rsidP="24E232B0">
      <w:pPr>
        <w:jc w:val="both"/>
        <w:rPr>
          <w:rFonts w:ascii="Calibri" w:eastAsia="Calibri" w:hAnsi="Calibri" w:cs="Calibri"/>
        </w:rPr>
      </w:pPr>
      <w:r>
        <w:rPr>
          <w:rFonts w:ascii="Calibri" w:eastAsia="Calibri" w:hAnsi="Calibri" w:cs="Calibri"/>
        </w:rPr>
        <w:t>La solution serait de pouvoir lancer le WE mais souvent il y a un problème de bande passante (nous ne sommes pas les seuls) et 48h ne suffisent pas.</w:t>
      </w:r>
    </w:p>
    <w:p w14:paraId="69E2B773" w14:textId="77777777" w:rsidR="2A2ED158" w:rsidRDefault="2A2ED158" w:rsidP="24E232B0">
      <w:pPr>
        <w:jc w:val="both"/>
        <w:rPr>
          <w:rFonts w:ascii="Calibri" w:eastAsia="Calibri" w:hAnsi="Calibri" w:cs="Calibri"/>
          <w:szCs w:val="28"/>
        </w:rPr>
      </w:pPr>
    </w:p>
    <w:p w14:paraId="39A4ABE4" w14:textId="77777777" w:rsidR="2A2ED158" w:rsidRPr="00941D07" w:rsidRDefault="2A2ED158" w:rsidP="24E232B0">
      <w:pPr>
        <w:jc w:val="both"/>
        <w:rPr>
          <w:rFonts w:ascii="Calibri" w:eastAsia="Calibri" w:hAnsi="Calibri" w:cs="Calibri"/>
          <w:szCs w:val="28"/>
        </w:rPr>
      </w:pPr>
      <w:r w:rsidRPr="00941D07">
        <w:rPr>
          <w:rFonts w:ascii="Calibri" w:eastAsia="Calibri" w:hAnsi="Calibri" w:cs="Calibri"/>
          <w:szCs w:val="28"/>
        </w:rPr>
        <w:t>Action mise en œuvre :</w:t>
      </w:r>
    </w:p>
    <w:p w14:paraId="7D631FFE" w14:textId="77777777" w:rsidR="24E232B0" w:rsidRDefault="24E232B0" w:rsidP="24E232B0">
      <w:pPr>
        <w:jc w:val="both"/>
        <w:rPr>
          <w:rFonts w:ascii="Calibri" w:eastAsia="Calibri" w:hAnsi="Calibri" w:cs="Calibri"/>
          <w:szCs w:val="28"/>
          <w:u w:val="single"/>
        </w:rPr>
      </w:pPr>
    </w:p>
    <w:p w14:paraId="5ECF4F21" w14:textId="77777777" w:rsidR="2A2ED158" w:rsidRDefault="2A2ED158" w:rsidP="24E232B0">
      <w:pPr>
        <w:pStyle w:val="Paragraphedeliste"/>
        <w:numPr>
          <w:ilvl w:val="0"/>
          <w:numId w:val="10"/>
        </w:numPr>
        <w:jc w:val="both"/>
        <w:rPr>
          <w:rFonts w:eastAsiaTheme="minorEastAsia"/>
          <w:bCs w:val="0"/>
          <w:color w:val="082A75" w:themeColor="text2"/>
          <w:sz w:val="28"/>
          <w:szCs w:val="28"/>
        </w:rPr>
      </w:pPr>
      <w:r w:rsidRPr="24E232B0">
        <w:rPr>
          <w:bCs w:val="0"/>
          <w:color w:val="082A75" w:themeColor="text2"/>
          <w:sz w:val="28"/>
          <w:szCs w:val="28"/>
        </w:rPr>
        <w:t>Découpage du processus global en sous- processus avec des fichiers sauvegardés sur disque (.csv ou . parquet) ce qui évite de perdre du temps en relançant l’ensemble des traitements. La conséquence est de « découper » l’ensemble du programme en sous-programmes séquentiels.</w:t>
      </w:r>
    </w:p>
    <w:p w14:paraId="521B8891" w14:textId="77777777" w:rsidR="644A5CC8" w:rsidRDefault="644A5CC8" w:rsidP="24E232B0">
      <w:pPr>
        <w:ind w:left="360"/>
        <w:jc w:val="both"/>
      </w:pPr>
      <w:r>
        <w:rPr>
          <w:noProof/>
          <w:lang w:eastAsia="fr-FR" w:bidi="ks-Deva"/>
        </w:rPr>
        <w:drawing>
          <wp:inline distT="0" distB="0" distL="0" distR="0" wp14:anchorId="38DF7783" wp14:editId="6FF8BC58">
            <wp:extent cx="5586846" cy="1618619"/>
            <wp:effectExtent l="190500" t="190500" r="185420" b="191135"/>
            <wp:docPr id="1058554685" name="Image 105855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rcRect/>
                    <a:stretch>
                      <a:fillRect/>
                    </a:stretch>
                  </pic:blipFill>
                  <pic:spPr>
                    <a:xfrm>
                      <a:off x="0" y="0"/>
                      <a:ext cx="5601642" cy="1622906"/>
                    </a:xfrm>
                    <a:prstGeom prst="rect">
                      <a:avLst/>
                    </a:prstGeom>
                    <a:ln>
                      <a:noFill/>
                    </a:ln>
                    <a:effectLst>
                      <a:outerShdw blurRad="190500" algn="tl" rotWithShape="0">
                        <a:srgbClr val="000000">
                          <a:alpha val="70000"/>
                        </a:srgbClr>
                      </a:outerShdw>
                    </a:effectLst>
                  </pic:spPr>
                </pic:pic>
              </a:graphicData>
            </a:graphic>
          </wp:inline>
        </w:drawing>
      </w:r>
    </w:p>
    <w:p w14:paraId="05530BE1" w14:textId="77777777" w:rsidR="2A2ED158" w:rsidRDefault="2A2ED158" w:rsidP="24E232B0">
      <w:pPr>
        <w:pStyle w:val="Paragraphedeliste"/>
        <w:numPr>
          <w:ilvl w:val="0"/>
          <w:numId w:val="10"/>
        </w:numPr>
        <w:jc w:val="both"/>
        <w:rPr>
          <w:rFonts w:eastAsiaTheme="minorEastAsia"/>
          <w:bCs w:val="0"/>
          <w:color w:val="082A75" w:themeColor="text2"/>
          <w:sz w:val="28"/>
          <w:szCs w:val="28"/>
        </w:rPr>
      </w:pPr>
      <w:r w:rsidRPr="24E232B0">
        <w:rPr>
          <w:rFonts w:ascii="Calibri" w:eastAsia="Calibri" w:hAnsi="Calibri" w:cs="Calibri"/>
          <w:bCs w:val="0"/>
          <w:color w:val="082A75" w:themeColor="text2"/>
          <w:sz w:val="28"/>
          <w:szCs w:val="28"/>
        </w:rPr>
        <w:t>Parallélisation des pistes de débogage entre membres de l’équipe projet. Chacun teste des solutions via son compte Cluster Dauphine.</w:t>
      </w:r>
    </w:p>
    <w:p w14:paraId="5DFB6B1D" w14:textId="77777777" w:rsidR="24E232B0" w:rsidRDefault="24E232B0" w:rsidP="24E232B0">
      <w:pPr>
        <w:ind w:left="360"/>
        <w:jc w:val="both"/>
        <w:rPr>
          <w:rFonts w:ascii="Calibri" w:eastAsia="Calibri" w:hAnsi="Calibri" w:cs="Calibri"/>
          <w:szCs w:val="28"/>
        </w:rPr>
      </w:pPr>
    </w:p>
    <w:p w14:paraId="1149101B" w14:textId="77777777" w:rsidR="00F43114" w:rsidRDefault="2A2ED158" w:rsidP="24E232B0">
      <w:pPr>
        <w:jc w:val="both"/>
        <w:rPr>
          <w:rFonts w:ascii="Calibri" w:eastAsia="Calibri" w:hAnsi="Calibri" w:cs="Calibri"/>
          <w:szCs w:val="28"/>
        </w:rPr>
      </w:pPr>
      <w:r w:rsidRPr="24E232B0">
        <w:rPr>
          <w:rFonts w:ascii="Calibri" w:eastAsia="Calibri" w:hAnsi="Calibri" w:cs="Calibri"/>
          <w:szCs w:val="28"/>
        </w:rPr>
        <w:lastRenderedPageBreak/>
        <w:t>Cependant le temps de transfert de fichiers (upload) est très important (5h pour 2Go en connexion ADSL classique) : ce qui rend l’échange de données peu pratique entre membres de l’équipe projet.</w:t>
      </w:r>
    </w:p>
    <w:p w14:paraId="3AFB83BF" w14:textId="77777777" w:rsidR="008B0273" w:rsidRDefault="008B0273" w:rsidP="24E232B0">
      <w:pPr>
        <w:jc w:val="both"/>
        <w:rPr>
          <w:rFonts w:ascii="Calibri" w:eastAsia="Calibri" w:hAnsi="Calibri" w:cs="Calibri"/>
          <w:szCs w:val="28"/>
        </w:rPr>
      </w:pPr>
    </w:p>
    <w:p w14:paraId="5DFA091B" w14:textId="77777777" w:rsidR="00C42236" w:rsidRDefault="5358F8B0" w:rsidP="008B0273">
      <w:pPr>
        <w:pStyle w:val="Titre3"/>
        <w:spacing w:after="120"/>
        <w:rPr>
          <w:b/>
          <w:bCs/>
        </w:rPr>
      </w:pPr>
      <w:bookmarkStart w:id="43" w:name="_Toc56300666"/>
      <w:r w:rsidRPr="008B0273">
        <w:rPr>
          <w:b/>
          <w:bCs/>
        </w:rPr>
        <w:t>Log d’erreur Spark peu ou pas explicite</w:t>
      </w:r>
      <w:bookmarkEnd w:id="43"/>
    </w:p>
    <w:p w14:paraId="5C3C3F07" w14:textId="77777777" w:rsidR="008B0273" w:rsidRPr="008B0273" w:rsidRDefault="008B0273" w:rsidP="008B0273"/>
    <w:p w14:paraId="0E4AD0CE" w14:textId="77777777" w:rsidR="2A2ED158" w:rsidRPr="00C42236" w:rsidRDefault="00C42236" w:rsidP="24E232B0">
      <w:pPr>
        <w:jc w:val="both"/>
        <w:rPr>
          <w:rFonts w:ascii="Calibri" w:eastAsia="Calibri" w:hAnsi="Calibri" w:cs="Calibri"/>
          <w:szCs w:val="28"/>
        </w:rPr>
      </w:pPr>
      <w:r w:rsidRPr="00C42236">
        <w:rPr>
          <w:rFonts w:ascii="Calibri" w:eastAsia="Calibri" w:hAnsi="Calibri" w:cs="Calibri"/>
          <w:szCs w:val="28"/>
        </w:rPr>
        <w:t>Nous avons eu des erreur</w:t>
      </w:r>
      <w:r>
        <w:rPr>
          <w:rFonts w:ascii="Calibri" w:eastAsia="Calibri" w:hAnsi="Calibri" w:cs="Calibri"/>
          <w:szCs w:val="28"/>
        </w:rPr>
        <w:t>s</w:t>
      </w:r>
      <w:r w:rsidRPr="00C42236">
        <w:rPr>
          <w:rFonts w:ascii="Calibri" w:eastAsia="Calibri" w:hAnsi="Calibri" w:cs="Calibri"/>
          <w:szCs w:val="28"/>
        </w:rPr>
        <w:t xml:space="preserve"> du</w:t>
      </w:r>
      <w:r w:rsidR="5358F8B0" w:rsidRPr="00C42236">
        <w:rPr>
          <w:rFonts w:ascii="Calibri" w:eastAsia="Calibri" w:hAnsi="Calibri" w:cs="Calibri"/>
          <w:szCs w:val="28"/>
        </w:rPr>
        <w:t xml:space="preserve"> type</w:t>
      </w:r>
      <w:r w:rsidR="5358F8B0" w:rsidRPr="24E232B0">
        <w:rPr>
          <w:rFonts w:ascii="Calibri" w:eastAsia="Calibri" w:hAnsi="Calibri" w:cs="Calibri"/>
          <w:szCs w:val="28"/>
        </w:rPr>
        <w:t xml:space="preserve"> « </w:t>
      </w:r>
      <w:r w:rsidR="5358F8B0" w:rsidRPr="00C42236">
        <w:rPr>
          <w:rFonts w:ascii="Calibri" w:eastAsia="Calibri" w:hAnsi="Calibri" w:cs="Calibri"/>
          <w:color w:val="34ABA2" w:themeColor="accent6"/>
          <w:szCs w:val="28"/>
        </w:rPr>
        <w:t xml:space="preserve">Container exited with a non-zero exit code 13 </w:t>
      </w:r>
      <w:r w:rsidR="5358F8B0" w:rsidRPr="24E232B0">
        <w:rPr>
          <w:rFonts w:ascii="Calibri" w:eastAsia="Calibri" w:hAnsi="Calibri" w:cs="Calibri"/>
          <w:szCs w:val="28"/>
        </w:rPr>
        <w:t xml:space="preserve">» ou « </w:t>
      </w:r>
      <w:r w:rsidR="5358F8B0" w:rsidRPr="00C42236">
        <w:rPr>
          <w:rFonts w:ascii="Calibri" w:eastAsia="Calibri" w:hAnsi="Calibri" w:cs="Calibri"/>
          <w:color w:val="34ABA2" w:themeColor="accent6"/>
          <w:szCs w:val="28"/>
        </w:rPr>
        <w:t xml:space="preserve">java.io.IOException: No space left on device </w:t>
      </w:r>
      <w:r w:rsidR="5358F8B0" w:rsidRPr="24E232B0">
        <w:rPr>
          <w:rFonts w:ascii="Calibri" w:eastAsia="Calibri" w:hAnsi="Calibri" w:cs="Calibri"/>
          <w:szCs w:val="28"/>
        </w:rPr>
        <w:t>»</w:t>
      </w:r>
    </w:p>
    <w:p w14:paraId="67391978" w14:textId="77777777" w:rsidR="00941D07" w:rsidRDefault="00941D07" w:rsidP="00941D07">
      <w:pPr>
        <w:jc w:val="both"/>
      </w:pPr>
    </w:p>
    <w:p w14:paraId="1492F7FF" w14:textId="77777777" w:rsidR="2A2ED158" w:rsidRDefault="2A2ED158" w:rsidP="00941D07">
      <w:pPr>
        <w:jc w:val="both"/>
        <w:rPr>
          <w:rFonts w:ascii="Calibri" w:eastAsia="Calibri" w:hAnsi="Calibri" w:cs="Calibri"/>
          <w:szCs w:val="28"/>
        </w:rPr>
      </w:pPr>
      <w:r w:rsidRPr="24E232B0">
        <w:rPr>
          <w:rFonts w:ascii="Calibri" w:eastAsia="Calibri" w:hAnsi="Calibri" w:cs="Calibri"/>
          <w:szCs w:val="28"/>
        </w:rPr>
        <w:t>Actions mises en œuvre :</w:t>
      </w:r>
    </w:p>
    <w:p w14:paraId="6540BE96" w14:textId="77777777" w:rsidR="24E232B0" w:rsidRDefault="24E232B0" w:rsidP="24E232B0">
      <w:pPr>
        <w:ind w:left="360"/>
        <w:jc w:val="both"/>
        <w:rPr>
          <w:rFonts w:ascii="Calibri" w:eastAsia="Calibri" w:hAnsi="Calibri" w:cs="Calibri"/>
          <w:szCs w:val="28"/>
        </w:rPr>
      </w:pPr>
    </w:p>
    <w:p w14:paraId="7FDC6F3C" w14:textId="77777777" w:rsidR="2A2ED158" w:rsidRDefault="2A2ED158" w:rsidP="00811BE8">
      <w:pPr>
        <w:pStyle w:val="Paragraphedeliste"/>
        <w:numPr>
          <w:ilvl w:val="0"/>
          <w:numId w:val="9"/>
        </w:numPr>
        <w:spacing w:after="0" w:line="240" w:lineRule="auto"/>
        <w:jc w:val="both"/>
        <w:rPr>
          <w:rFonts w:eastAsiaTheme="minorEastAsia"/>
          <w:bCs w:val="0"/>
          <w:color w:val="082A75" w:themeColor="text2"/>
          <w:sz w:val="28"/>
          <w:szCs w:val="28"/>
        </w:rPr>
      </w:pPr>
      <w:r w:rsidRPr="24E232B0">
        <w:rPr>
          <w:bCs w:val="0"/>
          <w:color w:val="082A75" w:themeColor="text2"/>
          <w:sz w:val="28"/>
          <w:szCs w:val="28"/>
        </w:rPr>
        <w:t>Insertion lignes d’impression (println) afin de localiser le point d’arrêt du programme</w:t>
      </w:r>
      <w:r w:rsidR="05778645" w:rsidRPr="24E232B0">
        <w:rPr>
          <w:bCs w:val="0"/>
          <w:color w:val="082A75" w:themeColor="text2"/>
          <w:sz w:val="28"/>
          <w:szCs w:val="28"/>
        </w:rPr>
        <w:t>.</w:t>
      </w:r>
    </w:p>
    <w:p w14:paraId="46A43C78" w14:textId="77777777" w:rsidR="2A2ED158" w:rsidRPr="00C42236" w:rsidRDefault="2A2ED158" w:rsidP="00811BE8">
      <w:pPr>
        <w:pStyle w:val="Paragraphedeliste"/>
        <w:numPr>
          <w:ilvl w:val="0"/>
          <w:numId w:val="9"/>
        </w:numPr>
        <w:spacing w:after="0" w:line="240" w:lineRule="auto"/>
        <w:jc w:val="both"/>
        <w:rPr>
          <w:rFonts w:eastAsiaTheme="minorEastAsia"/>
          <w:bCs w:val="0"/>
          <w:color w:val="082A75" w:themeColor="text2"/>
          <w:sz w:val="28"/>
          <w:szCs w:val="28"/>
        </w:rPr>
      </w:pPr>
      <w:r w:rsidRPr="24E232B0">
        <w:rPr>
          <w:rFonts w:ascii="Calibri" w:eastAsia="Calibri" w:hAnsi="Calibri" w:cs="Calibri"/>
          <w:bCs w:val="0"/>
          <w:color w:val="082A75" w:themeColor="text2"/>
          <w:sz w:val="28"/>
          <w:szCs w:val="28"/>
        </w:rPr>
        <w:t>Insertion de lignes de codes de type « show » ou « count » pour cerner les point</w:t>
      </w:r>
      <w:r w:rsidR="213EFE72" w:rsidRPr="24E232B0">
        <w:rPr>
          <w:rFonts w:ascii="Calibri" w:eastAsia="Calibri" w:hAnsi="Calibri" w:cs="Calibri"/>
          <w:bCs w:val="0"/>
          <w:color w:val="082A75" w:themeColor="text2"/>
          <w:sz w:val="28"/>
          <w:szCs w:val="28"/>
        </w:rPr>
        <w:t>s</w:t>
      </w:r>
      <w:r w:rsidRPr="24E232B0">
        <w:rPr>
          <w:rFonts w:ascii="Calibri" w:eastAsia="Calibri" w:hAnsi="Calibri" w:cs="Calibri"/>
          <w:bCs w:val="0"/>
          <w:color w:val="082A75" w:themeColor="text2"/>
          <w:sz w:val="28"/>
          <w:szCs w:val="28"/>
        </w:rPr>
        <w:t xml:space="preserve"> d’arrêts et contourner les problématiques de calcul sur ordre « Lazy evaluation »</w:t>
      </w:r>
      <w:r w:rsidR="0DB6611E" w:rsidRPr="24E232B0">
        <w:rPr>
          <w:rFonts w:ascii="Calibri" w:eastAsia="Calibri" w:hAnsi="Calibri" w:cs="Calibri"/>
          <w:bCs w:val="0"/>
          <w:color w:val="082A75" w:themeColor="text2"/>
          <w:sz w:val="28"/>
          <w:szCs w:val="28"/>
        </w:rPr>
        <w:t>.</w:t>
      </w:r>
    </w:p>
    <w:p w14:paraId="25B0A22F" w14:textId="77777777" w:rsidR="00C42236" w:rsidRDefault="00C42236" w:rsidP="00811BE8">
      <w:pPr>
        <w:rPr>
          <w:rFonts w:eastAsiaTheme="minorEastAsia"/>
          <w:szCs w:val="28"/>
        </w:rPr>
      </w:pPr>
    </w:p>
    <w:p w14:paraId="044AAFB5" w14:textId="77777777" w:rsidR="00811BE8" w:rsidRPr="00811BE8" w:rsidRDefault="00811BE8" w:rsidP="00811BE8">
      <w:pPr>
        <w:rPr>
          <w:rFonts w:eastAsiaTheme="minorEastAsia"/>
          <w:szCs w:val="28"/>
        </w:rPr>
      </w:pPr>
    </w:p>
    <w:p w14:paraId="404362EF" w14:textId="77777777" w:rsidR="00C42236" w:rsidRDefault="00C42236" w:rsidP="00C42236">
      <w:pPr>
        <w:pStyle w:val="Paragraphedeliste"/>
        <w:jc w:val="both"/>
        <w:rPr>
          <w:rFonts w:eastAsiaTheme="minorEastAsia"/>
          <w:bCs w:val="0"/>
          <w:color w:val="082A75" w:themeColor="text2"/>
          <w:sz w:val="28"/>
          <w:szCs w:val="28"/>
        </w:rPr>
      </w:pPr>
    </w:p>
    <w:p w14:paraId="74373CCB" w14:textId="77777777" w:rsidR="00C42236" w:rsidRDefault="00C42236" w:rsidP="00C42236">
      <w:pPr>
        <w:pStyle w:val="Titre2"/>
      </w:pPr>
      <w:bookmarkStart w:id="44" w:name="_Toc56300667"/>
      <w:r>
        <w:t>Ce que nous avons appris</w:t>
      </w:r>
      <w:bookmarkEnd w:id="44"/>
    </w:p>
    <w:p w14:paraId="06242D03" w14:textId="77777777" w:rsidR="24E232B0" w:rsidRDefault="002F0F99" w:rsidP="002F0F99">
      <w:pPr>
        <w:jc w:val="both"/>
        <w:rPr>
          <w:rFonts w:ascii="Calibri" w:eastAsia="Calibri" w:hAnsi="Calibri" w:cs="Calibri"/>
          <w:szCs w:val="28"/>
        </w:rPr>
      </w:pPr>
      <w:r w:rsidRPr="002F0F99">
        <w:rPr>
          <w:rFonts w:ascii="Calibri" w:eastAsia="Calibri" w:hAnsi="Calibri" w:cs="Calibri"/>
          <w:szCs w:val="28"/>
        </w:rPr>
        <w:t>Les leçons que nous en avons tiré sont :</w:t>
      </w:r>
    </w:p>
    <w:p w14:paraId="34DF89E8" w14:textId="77777777" w:rsidR="008A7028" w:rsidRDefault="008A7028" w:rsidP="002F0F99">
      <w:pPr>
        <w:jc w:val="both"/>
        <w:rPr>
          <w:rFonts w:ascii="Calibri" w:eastAsia="Calibri" w:hAnsi="Calibri" w:cs="Calibri"/>
          <w:szCs w:val="28"/>
        </w:rPr>
      </w:pPr>
    </w:p>
    <w:p w14:paraId="7EBA5D7F" w14:textId="77777777" w:rsidR="008A7028" w:rsidRPr="00997473" w:rsidRDefault="008A7028" w:rsidP="008A7028">
      <w:pPr>
        <w:pStyle w:val="Paragraphedeliste"/>
        <w:numPr>
          <w:ilvl w:val="0"/>
          <w:numId w:val="28"/>
        </w:numPr>
        <w:jc w:val="both"/>
        <w:rPr>
          <w:rFonts w:ascii="Calibri" w:eastAsia="Calibri" w:hAnsi="Calibri" w:cs="Calibri"/>
          <w:color w:val="082A75" w:themeColor="text2"/>
          <w:sz w:val="28"/>
          <w:szCs w:val="28"/>
        </w:rPr>
      </w:pPr>
      <w:r w:rsidRPr="15634422">
        <w:rPr>
          <w:rFonts w:ascii="Calibri" w:eastAsia="Calibri" w:hAnsi="Calibri" w:cs="Calibri"/>
          <w:color w:val="082A75" w:themeColor="text2"/>
          <w:sz w:val="28"/>
          <w:szCs w:val="28"/>
        </w:rPr>
        <w:t>Les difficultés rencontrées ont été des occasions d’apprendre et d’approfondir les sujets abordés en cours</w:t>
      </w:r>
      <w:r w:rsidR="00BB17D4" w:rsidRPr="15634422">
        <w:rPr>
          <w:rFonts w:ascii="Calibri" w:eastAsia="Calibri" w:hAnsi="Calibri" w:cs="Calibri"/>
          <w:color w:val="082A75" w:themeColor="text2"/>
          <w:sz w:val="28"/>
          <w:szCs w:val="28"/>
        </w:rPr>
        <w:t>. Cela a été riche en expériences</w:t>
      </w:r>
      <w:r w:rsidR="006A71AD">
        <w:rPr>
          <w:rFonts w:ascii="Calibri" w:eastAsia="Calibri" w:hAnsi="Calibri" w:cs="Calibri"/>
          <w:color w:val="082A75" w:themeColor="text2"/>
          <w:sz w:val="28"/>
          <w:szCs w:val="28"/>
        </w:rPr>
        <w:t xml:space="preserve"> </w:t>
      </w:r>
      <w:r w:rsidR="00BB17D4" w:rsidRPr="15634422">
        <w:rPr>
          <w:rFonts w:ascii="Calibri" w:eastAsia="Calibri" w:hAnsi="Calibri" w:cs="Calibri"/>
          <w:color w:val="082A75" w:themeColor="text2"/>
          <w:sz w:val="28"/>
          <w:szCs w:val="28"/>
        </w:rPr>
        <w:t>qui</w:t>
      </w:r>
      <w:r w:rsidR="00D35E31" w:rsidRPr="15634422">
        <w:rPr>
          <w:rFonts w:ascii="Calibri" w:eastAsia="Calibri" w:hAnsi="Calibri" w:cs="Calibri"/>
          <w:color w:val="082A75" w:themeColor="text2"/>
          <w:sz w:val="28"/>
          <w:szCs w:val="28"/>
        </w:rPr>
        <w:t>, à coup sûr,</w:t>
      </w:r>
      <w:r w:rsidR="00BB17D4" w:rsidRPr="15634422">
        <w:rPr>
          <w:rFonts w:ascii="Calibri" w:eastAsia="Calibri" w:hAnsi="Calibri" w:cs="Calibri"/>
          <w:color w:val="082A75" w:themeColor="text2"/>
          <w:sz w:val="28"/>
          <w:szCs w:val="28"/>
        </w:rPr>
        <w:t xml:space="preserve"> nous </w:t>
      </w:r>
      <w:r w:rsidR="407174FA" w:rsidRPr="15634422">
        <w:rPr>
          <w:rFonts w:ascii="Calibri" w:eastAsia="Calibri" w:hAnsi="Calibri" w:cs="Calibri"/>
          <w:color w:val="082A75" w:themeColor="text2"/>
          <w:sz w:val="28"/>
          <w:szCs w:val="28"/>
        </w:rPr>
        <w:t>serons</w:t>
      </w:r>
      <w:r w:rsidR="00BB17D4" w:rsidRPr="15634422">
        <w:rPr>
          <w:rFonts w:ascii="Calibri" w:eastAsia="Calibri" w:hAnsi="Calibri" w:cs="Calibri"/>
          <w:color w:val="082A75" w:themeColor="text2"/>
          <w:sz w:val="28"/>
          <w:szCs w:val="28"/>
        </w:rPr>
        <w:t xml:space="preserve"> utiles dans le monde du travail</w:t>
      </w:r>
      <w:r w:rsidR="00D1400A" w:rsidRPr="15634422">
        <w:rPr>
          <w:rFonts w:ascii="Calibri" w:eastAsia="Calibri" w:hAnsi="Calibri" w:cs="Calibri"/>
          <w:color w:val="082A75" w:themeColor="text2"/>
          <w:sz w:val="28"/>
          <w:szCs w:val="28"/>
        </w:rPr>
        <w:t>.</w:t>
      </w:r>
    </w:p>
    <w:p w14:paraId="4EA1D7A2" w14:textId="77777777" w:rsidR="008A7028" w:rsidRPr="008A7028" w:rsidRDefault="008A7028" w:rsidP="008A7028">
      <w:pPr>
        <w:pStyle w:val="Paragraphedeliste"/>
        <w:jc w:val="both"/>
        <w:rPr>
          <w:rFonts w:ascii="Calibri" w:eastAsia="Calibri" w:hAnsi="Calibri" w:cs="Calibri"/>
          <w:szCs w:val="28"/>
        </w:rPr>
      </w:pPr>
    </w:p>
    <w:p w14:paraId="31DA3D7D" w14:textId="77777777" w:rsidR="002F0F99" w:rsidRPr="0057647D" w:rsidRDefault="002F0F99" w:rsidP="00C6363E">
      <w:pPr>
        <w:pStyle w:val="Paragraphedeliste"/>
        <w:numPr>
          <w:ilvl w:val="0"/>
          <w:numId w:val="20"/>
        </w:numPr>
        <w:spacing w:before="120" w:line="240" w:lineRule="auto"/>
        <w:ind w:left="714" w:hanging="357"/>
        <w:jc w:val="both"/>
        <w:rPr>
          <w:bCs w:val="0"/>
          <w:color w:val="082A75" w:themeColor="text2"/>
          <w:sz w:val="28"/>
          <w:szCs w:val="28"/>
        </w:rPr>
      </w:pPr>
      <w:r w:rsidRPr="0057647D">
        <w:rPr>
          <w:bCs w:val="0"/>
          <w:color w:val="082A75" w:themeColor="text2"/>
          <w:sz w:val="28"/>
          <w:szCs w:val="28"/>
        </w:rPr>
        <w:t>Il n’est pas possible de traiter autant de données sur son propre ordinateur. Il est donc nécessaire de passer par une solution de partitionnement et parallélisation, type Spark, pour ce genre d’analyse.</w:t>
      </w:r>
    </w:p>
    <w:p w14:paraId="1C75C3DF" w14:textId="77777777" w:rsidR="0059622C" w:rsidRPr="0057647D" w:rsidRDefault="0059622C" w:rsidP="0059622C">
      <w:pPr>
        <w:pStyle w:val="Paragraphedeliste"/>
        <w:spacing w:before="120" w:line="240" w:lineRule="auto"/>
        <w:ind w:left="714"/>
        <w:jc w:val="both"/>
        <w:rPr>
          <w:bCs w:val="0"/>
          <w:color w:val="082A75" w:themeColor="text2"/>
          <w:sz w:val="28"/>
          <w:szCs w:val="28"/>
        </w:rPr>
      </w:pPr>
    </w:p>
    <w:p w14:paraId="6CE80538" w14:textId="77777777" w:rsidR="002F0F99" w:rsidRPr="0057647D" w:rsidRDefault="002F0F99" w:rsidP="00C6363E">
      <w:pPr>
        <w:pStyle w:val="Paragraphedeliste"/>
        <w:numPr>
          <w:ilvl w:val="0"/>
          <w:numId w:val="20"/>
        </w:numPr>
        <w:spacing w:before="120" w:line="240" w:lineRule="auto"/>
        <w:ind w:left="714" w:hanging="357"/>
        <w:jc w:val="both"/>
        <w:rPr>
          <w:bCs w:val="0"/>
          <w:color w:val="082A75" w:themeColor="text2"/>
          <w:sz w:val="28"/>
          <w:szCs w:val="28"/>
        </w:rPr>
      </w:pPr>
      <w:r w:rsidRPr="0057647D">
        <w:rPr>
          <w:bCs w:val="0"/>
          <w:color w:val="082A75" w:themeColor="text2"/>
          <w:sz w:val="28"/>
          <w:szCs w:val="28"/>
        </w:rPr>
        <w:t xml:space="preserve">Ce n’est pas parce que le programme sur l’ordinateur fonctionne, que la génération en .JAR se passe sans problème. Il faut souvent </w:t>
      </w:r>
      <w:r w:rsidR="00976DF0" w:rsidRPr="0057647D">
        <w:rPr>
          <w:bCs w:val="0"/>
          <w:color w:val="082A75" w:themeColor="text2"/>
          <w:sz w:val="28"/>
          <w:szCs w:val="28"/>
        </w:rPr>
        <w:t>débuguer</w:t>
      </w:r>
      <w:r w:rsidRPr="0057647D">
        <w:rPr>
          <w:bCs w:val="0"/>
          <w:color w:val="082A75" w:themeColor="text2"/>
          <w:sz w:val="28"/>
          <w:szCs w:val="28"/>
        </w:rPr>
        <w:t xml:space="preserve"> pour réussir la génération du .JAR.</w:t>
      </w:r>
    </w:p>
    <w:p w14:paraId="1C1D32ED" w14:textId="77777777" w:rsidR="0059622C" w:rsidRPr="0057647D" w:rsidRDefault="0059622C" w:rsidP="0059622C">
      <w:pPr>
        <w:pStyle w:val="Paragraphedeliste"/>
        <w:rPr>
          <w:bCs w:val="0"/>
          <w:color w:val="082A75" w:themeColor="text2"/>
          <w:sz w:val="28"/>
          <w:szCs w:val="28"/>
        </w:rPr>
      </w:pPr>
    </w:p>
    <w:p w14:paraId="2737720F" w14:textId="77777777" w:rsidR="002F0F99" w:rsidRPr="0057647D" w:rsidRDefault="002F0F99" w:rsidP="00C6363E">
      <w:pPr>
        <w:pStyle w:val="Paragraphedeliste"/>
        <w:numPr>
          <w:ilvl w:val="0"/>
          <w:numId w:val="20"/>
        </w:numPr>
        <w:spacing w:before="120" w:line="240" w:lineRule="auto"/>
        <w:ind w:left="714" w:hanging="357"/>
        <w:jc w:val="both"/>
        <w:rPr>
          <w:color w:val="082A75" w:themeColor="text2"/>
          <w:sz w:val="28"/>
          <w:szCs w:val="28"/>
        </w:rPr>
      </w:pPr>
      <w:r w:rsidRPr="2B62D48A">
        <w:rPr>
          <w:color w:val="082A75" w:themeColor="text2"/>
          <w:sz w:val="28"/>
          <w:szCs w:val="28"/>
        </w:rPr>
        <w:lastRenderedPageBreak/>
        <w:t>Ce n’est pas parce que le programme fonctionne parfaitement sur son ordinateur en local (Jupyter notebook, par exemple) qu</w:t>
      </w:r>
      <w:r w:rsidR="2572059E" w:rsidRPr="2B62D48A">
        <w:rPr>
          <w:color w:val="082A75" w:themeColor="text2"/>
          <w:sz w:val="28"/>
          <w:szCs w:val="28"/>
        </w:rPr>
        <w:t>’il fonctionnera</w:t>
      </w:r>
      <w:r w:rsidRPr="2B62D48A">
        <w:rPr>
          <w:color w:val="082A75" w:themeColor="text2"/>
          <w:sz w:val="28"/>
          <w:szCs w:val="28"/>
        </w:rPr>
        <w:t xml:space="preserve"> sur le cluster.</w:t>
      </w:r>
    </w:p>
    <w:p w14:paraId="151F79A0" w14:textId="77777777" w:rsidR="0059622C" w:rsidRPr="0057647D" w:rsidRDefault="0059622C" w:rsidP="0059622C">
      <w:pPr>
        <w:pStyle w:val="Paragraphedeliste"/>
        <w:rPr>
          <w:bCs w:val="0"/>
          <w:color w:val="082A75" w:themeColor="text2"/>
          <w:sz w:val="28"/>
          <w:szCs w:val="28"/>
        </w:rPr>
      </w:pPr>
    </w:p>
    <w:p w14:paraId="7389B03C" w14:textId="320B0B9E" w:rsidR="002F0F99" w:rsidRPr="0057647D" w:rsidRDefault="002F0F99" w:rsidP="00C6363E">
      <w:pPr>
        <w:pStyle w:val="Paragraphedeliste"/>
        <w:numPr>
          <w:ilvl w:val="0"/>
          <w:numId w:val="20"/>
        </w:numPr>
        <w:spacing w:before="120" w:line="240" w:lineRule="auto"/>
        <w:ind w:left="714" w:hanging="357"/>
        <w:jc w:val="both"/>
        <w:rPr>
          <w:bCs w:val="0"/>
          <w:color w:val="082A75" w:themeColor="text2"/>
          <w:sz w:val="28"/>
          <w:szCs w:val="28"/>
        </w:rPr>
      </w:pPr>
      <w:r w:rsidRPr="0057647D">
        <w:rPr>
          <w:bCs w:val="0"/>
          <w:color w:val="082A75" w:themeColor="text2"/>
          <w:sz w:val="28"/>
          <w:szCs w:val="28"/>
        </w:rPr>
        <w:t xml:space="preserve">Nous avons dû </w:t>
      </w:r>
      <w:r w:rsidR="005015E1">
        <w:rPr>
          <w:bCs w:val="0"/>
          <w:color w:val="082A75" w:themeColor="text2"/>
          <w:sz w:val="28"/>
          <w:szCs w:val="28"/>
        </w:rPr>
        <w:t xml:space="preserve">chercher et </w:t>
      </w:r>
      <w:r w:rsidRPr="0057647D">
        <w:rPr>
          <w:bCs w:val="0"/>
          <w:color w:val="082A75" w:themeColor="text2"/>
          <w:sz w:val="28"/>
          <w:szCs w:val="28"/>
        </w:rPr>
        <w:t>recourir à différentes techniques pour optimiser notre programme face à la quantité de données.</w:t>
      </w:r>
    </w:p>
    <w:p w14:paraId="043AE815" w14:textId="77777777" w:rsidR="00976DF0" w:rsidRPr="0057647D" w:rsidRDefault="00976DF0" w:rsidP="00976DF0">
      <w:pPr>
        <w:pStyle w:val="Paragraphedeliste"/>
        <w:rPr>
          <w:bCs w:val="0"/>
          <w:color w:val="082A75" w:themeColor="text2"/>
          <w:sz w:val="28"/>
          <w:szCs w:val="28"/>
        </w:rPr>
      </w:pPr>
    </w:p>
    <w:p w14:paraId="62E631E3" w14:textId="77777777" w:rsidR="00976DF0" w:rsidRDefault="0057647D" w:rsidP="00C6363E">
      <w:pPr>
        <w:pStyle w:val="Paragraphedeliste"/>
        <w:numPr>
          <w:ilvl w:val="0"/>
          <w:numId w:val="20"/>
        </w:numPr>
        <w:spacing w:before="120" w:line="240" w:lineRule="auto"/>
        <w:ind w:left="714" w:hanging="357"/>
        <w:jc w:val="both"/>
        <w:rPr>
          <w:bCs w:val="0"/>
          <w:color w:val="082A75" w:themeColor="text2"/>
          <w:sz w:val="28"/>
          <w:szCs w:val="28"/>
        </w:rPr>
      </w:pPr>
      <w:r w:rsidRPr="0057647D">
        <w:rPr>
          <w:bCs w:val="0"/>
          <w:color w:val="082A75" w:themeColor="text2"/>
          <w:sz w:val="28"/>
          <w:szCs w:val="28"/>
        </w:rPr>
        <w:t>Un job qui est lancé et qui tourne pendant plusieurs heures peut s’arrêter brusquement sans</w:t>
      </w:r>
      <w:r w:rsidR="00D35E31">
        <w:rPr>
          <w:bCs w:val="0"/>
          <w:color w:val="082A75" w:themeColor="text2"/>
          <w:sz w:val="28"/>
          <w:szCs w:val="28"/>
        </w:rPr>
        <w:t xml:space="preserve"> que le journal (log) fournisse vraiment d’explications.</w:t>
      </w:r>
    </w:p>
    <w:p w14:paraId="3414BD83" w14:textId="77777777" w:rsidR="00582E63" w:rsidRPr="00582E63" w:rsidRDefault="00582E63" w:rsidP="00582E63">
      <w:pPr>
        <w:pStyle w:val="Paragraphedeliste"/>
        <w:rPr>
          <w:bCs w:val="0"/>
          <w:color w:val="082A75" w:themeColor="text2"/>
          <w:sz w:val="28"/>
          <w:szCs w:val="28"/>
        </w:rPr>
      </w:pPr>
    </w:p>
    <w:p w14:paraId="1AB72196" w14:textId="77777777" w:rsidR="00582E63" w:rsidRPr="0057647D" w:rsidRDefault="00046D52" w:rsidP="00C6363E">
      <w:pPr>
        <w:pStyle w:val="Paragraphedeliste"/>
        <w:numPr>
          <w:ilvl w:val="0"/>
          <w:numId w:val="20"/>
        </w:numPr>
        <w:spacing w:before="120" w:line="240" w:lineRule="auto"/>
        <w:ind w:left="714" w:hanging="357"/>
        <w:jc w:val="both"/>
        <w:rPr>
          <w:bCs w:val="0"/>
          <w:color w:val="082A75" w:themeColor="text2"/>
          <w:sz w:val="28"/>
          <w:szCs w:val="28"/>
        </w:rPr>
      </w:pPr>
      <w:r>
        <w:rPr>
          <w:bCs w:val="0"/>
          <w:color w:val="082A75" w:themeColor="text2"/>
          <w:sz w:val="28"/>
          <w:szCs w:val="28"/>
        </w:rPr>
        <w:t>Il est certes important de savoir manipuler des données massives grâce à la programmation et l’architecture technique, mais il faut également bien analyser et comprendre les données sous-jacentes afin de les sélectionner et les mettre en forme de façon judicieuse</w:t>
      </w:r>
      <w:r w:rsidR="00917270">
        <w:rPr>
          <w:bCs w:val="0"/>
          <w:color w:val="082A75" w:themeColor="text2"/>
          <w:sz w:val="28"/>
          <w:szCs w:val="28"/>
        </w:rPr>
        <w:t>, e</w:t>
      </w:r>
      <w:r>
        <w:rPr>
          <w:bCs w:val="0"/>
          <w:color w:val="082A75" w:themeColor="text2"/>
          <w:sz w:val="28"/>
          <w:szCs w:val="28"/>
        </w:rPr>
        <w:t>n découle des différences de performance et de ressources nécessaires.</w:t>
      </w:r>
    </w:p>
    <w:p w14:paraId="7E90268B" w14:textId="77777777" w:rsidR="00976DF0" w:rsidRPr="0057647D" w:rsidRDefault="00976DF0" w:rsidP="00976DF0">
      <w:pPr>
        <w:pStyle w:val="Paragraphedeliste"/>
        <w:rPr>
          <w:bCs w:val="0"/>
          <w:color w:val="082A75" w:themeColor="text2"/>
          <w:sz w:val="28"/>
          <w:szCs w:val="28"/>
        </w:rPr>
      </w:pPr>
    </w:p>
    <w:p w14:paraId="7B23A564" w14:textId="77777777" w:rsidR="00976DF0" w:rsidRPr="00976DF0" w:rsidRDefault="00976DF0" w:rsidP="00976DF0">
      <w:pPr>
        <w:pStyle w:val="Paragraphedeliste"/>
        <w:rPr>
          <w:rFonts w:ascii="Calibri" w:eastAsia="Calibri" w:hAnsi="Calibri" w:cs="Calibri"/>
          <w:szCs w:val="28"/>
        </w:rPr>
      </w:pPr>
    </w:p>
    <w:p w14:paraId="218CFA1F" w14:textId="77777777" w:rsidR="29ECDEB4" w:rsidRDefault="29ECDEB4" w:rsidP="15634422">
      <w:pPr>
        <w:spacing w:before="120" w:line="240" w:lineRule="auto"/>
        <w:jc w:val="both"/>
        <w:rPr>
          <w:rFonts w:ascii="Calibri" w:eastAsia="Calibri" w:hAnsi="Calibri" w:cs="Calibri"/>
        </w:rPr>
      </w:pPr>
    </w:p>
    <w:p w14:paraId="3864366D" w14:textId="77777777" w:rsidR="00976DF0" w:rsidRDefault="00976DF0" w:rsidP="00976DF0">
      <w:pPr>
        <w:spacing w:before="120" w:line="240" w:lineRule="auto"/>
        <w:jc w:val="both"/>
        <w:rPr>
          <w:rFonts w:ascii="Calibri" w:eastAsia="Calibri" w:hAnsi="Calibri" w:cs="Calibri"/>
          <w:szCs w:val="28"/>
        </w:rPr>
      </w:pPr>
    </w:p>
    <w:p w14:paraId="7788D227" w14:textId="77777777" w:rsidR="15A696D7" w:rsidRDefault="15A696D7" w:rsidP="15A696D7">
      <w:pPr>
        <w:spacing w:before="120" w:line="240" w:lineRule="auto"/>
        <w:jc w:val="both"/>
        <w:rPr>
          <w:b/>
          <w:bCs/>
          <w:u w:val="single"/>
        </w:rPr>
      </w:pPr>
    </w:p>
    <w:p w14:paraId="56F32B36" w14:textId="77777777" w:rsidR="15A696D7" w:rsidRDefault="15A696D7" w:rsidP="15A696D7">
      <w:pPr>
        <w:spacing w:before="120" w:line="240" w:lineRule="auto"/>
        <w:jc w:val="both"/>
        <w:rPr>
          <w:szCs w:val="28"/>
        </w:rPr>
      </w:pPr>
    </w:p>
    <w:p w14:paraId="49CD98FF" w14:textId="77777777" w:rsidR="002F0F99" w:rsidRDefault="002F0F99" w:rsidP="24E232B0">
      <w:pPr>
        <w:pStyle w:val="Titre1"/>
        <w:numPr>
          <w:ilvl w:val="0"/>
          <w:numId w:val="0"/>
        </w:numPr>
      </w:pPr>
    </w:p>
    <w:p w14:paraId="6F735B6E" w14:textId="77777777" w:rsidR="006E0E87" w:rsidRDefault="006E0E87">
      <w:pPr>
        <w:spacing w:after="200"/>
        <w:rPr>
          <w:rFonts w:asciiTheme="majorHAnsi" w:eastAsiaTheme="majorEastAsia" w:hAnsiTheme="majorHAnsi" w:cstheme="majorBidi"/>
          <w:color w:val="061F57" w:themeColor="text2" w:themeShade="BF"/>
          <w:kern w:val="28"/>
          <w:sz w:val="52"/>
          <w:szCs w:val="32"/>
        </w:rPr>
      </w:pPr>
      <w:r>
        <w:br w:type="page"/>
      </w:r>
    </w:p>
    <w:p w14:paraId="37878146" w14:textId="77777777" w:rsidR="00AC1815" w:rsidRPr="006E0E87" w:rsidRDefault="006E0E87" w:rsidP="005F08CE">
      <w:pPr>
        <w:pStyle w:val="Titre1"/>
        <w:numPr>
          <w:ilvl w:val="0"/>
          <w:numId w:val="0"/>
        </w:numPr>
        <w:ind w:left="432" w:hanging="432"/>
        <w:rPr>
          <w:color w:val="34ABA2" w:themeColor="accent6"/>
        </w:rPr>
      </w:pPr>
      <w:bookmarkStart w:id="45" w:name="_Toc56300668"/>
      <w:r w:rsidRPr="006E0E87">
        <w:rPr>
          <w:color w:val="34ABA2" w:themeColor="accent6"/>
        </w:rPr>
        <w:lastRenderedPageBreak/>
        <w:t xml:space="preserve">Annexe 1a – </w:t>
      </w:r>
      <w:r w:rsidRPr="009221FF">
        <w:rPr>
          <w:color w:val="34ABA2" w:themeColor="accent6"/>
        </w:rPr>
        <w:t>Création des .JAR avec SBT sous Linux</w:t>
      </w:r>
      <w:bookmarkEnd w:id="45"/>
    </w:p>
    <w:p w14:paraId="64772D13" w14:textId="77777777" w:rsidR="006E0E87" w:rsidRDefault="006E0E87" w:rsidP="006E0E87">
      <w:pPr>
        <w:rPr>
          <w:b/>
          <w:bCs/>
          <w:u w:val="single"/>
        </w:rPr>
      </w:pPr>
    </w:p>
    <w:p w14:paraId="4B091927" w14:textId="77777777" w:rsidR="006E0E87" w:rsidRDefault="006E0E87" w:rsidP="006E0E87">
      <w:pPr>
        <w:jc w:val="both"/>
      </w:pPr>
      <w:r>
        <w:t>Etape 1 : Créer un répertoire qui va accueillir le .jar. Appelons le Directory001</w:t>
      </w:r>
    </w:p>
    <w:p w14:paraId="3716D28C" w14:textId="77777777" w:rsidR="006E0E87" w:rsidRDefault="006E0E87" w:rsidP="006E0E87">
      <w:pPr>
        <w:jc w:val="both"/>
      </w:pPr>
      <w:r>
        <w:tab/>
        <w:t>Dans ce répertoire, mettre un seul fichier scala : notre programme</w:t>
      </w:r>
    </w:p>
    <w:p w14:paraId="0198157D" w14:textId="77777777" w:rsidR="006E0E87" w:rsidRDefault="006E0E87" w:rsidP="006E0E87">
      <w:pPr>
        <w:jc w:val="both"/>
      </w:pPr>
      <w:r>
        <w:tab/>
        <w:t>Dans ce répertoire, mettre également le fichier build.sbt</w:t>
      </w:r>
    </w:p>
    <w:p w14:paraId="427CFA9B" w14:textId="77777777" w:rsidR="006E0E87" w:rsidRDefault="006E0E87" w:rsidP="006E0E87">
      <w:pPr>
        <w:jc w:val="both"/>
      </w:pPr>
      <w:r>
        <w:tab/>
        <w:t>Dans ce répertoire, créer un sous répertoire nommé « project ». Là on va y mettre le fichier assembly.sbt</w:t>
      </w:r>
    </w:p>
    <w:p w14:paraId="4FA6EDDE" w14:textId="77777777" w:rsidR="006E0E87" w:rsidRDefault="006E0E87" w:rsidP="006E0E87"/>
    <w:tbl>
      <w:tblPr>
        <w:tblStyle w:val="Grilledutableau"/>
        <w:tblW w:w="0" w:type="auto"/>
        <w:tblLook w:val="04A0" w:firstRow="1" w:lastRow="0" w:firstColumn="1" w:lastColumn="0" w:noHBand="0" w:noVBand="1"/>
      </w:tblPr>
      <w:tblGrid>
        <w:gridCol w:w="9629"/>
      </w:tblGrid>
      <w:tr w:rsidR="006E0E87" w14:paraId="418A09B3" w14:textId="77777777" w:rsidTr="006E0E87">
        <w:tc>
          <w:tcPr>
            <w:tcW w:w="9629" w:type="dxa"/>
          </w:tcPr>
          <w:p w14:paraId="52002F9F" w14:textId="77777777" w:rsidR="006E0E87" w:rsidRPr="006F2D69" w:rsidRDefault="006E0E87" w:rsidP="006E0E87">
            <w:pPr>
              <w:spacing w:line="0" w:lineRule="atLeast"/>
              <w:rPr>
                <w:lang w:val="en-US"/>
              </w:rPr>
            </w:pPr>
          </w:p>
          <w:p w14:paraId="6C2FB5A9" w14:textId="77777777" w:rsidR="006E0E87" w:rsidRPr="006F2D69" w:rsidRDefault="006E0E87" w:rsidP="006E0E87">
            <w:pPr>
              <w:spacing w:line="0" w:lineRule="atLeast"/>
              <w:rPr>
                <w:sz w:val="20"/>
                <w:szCs w:val="20"/>
                <w:lang w:val="en-US"/>
              </w:rPr>
            </w:pPr>
            <w:r w:rsidRPr="006F2D69">
              <w:rPr>
                <w:sz w:val="20"/>
                <w:szCs w:val="20"/>
                <w:lang w:val="en-US"/>
              </w:rPr>
              <w:t>Dauphine</w:t>
            </w:r>
          </w:p>
          <w:p w14:paraId="7D58F87F" w14:textId="77777777" w:rsidR="006E0E87" w:rsidRPr="006F2D69" w:rsidRDefault="006E0E87" w:rsidP="006E0E87">
            <w:pPr>
              <w:spacing w:line="0" w:lineRule="atLeast"/>
              <w:rPr>
                <w:sz w:val="20"/>
                <w:szCs w:val="20"/>
                <w:lang w:val="en-US"/>
              </w:rPr>
            </w:pPr>
            <w:r w:rsidRPr="006F2D69">
              <w:rPr>
                <w:sz w:val="20"/>
                <w:szCs w:val="20"/>
                <w:lang w:val="en-US"/>
              </w:rPr>
              <w:t xml:space="preserve">     TP_flights</w:t>
            </w:r>
          </w:p>
          <w:p w14:paraId="594213C0" w14:textId="77777777" w:rsidR="006E0E87" w:rsidRPr="006F2D69" w:rsidRDefault="006E0E87" w:rsidP="006E0E87">
            <w:pPr>
              <w:spacing w:line="0" w:lineRule="atLeast"/>
              <w:rPr>
                <w:color w:val="808080" w:themeColor="background1" w:themeShade="80"/>
                <w:sz w:val="20"/>
                <w:szCs w:val="20"/>
                <w:lang w:val="en-US"/>
              </w:rPr>
            </w:pPr>
            <w:r w:rsidRPr="006F2D69">
              <w:rPr>
                <w:sz w:val="20"/>
                <w:szCs w:val="20"/>
                <w:lang w:val="en-US"/>
              </w:rPr>
              <w:t xml:space="preserve">          |Directory001</w:t>
            </w:r>
          </w:p>
          <w:p w14:paraId="56FC9114" w14:textId="77777777" w:rsidR="006E0E87" w:rsidRPr="006F2D69" w:rsidRDefault="006E0E87" w:rsidP="006E0E87">
            <w:pPr>
              <w:spacing w:line="0" w:lineRule="atLeast"/>
              <w:rPr>
                <w:sz w:val="20"/>
                <w:szCs w:val="20"/>
                <w:lang w:val="en-US"/>
              </w:rPr>
            </w:pPr>
            <w:r w:rsidRPr="006F2D69">
              <w:rPr>
                <w:color w:val="A6A6A6" w:themeColor="background1" w:themeShade="A6"/>
                <w:sz w:val="20"/>
                <w:szCs w:val="20"/>
                <w:lang w:val="en-US"/>
              </w:rPr>
              <w:t>Programme.scala</w:t>
            </w:r>
          </w:p>
          <w:p w14:paraId="32568E6C" w14:textId="77777777" w:rsidR="006E0E87" w:rsidRDefault="006E0E87" w:rsidP="006E0E87">
            <w:pPr>
              <w:spacing w:line="0" w:lineRule="atLeast"/>
              <w:rPr>
                <w:sz w:val="20"/>
                <w:szCs w:val="20"/>
              </w:rPr>
            </w:pPr>
            <w:r w:rsidRPr="009862B0">
              <w:rPr>
                <w:sz w:val="20"/>
                <w:szCs w:val="20"/>
              </w:rPr>
              <w:t>|build.sbt</w:t>
            </w:r>
          </w:p>
          <w:p w14:paraId="3DA29D20" w14:textId="77777777" w:rsidR="006E0E87" w:rsidRPr="009862B0" w:rsidRDefault="006E0E87" w:rsidP="006E0E87">
            <w:pPr>
              <w:spacing w:line="0" w:lineRule="atLeast"/>
              <w:rPr>
                <w:sz w:val="20"/>
                <w:szCs w:val="20"/>
              </w:rPr>
            </w:pPr>
            <w:r w:rsidRPr="009862B0">
              <w:rPr>
                <w:sz w:val="20"/>
                <w:szCs w:val="20"/>
              </w:rPr>
              <w:t>|</w:t>
            </w:r>
            <w:r>
              <w:rPr>
                <w:sz w:val="20"/>
                <w:szCs w:val="20"/>
              </w:rPr>
              <w:t>project (répertoire)</w:t>
            </w:r>
          </w:p>
          <w:p w14:paraId="2272B0F0" w14:textId="77777777" w:rsidR="006E0E87" w:rsidRDefault="006E0E87" w:rsidP="006E0E87">
            <w:pPr>
              <w:spacing w:line="0" w:lineRule="atLeast"/>
              <w:rPr>
                <w:color w:val="A6A6A6" w:themeColor="background1" w:themeShade="A6"/>
                <w:sz w:val="20"/>
                <w:szCs w:val="20"/>
              </w:rPr>
            </w:pPr>
            <w:r w:rsidRPr="00425141">
              <w:rPr>
                <w:color w:val="A6A6A6" w:themeColor="background1" w:themeShade="A6"/>
                <w:sz w:val="20"/>
                <w:szCs w:val="20"/>
              </w:rPr>
              <w:t>Assembly.sbt</w:t>
            </w:r>
          </w:p>
          <w:p w14:paraId="24FAB8A3" w14:textId="77777777" w:rsidR="006E0E87" w:rsidRDefault="006E0E87" w:rsidP="006E0E87">
            <w:pPr>
              <w:spacing w:line="0" w:lineRule="atLeast"/>
            </w:pPr>
          </w:p>
        </w:tc>
      </w:tr>
    </w:tbl>
    <w:p w14:paraId="67A2F29D" w14:textId="77777777" w:rsidR="006E0E87" w:rsidRDefault="006E0E87" w:rsidP="006E0E87"/>
    <w:p w14:paraId="71426206" w14:textId="77777777" w:rsidR="006E0E87" w:rsidRDefault="006E0E87" w:rsidP="006E0E87">
      <w:r>
        <w:t>Voici le fichier build.sbt :</w:t>
      </w:r>
    </w:p>
    <w:tbl>
      <w:tblPr>
        <w:tblStyle w:val="Grilledutableau"/>
        <w:tblW w:w="0" w:type="auto"/>
        <w:tblLook w:val="04A0" w:firstRow="1" w:lastRow="0" w:firstColumn="1" w:lastColumn="0" w:noHBand="0" w:noVBand="1"/>
      </w:tblPr>
      <w:tblGrid>
        <w:gridCol w:w="9629"/>
      </w:tblGrid>
      <w:tr w:rsidR="006E0E87" w14:paraId="406CAE06" w14:textId="77777777" w:rsidTr="006E0E87">
        <w:tc>
          <w:tcPr>
            <w:tcW w:w="9629" w:type="dxa"/>
          </w:tcPr>
          <w:p w14:paraId="1AB77D16" w14:textId="77777777" w:rsidR="006E0E87" w:rsidRDefault="006E0E87" w:rsidP="006E0E87">
            <w:pPr>
              <w:spacing w:line="0" w:lineRule="atLeast"/>
            </w:pPr>
          </w:p>
          <w:p w14:paraId="0C46870B" w14:textId="77777777" w:rsidR="006E0E87" w:rsidRPr="006F2D69" w:rsidRDefault="006E0E87" w:rsidP="006E0E87">
            <w:pPr>
              <w:spacing w:line="0" w:lineRule="atLeast"/>
              <w:rPr>
                <w:sz w:val="20"/>
                <w:szCs w:val="20"/>
                <w:lang w:val="en-US"/>
              </w:rPr>
            </w:pPr>
            <w:r w:rsidRPr="006F2D69">
              <w:rPr>
                <w:sz w:val="20"/>
                <w:szCs w:val="20"/>
                <w:lang w:val="en-US"/>
              </w:rPr>
              <w:t>name := "essai"</w:t>
            </w:r>
          </w:p>
          <w:p w14:paraId="08B76081" w14:textId="77777777" w:rsidR="006E0E87" w:rsidRPr="006F2D69" w:rsidRDefault="006E0E87" w:rsidP="006E0E87">
            <w:pPr>
              <w:spacing w:line="0" w:lineRule="atLeast"/>
              <w:rPr>
                <w:sz w:val="20"/>
                <w:szCs w:val="20"/>
                <w:lang w:val="en-US"/>
              </w:rPr>
            </w:pPr>
            <w:r w:rsidRPr="006F2D69">
              <w:rPr>
                <w:sz w:val="20"/>
                <w:szCs w:val="20"/>
                <w:lang w:val="en-US"/>
              </w:rPr>
              <w:t>version := "1.0"</w:t>
            </w:r>
          </w:p>
          <w:p w14:paraId="7DFDEE7B" w14:textId="77777777" w:rsidR="006E0E87" w:rsidRPr="006F2D69" w:rsidRDefault="006E0E87" w:rsidP="006E0E87">
            <w:pPr>
              <w:spacing w:line="0" w:lineRule="atLeast"/>
              <w:rPr>
                <w:sz w:val="20"/>
                <w:szCs w:val="20"/>
                <w:lang w:val="en-US"/>
              </w:rPr>
            </w:pPr>
            <w:r w:rsidRPr="006F2D69">
              <w:rPr>
                <w:sz w:val="20"/>
                <w:szCs w:val="20"/>
                <w:lang w:val="en-US"/>
              </w:rPr>
              <w:t>scalaVersion := "2.12.10"</w:t>
            </w:r>
          </w:p>
          <w:p w14:paraId="11B2D8AD" w14:textId="77777777" w:rsidR="006E0E87" w:rsidRPr="006F2D69" w:rsidRDefault="006E0E87" w:rsidP="006E0E87">
            <w:pPr>
              <w:spacing w:line="0" w:lineRule="atLeast"/>
              <w:rPr>
                <w:sz w:val="20"/>
                <w:szCs w:val="20"/>
                <w:lang w:val="en-US"/>
              </w:rPr>
            </w:pPr>
          </w:p>
          <w:p w14:paraId="152F1F38" w14:textId="77777777" w:rsidR="006E0E87" w:rsidRPr="006F2D69" w:rsidRDefault="006E0E87" w:rsidP="006E0E87">
            <w:pPr>
              <w:spacing w:line="0" w:lineRule="atLeast"/>
              <w:rPr>
                <w:sz w:val="20"/>
                <w:szCs w:val="20"/>
                <w:lang w:val="en-US"/>
              </w:rPr>
            </w:pPr>
            <w:r w:rsidRPr="006F2D69">
              <w:rPr>
                <w:sz w:val="20"/>
                <w:szCs w:val="20"/>
                <w:lang w:val="en-US"/>
              </w:rPr>
              <w:t>libraryDependencies ++= Seq(</w:t>
            </w:r>
          </w:p>
          <w:p w14:paraId="4BCD6DED" w14:textId="77777777" w:rsidR="006E0E87" w:rsidRPr="006F2D69" w:rsidRDefault="006E0E87" w:rsidP="006E0E87">
            <w:pPr>
              <w:spacing w:line="0" w:lineRule="atLeast"/>
              <w:rPr>
                <w:sz w:val="20"/>
                <w:szCs w:val="20"/>
                <w:lang w:val="en-US"/>
              </w:rPr>
            </w:pPr>
            <w:r w:rsidRPr="006F2D69">
              <w:rPr>
                <w:sz w:val="20"/>
                <w:szCs w:val="20"/>
                <w:lang w:val="en-US"/>
              </w:rPr>
              <w:t xml:space="preserve">      "org.apache.spark" %% "spark-sql" % "3.0.0-preview",</w:t>
            </w:r>
          </w:p>
          <w:p w14:paraId="22FEFAFC" w14:textId="77777777" w:rsidR="006E0E87" w:rsidRPr="006F2D69" w:rsidRDefault="006E0E87" w:rsidP="006E0E87">
            <w:pPr>
              <w:spacing w:line="0" w:lineRule="atLeast"/>
              <w:rPr>
                <w:sz w:val="20"/>
                <w:szCs w:val="20"/>
                <w:lang w:val="en-US"/>
              </w:rPr>
            </w:pPr>
            <w:r w:rsidRPr="006F2D69">
              <w:rPr>
                <w:sz w:val="20"/>
                <w:szCs w:val="20"/>
                <w:lang w:val="en-US"/>
              </w:rPr>
              <w:t xml:space="preserve">      "org.apache.spark" %% "spark-core" % "3.0.0-preview"</w:t>
            </w:r>
          </w:p>
          <w:p w14:paraId="2AEF5FE1" w14:textId="77777777" w:rsidR="006E0E87" w:rsidRPr="00AF3125" w:rsidRDefault="006E0E87" w:rsidP="006E0E87">
            <w:pPr>
              <w:spacing w:line="0" w:lineRule="atLeast"/>
              <w:rPr>
                <w:sz w:val="20"/>
                <w:szCs w:val="20"/>
              </w:rPr>
            </w:pPr>
            <w:r w:rsidRPr="00AF3125">
              <w:rPr>
                <w:sz w:val="20"/>
                <w:szCs w:val="20"/>
              </w:rPr>
              <w:t>)</w:t>
            </w:r>
          </w:p>
          <w:p w14:paraId="3C3DF568" w14:textId="77777777" w:rsidR="006E0E87" w:rsidRPr="00AF3125" w:rsidRDefault="006E0E87" w:rsidP="006E0E87">
            <w:pPr>
              <w:spacing w:line="0" w:lineRule="atLeast"/>
              <w:rPr>
                <w:sz w:val="20"/>
                <w:szCs w:val="20"/>
              </w:rPr>
            </w:pPr>
          </w:p>
          <w:p w14:paraId="2FFC793D" w14:textId="77777777" w:rsidR="006E0E87" w:rsidRPr="00AF3125" w:rsidRDefault="006E0E87" w:rsidP="006E0E87">
            <w:pPr>
              <w:spacing w:line="0" w:lineRule="atLeast"/>
              <w:rPr>
                <w:sz w:val="20"/>
                <w:szCs w:val="20"/>
              </w:rPr>
            </w:pPr>
            <w:r w:rsidRPr="00AF3125">
              <w:rPr>
                <w:sz w:val="20"/>
                <w:szCs w:val="20"/>
              </w:rPr>
              <w:t>javaOptions += "-Xmx2g"</w:t>
            </w:r>
          </w:p>
          <w:p w14:paraId="03C3E691" w14:textId="77777777" w:rsidR="006E0E87" w:rsidRPr="00AF3125" w:rsidRDefault="006E0E87" w:rsidP="006E0E87">
            <w:pPr>
              <w:spacing w:line="0" w:lineRule="atLeast"/>
              <w:rPr>
                <w:sz w:val="20"/>
                <w:szCs w:val="20"/>
              </w:rPr>
            </w:pPr>
            <w:r w:rsidRPr="00AF3125">
              <w:rPr>
                <w:sz w:val="20"/>
                <w:szCs w:val="20"/>
              </w:rPr>
              <w:t>javaOptions += "-XX:ReservedCodeCacheSize=1g"</w:t>
            </w:r>
          </w:p>
          <w:p w14:paraId="0D70EE25" w14:textId="77777777" w:rsidR="006E0E87" w:rsidRDefault="006E0E87" w:rsidP="006E0E87">
            <w:pPr>
              <w:spacing w:line="0" w:lineRule="atLeast"/>
            </w:pPr>
          </w:p>
        </w:tc>
      </w:tr>
    </w:tbl>
    <w:p w14:paraId="245CF8F1" w14:textId="77777777" w:rsidR="006E0E87" w:rsidRDefault="006E0E87" w:rsidP="006E0E87"/>
    <w:p w14:paraId="1DC70A72" w14:textId="77777777" w:rsidR="006E0E87" w:rsidRDefault="006E0E87" w:rsidP="006E0E87">
      <w:r>
        <w:t>Voici le fichier assembly.sbt :</w:t>
      </w:r>
    </w:p>
    <w:tbl>
      <w:tblPr>
        <w:tblStyle w:val="Grilledutableau"/>
        <w:tblW w:w="0" w:type="auto"/>
        <w:tblLook w:val="04A0" w:firstRow="1" w:lastRow="0" w:firstColumn="1" w:lastColumn="0" w:noHBand="0" w:noVBand="1"/>
      </w:tblPr>
      <w:tblGrid>
        <w:gridCol w:w="9629"/>
      </w:tblGrid>
      <w:tr w:rsidR="006E0E87" w:rsidRPr="00FB62B9" w14:paraId="501474DB" w14:textId="77777777" w:rsidTr="006E0E87">
        <w:tc>
          <w:tcPr>
            <w:tcW w:w="9629" w:type="dxa"/>
          </w:tcPr>
          <w:p w14:paraId="77E88988" w14:textId="77777777" w:rsidR="006E0E87" w:rsidRDefault="006E0E87" w:rsidP="006E0E87">
            <w:pPr>
              <w:spacing w:line="0" w:lineRule="atLeast"/>
            </w:pPr>
          </w:p>
          <w:p w14:paraId="2EF1299B" w14:textId="77777777" w:rsidR="006E0E87" w:rsidRPr="006F2D69" w:rsidRDefault="006E0E87" w:rsidP="006E0E87">
            <w:pPr>
              <w:spacing w:line="0" w:lineRule="atLeast"/>
              <w:rPr>
                <w:sz w:val="20"/>
                <w:szCs w:val="20"/>
                <w:lang w:val="en-US"/>
              </w:rPr>
            </w:pPr>
            <w:r w:rsidRPr="006F2D69">
              <w:rPr>
                <w:sz w:val="20"/>
                <w:szCs w:val="20"/>
                <w:lang w:val="en-US"/>
              </w:rPr>
              <w:t>addSbtPlugin("com.eed3si9n" % "sbt-assembly" % "0.14.6")</w:t>
            </w:r>
          </w:p>
          <w:p w14:paraId="74D5FB3E" w14:textId="77777777" w:rsidR="006E0E87" w:rsidRPr="006F2D69" w:rsidRDefault="006E0E87" w:rsidP="006E0E87">
            <w:pPr>
              <w:spacing w:line="0" w:lineRule="atLeast"/>
              <w:rPr>
                <w:lang w:val="en-US"/>
              </w:rPr>
            </w:pPr>
          </w:p>
        </w:tc>
      </w:tr>
    </w:tbl>
    <w:p w14:paraId="3BD3CECC" w14:textId="77777777" w:rsidR="006E0E87" w:rsidRPr="006F2D69" w:rsidRDefault="006E0E87" w:rsidP="006E0E87">
      <w:pPr>
        <w:rPr>
          <w:lang w:val="en-US"/>
        </w:rPr>
      </w:pPr>
    </w:p>
    <w:p w14:paraId="47B14EC3" w14:textId="77777777" w:rsidR="006E0E87" w:rsidRDefault="006E0E87" w:rsidP="006E0E87">
      <w:pPr>
        <w:spacing w:line="0" w:lineRule="atLeast"/>
        <w:jc w:val="both"/>
      </w:pPr>
      <w:r>
        <w:t>Etape 2 : Nous allons maintenant générer le fichier .jar</w:t>
      </w:r>
    </w:p>
    <w:p w14:paraId="782762D5" w14:textId="77777777" w:rsidR="006E0E87" w:rsidRDefault="006E0E87" w:rsidP="006E0E87">
      <w:pPr>
        <w:spacing w:line="0" w:lineRule="atLeast"/>
        <w:jc w:val="both"/>
      </w:pPr>
      <w:r>
        <w:lastRenderedPageBreak/>
        <w:t>Lancer un terminal et se déplacer dans le bon répertoire (endroit où se trouve le fichier build.sbt, qui est également celui de Directory dans notre cas, à l’aide des commandes cd et ls). Puis taper successivement les 2 lignes de code suivantes :</w:t>
      </w:r>
    </w:p>
    <w:p w14:paraId="1A0776F9" w14:textId="77777777" w:rsidR="006E0E87" w:rsidRPr="00F16C68" w:rsidRDefault="006E0E87" w:rsidP="006E0E87">
      <w:pPr>
        <w:spacing w:line="0" w:lineRule="atLeast"/>
        <w:ind w:firstLine="720"/>
        <w:jc w:val="both"/>
        <w:rPr>
          <w:color w:val="00B0F0"/>
        </w:rPr>
      </w:pPr>
      <w:r w:rsidRPr="00F16C68">
        <w:rPr>
          <w:color w:val="00B0F0"/>
        </w:rPr>
        <w:t>$ sbt</w:t>
      </w:r>
      <w:r>
        <w:rPr>
          <w:color w:val="00B0F0"/>
        </w:rPr>
        <w:t xml:space="preserve"> assembly</w:t>
      </w:r>
    </w:p>
    <w:p w14:paraId="2B6BF005" w14:textId="77777777" w:rsidR="006E0E87" w:rsidRPr="00F16C68" w:rsidRDefault="006E0E87" w:rsidP="006E0E87">
      <w:pPr>
        <w:spacing w:line="0" w:lineRule="atLeast"/>
        <w:ind w:firstLine="720"/>
        <w:jc w:val="both"/>
        <w:rPr>
          <w:color w:val="00B0F0"/>
        </w:rPr>
      </w:pPr>
      <w:r w:rsidRPr="00F16C68">
        <w:rPr>
          <w:color w:val="00B0F0"/>
        </w:rPr>
        <w:t xml:space="preserve">$ </w:t>
      </w:r>
      <w:r>
        <w:rPr>
          <w:color w:val="00B0F0"/>
        </w:rPr>
        <w:t xml:space="preserve">sbt </w:t>
      </w:r>
      <w:r w:rsidRPr="00F16C68">
        <w:rPr>
          <w:color w:val="00B0F0"/>
        </w:rPr>
        <w:t>package</w:t>
      </w:r>
    </w:p>
    <w:p w14:paraId="66E3C72E" w14:textId="77777777" w:rsidR="006E0E87" w:rsidRDefault="006E0E87" w:rsidP="006E0E87"/>
    <w:p w14:paraId="4B5D27F8" w14:textId="77777777" w:rsidR="006E0E87" w:rsidRDefault="006E0E87" w:rsidP="006E0E87">
      <w:pPr>
        <w:spacing w:line="0" w:lineRule="atLeast"/>
        <w:jc w:val="both"/>
      </w:pPr>
      <w:r>
        <w:t>Etape 3 : Le fichier .jar est à récupérer dans :</w:t>
      </w:r>
    </w:p>
    <w:p w14:paraId="4FD34363" w14:textId="77777777" w:rsidR="006E0E87" w:rsidRDefault="006E0E87" w:rsidP="006E0E87">
      <w:pPr>
        <w:spacing w:line="0" w:lineRule="atLeast"/>
        <w:jc w:val="both"/>
      </w:pPr>
    </w:p>
    <w:tbl>
      <w:tblPr>
        <w:tblStyle w:val="Grilledutableau"/>
        <w:tblW w:w="0" w:type="auto"/>
        <w:tblLook w:val="04A0" w:firstRow="1" w:lastRow="0" w:firstColumn="1" w:lastColumn="0" w:noHBand="0" w:noVBand="1"/>
      </w:tblPr>
      <w:tblGrid>
        <w:gridCol w:w="9629"/>
      </w:tblGrid>
      <w:tr w:rsidR="006E0E87" w14:paraId="70E61325" w14:textId="77777777" w:rsidTr="006E0E87">
        <w:tc>
          <w:tcPr>
            <w:tcW w:w="9629" w:type="dxa"/>
          </w:tcPr>
          <w:p w14:paraId="76CD1530" w14:textId="77777777" w:rsidR="006E0E87" w:rsidRPr="009862B0" w:rsidRDefault="006E0E87" w:rsidP="006E0E87">
            <w:pPr>
              <w:pStyle w:val="Contenu"/>
              <w:rPr>
                <w:sz w:val="20"/>
                <w:szCs w:val="20"/>
              </w:rPr>
            </w:pPr>
          </w:p>
          <w:p w14:paraId="34B2C5AE" w14:textId="77777777" w:rsidR="006E0E87" w:rsidRPr="006F2D69" w:rsidRDefault="006E0E87" w:rsidP="006E0E87">
            <w:pPr>
              <w:spacing w:line="0" w:lineRule="atLeast"/>
              <w:rPr>
                <w:sz w:val="20"/>
                <w:szCs w:val="20"/>
                <w:lang w:val="en-US"/>
              </w:rPr>
            </w:pPr>
            <w:r w:rsidRPr="006F2D69">
              <w:rPr>
                <w:sz w:val="20"/>
                <w:szCs w:val="20"/>
                <w:lang w:val="en-US"/>
              </w:rPr>
              <w:t>Dauphine</w:t>
            </w:r>
          </w:p>
          <w:p w14:paraId="495665C6" w14:textId="77777777" w:rsidR="006E0E87" w:rsidRPr="006F2D69" w:rsidRDefault="006E0E87" w:rsidP="006E0E87">
            <w:pPr>
              <w:spacing w:line="0" w:lineRule="atLeast"/>
              <w:rPr>
                <w:sz w:val="20"/>
                <w:szCs w:val="20"/>
                <w:lang w:val="en-US"/>
              </w:rPr>
            </w:pPr>
            <w:r w:rsidRPr="006F2D69">
              <w:rPr>
                <w:sz w:val="20"/>
                <w:szCs w:val="20"/>
                <w:lang w:val="en-US"/>
              </w:rPr>
              <w:t xml:space="preserve">     TP_flights</w:t>
            </w:r>
          </w:p>
          <w:p w14:paraId="128B344D" w14:textId="77777777" w:rsidR="006E0E87" w:rsidRPr="006F2D69" w:rsidRDefault="006E0E87" w:rsidP="006E0E87">
            <w:pPr>
              <w:spacing w:line="0" w:lineRule="atLeast"/>
              <w:rPr>
                <w:color w:val="808080" w:themeColor="background1" w:themeShade="80"/>
                <w:sz w:val="20"/>
                <w:szCs w:val="20"/>
                <w:lang w:val="en-US"/>
              </w:rPr>
            </w:pPr>
            <w:r w:rsidRPr="006F2D69">
              <w:rPr>
                <w:sz w:val="20"/>
                <w:szCs w:val="20"/>
                <w:lang w:val="en-US"/>
              </w:rPr>
              <w:t xml:space="preserve">          |Directory001</w:t>
            </w:r>
          </w:p>
          <w:p w14:paraId="01621983" w14:textId="77777777" w:rsidR="006E0E87" w:rsidRPr="006F2D69" w:rsidRDefault="006E0E87" w:rsidP="006E0E87">
            <w:pPr>
              <w:spacing w:line="0" w:lineRule="atLeast"/>
              <w:rPr>
                <w:sz w:val="20"/>
                <w:szCs w:val="20"/>
                <w:lang w:val="en-US"/>
              </w:rPr>
            </w:pPr>
            <w:r w:rsidRPr="006F2D69">
              <w:rPr>
                <w:color w:val="A6A6A6" w:themeColor="background1" w:themeShade="A6"/>
                <w:sz w:val="20"/>
                <w:szCs w:val="20"/>
                <w:lang w:val="en-US"/>
              </w:rPr>
              <w:t>Programme.scala</w:t>
            </w:r>
          </w:p>
          <w:p w14:paraId="2B795829" w14:textId="77777777" w:rsidR="006E0E87" w:rsidRDefault="006E0E87" w:rsidP="006E0E87">
            <w:pPr>
              <w:spacing w:line="0" w:lineRule="atLeast"/>
              <w:rPr>
                <w:sz w:val="20"/>
                <w:szCs w:val="20"/>
              </w:rPr>
            </w:pPr>
            <w:r w:rsidRPr="009862B0">
              <w:rPr>
                <w:sz w:val="20"/>
                <w:szCs w:val="20"/>
              </w:rPr>
              <w:t>|build.sbt</w:t>
            </w:r>
          </w:p>
          <w:p w14:paraId="6937DEC1" w14:textId="77777777" w:rsidR="006E0E87" w:rsidRPr="009862B0" w:rsidRDefault="006E0E87" w:rsidP="006E0E87">
            <w:pPr>
              <w:spacing w:line="0" w:lineRule="atLeast"/>
              <w:rPr>
                <w:sz w:val="20"/>
                <w:szCs w:val="20"/>
              </w:rPr>
            </w:pPr>
            <w:r w:rsidRPr="009862B0">
              <w:rPr>
                <w:sz w:val="20"/>
                <w:szCs w:val="20"/>
              </w:rPr>
              <w:t>|</w:t>
            </w:r>
            <w:r>
              <w:rPr>
                <w:sz w:val="20"/>
                <w:szCs w:val="20"/>
              </w:rPr>
              <w:t>project (répertoire)</w:t>
            </w:r>
          </w:p>
          <w:p w14:paraId="1F6990DB" w14:textId="77777777" w:rsidR="006E0E87" w:rsidRDefault="006E0E87" w:rsidP="006E0E87">
            <w:pPr>
              <w:spacing w:line="0" w:lineRule="atLeast"/>
              <w:rPr>
                <w:color w:val="A6A6A6" w:themeColor="background1" w:themeShade="A6"/>
                <w:sz w:val="20"/>
                <w:szCs w:val="20"/>
              </w:rPr>
            </w:pPr>
            <w:r w:rsidRPr="00425141">
              <w:rPr>
                <w:color w:val="A6A6A6" w:themeColor="background1" w:themeShade="A6"/>
                <w:sz w:val="20"/>
                <w:szCs w:val="20"/>
              </w:rPr>
              <w:t>Assembly.sbt</w:t>
            </w:r>
          </w:p>
          <w:p w14:paraId="2FE6F195" w14:textId="77777777" w:rsidR="006E0E87" w:rsidRPr="009862B0" w:rsidRDefault="006E0E87" w:rsidP="006E0E87">
            <w:pPr>
              <w:spacing w:line="0" w:lineRule="atLeast"/>
              <w:rPr>
                <w:color w:val="00B0F0"/>
                <w:sz w:val="20"/>
                <w:szCs w:val="20"/>
              </w:rPr>
            </w:pPr>
            <w:r w:rsidRPr="009862B0">
              <w:rPr>
                <w:color w:val="00B0F0"/>
                <w:sz w:val="20"/>
                <w:szCs w:val="20"/>
              </w:rPr>
              <w:t xml:space="preserve">               |target (nouveau répertoire créé automatiquement)</w:t>
            </w:r>
          </w:p>
          <w:p w14:paraId="49CEBAAB" w14:textId="77777777" w:rsidR="006E0E87" w:rsidRPr="00472091" w:rsidRDefault="006E0E87" w:rsidP="006E0E87">
            <w:pPr>
              <w:spacing w:line="0" w:lineRule="atLeast"/>
              <w:rPr>
                <w:color w:val="00B0F0"/>
                <w:sz w:val="20"/>
                <w:szCs w:val="20"/>
              </w:rPr>
            </w:pPr>
            <w:r w:rsidRPr="009862B0">
              <w:rPr>
                <w:color w:val="00B0F0"/>
                <w:sz w:val="20"/>
                <w:szCs w:val="20"/>
              </w:rPr>
              <w:t xml:space="preserve">                      |scala-2.</w:t>
            </w:r>
            <w:r w:rsidRPr="00472091">
              <w:rPr>
                <w:color w:val="00B0F0"/>
                <w:sz w:val="20"/>
                <w:szCs w:val="20"/>
              </w:rPr>
              <w:t>12 (nouveau répertoire créé automatiquement)</w:t>
            </w:r>
          </w:p>
          <w:p w14:paraId="1ADC0E49" w14:textId="77777777" w:rsidR="006E0E87" w:rsidRPr="00472091" w:rsidRDefault="006E0E87" w:rsidP="006E0E87">
            <w:pPr>
              <w:spacing w:line="0" w:lineRule="atLeast"/>
              <w:rPr>
                <w:color w:val="00B0F0"/>
                <w:sz w:val="20"/>
                <w:szCs w:val="20"/>
              </w:rPr>
            </w:pPr>
            <w:r w:rsidRPr="00472091">
              <w:rPr>
                <w:color w:val="00B0F0"/>
                <w:sz w:val="20"/>
                <w:szCs w:val="20"/>
              </w:rPr>
              <w:t xml:space="preserve">                             | essai_2.12-1.0.jar (nouveau fichier créé automatiquement)</w:t>
            </w:r>
          </w:p>
          <w:p w14:paraId="071CCA09" w14:textId="77777777" w:rsidR="006E0E87" w:rsidRPr="00472091" w:rsidRDefault="006E0E87" w:rsidP="006E0E87">
            <w:pPr>
              <w:spacing w:line="0" w:lineRule="atLeast"/>
              <w:rPr>
                <w:color w:val="00B0F0"/>
                <w:sz w:val="20"/>
                <w:szCs w:val="20"/>
              </w:rPr>
            </w:pPr>
            <w:r w:rsidRPr="00472091">
              <w:rPr>
                <w:color w:val="00B0F0"/>
                <w:sz w:val="20"/>
                <w:szCs w:val="20"/>
              </w:rPr>
              <w:t xml:space="preserve">                             | update (nouveau répertoire créé automatiquement)</w:t>
            </w:r>
          </w:p>
          <w:p w14:paraId="767F61A1" w14:textId="77777777" w:rsidR="006E0E87" w:rsidRPr="00472091" w:rsidRDefault="006E0E87" w:rsidP="006E0E87">
            <w:pPr>
              <w:spacing w:line="0" w:lineRule="atLeast"/>
              <w:rPr>
                <w:color w:val="00B0F0"/>
                <w:sz w:val="20"/>
                <w:szCs w:val="20"/>
              </w:rPr>
            </w:pPr>
            <w:r w:rsidRPr="00472091">
              <w:rPr>
                <w:color w:val="00B0F0"/>
                <w:sz w:val="20"/>
                <w:szCs w:val="20"/>
              </w:rPr>
              <w:t xml:space="preserve">                             | classes (nouveau répertoire créé automatiquement)</w:t>
            </w:r>
          </w:p>
          <w:p w14:paraId="0FD15DB2" w14:textId="77777777" w:rsidR="006E0E87" w:rsidRDefault="006E0E87" w:rsidP="006E0E87">
            <w:pPr>
              <w:spacing w:line="0" w:lineRule="atLeast"/>
              <w:rPr>
                <w:color w:val="00B0F0"/>
                <w:sz w:val="20"/>
                <w:szCs w:val="20"/>
              </w:rPr>
            </w:pPr>
            <w:r w:rsidRPr="00472091">
              <w:rPr>
                <w:color w:val="00B0F0"/>
                <w:sz w:val="20"/>
                <w:szCs w:val="20"/>
              </w:rPr>
              <w:t xml:space="preserve">                             | test-classes (nouveau</w:t>
            </w:r>
            <w:r w:rsidRPr="009862B0">
              <w:rPr>
                <w:color w:val="00B0F0"/>
                <w:sz w:val="20"/>
                <w:szCs w:val="20"/>
              </w:rPr>
              <w:t xml:space="preserve"> répertoire créé automatiquement)</w:t>
            </w:r>
          </w:p>
          <w:p w14:paraId="6E04210C" w14:textId="77777777" w:rsidR="006E0E87" w:rsidRPr="009862B0" w:rsidRDefault="006E0E87" w:rsidP="006E0E87">
            <w:pPr>
              <w:spacing w:line="0" w:lineRule="atLeast"/>
              <w:rPr>
                <w:color w:val="00B0F0"/>
                <w:sz w:val="20"/>
                <w:szCs w:val="20"/>
              </w:rPr>
            </w:pPr>
            <w:r w:rsidRPr="009862B0">
              <w:rPr>
                <w:color w:val="00B0F0"/>
                <w:sz w:val="20"/>
                <w:szCs w:val="20"/>
              </w:rPr>
              <w:t xml:space="preserve">                      |streams (nouveau répertoire créé automatiquement)</w:t>
            </w:r>
          </w:p>
          <w:p w14:paraId="2F74A9B8" w14:textId="77777777" w:rsidR="006E0E87" w:rsidRDefault="006E0E87" w:rsidP="006E0E87">
            <w:pPr>
              <w:spacing w:line="0" w:lineRule="atLeast"/>
              <w:rPr>
                <w:color w:val="A6A6A6" w:themeColor="background1" w:themeShade="A6"/>
                <w:sz w:val="20"/>
                <w:szCs w:val="20"/>
              </w:rPr>
            </w:pPr>
          </w:p>
          <w:p w14:paraId="299FC219" w14:textId="77777777" w:rsidR="006E0E87" w:rsidRDefault="006E0E87" w:rsidP="006E0E87">
            <w:pPr>
              <w:pStyle w:val="Contenu"/>
            </w:pPr>
          </w:p>
        </w:tc>
      </w:tr>
    </w:tbl>
    <w:p w14:paraId="45795905" w14:textId="77777777" w:rsidR="006E0E87" w:rsidRDefault="006E0E87" w:rsidP="006E0E87"/>
    <w:p w14:paraId="5B58E1EB" w14:textId="77777777" w:rsidR="006E0E87" w:rsidRDefault="006E0E87" w:rsidP="006E0E87">
      <w:r>
        <w:t>Le .jar se trouve ensuite dans le répertoire "target/scala-2.X"</w:t>
      </w:r>
    </w:p>
    <w:p w14:paraId="7BDFCAAF" w14:textId="77777777" w:rsidR="006E0E87" w:rsidRDefault="006E0E87" w:rsidP="006E0E87">
      <w:pPr>
        <w:rPr>
          <w:b/>
          <w:bCs/>
          <w:u w:val="single"/>
        </w:rPr>
      </w:pPr>
      <w:r>
        <w:t>Pour info je t'ai mis mon .build, assembly.sbt et j'ai installé sbt 1.3.13</w:t>
      </w:r>
    </w:p>
    <w:p w14:paraId="536FA55E" w14:textId="77777777" w:rsidR="006E0E87" w:rsidRDefault="006E0E87" w:rsidP="006E0E87">
      <w:pPr>
        <w:rPr>
          <w:b/>
          <w:bCs/>
          <w:u w:val="single"/>
        </w:rPr>
      </w:pPr>
    </w:p>
    <w:p w14:paraId="7D27E27C" w14:textId="77777777" w:rsidR="006E0E87" w:rsidRDefault="006E0E87">
      <w:pPr>
        <w:spacing w:after="200"/>
        <w:rPr>
          <w:rFonts w:asciiTheme="majorHAnsi" w:eastAsiaTheme="majorEastAsia" w:hAnsiTheme="majorHAnsi" w:cstheme="majorBidi"/>
          <w:color w:val="061F57" w:themeColor="text2" w:themeShade="BF"/>
          <w:kern w:val="28"/>
          <w:sz w:val="52"/>
          <w:szCs w:val="32"/>
        </w:rPr>
      </w:pPr>
      <w:r>
        <w:br w:type="page"/>
      </w:r>
    </w:p>
    <w:p w14:paraId="7E2898FE" w14:textId="77777777" w:rsidR="006E0E87" w:rsidRPr="006E0E87" w:rsidRDefault="006E0E87" w:rsidP="006E0E87">
      <w:pPr>
        <w:pStyle w:val="Titre1"/>
        <w:numPr>
          <w:ilvl w:val="0"/>
          <w:numId w:val="0"/>
        </w:numPr>
        <w:ind w:left="432" w:hanging="432"/>
        <w:rPr>
          <w:color w:val="34ABA2" w:themeColor="accent6"/>
        </w:rPr>
      </w:pPr>
      <w:bookmarkStart w:id="46" w:name="_Toc56300669"/>
      <w:r w:rsidRPr="006E0E87">
        <w:rPr>
          <w:color w:val="34ABA2" w:themeColor="accent6"/>
        </w:rPr>
        <w:lastRenderedPageBreak/>
        <w:t>Annexe 1b – Création des .JAR avec IntelliJ sous Windows</w:t>
      </w:r>
      <w:bookmarkEnd w:id="46"/>
    </w:p>
    <w:p w14:paraId="7682427A" w14:textId="77777777" w:rsidR="006E0E87" w:rsidRDefault="006E0E87" w:rsidP="006E0E87">
      <w:pPr>
        <w:rPr>
          <w:b/>
          <w:bCs/>
          <w:u w:val="single"/>
        </w:rPr>
      </w:pPr>
    </w:p>
    <w:p w14:paraId="7E3D4C69" w14:textId="77777777" w:rsidR="006E0E87" w:rsidRDefault="006E0E87" w:rsidP="006E0E87">
      <w:pPr>
        <w:rPr>
          <w:b/>
          <w:bCs/>
          <w:u w:val="single"/>
        </w:rPr>
      </w:pPr>
    </w:p>
    <w:p w14:paraId="10A94F5C" w14:textId="77777777" w:rsidR="006E0E87" w:rsidRPr="00B11C97" w:rsidRDefault="006E0E87" w:rsidP="006E0E87">
      <w:pPr>
        <w:spacing w:line="0" w:lineRule="atLeast"/>
        <w:jc w:val="both"/>
      </w:pPr>
      <w:r w:rsidRPr="00B11C97">
        <w:t>Etape 1 : Installation de INTELLIJ IDEA version </w:t>
      </w:r>
      <w:r w:rsidRPr="00B11C97">
        <w:rPr>
          <w:i/>
          <w:iCs/>
        </w:rPr>
        <w:t>Community</w:t>
      </w:r>
    </w:p>
    <w:p w14:paraId="4A562F99" w14:textId="77777777" w:rsidR="006E0E87" w:rsidRDefault="006E0E87" w:rsidP="006E0E87">
      <w:pPr>
        <w:rPr>
          <w:b/>
          <w:bCs/>
          <w:u w:val="single"/>
        </w:rPr>
      </w:pPr>
    </w:p>
    <w:p w14:paraId="676CDCBE" w14:textId="77777777" w:rsidR="006E0E87" w:rsidRDefault="006E0E87" w:rsidP="006E0E87">
      <w:pPr>
        <w:spacing w:line="0" w:lineRule="atLeast"/>
        <w:jc w:val="both"/>
      </w:pPr>
      <w:r w:rsidRPr="00B11C97">
        <w:t xml:space="preserve">Etape 2 : </w:t>
      </w:r>
      <w:r>
        <w:t>Téléchargement</w:t>
      </w:r>
      <w:r w:rsidRPr="00B11C97">
        <w:t xml:space="preserve"> le plugin SCALA</w:t>
      </w:r>
      <w:r>
        <w:t xml:space="preserve"> : </w:t>
      </w:r>
      <w:r w:rsidRPr="00B11C97">
        <w:t> </w:t>
      </w:r>
      <w:r w:rsidRPr="00B11C97">
        <w:rPr>
          <w:i/>
          <w:iCs/>
        </w:rPr>
        <w:t>File -&gt; Settings..</w:t>
      </w:r>
      <w:r w:rsidRPr="00B11C97">
        <w:t>. Depuis cette fenêtre, cliquez sur « </w:t>
      </w:r>
      <w:r w:rsidRPr="00B11C97">
        <w:rPr>
          <w:i/>
          <w:iCs/>
        </w:rPr>
        <w:t>plugins</w:t>
      </w:r>
      <w:r w:rsidRPr="00B11C97">
        <w:t> » dans la colonne de gauche puis recherchez le plugin « </w:t>
      </w:r>
      <w:r w:rsidRPr="00B11C97">
        <w:rPr>
          <w:i/>
          <w:iCs/>
        </w:rPr>
        <w:t>scala</w:t>
      </w:r>
      <w:r w:rsidRPr="00B11C97">
        <w:t> ». Cliquez sur Installer</w:t>
      </w:r>
    </w:p>
    <w:p w14:paraId="565D4EE5" w14:textId="77777777" w:rsidR="006E0E87" w:rsidRDefault="006E0E87" w:rsidP="006E0E87">
      <w:pPr>
        <w:spacing w:line="0" w:lineRule="atLeast"/>
        <w:jc w:val="both"/>
      </w:pPr>
      <w:r w:rsidRPr="00B11C97">
        <w:t xml:space="preserve">Etape </w:t>
      </w:r>
      <w:r>
        <w:t>3</w:t>
      </w:r>
      <w:r w:rsidRPr="00B11C97">
        <w:t xml:space="preserve"> : </w:t>
      </w:r>
      <w:r>
        <w:t xml:space="preserve">Création d’un nouveau projet : </w:t>
      </w:r>
      <w:r w:rsidRPr="00B11C97">
        <w:rPr>
          <w:i/>
          <w:iCs/>
        </w:rPr>
        <w:t>File -&gt; new -&gt; Project</w:t>
      </w:r>
      <w:r w:rsidRPr="00B11C97">
        <w:t xml:space="preserve">. </w:t>
      </w:r>
      <w:r>
        <w:t>Dans la colonne de gauche, sélectionnez SCALA, et dans la partie de droite, sélectionner SBT.</w:t>
      </w:r>
    </w:p>
    <w:p w14:paraId="54A89A48" w14:textId="77777777" w:rsidR="006E0E87" w:rsidRDefault="006E0E87" w:rsidP="006E0E87">
      <w:pPr>
        <w:spacing w:line="0" w:lineRule="atLeast"/>
        <w:jc w:val="both"/>
      </w:pPr>
      <w:r>
        <w:t>Appelez ce projet « </w:t>
      </w:r>
      <w:r w:rsidRPr="008423EF">
        <w:rPr>
          <w:b/>
          <w:bCs/>
          <w:color w:val="92D050"/>
        </w:rPr>
        <w:t>flight</w:t>
      </w:r>
      <w:r w:rsidRPr="008423EF">
        <w:rPr>
          <w:color w:val="92D050"/>
        </w:rPr>
        <w:t> </w:t>
      </w:r>
      <w:r>
        <w:t>», qui doit être le même nom que celui qui se trouve dans le fichier build.sbt.</w:t>
      </w:r>
    </w:p>
    <w:p w14:paraId="633395FE" w14:textId="77777777" w:rsidR="006E0E87" w:rsidRPr="00B11C97" w:rsidRDefault="006E0E87" w:rsidP="006E0E87">
      <w:pPr>
        <w:spacing w:line="0" w:lineRule="atLeast"/>
        <w:jc w:val="both"/>
      </w:pPr>
      <w:r>
        <w:t>Un projet va se créer avec l’arborescence des répertoires qui convient.</w:t>
      </w:r>
    </w:p>
    <w:p w14:paraId="4D0E294F" w14:textId="77777777" w:rsidR="006E0E87" w:rsidRDefault="006E0E87" w:rsidP="006E0E87">
      <w:pPr>
        <w:jc w:val="both"/>
        <w:rPr>
          <w:b/>
          <w:bCs/>
          <w:u w:val="single"/>
        </w:rPr>
      </w:pPr>
    </w:p>
    <w:p w14:paraId="33539517" w14:textId="77777777" w:rsidR="006E0E87" w:rsidRDefault="006E0E87" w:rsidP="006E0E87">
      <w:pPr>
        <w:jc w:val="both"/>
      </w:pPr>
      <w:r w:rsidRPr="00B11C97">
        <w:t xml:space="preserve">Etape </w:t>
      </w:r>
      <w:r>
        <w:t>4</w:t>
      </w:r>
      <w:r w:rsidRPr="00B11C97">
        <w:t xml:space="preserve"> : </w:t>
      </w:r>
      <w:r>
        <w:t xml:space="preserve">Intégration du projet en scala. Allez dans le répertoire flight/src/main/scala. Ce répertoire est en couleur bleu. Cliquez droit dessus et choisir new/Scala class. Donnez un titre à votre fichier scala (par exemple </w:t>
      </w:r>
      <w:r w:rsidRPr="008423EF">
        <w:rPr>
          <w:b/>
          <w:bCs/>
          <w:color w:val="FFC000"/>
        </w:rPr>
        <w:t>builderFlight</w:t>
      </w:r>
      <w:r>
        <w:t>) et choisir le type « Object ».</w:t>
      </w:r>
    </w:p>
    <w:p w14:paraId="288B6195" w14:textId="77777777" w:rsidR="006E0E87" w:rsidRDefault="006E0E87" w:rsidP="006E0E87">
      <w:pPr>
        <w:jc w:val="both"/>
      </w:pPr>
    </w:p>
    <w:p w14:paraId="062B5CE3" w14:textId="77777777" w:rsidR="006E0E87" w:rsidRDefault="006E0E87" w:rsidP="006E0E87">
      <w:pPr>
        <w:jc w:val="both"/>
      </w:pPr>
      <w:r>
        <w:t xml:space="preserve">Ce fichier </w:t>
      </w:r>
      <w:r w:rsidRPr="008423EF">
        <w:rPr>
          <w:color w:val="FFC000"/>
        </w:rPr>
        <w:t xml:space="preserve">builderFlight.scala </w:t>
      </w:r>
      <w:r>
        <w:t>de type Object doit être codée de la façon suivante :</w:t>
      </w:r>
    </w:p>
    <w:p w14:paraId="48971614" w14:textId="77777777" w:rsidR="006E0E87" w:rsidRDefault="006E0E87" w:rsidP="006E0E87">
      <w:pPr>
        <w:jc w:val="both"/>
      </w:pPr>
      <w:r>
        <w:t>Toutes les librairies d’import : en dehors de l’object.</w:t>
      </w:r>
    </w:p>
    <w:p w14:paraId="6736DE25" w14:textId="6CC97D8B" w:rsidR="006E0E87" w:rsidRDefault="006E0E87" w:rsidP="006E0E87">
      <w:pPr>
        <w:jc w:val="both"/>
      </w:pPr>
      <w:r>
        <w:t>Dans l’object, mettre un main</w:t>
      </w:r>
      <w:r w:rsidR="005015E1">
        <w:t xml:space="preserve"> </w:t>
      </w:r>
      <w:r>
        <w:t>{} et dans le main, le code scala en entier.</w:t>
      </w:r>
    </w:p>
    <w:p w14:paraId="3EF52C53" w14:textId="77777777" w:rsidR="006E0E87" w:rsidRDefault="006E0E87" w:rsidP="006E0E87"/>
    <w:tbl>
      <w:tblPr>
        <w:tblStyle w:val="Grilledutableau"/>
        <w:tblW w:w="0" w:type="auto"/>
        <w:tblLook w:val="04A0" w:firstRow="1" w:lastRow="0" w:firstColumn="1" w:lastColumn="0" w:noHBand="0" w:noVBand="1"/>
      </w:tblPr>
      <w:tblGrid>
        <w:gridCol w:w="9629"/>
      </w:tblGrid>
      <w:tr w:rsidR="006E0E87" w14:paraId="7623573A" w14:textId="77777777" w:rsidTr="006E0E87">
        <w:tc>
          <w:tcPr>
            <w:tcW w:w="9629" w:type="dxa"/>
          </w:tcPr>
          <w:p w14:paraId="5EB241CB" w14:textId="77777777" w:rsidR="006E0E87" w:rsidRDefault="006E0E87" w:rsidP="006E0E87"/>
          <w:p w14:paraId="7792FA2F" w14:textId="77777777" w:rsidR="006E0E87" w:rsidRPr="006F2D69" w:rsidRDefault="006E0E87" w:rsidP="006E0E87">
            <w:pPr>
              <w:rPr>
                <w:lang w:val="en-US"/>
              </w:rPr>
            </w:pPr>
            <w:r w:rsidRPr="006F2D69">
              <w:rPr>
                <w:lang w:val="en-US"/>
              </w:rPr>
              <w:t>Import xxxx librairies xxxx</w:t>
            </w:r>
          </w:p>
          <w:p w14:paraId="5C94DD6D" w14:textId="77777777" w:rsidR="006E0E87" w:rsidRPr="006F2D69" w:rsidRDefault="006E0E87" w:rsidP="006E0E87">
            <w:pPr>
              <w:rPr>
                <w:lang w:val="en-US"/>
              </w:rPr>
            </w:pPr>
          </w:p>
          <w:p w14:paraId="55FF7E48" w14:textId="77777777" w:rsidR="006E0E87" w:rsidRPr="006F2D69" w:rsidRDefault="006E0E87" w:rsidP="006E0E87">
            <w:pPr>
              <w:rPr>
                <w:lang w:val="en-US"/>
              </w:rPr>
            </w:pPr>
            <w:r w:rsidRPr="006F2D69">
              <w:rPr>
                <w:lang w:val="en-US"/>
              </w:rPr>
              <w:t>object flightProject {</w:t>
            </w:r>
          </w:p>
          <w:p w14:paraId="459C6846" w14:textId="77777777" w:rsidR="006E0E87" w:rsidRPr="006F2D69" w:rsidRDefault="006E0E87" w:rsidP="006E0E87">
            <w:pPr>
              <w:rPr>
                <w:lang w:val="en-US"/>
              </w:rPr>
            </w:pPr>
            <w:r w:rsidRPr="006F2D69">
              <w:rPr>
                <w:lang w:val="en-US"/>
              </w:rPr>
              <w:tab/>
              <w:t>def main (args : Array[String]) : Unit = {</w:t>
            </w:r>
          </w:p>
          <w:p w14:paraId="1C591049" w14:textId="77777777" w:rsidR="006E0E87" w:rsidRDefault="006E0E87" w:rsidP="006E0E87">
            <w:r w:rsidRPr="006F2D69">
              <w:rPr>
                <w:lang w:val="en-US"/>
              </w:rPr>
              <w:tab/>
            </w:r>
            <w:r>
              <w:t>xxxxxx code scala xxxx</w:t>
            </w:r>
          </w:p>
          <w:p w14:paraId="1FD2859B" w14:textId="77777777" w:rsidR="006E0E87" w:rsidRDefault="006E0E87" w:rsidP="006E0E87">
            <w:r>
              <w:tab/>
              <w:t>}</w:t>
            </w:r>
          </w:p>
          <w:p w14:paraId="6A5C50EA" w14:textId="77777777" w:rsidR="006E0E87" w:rsidRDefault="006E0E87" w:rsidP="006E0E87">
            <w:r>
              <w:t>}</w:t>
            </w:r>
          </w:p>
          <w:p w14:paraId="72991764" w14:textId="77777777" w:rsidR="006E0E87" w:rsidRDefault="006E0E87" w:rsidP="006E0E87"/>
        </w:tc>
      </w:tr>
    </w:tbl>
    <w:p w14:paraId="44D64EAC" w14:textId="77777777" w:rsidR="006E0E87" w:rsidRDefault="006E0E87" w:rsidP="006E0E87"/>
    <w:p w14:paraId="6C94E709" w14:textId="77777777" w:rsidR="006E0E87" w:rsidRPr="00AE7571" w:rsidRDefault="006E0E87" w:rsidP="006E0E87">
      <w:pPr>
        <w:jc w:val="both"/>
        <w:rPr>
          <w:i/>
          <w:iCs/>
        </w:rPr>
      </w:pPr>
      <w:r w:rsidRPr="00AE7571">
        <w:rPr>
          <w:i/>
          <w:iCs/>
        </w:rPr>
        <w:lastRenderedPageBreak/>
        <w:t>Remarque : Dans le code scala, mettre le chemin vers les bons répertoires hdfs (vol et météo) où nous mettrons les fichi</w:t>
      </w:r>
      <w:r>
        <w:rPr>
          <w:i/>
          <w:iCs/>
        </w:rPr>
        <w:t>ers sources : val workingDirectory = « hdfs:/user/user160/ »</w:t>
      </w:r>
    </w:p>
    <w:p w14:paraId="27703A35" w14:textId="77777777" w:rsidR="006E0E87" w:rsidRPr="00AE7571" w:rsidRDefault="006E0E87" w:rsidP="006E0E87">
      <w:pPr>
        <w:jc w:val="both"/>
        <w:rPr>
          <w:i/>
          <w:iCs/>
        </w:rPr>
      </w:pPr>
      <w:r w:rsidRPr="00AE7571">
        <w:rPr>
          <w:i/>
          <w:iCs/>
        </w:rPr>
        <w:t xml:space="preserve">Dans notre cas, les 24 mois sont des fichiers météo et vol différents </w:t>
      </w:r>
      <w:r w:rsidRPr="00AE7571">
        <w:rPr>
          <w:rFonts w:ascii="Wingdings" w:eastAsia="Wingdings" w:hAnsi="Wingdings" w:cs="Wingdings"/>
          <w:i/>
          <w:iCs/>
        </w:rPr>
        <w:t></w:t>
      </w:r>
      <w:r w:rsidRPr="00AE7571">
        <w:rPr>
          <w:i/>
          <w:iCs/>
        </w:rPr>
        <w:t xml:space="preserve"> dans hdfs, créer un répertoire pour accueillir les 24 fichiers vol, et un autre répertoire pour accueillir les 24 fichiers météo.</w:t>
      </w:r>
      <w:r>
        <w:rPr>
          <w:i/>
          <w:iCs/>
        </w:rPr>
        <w:t xml:space="preserve"> Le programme va tout concaténer en 2 années complètes.</w:t>
      </w:r>
    </w:p>
    <w:p w14:paraId="1775D980" w14:textId="77777777" w:rsidR="006E0E87" w:rsidRDefault="006E0E87" w:rsidP="006E0E87"/>
    <w:p w14:paraId="1F25B99A" w14:textId="77777777" w:rsidR="006E0E87" w:rsidRDefault="006E0E87" w:rsidP="36A4CC84">
      <w:pPr>
        <w:jc w:val="both"/>
      </w:pPr>
      <w:r>
        <w:t>Etape 5 : le fichier build.sbt est à adapter en fonction des versions scala que nous allons utilis</w:t>
      </w:r>
      <w:r w:rsidR="03FB0C8F">
        <w:t>er</w:t>
      </w:r>
      <w:r>
        <w:t>. Pour connaitre la bonne version, une fois connecté au cluster Dauphine, taper :</w:t>
      </w:r>
    </w:p>
    <w:p w14:paraId="054E01F8" w14:textId="77777777" w:rsidR="006E0E87" w:rsidRPr="009E4130" w:rsidRDefault="006E0E87" w:rsidP="006E0E87">
      <w:pPr>
        <w:spacing w:after="120" w:line="240" w:lineRule="auto"/>
        <w:jc w:val="both"/>
        <w:rPr>
          <w:szCs w:val="28"/>
        </w:rPr>
      </w:pPr>
      <w:r w:rsidRPr="009E4130">
        <w:rPr>
          <w:color w:val="808080" w:themeColor="background1" w:themeShade="80"/>
          <w:szCs w:val="28"/>
        </w:rPr>
        <w:t>user160@vmhadoopmaster:~$</w:t>
      </w:r>
      <w:r w:rsidRPr="009E4130">
        <w:rPr>
          <w:color w:val="00B0F0"/>
          <w:szCs w:val="28"/>
        </w:rPr>
        <w:t>spark-submit –version</w:t>
      </w:r>
    </w:p>
    <w:p w14:paraId="1CAE4357" w14:textId="77777777" w:rsidR="006E0E87" w:rsidRDefault="006E0E87" w:rsidP="006E0E87"/>
    <w:p w14:paraId="645A1594" w14:textId="77777777" w:rsidR="006E0E87" w:rsidRDefault="006E0E87" w:rsidP="006E0E87">
      <w:r w:rsidRPr="00B11C97">
        <w:t xml:space="preserve">Etape </w:t>
      </w:r>
      <w:r>
        <w:t>6</w:t>
      </w:r>
      <w:r w:rsidRPr="00B11C97">
        <w:t xml:space="preserve"> : </w:t>
      </w:r>
      <w:r>
        <w:t>Génération du .jar</w:t>
      </w:r>
    </w:p>
    <w:p w14:paraId="6EFAB8B6" w14:textId="77777777" w:rsidR="006E0E87" w:rsidRDefault="006E0E87" w:rsidP="006E0E87">
      <w:r>
        <w:t>Pour cela, ouvrir le terminal en bas de IntelliJ. Taper « </w:t>
      </w:r>
      <w:r w:rsidRPr="006827A1">
        <w:rPr>
          <w:color w:val="00B0F0"/>
        </w:rPr>
        <w:t>sbt package </w:t>
      </w:r>
      <w:r>
        <w:t>»</w:t>
      </w:r>
    </w:p>
    <w:p w14:paraId="238D182D" w14:textId="77777777" w:rsidR="006E0E87" w:rsidRDefault="006E0E87" w:rsidP="006E0E87">
      <w:r>
        <w:t xml:space="preserve">On récupère le fichier .jar dans l’arborescence : </w:t>
      </w:r>
    </w:p>
    <w:p w14:paraId="76E54C23" w14:textId="77777777" w:rsidR="006E0E87" w:rsidRPr="00DF2563" w:rsidRDefault="006E0E87" w:rsidP="006E0E87">
      <w:pPr>
        <w:ind w:firstLine="720"/>
        <w:rPr>
          <w:b/>
          <w:bCs/>
          <w:u w:val="single"/>
        </w:rPr>
      </w:pPr>
      <w:r>
        <w:t>flight/target/scala-2.13/update</w:t>
      </w:r>
    </w:p>
    <w:p w14:paraId="55A6DA18" w14:textId="77777777" w:rsidR="00233E1D" w:rsidRDefault="00233E1D">
      <w:pPr>
        <w:spacing w:after="200"/>
        <w:rPr>
          <w:rFonts w:asciiTheme="majorHAnsi" w:eastAsiaTheme="majorEastAsia" w:hAnsiTheme="majorHAnsi" w:cstheme="majorBidi"/>
          <w:color w:val="061F57" w:themeColor="text2" w:themeShade="BF"/>
          <w:kern w:val="28"/>
          <w:sz w:val="52"/>
          <w:szCs w:val="32"/>
        </w:rPr>
      </w:pPr>
    </w:p>
    <w:sectPr w:rsidR="00233E1D" w:rsidSect="008413F6">
      <w:headerReference w:type="default" r:id="rId137"/>
      <w:footerReference w:type="default" r:id="rId138"/>
      <w:pgSz w:w="11906" w:h="16838" w:code="9"/>
      <w:pgMar w:top="720" w:right="1133" w:bottom="720" w:left="1134"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A9229" w14:textId="77777777" w:rsidR="00C542F5" w:rsidRDefault="00C542F5">
      <w:r>
        <w:separator/>
      </w:r>
    </w:p>
    <w:p w14:paraId="4D55F840" w14:textId="77777777" w:rsidR="00C542F5" w:rsidRDefault="00C542F5"/>
  </w:endnote>
  <w:endnote w:type="continuationSeparator" w:id="0">
    <w:p w14:paraId="7E953489" w14:textId="77777777" w:rsidR="00C542F5" w:rsidRDefault="00C542F5">
      <w:r>
        <w:continuationSeparator/>
      </w:r>
    </w:p>
    <w:p w14:paraId="3D0D5ABD" w14:textId="77777777" w:rsidR="00C542F5" w:rsidRDefault="00C542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Liberation Mono"/>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556B" w14:textId="064E5490" w:rsidR="00E3198D" w:rsidRDefault="00CE5FF2">
    <w:pPr>
      <w:pStyle w:val="Pieddepage"/>
      <w:pBdr>
        <w:bottom w:val="single" w:sz="6" w:space="1" w:color="auto"/>
      </w:pBdr>
      <w:jc w:val="center"/>
    </w:pPr>
    <w:r>
      <w:rPr>
        <w:noProof/>
        <w:lang w:eastAsia="fr-FR" w:bidi="ks-Deva"/>
      </w:rPr>
      <mc:AlternateContent>
        <mc:Choice Requires="wps">
          <w:drawing>
            <wp:anchor distT="0" distB="0" distL="114300" distR="114300" simplePos="0" relativeHeight="251659264" behindDoc="0" locked="0" layoutInCell="0" allowOverlap="1" wp14:anchorId="3843D5B9" wp14:editId="4CCD9808">
              <wp:simplePos x="0" y="0"/>
              <wp:positionH relativeFrom="page">
                <wp:posOffset>0</wp:posOffset>
              </wp:positionH>
              <wp:positionV relativeFrom="page">
                <wp:posOffset>10227945</wp:posOffset>
              </wp:positionV>
              <wp:extent cx="7560310" cy="273050"/>
              <wp:effectExtent l="0" t="0" r="0" b="0"/>
              <wp:wrapNone/>
              <wp:docPr id="50" name="MSIPCMe17b4f2290b4bf340a46af87" descr="{&quot;HashCode&quot;:1850802967,&quot;Height&quot;:841.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2EB43C1" w14:textId="77777777" w:rsidR="00E3198D" w:rsidRPr="0010106C" w:rsidRDefault="00E3198D" w:rsidP="0010106C">
                          <w:pPr>
                            <w:rPr>
                              <w:rFonts w:ascii="Calibri" w:hAnsi="Calibri" w:cs="Calibri"/>
                              <w:color w:val="C8DE09"/>
                              <w:sz w:val="20"/>
                            </w:rPr>
                          </w:pPr>
                          <w:r w:rsidRPr="0010106C">
                            <w:rPr>
                              <w:rFonts w:ascii="Calibri" w:hAnsi="Calibri" w:cs="Calibri"/>
                              <w:color w:val="C8DE09"/>
                              <w:sz w:val="20"/>
                            </w:rPr>
                            <w:t>Diffusable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43D5B9" id="_x0000_t202" coordsize="21600,21600" o:spt="202" path="m,l,21600r21600,l21600,xe">
              <v:stroke joinstyle="miter"/>
              <v:path gradientshapeok="t" o:connecttype="rect"/>
            </v:shapetype>
            <v:shape id="MSIPCMe17b4f2290b4bf340a46af87" o:spid="_x0000_s1029" type="#_x0000_t202" alt="{&quot;HashCode&quot;:1850802967,&quot;Height&quot;:841.0,&quot;Width&quot;:595.0,&quot;Placement&quot;:&quot;Footer&quot;,&quot;Index&quot;:&quot;Primary&quot;,&quot;Section&quot;:1,&quot;Top&quot;:0.0,&quot;Left&quot;:0.0}" style="position:absolute;left:0;text-align:left;margin-left:0;margin-top:805.35pt;width:595.3pt;height:2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" o:allowincell="f" filled="f" stroked="f" strokeweight=".5pt">
              <v:path arrowok="t"/>
              <v:textbox inset="20pt,0,,0">
                <w:txbxContent>
                  <w:p w14:paraId="12EB43C1" w14:textId="77777777" w:rsidR="00E3198D" w:rsidRPr="0010106C" w:rsidRDefault="00E3198D" w:rsidP="0010106C">
                    <w:pPr>
                      <w:rPr>
                        <w:rFonts w:ascii="Calibri" w:hAnsi="Calibri" w:cs="Calibri"/>
                        <w:color w:val="C8DE09"/>
                        <w:sz w:val="20"/>
                      </w:rPr>
                    </w:pPr>
                    <w:r w:rsidRPr="0010106C">
                      <w:rPr>
                        <w:rFonts w:ascii="Calibri" w:hAnsi="Calibri" w:cs="Calibri"/>
                        <w:color w:val="C8DE09"/>
                        <w:sz w:val="20"/>
                      </w:rPr>
                      <w:t>Diffusable</w:t>
                    </w:r>
                  </w:p>
                </w:txbxContent>
              </v:textbox>
              <w10:wrap anchorx="page" anchory="page"/>
            </v:shape>
          </w:pict>
        </mc:Fallback>
      </mc:AlternateContent>
    </w:r>
  </w:p>
  <w:sdt>
    <w:sdtPr>
      <w:id w:val="-1707323097"/>
      <w:docPartObj>
        <w:docPartGallery w:val="Page Numbers (Bottom of Page)"/>
        <w:docPartUnique/>
      </w:docPartObj>
    </w:sdtPr>
    <w:sdtEndPr>
      <w:rPr>
        <w:noProof/>
      </w:rPr>
    </w:sdtEndPr>
    <w:sdtContent>
      <w:p w14:paraId="4B55AD4E" w14:textId="77777777" w:rsidR="00E3198D" w:rsidRDefault="00E3198D">
        <w:pPr>
          <w:pStyle w:val="Pieddepage"/>
          <w:pBdr>
            <w:bottom w:val="single" w:sz="6" w:space="1" w:color="auto"/>
          </w:pBdr>
          <w:jc w:val="center"/>
        </w:pPr>
      </w:p>
      <w:p w14:paraId="30E67576" w14:textId="3886E410" w:rsidR="00E3198D" w:rsidRDefault="00E3198D">
        <w:pPr>
          <w:pStyle w:val="Pieddepage"/>
          <w:jc w:val="center"/>
        </w:pPr>
        <w:r>
          <w:rPr>
            <w:lang w:bidi="fr-FR"/>
          </w:rPr>
          <w:fldChar w:fldCharType="begin"/>
        </w:r>
        <w:r>
          <w:rPr>
            <w:lang w:bidi="fr-FR"/>
          </w:rPr>
          <w:instrText xml:space="preserve"> PAGE   \* MERGEFORMAT </w:instrText>
        </w:r>
        <w:r>
          <w:rPr>
            <w:lang w:bidi="fr-FR"/>
          </w:rPr>
          <w:fldChar w:fldCharType="separate"/>
        </w:r>
        <w:r w:rsidR="0097528D">
          <w:rPr>
            <w:noProof/>
            <w:lang w:bidi="fr-FR"/>
          </w:rPr>
          <w:t>4</w:t>
        </w:r>
        <w:r>
          <w:rPr>
            <w:noProof/>
            <w:lang w:bidi="fr-FR"/>
          </w:rPr>
          <w:fldChar w:fldCharType="end"/>
        </w:r>
      </w:p>
    </w:sdtContent>
  </w:sdt>
  <w:p w14:paraId="1434FE78" w14:textId="77777777" w:rsidR="00E3198D" w:rsidRDefault="00E3198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220C5" w14:textId="77777777" w:rsidR="00C542F5" w:rsidRDefault="00C542F5">
      <w:r>
        <w:separator/>
      </w:r>
    </w:p>
    <w:p w14:paraId="33702A7E" w14:textId="77777777" w:rsidR="00C542F5" w:rsidRDefault="00C542F5"/>
  </w:footnote>
  <w:footnote w:type="continuationSeparator" w:id="0">
    <w:p w14:paraId="2F197467" w14:textId="77777777" w:rsidR="00C542F5" w:rsidRDefault="00C542F5">
      <w:r>
        <w:continuationSeparator/>
      </w:r>
    </w:p>
    <w:p w14:paraId="7E937126" w14:textId="77777777" w:rsidR="00C542F5" w:rsidRDefault="00C542F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3198D" w14:paraId="345C6E33" w14:textId="77777777" w:rsidTr="00360494">
      <w:trPr>
        <w:trHeight w:val="978"/>
      </w:trPr>
      <w:tc>
        <w:tcPr>
          <w:tcW w:w="10035" w:type="dxa"/>
          <w:tcBorders>
            <w:top w:val="nil"/>
            <w:left w:val="nil"/>
            <w:bottom w:val="single" w:sz="36" w:space="0" w:color="34ABA2" w:themeColor="accent3"/>
            <w:right w:val="nil"/>
          </w:tcBorders>
        </w:tcPr>
        <w:p w14:paraId="76E7C423" w14:textId="77777777" w:rsidR="00E3198D" w:rsidRDefault="00E3198D">
          <w:pPr>
            <w:pStyle w:val="En-tte"/>
          </w:pPr>
        </w:p>
      </w:tc>
    </w:tr>
  </w:tbl>
  <w:p w14:paraId="58FC5B30" w14:textId="77777777" w:rsidR="00E3198D" w:rsidRDefault="00E3198D" w:rsidP="00D077E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D516E"/>
    <w:multiLevelType w:val="hybridMultilevel"/>
    <w:tmpl w:val="512EC020"/>
    <w:lvl w:ilvl="0" w:tplc="289647EA">
      <w:start w:val="1"/>
      <w:numFmt w:val="bullet"/>
      <w:lvlText w:val=""/>
      <w:lvlJc w:val="left"/>
      <w:pPr>
        <w:ind w:left="720" w:hanging="360"/>
      </w:pPr>
      <w:rPr>
        <w:rFonts w:ascii="Symbol" w:hAnsi="Symbol" w:hint="default"/>
      </w:rPr>
    </w:lvl>
    <w:lvl w:ilvl="1" w:tplc="508A4CF6">
      <w:start w:val="1"/>
      <w:numFmt w:val="bullet"/>
      <w:lvlText w:val="o"/>
      <w:lvlJc w:val="left"/>
      <w:pPr>
        <w:ind w:left="1440" w:hanging="360"/>
      </w:pPr>
      <w:rPr>
        <w:rFonts w:ascii="Courier New" w:hAnsi="Courier New" w:hint="default"/>
      </w:rPr>
    </w:lvl>
    <w:lvl w:ilvl="2" w:tplc="F77265A0">
      <w:start w:val="1"/>
      <w:numFmt w:val="bullet"/>
      <w:lvlText w:val=""/>
      <w:lvlJc w:val="left"/>
      <w:pPr>
        <w:ind w:left="2160" w:hanging="360"/>
      </w:pPr>
      <w:rPr>
        <w:rFonts w:ascii="Wingdings" w:hAnsi="Wingdings" w:hint="default"/>
      </w:rPr>
    </w:lvl>
    <w:lvl w:ilvl="3" w:tplc="4AF89604">
      <w:start w:val="1"/>
      <w:numFmt w:val="bullet"/>
      <w:lvlText w:val=""/>
      <w:lvlJc w:val="left"/>
      <w:pPr>
        <w:ind w:left="2880" w:hanging="360"/>
      </w:pPr>
      <w:rPr>
        <w:rFonts w:ascii="Symbol" w:hAnsi="Symbol" w:hint="default"/>
      </w:rPr>
    </w:lvl>
    <w:lvl w:ilvl="4" w:tplc="B776DEAC">
      <w:start w:val="1"/>
      <w:numFmt w:val="bullet"/>
      <w:lvlText w:val="o"/>
      <w:lvlJc w:val="left"/>
      <w:pPr>
        <w:ind w:left="3600" w:hanging="360"/>
      </w:pPr>
      <w:rPr>
        <w:rFonts w:ascii="Courier New" w:hAnsi="Courier New" w:hint="default"/>
      </w:rPr>
    </w:lvl>
    <w:lvl w:ilvl="5" w:tplc="E92A8308">
      <w:start w:val="1"/>
      <w:numFmt w:val="bullet"/>
      <w:lvlText w:val=""/>
      <w:lvlJc w:val="left"/>
      <w:pPr>
        <w:ind w:left="4320" w:hanging="360"/>
      </w:pPr>
      <w:rPr>
        <w:rFonts w:ascii="Wingdings" w:hAnsi="Wingdings" w:hint="default"/>
      </w:rPr>
    </w:lvl>
    <w:lvl w:ilvl="6" w:tplc="6A64D7FC">
      <w:start w:val="1"/>
      <w:numFmt w:val="bullet"/>
      <w:lvlText w:val=""/>
      <w:lvlJc w:val="left"/>
      <w:pPr>
        <w:ind w:left="5040" w:hanging="360"/>
      </w:pPr>
      <w:rPr>
        <w:rFonts w:ascii="Symbol" w:hAnsi="Symbol" w:hint="default"/>
      </w:rPr>
    </w:lvl>
    <w:lvl w:ilvl="7" w:tplc="82B616AA">
      <w:start w:val="1"/>
      <w:numFmt w:val="bullet"/>
      <w:lvlText w:val="o"/>
      <w:lvlJc w:val="left"/>
      <w:pPr>
        <w:ind w:left="5760" w:hanging="360"/>
      </w:pPr>
      <w:rPr>
        <w:rFonts w:ascii="Courier New" w:hAnsi="Courier New" w:hint="default"/>
      </w:rPr>
    </w:lvl>
    <w:lvl w:ilvl="8" w:tplc="F0B61B36">
      <w:start w:val="1"/>
      <w:numFmt w:val="bullet"/>
      <w:lvlText w:val=""/>
      <w:lvlJc w:val="left"/>
      <w:pPr>
        <w:ind w:left="6480" w:hanging="360"/>
      </w:pPr>
      <w:rPr>
        <w:rFonts w:ascii="Wingdings" w:hAnsi="Wingdings" w:hint="default"/>
      </w:rPr>
    </w:lvl>
  </w:abstractNum>
  <w:abstractNum w:abstractNumId="1" w15:restartNumberingAfterBreak="0">
    <w:nsid w:val="03DC4389"/>
    <w:multiLevelType w:val="hybridMultilevel"/>
    <w:tmpl w:val="4258B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D7EC5"/>
    <w:multiLevelType w:val="hybridMultilevel"/>
    <w:tmpl w:val="1BBC3E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642B05"/>
    <w:multiLevelType w:val="hybridMultilevel"/>
    <w:tmpl w:val="FFFFFFFF"/>
    <w:lvl w:ilvl="0" w:tplc="1842DC32">
      <w:start w:val="1"/>
      <w:numFmt w:val="bullet"/>
      <w:lvlText w:val=""/>
      <w:lvlJc w:val="left"/>
      <w:pPr>
        <w:ind w:left="720" w:hanging="360"/>
      </w:pPr>
      <w:rPr>
        <w:rFonts w:ascii="Symbol" w:hAnsi="Symbol" w:hint="default"/>
      </w:rPr>
    </w:lvl>
    <w:lvl w:ilvl="1" w:tplc="11F89804">
      <w:start w:val="1"/>
      <w:numFmt w:val="bullet"/>
      <w:lvlText w:val="o"/>
      <w:lvlJc w:val="left"/>
      <w:pPr>
        <w:ind w:left="1440" w:hanging="360"/>
      </w:pPr>
      <w:rPr>
        <w:rFonts w:ascii="Courier New" w:hAnsi="Courier New" w:hint="default"/>
      </w:rPr>
    </w:lvl>
    <w:lvl w:ilvl="2" w:tplc="5C98C516">
      <w:start w:val="1"/>
      <w:numFmt w:val="bullet"/>
      <w:lvlText w:val=""/>
      <w:lvlJc w:val="left"/>
      <w:pPr>
        <w:ind w:left="2160" w:hanging="360"/>
      </w:pPr>
      <w:rPr>
        <w:rFonts w:ascii="Wingdings" w:hAnsi="Wingdings" w:hint="default"/>
      </w:rPr>
    </w:lvl>
    <w:lvl w:ilvl="3" w:tplc="969EA3B6">
      <w:start w:val="1"/>
      <w:numFmt w:val="bullet"/>
      <w:lvlText w:val=""/>
      <w:lvlJc w:val="left"/>
      <w:pPr>
        <w:ind w:left="2880" w:hanging="360"/>
      </w:pPr>
      <w:rPr>
        <w:rFonts w:ascii="Symbol" w:hAnsi="Symbol" w:hint="default"/>
      </w:rPr>
    </w:lvl>
    <w:lvl w:ilvl="4" w:tplc="1C1A8FE6">
      <w:start w:val="1"/>
      <w:numFmt w:val="bullet"/>
      <w:lvlText w:val="o"/>
      <w:lvlJc w:val="left"/>
      <w:pPr>
        <w:ind w:left="3600" w:hanging="360"/>
      </w:pPr>
      <w:rPr>
        <w:rFonts w:ascii="Courier New" w:hAnsi="Courier New" w:hint="default"/>
      </w:rPr>
    </w:lvl>
    <w:lvl w:ilvl="5" w:tplc="D0748F6A">
      <w:start w:val="1"/>
      <w:numFmt w:val="bullet"/>
      <w:lvlText w:val=""/>
      <w:lvlJc w:val="left"/>
      <w:pPr>
        <w:ind w:left="4320" w:hanging="360"/>
      </w:pPr>
      <w:rPr>
        <w:rFonts w:ascii="Wingdings" w:hAnsi="Wingdings" w:hint="default"/>
      </w:rPr>
    </w:lvl>
    <w:lvl w:ilvl="6" w:tplc="80CA6D3A">
      <w:start w:val="1"/>
      <w:numFmt w:val="bullet"/>
      <w:lvlText w:val=""/>
      <w:lvlJc w:val="left"/>
      <w:pPr>
        <w:ind w:left="5040" w:hanging="360"/>
      </w:pPr>
      <w:rPr>
        <w:rFonts w:ascii="Symbol" w:hAnsi="Symbol" w:hint="default"/>
      </w:rPr>
    </w:lvl>
    <w:lvl w:ilvl="7" w:tplc="A4A49942">
      <w:start w:val="1"/>
      <w:numFmt w:val="bullet"/>
      <w:lvlText w:val="o"/>
      <w:lvlJc w:val="left"/>
      <w:pPr>
        <w:ind w:left="5760" w:hanging="360"/>
      </w:pPr>
      <w:rPr>
        <w:rFonts w:ascii="Courier New" w:hAnsi="Courier New" w:hint="default"/>
      </w:rPr>
    </w:lvl>
    <w:lvl w:ilvl="8" w:tplc="E4E2585E">
      <w:start w:val="1"/>
      <w:numFmt w:val="bullet"/>
      <w:lvlText w:val=""/>
      <w:lvlJc w:val="left"/>
      <w:pPr>
        <w:ind w:left="6480" w:hanging="360"/>
      </w:pPr>
      <w:rPr>
        <w:rFonts w:ascii="Wingdings" w:hAnsi="Wingdings" w:hint="default"/>
      </w:rPr>
    </w:lvl>
  </w:abstractNum>
  <w:abstractNum w:abstractNumId="4" w15:restartNumberingAfterBreak="0">
    <w:nsid w:val="0C81690A"/>
    <w:multiLevelType w:val="hybridMultilevel"/>
    <w:tmpl w:val="99ACE62A"/>
    <w:lvl w:ilvl="0" w:tplc="FFFFFFFF">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A32CCC"/>
    <w:multiLevelType w:val="hybridMultilevel"/>
    <w:tmpl w:val="7902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CA0460"/>
    <w:multiLevelType w:val="hybridMultilevel"/>
    <w:tmpl w:val="31F85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1D708B"/>
    <w:multiLevelType w:val="hybridMultilevel"/>
    <w:tmpl w:val="FFFFFFFF"/>
    <w:lvl w:ilvl="0" w:tplc="B4E8BE7A">
      <w:start w:val="1"/>
      <w:numFmt w:val="bullet"/>
      <w:lvlText w:val=""/>
      <w:lvlJc w:val="left"/>
      <w:pPr>
        <w:ind w:left="720" w:hanging="360"/>
      </w:pPr>
      <w:rPr>
        <w:rFonts w:ascii="Symbol" w:hAnsi="Symbol" w:hint="default"/>
      </w:rPr>
    </w:lvl>
    <w:lvl w:ilvl="1" w:tplc="DFDECF52">
      <w:start w:val="1"/>
      <w:numFmt w:val="bullet"/>
      <w:lvlText w:val="o"/>
      <w:lvlJc w:val="left"/>
      <w:pPr>
        <w:ind w:left="1440" w:hanging="360"/>
      </w:pPr>
      <w:rPr>
        <w:rFonts w:ascii="Courier New" w:hAnsi="Courier New" w:hint="default"/>
      </w:rPr>
    </w:lvl>
    <w:lvl w:ilvl="2" w:tplc="F63843BC">
      <w:start w:val="1"/>
      <w:numFmt w:val="bullet"/>
      <w:lvlText w:val=""/>
      <w:lvlJc w:val="left"/>
      <w:pPr>
        <w:ind w:left="2160" w:hanging="360"/>
      </w:pPr>
      <w:rPr>
        <w:rFonts w:ascii="Wingdings" w:hAnsi="Wingdings" w:hint="default"/>
      </w:rPr>
    </w:lvl>
    <w:lvl w:ilvl="3" w:tplc="F61C5C50">
      <w:start w:val="1"/>
      <w:numFmt w:val="bullet"/>
      <w:lvlText w:val=""/>
      <w:lvlJc w:val="left"/>
      <w:pPr>
        <w:ind w:left="2880" w:hanging="360"/>
      </w:pPr>
      <w:rPr>
        <w:rFonts w:ascii="Symbol" w:hAnsi="Symbol" w:hint="default"/>
      </w:rPr>
    </w:lvl>
    <w:lvl w:ilvl="4" w:tplc="C7AA74A0">
      <w:start w:val="1"/>
      <w:numFmt w:val="bullet"/>
      <w:lvlText w:val="o"/>
      <w:lvlJc w:val="left"/>
      <w:pPr>
        <w:ind w:left="3600" w:hanging="360"/>
      </w:pPr>
      <w:rPr>
        <w:rFonts w:ascii="Courier New" w:hAnsi="Courier New" w:hint="default"/>
      </w:rPr>
    </w:lvl>
    <w:lvl w:ilvl="5" w:tplc="92AA044C">
      <w:start w:val="1"/>
      <w:numFmt w:val="bullet"/>
      <w:lvlText w:val=""/>
      <w:lvlJc w:val="left"/>
      <w:pPr>
        <w:ind w:left="4320" w:hanging="360"/>
      </w:pPr>
      <w:rPr>
        <w:rFonts w:ascii="Wingdings" w:hAnsi="Wingdings" w:hint="default"/>
      </w:rPr>
    </w:lvl>
    <w:lvl w:ilvl="6" w:tplc="104EC1A4">
      <w:start w:val="1"/>
      <w:numFmt w:val="bullet"/>
      <w:lvlText w:val=""/>
      <w:lvlJc w:val="left"/>
      <w:pPr>
        <w:ind w:left="5040" w:hanging="360"/>
      </w:pPr>
      <w:rPr>
        <w:rFonts w:ascii="Symbol" w:hAnsi="Symbol" w:hint="default"/>
      </w:rPr>
    </w:lvl>
    <w:lvl w:ilvl="7" w:tplc="4CBC47A2">
      <w:start w:val="1"/>
      <w:numFmt w:val="bullet"/>
      <w:lvlText w:val="o"/>
      <w:lvlJc w:val="left"/>
      <w:pPr>
        <w:ind w:left="5760" w:hanging="360"/>
      </w:pPr>
      <w:rPr>
        <w:rFonts w:ascii="Courier New" w:hAnsi="Courier New" w:hint="default"/>
      </w:rPr>
    </w:lvl>
    <w:lvl w:ilvl="8" w:tplc="5F48B1E4">
      <w:start w:val="1"/>
      <w:numFmt w:val="bullet"/>
      <w:lvlText w:val=""/>
      <w:lvlJc w:val="left"/>
      <w:pPr>
        <w:ind w:left="6480" w:hanging="360"/>
      </w:pPr>
      <w:rPr>
        <w:rFonts w:ascii="Wingdings" w:hAnsi="Wingdings" w:hint="default"/>
      </w:rPr>
    </w:lvl>
  </w:abstractNum>
  <w:abstractNum w:abstractNumId="8" w15:restartNumberingAfterBreak="0">
    <w:nsid w:val="22C87B35"/>
    <w:multiLevelType w:val="hybridMultilevel"/>
    <w:tmpl w:val="F38CD8CE"/>
    <w:lvl w:ilvl="0" w:tplc="FB9C4714">
      <w:start w:val="1"/>
      <w:numFmt w:val="bullet"/>
      <w:lvlText w:val=""/>
      <w:lvlJc w:val="left"/>
      <w:pPr>
        <w:ind w:left="720" w:hanging="360"/>
      </w:pPr>
      <w:rPr>
        <w:rFonts w:ascii="Symbol" w:hAnsi="Symbol" w:hint="default"/>
      </w:rPr>
    </w:lvl>
    <w:lvl w:ilvl="1" w:tplc="3A449496">
      <w:start w:val="1"/>
      <w:numFmt w:val="bullet"/>
      <w:lvlText w:val="o"/>
      <w:lvlJc w:val="left"/>
      <w:pPr>
        <w:ind w:left="1440" w:hanging="360"/>
      </w:pPr>
      <w:rPr>
        <w:rFonts w:ascii="Courier New" w:hAnsi="Courier New" w:hint="default"/>
      </w:rPr>
    </w:lvl>
    <w:lvl w:ilvl="2" w:tplc="CBC844FE">
      <w:start w:val="1"/>
      <w:numFmt w:val="bullet"/>
      <w:lvlText w:val=""/>
      <w:lvlJc w:val="left"/>
      <w:pPr>
        <w:ind w:left="2160" w:hanging="360"/>
      </w:pPr>
      <w:rPr>
        <w:rFonts w:ascii="Wingdings" w:hAnsi="Wingdings" w:hint="default"/>
      </w:rPr>
    </w:lvl>
    <w:lvl w:ilvl="3" w:tplc="373094DE">
      <w:start w:val="1"/>
      <w:numFmt w:val="bullet"/>
      <w:lvlText w:val=""/>
      <w:lvlJc w:val="left"/>
      <w:pPr>
        <w:ind w:left="2880" w:hanging="360"/>
      </w:pPr>
      <w:rPr>
        <w:rFonts w:ascii="Symbol" w:hAnsi="Symbol" w:hint="default"/>
      </w:rPr>
    </w:lvl>
    <w:lvl w:ilvl="4" w:tplc="A5041310">
      <w:start w:val="1"/>
      <w:numFmt w:val="bullet"/>
      <w:lvlText w:val="o"/>
      <w:lvlJc w:val="left"/>
      <w:pPr>
        <w:ind w:left="3600" w:hanging="360"/>
      </w:pPr>
      <w:rPr>
        <w:rFonts w:ascii="Courier New" w:hAnsi="Courier New" w:hint="default"/>
      </w:rPr>
    </w:lvl>
    <w:lvl w:ilvl="5" w:tplc="9468F80A">
      <w:start w:val="1"/>
      <w:numFmt w:val="bullet"/>
      <w:lvlText w:val=""/>
      <w:lvlJc w:val="left"/>
      <w:pPr>
        <w:ind w:left="4320" w:hanging="360"/>
      </w:pPr>
      <w:rPr>
        <w:rFonts w:ascii="Wingdings" w:hAnsi="Wingdings" w:hint="default"/>
      </w:rPr>
    </w:lvl>
    <w:lvl w:ilvl="6" w:tplc="2EE0AA34">
      <w:start w:val="1"/>
      <w:numFmt w:val="bullet"/>
      <w:lvlText w:val=""/>
      <w:lvlJc w:val="left"/>
      <w:pPr>
        <w:ind w:left="5040" w:hanging="360"/>
      </w:pPr>
      <w:rPr>
        <w:rFonts w:ascii="Symbol" w:hAnsi="Symbol" w:hint="default"/>
      </w:rPr>
    </w:lvl>
    <w:lvl w:ilvl="7" w:tplc="02C23102">
      <w:start w:val="1"/>
      <w:numFmt w:val="bullet"/>
      <w:lvlText w:val="o"/>
      <w:lvlJc w:val="left"/>
      <w:pPr>
        <w:ind w:left="5760" w:hanging="360"/>
      </w:pPr>
      <w:rPr>
        <w:rFonts w:ascii="Courier New" w:hAnsi="Courier New" w:hint="default"/>
      </w:rPr>
    </w:lvl>
    <w:lvl w:ilvl="8" w:tplc="6C2E9AB2">
      <w:start w:val="1"/>
      <w:numFmt w:val="bullet"/>
      <w:lvlText w:val=""/>
      <w:lvlJc w:val="left"/>
      <w:pPr>
        <w:ind w:left="6480" w:hanging="360"/>
      </w:pPr>
      <w:rPr>
        <w:rFonts w:ascii="Wingdings" w:hAnsi="Wingdings" w:hint="default"/>
      </w:rPr>
    </w:lvl>
  </w:abstractNum>
  <w:abstractNum w:abstractNumId="9" w15:restartNumberingAfterBreak="0">
    <w:nsid w:val="26140E88"/>
    <w:multiLevelType w:val="hybridMultilevel"/>
    <w:tmpl w:val="6DD04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E3682E"/>
    <w:multiLevelType w:val="hybridMultilevel"/>
    <w:tmpl w:val="FFFFFFFF"/>
    <w:lvl w:ilvl="0" w:tplc="F4200902">
      <w:start w:val="1"/>
      <w:numFmt w:val="bullet"/>
      <w:lvlText w:val=""/>
      <w:lvlJc w:val="left"/>
      <w:pPr>
        <w:ind w:left="720" w:hanging="360"/>
      </w:pPr>
      <w:rPr>
        <w:rFonts w:ascii="Symbol" w:hAnsi="Symbol" w:hint="default"/>
      </w:rPr>
    </w:lvl>
    <w:lvl w:ilvl="1" w:tplc="D07A58D6">
      <w:start w:val="1"/>
      <w:numFmt w:val="bullet"/>
      <w:lvlText w:val="o"/>
      <w:lvlJc w:val="left"/>
      <w:pPr>
        <w:ind w:left="1440" w:hanging="360"/>
      </w:pPr>
      <w:rPr>
        <w:rFonts w:ascii="Courier New" w:hAnsi="Courier New" w:hint="default"/>
      </w:rPr>
    </w:lvl>
    <w:lvl w:ilvl="2" w:tplc="A0A8CC5C">
      <w:start w:val="1"/>
      <w:numFmt w:val="bullet"/>
      <w:lvlText w:val=""/>
      <w:lvlJc w:val="left"/>
      <w:pPr>
        <w:ind w:left="2160" w:hanging="360"/>
      </w:pPr>
      <w:rPr>
        <w:rFonts w:ascii="Wingdings" w:hAnsi="Wingdings" w:hint="default"/>
      </w:rPr>
    </w:lvl>
    <w:lvl w:ilvl="3" w:tplc="762ABB02">
      <w:start w:val="1"/>
      <w:numFmt w:val="bullet"/>
      <w:lvlText w:val=""/>
      <w:lvlJc w:val="left"/>
      <w:pPr>
        <w:ind w:left="2880" w:hanging="360"/>
      </w:pPr>
      <w:rPr>
        <w:rFonts w:ascii="Symbol" w:hAnsi="Symbol" w:hint="default"/>
      </w:rPr>
    </w:lvl>
    <w:lvl w:ilvl="4" w:tplc="C2A4A504">
      <w:start w:val="1"/>
      <w:numFmt w:val="bullet"/>
      <w:lvlText w:val="o"/>
      <w:lvlJc w:val="left"/>
      <w:pPr>
        <w:ind w:left="3600" w:hanging="360"/>
      </w:pPr>
      <w:rPr>
        <w:rFonts w:ascii="Courier New" w:hAnsi="Courier New" w:hint="default"/>
      </w:rPr>
    </w:lvl>
    <w:lvl w:ilvl="5" w:tplc="0B8EACA2">
      <w:start w:val="1"/>
      <w:numFmt w:val="bullet"/>
      <w:lvlText w:val=""/>
      <w:lvlJc w:val="left"/>
      <w:pPr>
        <w:ind w:left="4320" w:hanging="360"/>
      </w:pPr>
      <w:rPr>
        <w:rFonts w:ascii="Wingdings" w:hAnsi="Wingdings" w:hint="default"/>
      </w:rPr>
    </w:lvl>
    <w:lvl w:ilvl="6" w:tplc="4412F228">
      <w:start w:val="1"/>
      <w:numFmt w:val="bullet"/>
      <w:lvlText w:val=""/>
      <w:lvlJc w:val="left"/>
      <w:pPr>
        <w:ind w:left="5040" w:hanging="360"/>
      </w:pPr>
      <w:rPr>
        <w:rFonts w:ascii="Symbol" w:hAnsi="Symbol" w:hint="default"/>
      </w:rPr>
    </w:lvl>
    <w:lvl w:ilvl="7" w:tplc="6AE6581E">
      <w:start w:val="1"/>
      <w:numFmt w:val="bullet"/>
      <w:lvlText w:val="o"/>
      <w:lvlJc w:val="left"/>
      <w:pPr>
        <w:ind w:left="5760" w:hanging="360"/>
      </w:pPr>
      <w:rPr>
        <w:rFonts w:ascii="Courier New" w:hAnsi="Courier New" w:hint="default"/>
      </w:rPr>
    </w:lvl>
    <w:lvl w:ilvl="8" w:tplc="FC841B60">
      <w:start w:val="1"/>
      <w:numFmt w:val="bullet"/>
      <w:lvlText w:val=""/>
      <w:lvlJc w:val="left"/>
      <w:pPr>
        <w:ind w:left="6480" w:hanging="360"/>
      </w:pPr>
      <w:rPr>
        <w:rFonts w:ascii="Wingdings" w:hAnsi="Wingdings" w:hint="default"/>
      </w:rPr>
    </w:lvl>
  </w:abstractNum>
  <w:abstractNum w:abstractNumId="11" w15:restartNumberingAfterBreak="0">
    <w:nsid w:val="3094656F"/>
    <w:multiLevelType w:val="hybridMultilevel"/>
    <w:tmpl w:val="4EEE517A"/>
    <w:lvl w:ilvl="0" w:tplc="053053B8">
      <w:start w:val="1"/>
      <w:numFmt w:val="bullet"/>
      <w:lvlText w:val=""/>
      <w:lvlJc w:val="left"/>
      <w:pPr>
        <w:ind w:left="720" w:hanging="360"/>
      </w:pPr>
      <w:rPr>
        <w:rFonts w:ascii="Symbol" w:hAnsi="Symbol" w:hint="default"/>
      </w:rPr>
    </w:lvl>
    <w:lvl w:ilvl="1" w:tplc="499C6730">
      <w:start w:val="1"/>
      <w:numFmt w:val="bullet"/>
      <w:lvlText w:val="o"/>
      <w:lvlJc w:val="left"/>
      <w:pPr>
        <w:ind w:left="1440" w:hanging="360"/>
      </w:pPr>
      <w:rPr>
        <w:rFonts w:ascii="Courier New" w:hAnsi="Courier New" w:hint="default"/>
      </w:rPr>
    </w:lvl>
    <w:lvl w:ilvl="2" w:tplc="1FDED7DE">
      <w:start w:val="1"/>
      <w:numFmt w:val="bullet"/>
      <w:lvlText w:val=""/>
      <w:lvlJc w:val="left"/>
      <w:pPr>
        <w:ind w:left="2160" w:hanging="360"/>
      </w:pPr>
      <w:rPr>
        <w:rFonts w:ascii="Wingdings" w:hAnsi="Wingdings" w:hint="default"/>
      </w:rPr>
    </w:lvl>
    <w:lvl w:ilvl="3" w:tplc="F5881B5E">
      <w:start w:val="1"/>
      <w:numFmt w:val="bullet"/>
      <w:lvlText w:val=""/>
      <w:lvlJc w:val="left"/>
      <w:pPr>
        <w:ind w:left="2880" w:hanging="360"/>
      </w:pPr>
      <w:rPr>
        <w:rFonts w:ascii="Symbol" w:hAnsi="Symbol" w:hint="default"/>
      </w:rPr>
    </w:lvl>
    <w:lvl w:ilvl="4" w:tplc="5BCE5CA8">
      <w:start w:val="1"/>
      <w:numFmt w:val="bullet"/>
      <w:lvlText w:val="o"/>
      <w:lvlJc w:val="left"/>
      <w:pPr>
        <w:ind w:left="3600" w:hanging="360"/>
      </w:pPr>
      <w:rPr>
        <w:rFonts w:ascii="Courier New" w:hAnsi="Courier New" w:hint="default"/>
      </w:rPr>
    </w:lvl>
    <w:lvl w:ilvl="5" w:tplc="1710151E">
      <w:start w:val="1"/>
      <w:numFmt w:val="bullet"/>
      <w:lvlText w:val=""/>
      <w:lvlJc w:val="left"/>
      <w:pPr>
        <w:ind w:left="4320" w:hanging="360"/>
      </w:pPr>
      <w:rPr>
        <w:rFonts w:ascii="Wingdings" w:hAnsi="Wingdings" w:hint="default"/>
      </w:rPr>
    </w:lvl>
    <w:lvl w:ilvl="6" w:tplc="9E74573C">
      <w:start w:val="1"/>
      <w:numFmt w:val="bullet"/>
      <w:lvlText w:val=""/>
      <w:lvlJc w:val="left"/>
      <w:pPr>
        <w:ind w:left="5040" w:hanging="360"/>
      </w:pPr>
      <w:rPr>
        <w:rFonts w:ascii="Symbol" w:hAnsi="Symbol" w:hint="default"/>
      </w:rPr>
    </w:lvl>
    <w:lvl w:ilvl="7" w:tplc="06EE1B34">
      <w:start w:val="1"/>
      <w:numFmt w:val="bullet"/>
      <w:lvlText w:val="o"/>
      <w:lvlJc w:val="left"/>
      <w:pPr>
        <w:ind w:left="5760" w:hanging="360"/>
      </w:pPr>
      <w:rPr>
        <w:rFonts w:ascii="Courier New" w:hAnsi="Courier New" w:hint="default"/>
      </w:rPr>
    </w:lvl>
    <w:lvl w:ilvl="8" w:tplc="E2682BF0">
      <w:start w:val="1"/>
      <w:numFmt w:val="bullet"/>
      <w:lvlText w:val=""/>
      <w:lvlJc w:val="left"/>
      <w:pPr>
        <w:ind w:left="6480" w:hanging="360"/>
      </w:pPr>
      <w:rPr>
        <w:rFonts w:ascii="Wingdings" w:hAnsi="Wingdings" w:hint="default"/>
      </w:rPr>
    </w:lvl>
  </w:abstractNum>
  <w:abstractNum w:abstractNumId="12" w15:restartNumberingAfterBreak="0">
    <w:nsid w:val="30E759FB"/>
    <w:multiLevelType w:val="hybridMultilevel"/>
    <w:tmpl w:val="6898F8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FD3EF2"/>
    <w:multiLevelType w:val="hybridMultilevel"/>
    <w:tmpl w:val="073605B6"/>
    <w:lvl w:ilvl="0" w:tplc="B2D6455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143A9F"/>
    <w:multiLevelType w:val="hybridMultilevel"/>
    <w:tmpl w:val="4016F8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FF486D"/>
    <w:multiLevelType w:val="hybridMultilevel"/>
    <w:tmpl w:val="74E2987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6" w15:restartNumberingAfterBreak="0">
    <w:nsid w:val="3D010CC9"/>
    <w:multiLevelType w:val="hybridMultilevel"/>
    <w:tmpl w:val="3E3E27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3FF00B68"/>
    <w:multiLevelType w:val="hybridMultilevel"/>
    <w:tmpl w:val="FFFFFFFF"/>
    <w:lvl w:ilvl="0" w:tplc="7072587C">
      <w:start w:val="1"/>
      <w:numFmt w:val="bullet"/>
      <w:lvlText w:val=""/>
      <w:lvlJc w:val="left"/>
      <w:pPr>
        <w:ind w:left="720" w:hanging="360"/>
      </w:pPr>
      <w:rPr>
        <w:rFonts w:ascii="Symbol" w:hAnsi="Symbol" w:hint="default"/>
      </w:rPr>
    </w:lvl>
    <w:lvl w:ilvl="1" w:tplc="F97E16A8">
      <w:start w:val="1"/>
      <w:numFmt w:val="bullet"/>
      <w:lvlText w:val="o"/>
      <w:lvlJc w:val="left"/>
      <w:pPr>
        <w:ind w:left="1440" w:hanging="360"/>
      </w:pPr>
      <w:rPr>
        <w:rFonts w:ascii="Courier New" w:hAnsi="Courier New" w:hint="default"/>
      </w:rPr>
    </w:lvl>
    <w:lvl w:ilvl="2" w:tplc="A37C4C56">
      <w:start w:val="1"/>
      <w:numFmt w:val="bullet"/>
      <w:lvlText w:val=""/>
      <w:lvlJc w:val="left"/>
      <w:pPr>
        <w:ind w:left="2160" w:hanging="360"/>
      </w:pPr>
      <w:rPr>
        <w:rFonts w:ascii="Wingdings" w:hAnsi="Wingdings" w:hint="default"/>
      </w:rPr>
    </w:lvl>
    <w:lvl w:ilvl="3" w:tplc="071AC12C">
      <w:start w:val="1"/>
      <w:numFmt w:val="bullet"/>
      <w:lvlText w:val=""/>
      <w:lvlJc w:val="left"/>
      <w:pPr>
        <w:ind w:left="2880" w:hanging="360"/>
      </w:pPr>
      <w:rPr>
        <w:rFonts w:ascii="Symbol" w:hAnsi="Symbol" w:hint="default"/>
      </w:rPr>
    </w:lvl>
    <w:lvl w:ilvl="4" w:tplc="48E60A3E">
      <w:start w:val="1"/>
      <w:numFmt w:val="bullet"/>
      <w:lvlText w:val="o"/>
      <w:lvlJc w:val="left"/>
      <w:pPr>
        <w:ind w:left="3600" w:hanging="360"/>
      </w:pPr>
      <w:rPr>
        <w:rFonts w:ascii="Courier New" w:hAnsi="Courier New" w:hint="default"/>
      </w:rPr>
    </w:lvl>
    <w:lvl w:ilvl="5" w:tplc="304AF6F8">
      <w:start w:val="1"/>
      <w:numFmt w:val="bullet"/>
      <w:lvlText w:val=""/>
      <w:lvlJc w:val="left"/>
      <w:pPr>
        <w:ind w:left="4320" w:hanging="360"/>
      </w:pPr>
      <w:rPr>
        <w:rFonts w:ascii="Wingdings" w:hAnsi="Wingdings" w:hint="default"/>
      </w:rPr>
    </w:lvl>
    <w:lvl w:ilvl="6" w:tplc="47B69850">
      <w:start w:val="1"/>
      <w:numFmt w:val="bullet"/>
      <w:lvlText w:val=""/>
      <w:lvlJc w:val="left"/>
      <w:pPr>
        <w:ind w:left="5040" w:hanging="360"/>
      </w:pPr>
      <w:rPr>
        <w:rFonts w:ascii="Symbol" w:hAnsi="Symbol" w:hint="default"/>
      </w:rPr>
    </w:lvl>
    <w:lvl w:ilvl="7" w:tplc="AA04D41A">
      <w:start w:val="1"/>
      <w:numFmt w:val="bullet"/>
      <w:lvlText w:val="o"/>
      <w:lvlJc w:val="left"/>
      <w:pPr>
        <w:ind w:left="5760" w:hanging="360"/>
      </w:pPr>
      <w:rPr>
        <w:rFonts w:ascii="Courier New" w:hAnsi="Courier New" w:hint="default"/>
      </w:rPr>
    </w:lvl>
    <w:lvl w:ilvl="8" w:tplc="9AF07086">
      <w:start w:val="1"/>
      <w:numFmt w:val="bullet"/>
      <w:lvlText w:val=""/>
      <w:lvlJc w:val="left"/>
      <w:pPr>
        <w:ind w:left="6480" w:hanging="360"/>
      </w:pPr>
      <w:rPr>
        <w:rFonts w:ascii="Wingdings" w:hAnsi="Wingdings" w:hint="default"/>
      </w:rPr>
    </w:lvl>
  </w:abstractNum>
  <w:abstractNum w:abstractNumId="18" w15:restartNumberingAfterBreak="0">
    <w:nsid w:val="408F787F"/>
    <w:multiLevelType w:val="hybridMultilevel"/>
    <w:tmpl w:val="DB88A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681290"/>
    <w:multiLevelType w:val="hybridMultilevel"/>
    <w:tmpl w:val="FFFFFFFF"/>
    <w:lvl w:ilvl="0" w:tplc="9DF6504C">
      <w:start w:val="1"/>
      <w:numFmt w:val="bullet"/>
      <w:lvlText w:val=""/>
      <w:lvlJc w:val="left"/>
      <w:pPr>
        <w:ind w:left="720" w:hanging="360"/>
      </w:pPr>
      <w:rPr>
        <w:rFonts w:ascii="Symbol" w:hAnsi="Symbol" w:hint="default"/>
      </w:rPr>
    </w:lvl>
    <w:lvl w:ilvl="1" w:tplc="0C962098">
      <w:start w:val="1"/>
      <w:numFmt w:val="bullet"/>
      <w:lvlText w:val="o"/>
      <w:lvlJc w:val="left"/>
      <w:pPr>
        <w:ind w:left="1440" w:hanging="360"/>
      </w:pPr>
      <w:rPr>
        <w:rFonts w:ascii="Courier New" w:hAnsi="Courier New" w:hint="default"/>
      </w:rPr>
    </w:lvl>
    <w:lvl w:ilvl="2" w:tplc="ADE6FEDA">
      <w:start w:val="1"/>
      <w:numFmt w:val="bullet"/>
      <w:lvlText w:val=""/>
      <w:lvlJc w:val="left"/>
      <w:pPr>
        <w:ind w:left="2160" w:hanging="360"/>
      </w:pPr>
      <w:rPr>
        <w:rFonts w:ascii="Wingdings" w:hAnsi="Wingdings" w:hint="default"/>
      </w:rPr>
    </w:lvl>
    <w:lvl w:ilvl="3" w:tplc="8E9EEAB2">
      <w:start w:val="1"/>
      <w:numFmt w:val="bullet"/>
      <w:lvlText w:val=""/>
      <w:lvlJc w:val="left"/>
      <w:pPr>
        <w:ind w:left="2880" w:hanging="360"/>
      </w:pPr>
      <w:rPr>
        <w:rFonts w:ascii="Symbol" w:hAnsi="Symbol" w:hint="default"/>
      </w:rPr>
    </w:lvl>
    <w:lvl w:ilvl="4" w:tplc="5A087D1A">
      <w:start w:val="1"/>
      <w:numFmt w:val="bullet"/>
      <w:lvlText w:val="o"/>
      <w:lvlJc w:val="left"/>
      <w:pPr>
        <w:ind w:left="3600" w:hanging="360"/>
      </w:pPr>
      <w:rPr>
        <w:rFonts w:ascii="Courier New" w:hAnsi="Courier New" w:hint="default"/>
      </w:rPr>
    </w:lvl>
    <w:lvl w:ilvl="5" w:tplc="D8468262">
      <w:start w:val="1"/>
      <w:numFmt w:val="bullet"/>
      <w:lvlText w:val=""/>
      <w:lvlJc w:val="left"/>
      <w:pPr>
        <w:ind w:left="4320" w:hanging="360"/>
      </w:pPr>
      <w:rPr>
        <w:rFonts w:ascii="Wingdings" w:hAnsi="Wingdings" w:hint="default"/>
      </w:rPr>
    </w:lvl>
    <w:lvl w:ilvl="6" w:tplc="5C7A3F46">
      <w:start w:val="1"/>
      <w:numFmt w:val="bullet"/>
      <w:lvlText w:val=""/>
      <w:lvlJc w:val="left"/>
      <w:pPr>
        <w:ind w:left="5040" w:hanging="360"/>
      </w:pPr>
      <w:rPr>
        <w:rFonts w:ascii="Symbol" w:hAnsi="Symbol" w:hint="default"/>
      </w:rPr>
    </w:lvl>
    <w:lvl w:ilvl="7" w:tplc="B802DD34">
      <w:start w:val="1"/>
      <w:numFmt w:val="bullet"/>
      <w:lvlText w:val="o"/>
      <w:lvlJc w:val="left"/>
      <w:pPr>
        <w:ind w:left="5760" w:hanging="360"/>
      </w:pPr>
      <w:rPr>
        <w:rFonts w:ascii="Courier New" w:hAnsi="Courier New" w:hint="default"/>
      </w:rPr>
    </w:lvl>
    <w:lvl w:ilvl="8" w:tplc="D34E12DA">
      <w:start w:val="1"/>
      <w:numFmt w:val="bullet"/>
      <w:lvlText w:val=""/>
      <w:lvlJc w:val="left"/>
      <w:pPr>
        <w:ind w:left="6480" w:hanging="360"/>
      </w:pPr>
      <w:rPr>
        <w:rFonts w:ascii="Wingdings" w:hAnsi="Wingdings" w:hint="default"/>
      </w:rPr>
    </w:lvl>
  </w:abstractNum>
  <w:abstractNum w:abstractNumId="20" w15:restartNumberingAfterBreak="0">
    <w:nsid w:val="547A1E97"/>
    <w:multiLevelType w:val="hybridMultilevel"/>
    <w:tmpl w:val="56961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8B7B2F"/>
    <w:multiLevelType w:val="hybridMultilevel"/>
    <w:tmpl w:val="3E243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804408"/>
    <w:multiLevelType w:val="hybridMultilevel"/>
    <w:tmpl w:val="67AC9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E830BB"/>
    <w:multiLevelType w:val="hybridMultilevel"/>
    <w:tmpl w:val="ABEE6E5A"/>
    <w:lvl w:ilvl="0" w:tplc="AD24DF8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B979F9"/>
    <w:multiLevelType w:val="hybridMultilevel"/>
    <w:tmpl w:val="EFBE1372"/>
    <w:lvl w:ilvl="0" w:tplc="85CAFE06">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2E4E38"/>
    <w:multiLevelType w:val="hybridMultilevel"/>
    <w:tmpl w:val="06F65A28"/>
    <w:lvl w:ilvl="0" w:tplc="47A84D96">
      <w:start w:val="1"/>
      <w:numFmt w:val="bullet"/>
      <w:lvlText w:val=""/>
      <w:lvlJc w:val="left"/>
      <w:pPr>
        <w:ind w:left="720" w:hanging="360"/>
      </w:pPr>
      <w:rPr>
        <w:rFonts w:ascii="Symbol" w:hAnsi="Symbol" w:hint="default"/>
      </w:rPr>
    </w:lvl>
    <w:lvl w:ilvl="1" w:tplc="F7CAC610">
      <w:start w:val="1"/>
      <w:numFmt w:val="bullet"/>
      <w:lvlText w:val="o"/>
      <w:lvlJc w:val="left"/>
      <w:pPr>
        <w:ind w:left="1440" w:hanging="360"/>
      </w:pPr>
      <w:rPr>
        <w:rFonts w:ascii="Courier New" w:hAnsi="Courier New" w:hint="default"/>
      </w:rPr>
    </w:lvl>
    <w:lvl w:ilvl="2" w:tplc="CEA2BA90">
      <w:start w:val="1"/>
      <w:numFmt w:val="bullet"/>
      <w:lvlText w:val=""/>
      <w:lvlJc w:val="left"/>
      <w:pPr>
        <w:ind w:left="2160" w:hanging="360"/>
      </w:pPr>
      <w:rPr>
        <w:rFonts w:ascii="Wingdings" w:hAnsi="Wingdings" w:hint="default"/>
      </w:rPr>
    </w:lvl>
    <w:lvl w:ilvl="3" w:tplc="A38CB3BC">
      <w:start w:val="1"/>
      <w:numFmt w:val="bullet"/>
      <w:lvlText w:val=""/>
      <w:lvlJc w:val="left"/>
      <w:pPr>
        <w:ind w:left="2880" w:hanging="360"/>
      </w:pPr>
      <w:rPr>
        <w:rFonts w:ascii="Symbol" w:hAnsi="Symbol" w:hint="default"/>
      </w:rPr>
    </w:lvl>
    <w:lvl w:ilvl="4" w:tplc="B3E038A4">
      <w:start w:val="1"/>
      <w:numFmt w:val="bullet"/>
      <w:lvlText w:val="o"/>
      <w:lvlJc w:val="left"/>
      <w:pPr>
        <w:ind w:left="3600" w:hanging="360"/>
      </w:pPr>
      <w:rPr>
        <w:rFonts w:ascii="Courier New" w:hAnsi="Courier New" w:hint="default"/>
      </w:rPr>
    </w:lvl>
    <w:lvl w:ilvl="5" w:tplc="398E8AF0">
      <w:start w:val="1"/>
      <w:numFmt w:val="bullet"/>
      <w:lvlText w:val=""/>
      <w:lvlJc w:val="left"/>
      <w:pPr>
        <w:ind w:left="4320" w:hanging="360"/>
      </w:pPr>
      <w:rPr>
        <w:rFonts w:ascii="Wingdings" w:hAnsi="Wingdings" w:hint="default"/>
      </w:rPr>
    </w:lvl>
    <w:lvl w:ilvl="6" w:tplc="87BEFD3A">
      <w:start w:val="1"/>
      <w:numFmt w:val="bullet"/>
      <w:lvlText w:val=""/>
      <w:lvlJc w:val="left"/>
      <w:pPr>
        <w:ind w:left="5040" w:hanging="360"/>
      </w:pPr>
      <w:rPr>
        <w:rFonts w:ascii="Symbol" w:hAnsi="Symbol" w:hint="default"/>
      </w:rPr>
    </w:lvl>
    <w:lvl w:ilvl="7" w:tplc="47F01C56">
      <w:start w:val="1"/>
      <w:numFmt w:val="bullet"/>
      <w:lvlText w:val="o"/>
      <w:lvlJc w:val="left"/>
      <w:pPr>
        <w:ind w:left="5760" w:hanging="360"/>
      </w:pPr>
      <w:rPr>
        <w:rFonts w:ascii="Courier New" w:hAnsi="Courier New" w:hint="default"/>
      </w:rPr>
    </w:lvl>
    <w:lvl w:ilvl="8" w:tplc="6F14BCA6">
      <w:start w:val="1"/>
      <w:numFmt w:val="bullet"/>
      <w:lvlText w:val=""/>
      <w:lvlJc w:val="left"/>
      <w:pPr>
        <w:ind w:left="6480" w:hanging="360"/>
      </w:pPr>
      <w:rPr>
        <w:rFonts w:ascii="Wingdings" w:hAnsi="Wingdings" w:hint="default"/>
      </w:rPr>
    </w:lvl>
  </w:abstractNum>
  <w:abstractNum w:abstractNumId="26" w15:restartNumberingAfterBreak="0">
    <w:nsid w:val="76C241F2"/>
    <w:multiLevelType w:val="hybridMultilevel"/>
    <w:tmpl w:val="CC2C67E4"/>
    <w:lvl w:ilvl="0" w:tplc="C5F27854">
      <w:start w:val="1"/>
      <w:numFmt w:val="bullet"/>
      <w:lvlText w:val=""/>
      <w:lvlJc w:val="left"/>
      <w:pPr>
        <w:tabs>
          <w:tab w:val="num" w:pos="720"/>
        </w:tabs>
        <w:ind w:left="720" w:hanging="360"/>
      </w:pPr>
      <w:rPr>
        <w:rFonts w:ascii="Symbol" w:hAnsi="Symbol" w:hint="default"/>
        <w:sz w:val="20"/>
      </w:rPr>
    </w:lvl>
    <w:lvl w:ilvl="1" w:tplc="B1EC1A2C">
      <w:start w:val="1"/>
      <w:numFmt w:val="decimal"/>
      <w:lvlText w:val="%2."/>
      <w:lvlJc w:val="left"/>
      <w:pPr>
        <w:ind w:left="1440" w:hanging="360"/>
      </w:pPr>
      <w:rPr>
        <w:rFonts w:hint="default"/>
      </w:rPr>
    </w:lvl>
    <w:lvl w:ilvl="2" w:tplc="514C4B72">
      <w:numFmt w:val="bullet"/>
      <w:lvlText w:val=""/>
      <w:lvlJc w:val="left"/>
      <w:pPr>
        <w:ind w:left="2160" w:hanging="360"/>
      </w:pPr>
      <w:rPr>
        <w:rFonts w:ascii="Wingdings" w:eastAsiaTheme="minorHAnsi" w:hAnsi="Wingdings" w:cstheme="minorHAnsi" w:hint="default"/>
      </w:rPr>
    </w:lvl>
    <w:lvl w:ilvl="3" w:tplc="DCE6E2BE" w:tentative="1">
      <w:start w:val="1"/>
      <w:numFmt w:val="bullet"/>
      <w:lvlText w:val=""/>
      <w:lvlJc w:val="left"/>
      <w:pPr>
        <w:tabs>
          <w:tab w:val="num" w:pos="2880"/>
        </w:tabs>
        <w:ind w:left="2880" w:hanging="360"/>
      </w:pPr>
      <w:rPr>
        <w:rFonts w:ascii="Symbol" w:hAnsi="Symbol" w:hint="default"/>
        <w:sz w:val="20"/>
      </w:rPr>
    </w:lvl>
    <w:lvl w:ilvl="4" w:tplc="3A229126" w:tentative="1">
      <w:start w:val="1"/>
      <w:numFmt w:val="bullet"/>
      <w:lvlText w:val=""/>
      <w:lvlJc w:val="left"/>
      <w:pPr>
        <w:tabs>
          <w:tab w:val="num" w:pos="3600"/>
        </w:tabs>
        <w:ind w:left="3600" w:hanging="360"/>
      </w:pPr>
      <w:rPr>
        <w:rFonts w:ascii="Symbol" w:hAnsi="Symbol" w:hint="default"/>
        <w:sz w:val="20"/>
      </w:rPr>
    </w:lvl>
    <w:lvl w:ilvl="5" w:tplc="CE16C726" w:tentative="1">
      <w:start w:val="1"/>
      <w:numFmt w:val="bullet"/>
      <w:lvlText w:val=""/>
      <w:lvlJc w:val="left"/>
      <w:pPr>
        <w:tabs>
          <w:tab w:val="num" w:pos="4320"/>
        </w:tabs>
        <w:ind w:left="4320" w:hanging="360"/>
      </w:pPr>
      <w:rPr>
        <w:rFonts w:ascii="Symbol" w:hAnsi="Symbol" w:hint="default"/>
        <w:sz w:val="20"/>
      </w:rPr>
    </w:lvl>
    <w:lvl w:ilvl="6" w:tplc="A0987362" w:tentative="1">
      <w:start w:val="1"/>
      <w:numFmt w:val="bullet"/>
      <w:lvlText w:val=""/>
      <w:lvlJc w:val="left"/>
      <w:pPr>
        <w:tabs>
          <w:tab w:val="num" w:pos="5040"/>
        </w:tabs>
        <w:ind w:left="5040" w:hanging="360"/>
      </w:pPr>
      <w:rPr>
        <w:rFonts w:ascii="Symbol" w:hAnsi="Symbol" w:hint="default"/>
        <w:sz w:val="20"/>
      </w:rPr>
    </w:lvl>
    <w:lvl w:ilvl="7" w:tplc="128CE1E2" w:tentative="1">
      <w:start w:val="1"/>
      <w:numFmt w:val="bullet"/>
      <w:lvlText w:val=""/>
      <w:lvlJc w:val="left"/>
      <w:pPr>
        <w:tabs>
          <w:tab w:val="num" w:pos="5760"/>
        </w:tabs>
        <w:ind w:left="5760" w:hanging="360"/>
      </w:pPr>
      <w:rPr>
        <w:rFonts w:ascii="Symbol" w:hAnsi="Symbol" w:hint="default"/>
        <w:sz w:val="20"/>
      </w:rPr>
    </w:lvl>
    <w:lvl w:ilvl="8" w:tplc="20C8EE8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397F26"/>
    <w:multiLevelType w:val="hybridMultilevel"/>
    <w:tmpl w:val="6518AEB8"/>
    <w:lvl w:ilvl="0" w:tplc="7CC2AB78">
      <w:start w:val="1"/>
      <w:numFmt w:val="bullet"/>
      <w:lvlText w:val=""/>
      <w:lvlJc w:val="left"/>
      <w:pPr>
        <w:ind w:left="720" w:hanging="360"/>
      </w:pPr>
      <w:rPr>
        <w:rFonts w:ascii="Symbol" w:hAnsi="Symbol" w:hint="default"/>
      </w:rPr>
    </w:lvl>
    <w:lvl w:ilvl="1" w:tplc="B89CBBE4">
      <w:start w:val="1"/>
      <w:numFmt w:val="bullet"/>
      <w:lvlText w:val="o"/>
      <w:lvlJc w:val="left"/>
      <w:pPr>
        <w:ind w:left="1440" w:hanging="360"/>
      </w:pPr>
      <w:rPr>
        <w:rFonts w:ascii="Courier New" w:hAnsi="Courier New" w:hint="default"/>
      </w:rPr>
    </w:lvl>
    <w:lvl w:ilvl="2" w:tplc="B2D64550">
      <w:start w:val="1"/>
      <w:numFmt w:val="bullet"/>
      <w:lvlText w:val=""/>
      <w:lvlJc w:val="left"/>
      <w:pPr>
        <w:ind w:left="2160" w:hanging="360"/>
      </w:pPr>
      <w:rPr>
        <w:rFonts w:ascii="Wingdings" w:hAnsi="Wingdings" w:hint="default"/>
      </w:rPr>
    </w:lvl>
    <w:lvl w:ilvl="3" w:tplc="A4C8F508">
      <w:start w:val="1"/>
      <w:numFmt w:val="bullet"/>
      <w:lvlText w:val=""/>
      <w:lvlJc w:val="left"/>
      <w:pPr>
        <w:ind w:left="2880" w:hanging="360"/>
      </w:pPr>
      <w:rPr>
        <w:rFonts w:ascii="Symbol" w:hAnsi="Symbol" w:hint="default"/>
      </w:rPr>
    </w:lvl>
    <w:lvl w:ilvl="4" w:tplc="DAFCB514">
      <w:start w:val="1"/>
      <w:numFmt w:val="bullet"/>
      <w:lvlText w:val="o"/>
      <w:lvlJc w:val="left"/>
      <w:pPr>
        <w:ind w:left="3600" w:hanging="360"/>
      </w:pPr>
      <w:rPr>
        <w:rFonts w:ascii="Courier New" w:hAnsi="Courier New" w:hint="default"/>
      </w:rPr>
    </w:lvl>
    <w:lvl w:ilvl="5" w:tplc="45460616">
      <w:start w:val="1"/>
      <w:numFmt w:val="bullet"/>
      <w:lvlText w:val=""/>
      <w:lvlJc w:val="left"/>
      <w:pPr>
        <w:ind w:left="4320" w:hanging="360"/>
      </w:pPr>
      <w:rPr>
        <w:rFonts w:ascii="Wingdings" w:hAnsi="Wingdings" w:hint="default"/>
      </w:rPr>
    </w:lvl>
    <w:lvl w:ilvl="6" w:tplc="B6A66EFE">
      <w:start w:val="1"/>
      <w:numFmt w:val="bullet"/>
      <w:lvlText w:val=""/>
      <w:lvlJc w:val="left"/>
      <w:pPr>
        <w:ind w:left="5040" w:hanging="360"/>
      </w:pPr>
      <w:rPr>
        <w:rFonts w:ascii="Symbol" w:hAnsi="Symbol" w:hint="default"/>
      </w:rPr>
    </w:lvl>
    <w:lvl w:ilvl="7" w:tplc="5DBC5888">
      <w:start w:val="1"/>
      <w:numFmt w:val="bullet"/>
      <w:lvlText w:val="o"/>
      <w:lvlJc w:val="left"/>
      <w:pPr>
        <w:ind w:left="5760" w:hanging="360"/>
      </w:pPr>
      <w:rPr>
        <w:rFonts w:ascii="Courier New" w:hAnsi="Courier New" w:hint="default"/>
      </w:rPr>
    </w:lvl>
    <w:lvl w:ilvl="8" w:tplc="ED4AC05E">
      <w:start w:val="1"/>
      <w:numFmt w:val="bullet"/>
      <w:lvlText w:val=""/>
      <w:lvlJc w:val="left"/>
      <w:pPr>
        <w:ind w:left="6480" w:hanging="360"/>
      </w:pPr>
      <w:rPr>
        <w:rFonts w:ascii="Wingdings" w:hAnsi="Wingdings" w:hint="default"/>
      </w:rPr>
    </w:lvl>
  </w:abstractNum>
  <w:abstractNum w:abstractNumId="28" w15:restartNumberingAfterBreak="0">
    <w:nsid w:val="7D2B325E"/>
    <w:multiLevelType w:val="multilevel"/>
    <w:tmpl w:val="1E2271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9" w15:restartNumberingAfterBreak="0">
    <w:nsid w:val="7E457A49"/>
    <w:multiLevelType w:val="hybridMultilevel"/>
    <w:tmpl w:val="06B00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9"/>
  </w:num>
  <w:num w:numId="4">
    <w:abstractNumId w:val="17"/>
  </w:num>
  <w:num w:numId="5">
    <w:abstractNumId w:val="10"/>
  </w:num>
  <w:num w:numId="6">
    <w:abstractNumId w:val="27"/>
  </w:num>
  <w:num w:numId="7">
    <w:abstractNumId w:val="11"/>
  </w:num>
  <w:num w:numId="8">
    <w:abstractNumId w:val="25"/>
  </w:num>
  <w:num w:numId="9">
    <w:abstractNumId w:val="8"/>
  </w:num>
  <w:num w:numId="10">
    <w:abstractNumId w:val="0"/>
  </w:num>
  <w:num w:numId="11">
    <w:abstractNumId w:val="28"/>
  </w:num>
  <w:num w:numId="12">
    <w:abstractNumId w:val="18"/>
  </w:num>
  <w:num w:numId="13">
    <w:abstractNumId w:val="9"/>
  </w:num>
  <w:num w:numId="14">
    <w:abstractNumId w:val="26"/>
  </w:num>
  <w:num w:numId="15">
    <w:abstractNumId w:val="14"/>
  </w:num>
  <w:num w:numId="16">
    <w:abstractNumId w:val="15"/>
  </w:num>
  <w:num w:numId="17">
    <w:abstractNumId w:val="4"/>
  </w:num>
  <w:num w:numId="18">
    <w:abstractNumId w:val="21"/>
  </w:num>
  <w:num w:numId="19">
    <w:abstractNumId w:val="22"/>
  </w:num>
  <w:num w:numId="20">
    <w:abstractNumId w:val="12"/>
  </w:num>
  <w:num w:numId="21">
    <w:abstractNumId w:val="24"/>
  </w:num>
  <w:num w:numId="22">
    <w:abstractNumId w:val="6"/>
  </w:num>
  <w:num w:numId="23">
    <w:abstractNumId w:val="5"/>
  </w:num>
  <w:num w:numId="24">
    <w:abstractNumId w:val="29"/>
  </w:num>
  <w:num w:numId="25">
    <w:abstractNumId w:val="1"/>
  </w:num>
  <w:num w:numId="26">
    <w:abstractNumId w:val="2"/>
  </w:num>
  <w:num w:numId="27">
    <w:abstractNumId w:val="23"/>
  </w:num>
  <w:num w:numId="28">
    <w:abstractNumId w:val="13"/>
  </w:num>
  <w:num w:numId="29">
    <w:abstractNumId w:val="20"/>
  </w:num>
  <w:num w:numId="30">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768"/>
    <w:rsid w:val="000051D4"/>
    <w:rsid w:val="00010A18"/>
    <w:rsid w:val="000119AE"/>
    <w:rsid w:val="00016469"/>
    <w:rsid w:val="0002482E"/>
    <w:rsid w:val="00026318"/>
    <w:rsid w:val="00027134"/>
    <w:rsid w:val="0002D862"/>
    <w:rsid w:val="00031FDC"/>
    <w:rsid w:val="00035D82"/>
    <w:rsid w:val="00040E1D"/>
    <w:rsid w:val="0004366D"/>
    <w:rsid w:val="00046D52"/>
    <w:rsid w:val="00050324"/>
    <w:rsid w:val="0005064C"/>
    <w:rsid w:val="00050F1E"/>
    <w:rsid w:val="00052E2B"/>
    <w:rsid w:val="00053249"/>
    <w:rsid w:val="000532A6"/>
    <w:rsid w:val="00067426"/>
    <w:rsid w:val="00067722"/>
    <w:rsid w:val="0007268C"/>
    <w:rsid w:val="00076BE7"/>
    <w:rsid w:val="00092874"/>
    <w:rsid w:val="0009436B"/>
    <w:rsid w:val="00094C46"/>
    <w:rsid w:val="000A0150"/>
    <w:rsid w:val="000A254E"/>
    <w:rsid w:val="000A56EA"/>
    <w:rsid w:val="000A6BBA"/>
    <w:rsid w:val="000B4488"/>
    <w:rsid w:val="000B7825"/>
    <w:rsid w:val="000C0E5E"/>
    <w:rsid w:val="000C6E7A"/>
    <w:rsid w:val="000D08C3"/>
    <w:rsid w:val="000D0C30"/>
    <w:rsid w:val="000D3D5B"/>
    <w:rsid w:val="000E63C9"/>
    <w:rsid w:val="000E744D"/>
    <w:rsid w:val="000E7D88"/>
    <w:rsid w:val="00100246"/>
    <w:rsid w:val="0010106C"/>
    <w:rsid w:val="001023FE"/>
    <w:rsid w:val="00105F27"/>
    <w:rsid w:val="00110B04"/>
    <w:rsid w:val="0011150D"/>
    <w:rsid w:val="00115258"/>
    <w:rsid w:val="001167A4"/>
    <w:rsid w:val="00121DA7"/>
    <w:rsid w:val="00125BDD"/>
    <w:rsid w:val="00126210"/>
    <w:rsid w:val="00130E9D"/>
    <w:rsid w:val="00131D5A"/>
    <w:rsid w:val="001358B0"/>
    <w:rsid w:val="00140719"/>
    <w:rsid w:val="00143FE7"/>
    <w:rsid w:val="00150A6D"/>
    <w:rsid w:val="00150B1E"/>
    <w:rsid w:val="0015395A"/>
    <w:rsid w:val="00163FEA"/>
    <w:rsid w:val="0016466B"/>
    <w:rsid w:val="001664AF"/>
    <w:rsid w:val="00171E36"/>
    <w:rsid w:val="00185B35"/>
    <w:rsid w:val="001A3B5B"/>
    <w:rsid w:val="001C245B"/>
    <w:rsid w:val="001C28AF"/>
    <w:rsid w:val="001C4400"/>
    <w:rsid w:val="001C505B"/>
    <w:rsid w:val="001C5EC1"/>
    <w:rsid w:val="001C67A5"/>
    <w:rsid w:val="001D6889"/>
    <w:rsid w:val="001E1643"/>
    <w:rsid w:val="001E165A"/>
    <w:rsid w:val="001F011C"/>
    <w:rsid w:val="001F2BC8"/>
    <w:rsid w:val="001F51D1"/>
    <w:rsid w:val="001F5503"/>
    <w:rsid w:val="001F5F6B"/>
    <w:rsid w:val="00203784"/>
    <w:rsid w:val="00207461"/>
    <w:rsid w:val="00207AF7"/>
    <w:rsid w:val="00211609"/>
    <w:rsid w:val="0021162F"/>
    <w:rsid w:val="002138BB"/>
    <w:rsid w:val="00214A07"/>
    <w:rsid w:val="00214A63"/>
    <w:rsid w:val="0021615B"/>
    <w:rsid w:val="00216A54"/>
    <w:rsid w:val="0022137C"/>
    <w:rsid w:val="00222EA8"/>
    <w:rsid w:val="00223870"/>
    <w:rsid w:val="00230915"/>
    <w:rsid w:val="002320CB"/>
    <w:rsid w:val="00232C21"/>
    <w:rsid w:val="00233E1D"/>
    <w:rsid w:val="002341EA"/>
    <w:rsid w:val="00237545"/>
    <w:rsid w:val="00237597"/>
    <w:rsid w:val="00240342"/>
    <w:rsid w:val="00241882"/>
    <w:rsid w:val="002437F4"/>
    <w:rsid w:val="00243EBC"/>
    <w:rsid w:val="00246A35"/>
    <w:rsid w:val="00247AE0"/>
    <w:rsid w:val="00251154"/>
    <w:rsid w:val="00253552"/>
    <w:rsid w:val="00253C87"/>
    <w:rsid w:val="00260AAC"/>
    <w:rsid w:val="0026282E"/>
    <w:rsid w:val="00264F35"/>
    <w:rsid w:val="0026646F"/>
    <w:rsid w:val="0026726C"/>
    <w:rsid w:val="00270C80"/>
    <w:rsid w:val="00273722"/>
    <w:rsid w:val="00283346"/>
    <w:rsid w:val="00284348"/>
    <w:rsid w:val="00284A88"/>
    <w:rsid w:val="00297343"/>
    <w:rsid w:val="002A0D1F"/>
    <w:rsid w:val="002A271C"/>
    <w:rsid w:val="002B1270"/>
    <w:rsid w:val="002B1FB6"/>
    <w:rsid w:val="002C1B45"/>
    <w:rsid w:val="002C4B61"/>
    <w:rsid w:val="002D1E59"/>
    <w:rsid w:val="002D6355"/>
    <w:rsid w:val="002D7A59"/>
    <w:rsid w:val="002E2E75"/>
    <w:rsid w:val="002E5D2B"/>
    <w:rsid w:val="002E65D5"/>
    <w:rsid w:val="002F0F99"/>
    <w:rsid w:val="002F2F27"/>
    <w:rsid w:val="002F51F5"/>
    <w:rsid w:val="0031075A"/>
    <w:rsid w:val="00312137"/>
    <w:rsid w:val="0032369B"/>
    <w:rsid w:val="00325E8E"/>
    <w:rsid w:val="00330359"/>
    <w:rsid w:val="0033377F"/>
    <w:rsid w:val="003372AD"/>
    <w:rsid w:val="0033762F"/>
    <w:rsid w:val="00351167"/>
    <w:rsid w:val="003511CA"/>
    <w:rsid w:val="003548C2"/>
    <w:rsid w:val="00354FB7"/>
    <w:rsid w:val="00357CB2"/>
    <w:rsid w:val="00360494"/>
    <w:rsid w:val="00361EC3"/>
    <w:rsid w:val="00362A63"/>
    <w:rsid w:val="00365036"/>
    <w:rsid w:val="00366C7E"/>
    <w:rsid w:val="003700FE"/>
    <w:rsid w:val="003715B2"/>
    <w:rsid w:val="00384AB5"/>
    <w:rsid w:val="00384EA3"/>
    <w:rsid w:val="00385F50"/>
    <w:rsid w:val="00390C28"/>
    <w:rsid w:val="003A2A1D"/>
    <w:rsid w:val="003A39A1"/>
    <w:rsid w:val="003B1D65"/>
    <w:rsid w:val="003B3521"/>
    <w:rsid w:val="003B654F"/>
    <w:rsid w:val="003C1307"/>
    <w:rsid w:val="003C2191"/>
    <w:rsid w:val="003D3863"/>
    <w:rsid w:val="003E5B0E"/>
    <w:rsid w:val="003E6A31"/>
    <w:rsid w:val="003F03A7"/>
    <w:rsid w:val="003F1E00"/>
    <w:rsid w:val="003F664E"/>
    <w:rsid w:val="003F6A2B"/>
    <w:rsid w:val="0040243F"/>
    <w:rsid w:val="004038DF"/>
    <w:rsid w:val="004101D6"/>
    <w:rsid w:val="004101FB"/>
    <w:rsid w:val="0041056C"/>
    <w:rsid w:val="004110DE"/>
    <w:rsid w:val="00416860"/>
    <w:rsid w:val="00421C93"/>
    <w:rsid w:val="00425141"/>
    <w:rsid w:val="00430E03"/>
    <w:rsid w:val="0043156D"/>
    <w:rsid w:val="00440044"/>
    <w:rsid w:val="0044085A"/>
    <w:rsid w:val="00446450"/>
    <w:rsid w:val="004500C6"/>
    <w:rsid w:val="004509DF"/>
    <w:rsid w:val="00451912"/>
    <w:rsid w:val="00451A4E"/>
    <w:rsid w:val="00451B95"/>
    <w:rsid w:val="00453592"/>
    <w:rsid w:val="00460121"/>
    <w:rsid w:val="00464612"/>
    <w:rsid w:val="0046463E"/>
    <w:rsid w:val="004714E6"/>
    <w:rsid w:val="00472091"/>
    <w:rsid w:val="00474D60"/>
    <w:rsid w:val="004767B4"/>
    <w:rsid w:val="004814AE"/>
    <w:rsid w:val="0049301A"/>
    <w:rsid w:val="004A0F9E"/>
    <w:rsid w:val="004A6338"/>
    <w:rsid w:val="004A6E61"/>
    <w:rsid w:val="004B21A5"/>
    <w:rsid w:val="004B320E"/>
    <w:rsid w:val="004B435D"/>
    <w:rsid w:val="004B5503"/>
    <w:rsid w:val="004C0DB2"/>
    <w:rsid w:val="004C2E80"/>
    <w:rsid w:val="004C44BB"/>
    <w:rsid w:val="004C53AB"/>
    <w:rsid w:val="004D2903"/>
    <w:rsid w:val="004D5C28"/>
    <w:rsid w:val="004E0A3E"/>
    <w:rsid w:val="004E15D5"/>
    <w:rsid w:val="004E574E"/>
    <w:rsid w:val="004F5A9D"/>
    <w:rsid w:val="00500025"/>
    <w:rsid w:val="005015E1"/>
    <w:rsid w:val="005037F0"/>
    <w:rsid w:val="0051441F"/>
    <w:rsid w:val="00516A86"/>
    <w:rsid w:val="00521AA9"/>
    <w:rsid w:val="00522ED7"/>
    <w:rsid w:val="00523736"/>
    <w:rsid w:val="005259FB"/>
    <w:rsid w:val="005275F6"/>
    <w:rsid w:val="005302D7"/>
    <w:rsid w:val="00530CE8"/>
    <w:rsid w:val="00532541"/>
    <w:rsid w:val="0053327A"/>
    <w:rsid w:val="0053750D"/>
    <w:rsid w:val="00540425"/>
    <w:rsid w:val="005466CF"/>
    <w:rsid w:val="00546AD4"/>
    <w:rsid w:val="00551109"/>
    <w:rsid w:val="00562B46"/>
    <w:rsid w:val="00572102"/>
    <w:rsid w:val="005731E5"/>
    <w:rsid w:val="00573CFD"/>
    <w:rsid w:val="0057647D"/>
    <w:rsid w:val="00582C97"/>
    <w:rsid w:val="00582E63"/>
    <w:rsid w:val="0059622C"/>
    <w:rsid w:val="00596348"/>
    <w:rsid w:val="005A42E6"/>
    <w:rsid w:val="005A613F"/>
    <w:rsid w:val="005A6605"/>
    <w:rsid w:val="005A7FFB"/>
    <w:rsid w:val="005B091C"/>
    <w:rsid w:val="005B18CD"/>
    <w:rsid w:val="005B2A9F"/>
    <w:rsid w:val="005B73E9"/>
    <w:rsid w:val="005B79C0"/>
    <w:rsid w:val="005C11FE"/>
    <w:rsid w:val="005C6840"/>
    <w:rsid w:val="005D73D2"/>
    <w:rsid w:val="005D7FAA"/>
    <w:rsid w:val="005E318A"/>
    <w:rsid w:val="005E646C"/>
    <w:rsid w:val="005F08CE"/>
    <w:rsid w:val="005F0F93"/>
    <w:rsid w:val="005F1BB0"/>
    <w:rsid w:val="005F45C8"/>
    <w:rsid w:val="005F4B93"/>
    <w:rsid w:val="005F67DB"/>
    <w:rsid w:val="00605BA8"/>
    <w:rsid w:val="00611446"/>
    <w:rsid w:val="00612C6B"/>
    <w:rsid w:val="00615533"/>
    <w:rsid w:val="006165BC"/>
    <w:rsid w:val="006204E1"/>
    <w:rsid w:val="0062289E"/>
    <w:rsid w:val="006275F1"/>
    <w:rsid w:val="006333F3"/>
    <w:rsid w:val="006343B8"/>
    <w:rsid w:val="00634775"/>
    <w:rsid w:val="006411E4"/>
    <w:rsid w:val="006414F7"/>
    <w:rsid w:val="0064159B"/>
    <w:rsid w:val="00643C70"/>
    <w:rsid w:val="00645E64"/>
    <w:rsid w:val="006549AE"/>
    <w:rsid w:val="00655AAC"/>
    <w:rsid w:val="0065663E"/>
    <w:rsid w:val="00656C4D"/>
    <w:rsid w:val="00661C58"/>
    <w:rsid w:val="00667110"/>
    <w:rsid w:val="0067595A"/>
    <w:rsid w:val="006827A1"/>
    <w:rsid w:val="006836F0"/>
    <w:rsid w:val="006865E2"/>
    <w:rsid w:val="006967C8"/>
    <w:rsid w:val="006A0A56"/>
    <w:rsid w:val="006A2A7B"/>
    <w:rsid w:val="006A5D08"/>
    <w:rsid w:val="006A71AD"/>
    <w:rsid w:val="006A791A"/>
    <w:rsid w:val="006B0744"/>
    <w:rsid w:val="006B36BB"/>
    <w:rsid w:val="006C160F"/>
    <w:rsid w:val="006C3072"/>
    <w:rsid w:val="006C360A"/>
    <w:rsid w:val="006C56C9"/>
    <w:rsid w:val="006D0CDA"/>
    <w:rsid w:val="006D1482"/>
    <w:rsid w:val="006D2AB8"/>
    <w:rsid w:val="006D37EC"/>
    <w:rsid w:val="006D67C8"/>
    <w:rsid w:val="006D7FBC"/>
    <w:rsid w:val="006E0E87"/>
    <w:rsid w:val="006E1177"/>
    <w:rsid w:val="006E2A64"/>
    <w:rsid w:val="006E3EC0"/>
    <w:rsid w:val="006E5716"/>
    <w:rsid w:val="006F2D69"/>
    <w:rsid w:val="006F3D9C"/>
    <w:rsid w:val="006F4B13"/>
    <w:rsid w:val="006F5FCF"/>
    <w:rsid w:val="006F667A"/>
    <w:rsid w:val="00707FAF"/>
    <w:rsid w:val="00720E38"/>
    <w:rsid w:val="00721B03"/>
    <w:rsid w:val="00725368"/>
    <w:rsid w:val="007302B3"/>
    <w:rsid w:val="00730733"/>
    <w:rsid w:val="00730E3A"/>
    <w:rsid w:val="00731AA0"/>
    <w:rsid w:val="00735D84"/>
    <w:rsid w:val="00736AAF"/>
    <w:rsid w:val="00740AE7"/>
    <w:rsid w:val="00744915"/>
    <w:rsid w:val="00746201"/>
    <w:rsid w:val="00754712"/>
    <w:rsid w:val="007557F6"/>
    <w:rsid w:val="0075746C"/>
    <w:rsid w:val="00760711"/>
    <w:rsid w:val="0076361F"/>
    <w:rsid w:val="00763DEB"/>
    <w:rsid w:val="00764585"/>
    <w:rsid w:val="00764A14"/>
    <w:rsid w:val="00765B2A"/>
    <w:rsid w:val="007747C8"/>
    <w:rsid w:val="00783A34"/>
    <w:rsid w:val="00784E55"/>
    <w:rsid w:val="007852EB"/>
    <w:rsid w:val="00786DA1"/>
    <w:rsid w:val="00790A48"/>
    <w:rsid w:val="00792D0E"/>
    <w:rsid w:val="007A0207"/>
    <w:rsid w:val="007A30F0"/>
    <w:rsid w:val="007A39B7"/>
    <w:rsid w:val="007A6023"/>
    <w:rsid w:val="007B01BF"/>
    <w:rsid w:val="007C5165"/>
    <w:rsid w:val="007C6B52"/>
    <w:rsid w:val="007D16C5"/>
    <w:rsid w:val="007E68BC"/>
    <w:rsid w:val="007F547E"/>
    <w:rsid w:val="008043B4"/>
    <w:rsid w:val="0081197B"/>
    <w:rsid w:val="00811BE8"/>
    <w:rsid w:val="0081402E"/>
    <w:rsid w:val="0081541B"/>
    <w:rsid w:val="00821FA0"/>
    <w:rsid w:val="0082564E"/>
    <w:rsid w:val="0082656F"/>
    <w:rsid w:val="00827F23"/>
    <w:rsid w:val="00836174"/>
    <w:rsid w:val="008413F6"/>
    <w:rsid w:val="008423EF"/>
    <w:rsid w:val="008427B3"/>
    <w:rsid w:val="00847B4B"/>
    <w:rsid w:val="008519FE"/>
    <w:rsid w:val="00854223"/>
    <w:rsid w:val="00855336"/>
    <w:rsid w:val="00860912"/>
    <w:rsid w:val="00862FE4"/>
    <w:rsid w:val="0086389A"/>
    <w:rsid w:val="00863E8F"/>
    <w:rsid w:val="0087605E"/>
    <w:rsid w:val="00880739"/>
    <w:rsid w:val="0088240A"/>
    <w:rsid w:val="00884D12"/>
    <w:rsid w:val="00887953"/>
    <w:rsid w:val="00890517"/>
    <w:rsid w:val="00890DFB"/>
    <w:rsid w:val="0089435F"/>
    <w:rsid w:val="00895B84"/>
    <w:rsid w:val="00897D95"/>
    <w:rsid w:val="008A6D4D"/>
    <w:rsid w:val="008A7028"/>
    <w:rsid w:val="008A745D"/>
    <w:rsid w:val="008B0273"/>
    <w:rsid w:val="008B1FEE"/>
    <w:rsid w:val="008B4982"/>
    <w:rsid w:val="008B4AB6"/>
    <w:rsid w:val="008B4E8A"/>
    <w:rsid w:val="008B55FF"/>
    <w:rsid w:val="008B5890"/>
    <w:rsid w:val="008B6278"/>
    <w:rsid w:val="008C00D4"/>
    <w:rsid w:val="008D0E9D"/>
    <w:rsid w:val="008D1159"/>
    <w:rsid w:val="008D2044"/>
    <w:rsid w:val="008D22DD"/>
    <w:rsid w:val="008D34E5"/>
    <w:rsid w:val="008E17C9"/>
    <w:rsid w:val="008E31BA"/>
    <w:rsid w:val="008E48A5"/>
    <w:rsid w:val="008E54A9"/>
    <w:rsid w:val="008E599B"/>
    <w:rsid w:val="008E5FF5"/>
    <w:rsid w:val="008F70AB"/>
    <w:rsid w:val="008F79F2"/>
    <w:rsid w:val="009028FC"/>
    <w:rsid w:val="00903C32"/>
    <w:rsid w:val="00906ADF"/>
    <w:rsid w:val="00906DC2"/>
    <w:rsid w:val="00910628"/>
    <w:rsid w:val="0091275B"/>
    <w:rsid w:val="009132BC"/>
    <w:rsid w:val="00915006"/>
    <w:rsid w:val="00916B16"/>
    <w:rsid w:val="00917270"/>
    <w:rsid w:val="009173B9"/>
    <w:rsid w:val="009200D9"/>
    <w:rsid w:val="00920D28"/>
    <w:rsid w:val="009221FF"/>
    <w:rsid w:val="009229F7"/>
    <w:rsid w:val="0092301F"/>
    <w:rsid w:val="0092341D"/>
    <w:rsid w:val="00930314"/>
    <w:rsid w:val="00931331"/>
    <w:rsid w:val="00931DED"/>
    <w:rsid w:val="0093335D"/>
    <w:rsid w:val="009337F1"/>
    <w:rsid w:val="00934D25"/>
    <w:rsid w:val="0093613E"/>
    <w:rsid w:val="00941D07"/>
    <w:rsid w:val="00942955"/>
    <w:rsid w:val="00943026"/>
    <w:rsid w:val="00943878"/>
    <w:rsid w:val="009566D6"/>
    <w:rsid w:val="009602EE"/>
    <w:rsid w:val="00964768"/>
    <w:rsid w:val="00966B81"/>
    <w:rsid w:val="00970DCA"/>
    <w:rsid w:val="00974951"/>
    <w:rsid w:val="0097528D"/>
    <w:rsid w:val="00976DF0"/>
    <w:rsid w:val="0098374D"/>
    <w:rsid w:val="0098472B"/>
    <w:rsid w:val="009862B0"/>
    <w:rsid w:val="00997473"/>
    <w:rsid w:val="009B1C74"/>
    <w:rsid w:val="009B457F"/>
    <w:rsid w:val="009B4B1B"/>
    <w:rsid w:val="009B5B47"/>
    <w:rsid w:val="009C279A"/>
    <w:rsid w:val="009C2818"/>
    <w:rsid w:val="009C2A0B"/>
    <w:rsid w:val="009C7720"/>
    <w:rsid w:val="009D16A2"/>
    <w:rsid w:val="009E1A35"/>
    <w:rsid w:val="009E4130"/>
    <w:rsid w:val="009E52F6"/>
    <w:rsid w:val="009E74AE"/>
    <w:rsid w:val="009F015C"/>
    <w:rsid w:val="009F1956"/>
    <w:rsid w:val="009F32AA"/>
    <w:rsid w:val="009F769C"/>
    <w:rsid w:val="00A01A5B"/>
    <w:rsid w:val="00A03522"/>
    <w:rsid w:val="00A12137"/>
    <w:rsid w:val="00A12320"/>
    <w:rsid w:val="00A124B3"/>
    <w:rsid w:val="00A169C5"/>
    <w:rsid w:val="00A177D5"/>
    <w:rsid w:val="00A20343"/>
    <w:rsid w:val="00A2063E"/>
    <w:rsid w:val="00A23AFA"/>
    <w:rsid w:val="00A247A5"/>
    <w:rsid w:val="00A255F8"/>
    <w:rsid w:val="00A2633E"/>
    <w:rsid w:val="00A31B3E"/>
    <w:rsid w:val="00A37544"/>
    <w:rsid w:val="00A4326F"/>
    <w:rsid w:val="00A44489"/>
    <w:rsid w:val="00A446D0"/>
    <w:rsid w:val="00A51118"/>
    <w:rsid w:val="00A532F3"/>
    <w:rsid w:val="00A61747"/>
    <w:rsid w:val="00A63845"/>
    <w:rsid w:val="00A64DE4"/>
    <w:rsid w:val="00A66850"/>
    <w:rsid w:val="00A75C51"/>
    <w:rsid w:val="00A80B7B"/>
    <w:rsid w:val="00A81508"/>
    <w:rsid w:val="00A83178"/>
    <w:rsid w:val="00A8489E"/>
    <w:rsid w:val="00A855A6"/>
    <w:rsid w:val="00A856E8"/>
    <w:rsid w:val="00A939C4"/>
    <w:rsid w:val="00A93E54"/>
    <w:rsid w:val="00A95833"/>
    <w:rsid w:val="00A96722"/>
    <w:rsid w:val="00AA38D3"/>
    <w:rsid w:val="00AB02A7"/>
    <w:rsid w:val="00AB461E"/>
    <w:rsid w:val="00AB7B6A"/>
    <w:rsid w:val="00AC0F3B"/>
    <w:rsid w:val="00AC1815"/>
    <w:rsid w:val="00AC29F3"/>
    <w:rsid w:val="00AE102E"/>
    <w:rsid w:val="00AE6DDC"/>
    <w:rsid w:val="00AE7571"/>
    <w:rsid w:val="00AE7B49"/>
    <w:rsid w:val="00AF031E"/>
    <w:rsid w:val="00AF2296"/>
    <w:rsid w:val="00AF2B65"/>
    <w:rsid w:val="00AF3125"/>
    <w:rsid w:val="00AF4A9C"/>
    <w:rsid w:val="00B00F75"/>
    <w:rsid w:val="00B0142E"/>
    <w:rsid w:val="00B02E4C"/>
    <w:rsid w:val="00B04E4A"/>
    <w:rsid w:val="00B11C97"/>
    <w:rsid w:val="00B17DF7"/>
    <w:rsid w:val="00B231E5"/>
    <w:rsid w:val="00B23A44"/>
    <w:rsid w:val="00B33A45"/>
    <w:rsid w:val="00B33CAB"/>
    <w:rsid w:val="00B4029A"/>
    <w:rsid w:val="00B44672"/>
    <w:rsid w:val="00B45A2C"/>
    <w:rsid w:val="00B45EEE"/>
    <w:rsid w:val="00B4F331"/>
    <w:rsid w:val="00B5156F"/>
    <w:rsid w:val="00B53560"/>
    <w:rsid w:val="00B55BAD"/>
    <w:rsid w:val="00B66618"/>
    <w:rsid w:val="00B6743B"/>
    <w:rsid w:val="00B74A17"/>
    <w:rsid w:val="00B751E5"/>
    <w:rsid w:val="00B84867"/>
    <w:rsid w:val="00B91C48"/>
    <w:rsid w:val="00B9262A"/>
    <w:rsid w:val="00B9287A"/>
    <w:rsid w:val="00B945DA"/>
    <w:rsid w:val="00B95CBB"/>
    <w:rsid w:val="00BA3E19"/>
    <w:rsid w:val="00BA4B16"/>
    <w:rsid w:val="00BA6BCA"/>
    <w:rsid w:val="00BB0651"/>
    <w:rsid w:val="00BB17D4"/>
    <w:rsid w:val="00BC0603"/>
    <w:rsid w:val="00BD011D"/>
    <w:rsid w:val="00BE12FC"/>
    <w:rsid w:val="00BE26AF"/>
    <w:rsid w:val="00BF3195"/>
    <w:rsid w:val="00BF3905"/>
    <w:rsid w:val="00C00001"/>
    <w:rsid w:val="00C00104"/>
    <w:rsid w:val="00C0071B"/>
    <w:rsid w:val="00C0083C"/>
    <w:rsid w:val="00C02B87"/>
    <w:rsid w:val="00C05A98"/>
    <w:rsid w:val="00C063B5"/>
    <w:rsid w:val="00C10397"/>
    <w:rsid w:val="00C12A51"/>
    <w:rsid w:val="00C271C9"/>
    <w:rsid w:val="00C31DFE"/>
    <w:rsid w:val="00C3430E"/>
    <w:rsid w:val="00C3449A"/>
    <w:rsid w:val="00C4086D"/>
    <w:rsid w:val="00C42236"/>
    <w:rsid w:val="00C428A7"/>
    <w:rsid w:val="00C42C4D"/>
    <w:rsid w:val="00C436DA"/>
    <w:rsid w:val="00C542F5"/>
    <w:rsid w:val="00C6363E"/>
    <w:rsid w:val="00C66DE0"/>
    <w:rsid w:val="00C6795B"/>
    <w:rsid w:val="00C73864"/>
    <w:rsid w:val="00C742DD"/>
    <w:rsid w:val="00C8251E"/>
    <w:rsid w:val="00C82C2A"/>
    <w:rsid w:val="00C87134"/>
    <w:rsid w:val="00C91A28"/>
    <w:rsid w:val="00C9783D"/>
    <w:rsid w:val="00CA1896"/>
    <w:rsid w:val="00CA71B1"/>
    <w:rsid w:val="00CB529D"/>
    <w:rsid w:val="00CB5AB2"/>
    <w:rsid w:val="00CB5B28"/>
    <w:rsid w:val="00CE2382"/>
    <w:rsid w:val="00CE27FB"/>
    <w:rsid w:val="00CE5FF2"/>
    <w:rsid w:val="00CF5371"/>
    <w:rsid w:val="00D0075E"/>
    <w:rsid w:val="00D0323A"/>
    <w:rsid w:val="00D0559F"/>
    <w:rsid w:val="00D059ED"/>
    <w:rsid w:val="00D077E9"/>
    <w:rsid w:val="00D10B91"/>
    <w:rsid w:val="00D10E35"/>
    <w:rsid w:val="00D1400A"/>
    <w:rsid w:val="00D17D7F"/>
    <w:rsid w:val="00D212CC"/>
    <w:rsid w:val="00D255F2"/>
    <w:rsid w:val="00D26741"/>
    <w:rsid w:val="00D27118"/>
    <w:rsid w:val="00D30652"/>
    <w:rsid w:val="00D3209C"/>
    <w:rsid w:val="00D35A18"/>
    <w:rsid w:val="00D35E31"/>
    <w:rsid w:val="00D42CB7"/>
    <w:rsid w:val="00D53A1B"/>
    <w:rsid w:val="00D5413D"/>
    <w:rsid w:val="00D570A9"/>
    <w:rsid w:val="00D60986"/>
    <w:rsid w:val="00D6769A"/>
    <w:rsid w:val="00D70D02"/>
    <w:rsid w:val="00D770C7"/>
    <w:rsid w:val="00D77C9E"/>
    <w:rsid w:val="00D80B10"/>
    <w:rsid w:val="00D83A8E"/>
    <w:rsid w:val="00D859FB"/>
    <w:rsid w:val="00D86945"/>
    <w:rsid w:val="00D87748"/>
    <w:rsid w:val="00D90290"/>
    <w:rsid w:val="00D947AE"/>
    <w:rsid w:val="00D948E8"/>
    <w:rsid w:val="00D9621C"/>
    <w:rsid w:val="00DC0AF7"/>
    <w:rsid w:val="00DD152F"/>
    <w:rsid w:val="00DD1944"/>
    <w:rsid w:val="00DD5DDE"/>
    <w:rsid w:val="00DD76B7"/>
    <w:rsid w:val="00DD7E5B"/>
    <w:rsid w:val="00DE023B"/>
    <w:rsid w:val="00DE0372"/>
    <w:rsid w:val="00DE213F"/>
    <w:rsid w:val="00DE78EA"/>
    <w:rsid w:val="00DF027C"/>
    <w:rsid w:val="00DF1596"/>
    <w:rsid w:val="00DF1757"/>
    <w:rsid w:val="00DF2563"/>
    <w:rsid w:val="00DF34A6"/>
    <w:rsid w:val="00DF35B1"/>
    <w:rsid w:val="00DF4274"/>
    <w:rsid w:val="00DF6F9E"/>
    <w:rsid w:val="00E00A32"/>
    <w:rsid w:val="00E056F9"/>
    <w:rsid w:val="00E1154D"/>
    <w:rsid w:val="00E12E0F"/>
    <w:rsid w:val="00E13812"/>
    <w:rsid w:val="00E15682"/>
    <w:rsid w:val="00E16849"/>
    <w:rsid w:val="00E21198"/>
    <w:rsid w:val="00E22ACD"/>
    <w:rsid w:val="00E250B3"/>
    <w:rsid w:val="00E2625D"/>
    <w:rsid w:val="00E30B71"/>
    <w:rsid w:val="00E3198D"/>
    <w:rsid w:val="00E36A0F"/>
    <w:rsid w:val="00E417C0"/>
    <w:rsid w:val="00E42F47"/>
    <w:rsid w:val="00E43A55"/>
    <w:rsid w:val="00E535DE"/>
    <w:rsid w:val="00E57493"/>
    <w:rsid w:val="00E620B0"/>
    <w:rsid w:val="00E63D3A"/>
    <w:rsid w:val="00E66537"/>
    <w:rsid w:val="00E7012C"/>
    <w:rsid w:val="00E81B40"/>
    <w:rsid w:val="00E86CF6"/>
    <w:rsid w:val="00E91891"/>
    <w:rsid w:val="00E95C80"/>
    <w:rsid w:val="00EB2830"/>
    <w:rsid w:val="00EB61E5"/>
    <w:rsid w:val="00EB72C4"/>
    <w:rsid w:val="00EC1465"/>
    <w:rsid w:val="00EC2474"/>
    <w:rsid w:val="00EC5BB5"/>
    <w:rsid w:val="00EE497C"/>
    <w:rsid w:val="00EE5F31"/>
    <w:rsid w:val="00EF017B"/>
    <w:rsid w:val="00EF3512"/>
    <w:rsid w:val="00EF4028"/>
    <w:rsid w:val="00EF555B"/>
    <w:rsid w:val="00EF689F"/>
    <w:rsid w:val="00EF7CED"/>
    <w:rsid w:val="00F022C5"/>
    <w:rsid w:val="00F027BB"/>
    <w:rsid w:val="00F03238"/>
    <w:rsid w:val="00F07B93"/>
    <w:rsid w:val="00F10AB3"/>
    <w:rsid w:val="00F11DCF"/>
    <w:rsid w:val="00F162EA"/>
    <w:rsid w:val="00F16419"/>
    <w:rsid w:val="00F16C68"/>
    <w:rsid w:val="00F17498"/>
    <w:rsid w:val="00F17B03"/>
    <w:rsid w:val="00F20587"/>
    <w:rsid w:val="00F24663"/>
    <w:rsid w:val="00F317FD"/>
    <w:rsid w:val="00F32FB6"/>
    <w:rsid w:val="00F34A19"/>
    <w:rsid w:val="00F368DF"/>
    <w:rsid w:val="00F407EF"/>
    <w:rsid w:val="00F410E1"/>
    <w:rsid w:val="00F43114"/>
    <w:rsid w:val="00F44625"/>
    <w:rsid w:val="00F45C39"/>
    <w:rsid w:val="00F52ACA"/>
    <w:rsid w:val="00F52D27"/>
    <w:rsid w:val="00F558DA"/>
    <w:rsid w:val="00F57EF3"/>
    <w:rsid w:val="00F608DB"/>
    <w:rsid w:val="00F62489"/>
    <w:rsid w:val="00F64287"/>
    <w:rsid w:val="00F6490D"/>
    <w:rsid w:val="00F64CF2"/>
    <w:rsid w:val="00F6576D"/>
    <w:rsid w:val="00F671ED"/>
    <w:rsid w:val="00F72902"/>
    <w:rsid w:val="00F77936"/>
    <w:rsid w:val="00F77FC8"/>
    <w:rsid w:val="00F82B57"/>
    <w:rsid w:val="00F83527"/>
    <w:rsid w:val="00F83D63"/>
    <w:rsid w:val="00F83DB4"/>
    <w:rsid w:val="00F93B5E"/>
    <w:rsid w:val="00F9735F"/>
    <w:rsid w:val="00FA0B16"/>
    <w:rsid w:val="00FA3B73"/>
    <w:rsid w:val="00FA438A"/>
    <w:rsid w:val="00FA5654"/>
    <w:rsid w:val="00FA7396"/>
    <w:rsid w:val="00FB26E1"/>
    <w:rsid w:val="00FB4AA1"/>
    <w:rsid w:val="00FB62B9"/>
    <w:rsid w:val="00FC32D4"/>
    <w:rsid w:val="00FC5F76"/>
    <w:rsid w:val="00FD3337"/>
    <w:rsid w:val="00FD583F"/>
    <w:rsid w:val="00FD7488"/>
    <w:rsid w:val="00FF16B4"/>
    <w:rsid w:val="0119C513"/>
    <w:rsid w:val="011F2A75"/>
    <w:rsid w:val="013C5159"/>
    <w:rsid w:val="013E542F"/>
    <w:rsid w:val="014060CA"/>
    <w:rsid w:val="019ABE55"/>
    <w:rsid w:val="02833414"/>
    <w:rsid w:val="02CEFCDD"/>
    <w:rsid w:val="02F2F50F"/>
    <w:rsid w:val="03659B6D"/>
    <w:rsid w:val="036CF62A"/>
    <w:rsid w:val="037EBF9B"/>
    <w:rsid w:val="03BD0372"/>
    <w:rsid w:val="03FB0C8F"/>
    <w:rsid w:val="041F0475"/>
    <w:rsid w:val="04275C51"/>
    <w:rsid w:val="0475F4F1"/>
    <w:rsid w:val="04D5B1AA"/>
    <w:rsid w:val="050EFA69"/>
    <w:rsid w:val="052921AB"/>
    <w:rsid w:val="05778645"/>
    <w:rsid w:val="05AB4FA8"/>
    <w:rsid w:val="05ECF049"/>
    <w:rsid w:val="069D80B0"/>
    <w:rsid w:val="06B99E46"/>
    <w:rsid w:val="06C63411"/>
    <w:rsid w:val="0702950C"/>
    <w:rsid w:val="0726CFFE"/>
    <w:rsid w:val="07B8D0AF"/>
    <w:rsid w:val="07B988CE"/>
    <w:rsid w:val="0803EDC1"/>
    <w:rsid w:val="0868AFF3"/>
    <w:rsid w:val="089418FC"/>
    <w:rsid w:val="08E82C98"/>
    <w:rsid w:val="091DEFBC"/>
    <w:rsid w:val="0932897D"/>
    <w:rsid w:val="09618E62"/>
    <w:rsid w:val="09C1770B"/>
    <w:rsid w:val="0AB43E30"/>
    <w:rsid w:val="0ABF05AB"/>
    <w:rsid w:val="0AE352A0"/>
    <w:rsid w:val="0B32D45B"/>
    <w:rsid w:val="0B4AD3DB"/>
    <w:rsid w:val="0B50DF01"/>
    <w:rsid w:val="0BB7E480"/>
    <w:rsid w:val="0BE0655C"/>
    <w:rsid w:val="0C2A165A"/>
    <w:rsid w:val="0C76DDB0"/>
    <w:rsid w:val="0C88100B"/>
    <w:rsid w:val="0CFE5964"/>
    <w:rsid w:val="0D136268"/>
    <w:rsid w:val="0D35F9B5"/>
    <w:rsid w:val="0DB6611E"/>
    <w:rsid w:val="0DD35AC5"/>
    <w:rsid w:val="0E045515"/>
    <w:rsid w:val="0E2CC823"/>
    <w:rsid w:val="0E89649D"/>
    <w:rsid w:val="0EB6A9BE"/>
    <w:rsid w:val="0F3C0F5A"/>
    <w:rsid w:val="0F6FE57C"/>
    <w:rsid w:val="0F7757FA"/>
    <w:rsid w:val="0FA9BF0E"/>
    <w:rsid w:val="0FD157BE"/>
    <w:rsid w:val="0FD8DCD2"/>
    <w:rsid w:val="100BAB59"/>
    <w:rsid w:val="102AF618"/>
    <w:rsid w:val="10B6AA5E"/>
    <w:rsid w:val="10CE015C"/>
    <w:rsid w:val="11027513"/>
    <w:rsid w:val="1131866A"/>
    <w:rsid w:val="11649758"/>
    <w:rsid w:val="1191431F"/>
    <w:rsid w:val="119B09AF"/>
    <w:rsid w:val="11AAC151"/>
    <w:rsid w:val="11C5AD2A"/>
    <w:rsid w:val="11CC3979"/>
    <w:rsid w:val="11EE4A80"/>
    <w:rsid w:val="12100178"/>
    <w:rsid w:val="124DEF02"/>
    <w:rsid w:val="1292C181"/>
    <w:rsid w:val="12BA20E8"/>
    <w:rsid w:val="12EFA64A"/>
    <w:rsid w:val="132C716A"/>
    <w:rsid w:val="1360D51B"/>
    <w:rsid w:val="14A15755"/>
    <w:rsid w:val="14DDDB6A"/>
    <w:rsid w:val="152E0A9E"/>
    <w:rsid w:val="153857A7"/>
    <w:rsid w:val="15634422"/>
    <w:rsid w:val="157048C1"/>
    <w:rsid w:val="15A696D7"/>
    <w:rsid w:val="15B45137"/>
    <w:rsid w:val="15C8F3A5"/>
    <w:rsid w:val="15F24D4D"/>
    <w:rsid w:val="1604056C"/>
    <w:rsid w:val="16054C30"/>
    <w:rsid w:val="1617BA1F"/>
    <w:rsid w:val="16283376"/>
    <w:rsid w:val="1677D111"/>
    <w:rsid w:val="168435DF"/>
    <w:rsid w:val="169F65C2"/>
    <w:rsid w:val="16C4E9E8"/>
    <w:rsid w:val="16C9DAFF"/>
    <w:rsid w:val="170080DC"/>
    <w:rsid w:val="17621374"/>
    <w:rsid w:val="1771B697"/>
    <w:rsid w:val="1796D9AD"/>
    <w:rsid w:val="17A45E3A"/>
    <w:rsid w:val="18573617"/>
    <w:rsid w:val="18580861"/>
    <w:rsid w:val="187B682B"/>
    <w:rsid w:val="18B635AF"/>
    <w:rsid w:val="18BD7C50"/>
    <w:rsid w:val="18C4104F"/>
    <w:rsid w:val="1926A2D8"/>
    <w:rsid w:val="19280BF3"/>
    <w:rsid w:val="19B7EFE5"/>
    <w:rsid w:val="19C69C63"/>
    <w:rsid w:val="19F6413A"/>
    <w:rsid w:val="1A18D0DE"/>
    <w:rsid w:val="1A2B0D5E"/>
    <w:rsid w:val="1A47A501"/>
    <w:rsid w:val="1A513FFF"/>
    <w:rsid w:val="1A55290F"/>
    <w:rsid w:val="1A7C509F"/>
    <w:rsid w:val="1A8DA0B1"/>
    <w:rsid w:val="1AD7779A"/>
    <w:rsid w:val="1B273C2E"/>
    <w:rsid w:val="1B5871EF"/>
    <w:rsid w:val="1B691AD3"/>
    <w:rsid w:val="1B8DAC1B"/>
    <w:rsid w:val="1BAFFA86"/>
    <w:rsid w:val="1BD3F1FF"/>
    <w:rsid w:val="1C062733"/>
    <w:rsid w:val="1C423B82"/>
    <w:rsid w:val="1C54DCCF"/>
    <w:rsid w:val="1C68C8EA"/>
    <w:rsid w:val="1C7AC816"/>
    <w:rsid w:val="1CA73782"/>
    <w:rsid w:val="1CE86438"/>
    <w:rsid w:val="1CFB5A8F"/>
    <w:rsid w:val="1D0746CA"/>
    <w:rsid w:val="1D299B5E"/>
    <w:rsid w:val="1D790ABB"/>
    <w:rsid w:val="1D797391"/>
    <w:rsid w:val="1E55F1C6"/>
    <w:rsid w:val="1EA316B1"/>
    <w:rsid w:val="1F08E311"/>
    <w:rsid w:val="1FBD0622"/>
    <w:rsid w:val="1FD53327"/>
    <w:rsid w:val="200E00D5"/>
    <w:rsid w:val="20490768"/>
    <w:rsid w:val="204BB784"/>
    <w:rsid w:val="205BE83C"/>
    <w:rsid w:val="2090D882"/>
    <w:rsid w:val="209F3336"/>
    <w:rsid w:val="20ECDB94"/>
    <w:rsid w:val="20F478AE"/>
    <w:rsid w:val="21254BC0"/>
    <w:rsid w:val="213EFE72"/>
    <w:rsid w:val="21867C87"/>
    <w:rsid w:val="21C04DA7"/>
    <w:rsid w:val="21DC3C76"/>
    <w:rsid w:val="21EA4AC9"/>
    <w:rsid w:val="220D4C5C"/>
    <w:rsid w:val="222DA40A"/>
    <w:rsid w:val="22A1DC53"/>
    <w:rsid w:val="22BAC152"/>
    <w:rsid w:val="22BDBBBD"/>
    <w:rsid w:val="22D283A2"/>
    <w:rsid w:val="232734D2"/>
    <w:rsid w:val="237741D7"/>
    <w:rsid w:val="23FF13B8"/>
    <w:rsid w:val="24038F59"/>
    <w:rsid w:val="24169614"/>
    <w:rsid w:val="246C31F8"/>
    <w:rsid w:val="24816843"/>
    <w:rsid w:val="248833E5"/>
    <w:rsid w:val="2489C8E2"/>
    <w:rsid w:val="2492DBE8"/>
    <w:rsid w:val="249DF58F"/>
    <w:rsid w:val="24D483DD"/>
    <w:rsid w:val="24E232B0"/>
    <w:rsid w:val="2554FEE2"/>
    <w:rsid w:val="2572059E"/>
    <w:rsid w:val="25D5E193"/>
    <w:rsid w:val="25FBB1A7"/>
    <w:rsid w:val="26699BE7"/>
    <w:rsid w:val="266FC664"/>
    <w:rsid w:val="26A1D9AC"/>
    <w:rsid w:val="26B05D99"/>
    <w:rsid w:val="274AD62C"/>
    <w:rsid w:val="27A8BF76"/>
    <w:rsid w:val="27D76DAA"/>
    <w:rsid w:val="27F7C1D4"/>
    <w:rsid w:val="28347CD2"/>
    <w:rsid w:val="286915B7"/>
    <w:rsid w:val="2897538C"/>
    <w:rsid w:val="28987AC6"/>
    <w:rsid w:val="28BF9729"/>
    <w:rsid w:val="28D58DC0"/>
    <w:rsid w:val="28D8E9EB"/>
    <w:rsid w:val="296B4927"/>
    <w:rsid w:val="29B88553"/>
    <w:rsid w:val="29ECDEB4"/>
    <w:rsid w:val="2A0EA98C"/>
    <w:rsid w:val="2A2ED158"/>
    <w:rsid w:val="2A4FA62E"/>
    <w:rsid w:val="2AA361A6"/>
    <w:rsid w:val="2B489C23"/>
    <w:rsid w:val="2B5993EC"/>
    <w:rsid w:val="2B62D48A"/>
    <w:rsid w:val="2B6835D1"/>
    <w:rsid w:val="2B7982DC"/>
    <w:rsid w:val="2B8B4CAA"/>
    <w:rsid w:val="2BC01B4F"/>
    <w:rsid w:val="2BEF150E"/>
    <w:rsid w:val="2C6BA5D3"/>
    <w:rsid w:val="2CE72B4A"/>
    <w:rsid w:val="2CE7FAEE"/>
    <w:rsid w:val="2CFDE890"/>
    <w:rsid w:val="2D2DC41D"/>
    <w:rsid w:val="2D2E9107"/>
    <w:rsid w:val="2D6DBD2F"/>
    <w:rsid w:val="2D7219D9"/>
    <w:rsid w:val="2D734A2E"/>
    <w:rsid w:val="2DD2794D"/>
    <w:rsid w:val="2E14F265"/>
    <w:rsid w:val="2E4FE303"/>
    <w:rsid w:val="2E5DCB48"/>
    <w:rsid w:val="2E60641A"/>
    <w:rsid w:val="2F35E6BA"/>
    <w:rsid w:val="2F7035EF"/>
    <w:rsid w:val="2F7542F9"/>
    <w:rsid w:val="2F8C5E26"/>
    <w:rsid w:val="2F9EC0E6"/>
    <w:rsid w:val="2FBB2426"/>
    <w:rsid w:val="2FC839D0"/>
    <w:rsid w:val="2FE1EBD4"/>
    <w:rsid w:val="2FF16B14"/>
    <w:rsid w:val="300893CA"/>
    <w:rsid w:val="301A4E32"/>
    <w:rsid w:val="3066B5AB"/>
    <w:rsid w:val="306B7AB6"/>
    <w:rsid w:val="307F2D97"/>
    <w:rsid w:val="30BB40A2"/>
    <w:rsid w:val="30CB2B7F"/>
    <w:rsid w:val="30D199DF"/>
    <w:rsid w:val="30DA64FA"/>
    <w:rsid w:val="30E8BF01"/>
    <w:rsid w:val="30F1C4ED"/>
    <w:rsid w:val="3121FFF3"/>
    <w:rsid w:val="316B1459"/>
    <w:rsid w:val="317985BC"/>
    <w:rsid w:val="31890722"/>
    <w:rsid w:val="31EA8164"/>
    <w:rsid w:val="320BE613"/>
    <w:rsid w:val="32A3FD26"/>
    <w:rsid w:val="32AFFA43"/>
    <w:rsid w:val="32D9132D"/>
    <w:rsid w:val="3303EE0F"/>
    <w:rsid w:val="3337F985"/>
    <w:rsid w:val="33831697"/>
    <w:rsid w:val="340D2336"/>
    <w:rsid w:val="34393DC7"/>
    <w:rsid w:val="344B91B1"/>
    <w:rsid w:val="344C54D0"/>
    <w:rsid w:val="34582282"/>
    <w:rsid w:val="346663BA"/>
    <w:rsid w:val="347BBFC0"/>
    <w:rsid w:val="34B0BD09"/>
    <w:rsid w:val="34B4D47A"/>
    <w:rsid w:val="34F60CC3"/>
    <w:rsid w:val="35078D4F"/>
    <w:rsid w:val="3509E2E3"/>
    <w:rsid w:val="3551626B"/>
    <w:rsid w:val="359E1A31"/>
    <w:rsid w:val="364E1525"/>
    <w:rsid w:val="368B4B77"/>
    <w:rsid w:val="36A4CC84"/>
    <w:rsid w:val="37035C4B"/>
    <w:rsid w:val="37371FEA"/>
    <w:rsid w:val="373835F5"/>
    <w:rsid w:val="377B8DE9"/>
    <w:rsid w:val="37E06CFC"/>
    <w:rsid w:val="382AAD95"/>
    <w:rsid w:val="3848DAD4"/>
    <w:rsid w:val="38A7EB4F"/>
    <w:rsid w:val="39036EF1"/>
    <w:rsid w:val="39158D3E"/>
    <w:rsid w:val="3925A3A5"/>
    <w:rsid w:val="394A9346"/>
    <w:rsid w:val="395B48FA"/>
    <w:rsid w:val="39A73B93"/>
    <w:rsid w:val="39BE35C2"/>
    <w:rsid w:val="3A13AB4D"/>
    <w:rsid w:val="3A56D01C"/>
    <w:rsid w:val="3A59CB7C"/>
    <w:rsid w:val="3AA3372E"/>
    <w:rsid w:val="3B218648"/>
    <w:rsid w:val="3B3EBA08"/>
    <w:rsid w:val="3B5B84C4"/>
    <w:rsid w:val="3BB33973"/>
    <w:rsid w:val="3BC69624"/>
    <w:rsid w:val="3BF9AE49"/>
    <w:rsid w:val="3BFBB081"/>
    <w:rsid w:val="3C7EC65C"/>
    <w:rsid w:val="3C81EB6F"/>
    <w:rsid w:val="3CD729F3"/>
    <w:rsid w:val="3CEC89D2"/>
    <w:rsid w:val="3D54E7F6"/>
    <w:rsid w:val="3D61854A"/>
    <w:rsid w:val="3D7D502F"/>
    <w:rsid w:val="3D92D1D3"/>
    <w:rsid w:val="3DCCB77F"/>
    <w:rsid w:val="3DCD2BC8"/>
    <w:rsid w:val="3E02FF27"/>
    <w:rsid w:val="3EC8DD3E"/>
    <w:rsid w:val="3EE5450B"/>
    <w:rsid w:val="3F1DFA98"/>
    <w:rsid w:val="3F4E9D75"/>
    <w:rsid w:val="3FDB3CB7"/>
    <w:rsid w:val="3FE84B9F"/>
    <w:rsid w:val="407174FA"/>
    <w:rsid w:val="41016EA4"/>
    <w:rsid w:val="4127FA2C"/>
    <w:rsid w:val="4139C234"/>
    <w:rsid w:val="413C83AC"/>
    <w:rsid w:val="41B4C679"/>
    <w:rsid w:val="41F46021"/>
    <w:rsid w:val="4217590A"/>
    <w:rsid w:val="424FDE88"/>
    <w:rsid w:val="42863E37"/>
    <w:rsid w:val="42A487CD"/>
    <w:rsid w:val="4332F121"/>
    <w:rsid w:val="43681A1E"/>
    <w:rsid w:val="43A522FB"/>
    <w:rsid w:val="43BEA349"/>
    <w:rsid w:val="43C9397E"/>
    <w:rsid w:val="43D7DD54"/>
    <w:rsid w:val="44102CC2"/>
    <w:rsid w:val="4477ECB0"/>
    <w:rsid w:val="44D56FA3"/>
    <w:rsid w:val="44E50169"/>
    <w:rsid w:val="452468D6"/>
    <w:rsid w:val="453CF848"/>
    <w:rsid w:val="456F7E10"/>
    <w:rsid w:val="45735875"/>
    <w:rsid w:val="458A377F"/>
    <w:rsid w:val="45BD2433"/>
    <w:rsid w:val="45D7F702"/>
    <w:rsid w:val="460245CD"/>
    <w:rsid w:val="4631483D"/>
    <w:rsid w:val="463BD9FA"/>
    <w:rsid w:val="466E032F"/>
    <w:rsid w:val="467F6EAD"/>
    <w:rsid w:val="46A5D646"/>
    <w:rsid w:val="46B0F8E7"/>
    <w:rsid w:val="46CD4F4E"/>
    <w:rsid w:val="47420EF1"/>
    <w:rsid w:val="4798C3F1"/>
    <w:rsid w:val="482A93F3"/>
    <w:rsid w:val="48A8242F"/>
    <w:rsid w:val="48BDAB73"/>
    <w:rsid w:val="48D4C99D"/>
    <w:rsid w:val="4934CA2C"/>
    <w:rsid w:val="4939E68F"/>
    <w:rsid w:val="493EFE01"/>
    <w:rsid w:val="496E5EE2"/>
    <w:rsid w:val="498FA3A8"/>
    <w:rsid w:val="49A81C5A"/>
    <w:rsid w:val="49CE621E"/>
    <w:rsid w:val="49DA89BB"/>
    <w:rsid w:val="49F29104"/>
    <w:rsid w:val="4A3F0FD5"/>
    <w:rsid w:val="4A5F10D3"/>
    <w:rsid w:val="4A712921"/>
    <w:rsid w:val="4AB9586D"/>
    <w:rsid w:val="4ADE8314"/>
    <w:rsid w:val="4B142CB2"/>
    <w:rsid w:val="4BB82266"/>
    <w:rsid w:val="4C2C2286"/>
    <w:rsid w:val="4C36EE57"/>
    <w:rsid w:val="4C6A2844"/>
    <w:rsid w:val="4C9DE022"/>
    <w:rsid w:val="4D052822"/>
    <w:rsid w:val="4D20CFA3"/>
    <w:rsid w:val="4D3CB09F"/>
    <w:rsid w:val="4DB3F738"/>
    <w:rsid w:val="4DB521A2"/>
    <w:rsid w:val="4DB659E1"/>
    <w:rsid w:val="4DE0F48B"/>
    <w:rsid w:val="4DF0471C"/>
    <w:rsid w:val="4E042375"/>
    <w:rsid w:val="4E2F7678"/>
    <w:rsid w:val="4E368DC1"/>
    <w:rsid w:val="4E7B8D7D"/>
    <w:rsid w:val="4EBE19F8"/>
    <w:rsid w:val="4F15C526"/>
    <w:rsid w:val="4F1E3608"/>
    <w:rsid w:val="4F31482B"/>
    <w:rsid w:val="4F428305"/>
    <w:rsid w:val="4F4C7520"/>
    <w:rsid w:val="4F808BD7"/>
    <w:rsid w:val="4F88ADA8"/>
    <w:rsid w:val="5053D0CA"/>
    <w:rsid w:val="517C8862"/>
    <w:rsid w:val="51A7E930"/>
    <w:rsid w:val="51B32E3F"/>
    <w:rsid w:val="52BC9B60"/>
    <w:rsid w:val="531D0ADF"/>
    <w:rsid w:val="531FD3FC"/>
    <w:rsid w:val="5323A297"/>
    <w:rsid w:val="53309E3A"/>
    <w:rsid w:val="5358F8B0"/>
    <w:rsid w:val="537DF7B6"/>
    <w:rsid w:val="538B718C"/>
    <w:rsid w:val="53DC4192"/>
    <w:rsid w:val="5511D836"/>
    <w:rsid w:val="55EDFDCD"/>
    <w:rsid w:val="568A1551"/>
    <w:rsid w:val="56C3BC9F"/>
    <w:rsid w:val="57122C0B"/>
    <w:rsid w:val="5778F5FC"/>
    <w:rsid w:val="57848215"/>
    <w:rsid w:val="57CCF124"/>
    <w:rsid w:val="5804D07A"/>
    <w:rsid w:val="580D371B"/>
    <w:rsid w:val="5861D1CF"/>
    <w:rsid w:val="58A1F011"/>
    <w:rsid w:val="58C57CC9"/>
    <w:rsid w:val="590F7420"/>
    <w:rsid w:val="59876871"/>
    <w:rsid w:val="599A87F9"/>
    <w:rsid w:val="5A03A4EC"/>
    <w:rsid w:val="5A35C679"/>
    <w:rsid w:val="5A38F69D"/>
    <w:rsid w:val="5A590270"/>
    <w:rsid w:val="5A6E7164"/>
    <w:rsid w:val="5A95455C"/>
    <w:rsid w:val="5A9F2363"/>
    <w:rsid w:val="5ACF3822"/>
    <w:rsid w:val="5AD212EB"/>
    <w:rsid w:val="5AE01BFC"/>
    <w:rsid w:val="5AFBB4CB"/>
    <w:rsid w:val="5B135CC9"/>
    <w:rsid w:val="5B1D742C"/>
    <w:rsid w:val="5C348A1E"/>
    <w:rsid w:val="5C67A202"/>
    <w:rsid w:val="5C856A6A"/>
    <w:rsid w:val="5CC20923"/>
    <w:rsid w:val="5D192B75"/>
    <w:rsid w:val="5D945BF5"/>
    <w:rsid w:val="5E552279"/>
    <w:rsid w:val="5E66ADEA"/>
    <w:rsid w:val="5E759BBD"/>
    <w:rsid w:val="5E76B508"/>
    <w:rsid w:val="5E986AB4"/>
    <w:rsid w:val="5EB4CA00"/>
    <w:rsid w:val="5ED8D8B1"/>
    <w:rsid w:val="5F4FE20F"/>
    <w:rsid w:val="5F67F6BA"/>
    <w:rsid w:val="5FA848F6"/>
    <w:rsid w:val="5FA8902B"/>
    <w:rsid w:val="5FBA48B8"/>
    <w:rsid w:val="5FF55697"/>
    <w:rsid w:val="6031B6B9"/>
    <w:rsid w:val="6061ECA9"/>
    <w:rsid w:val="60A5F746"/>
    <w:rsid w:val="60B09D74"/>
    <w:rsid w:val="60B1453E"/>
    <w:rsid w:val="60D48B17"/>
    <w:rsid w:val="61448F2A"/>
    <w:rsid w:val="61D64255"/>
    <w:rsid w:val="629A8481"/>
    <w:rsid w:val="631D028B"/>
    <w:rsid w:val="6322F31E"/>
    <w:rsid w:val="634484D3"/>
    <w:rsid w:val="6377D5C7"/>
    <w:rsid w:val="6393C9AE"/>
    <w:rsid w:val="6397E13B"/>
    <w:rsid w:val="63CAF5D7"/>
    <w:rsid w:val="63D9F3AA"/>
    <w:rsid w:val="64047ADD"/>
    <w:rsid w:val="6430277D"/>
    <w:rsid w:val="644A5CC8"/>
    <w:rsid w:val="6466C993"/>
    <w:rsid w:val="64736E80"/>
    <w:rsid w:val="64AE6E5E"/>
    <w:rsid w:val="655B5371"/>
    <w:rsid w:val="65746762"/>
    <w:rsid w:val="6629010F"/>
    <w:rsid w:val="666EC98B"/>
    <w:rsid w:val="669359AF"/>
    <w:rsid w:val="66A62D52"/>
    <w:rsid w:val="66AF6285"/>
    <w:rsid w:val="66B0F35B"/>
    <w:rsid w:val="66B93F21"/>
    <w:rsid w:val="66BB060F"/>
    <w:rsid w:val="66EB83A0"/>
    <w:rsid w:val="67040336"/>
    <w:rsid w:val="6730D04B"/>
    <w:rsid w:val="676A232D"/>
    <w:rsid w:val="676A251E"/>
    <w:rsid w:val="6773089F"/>
    <w:rsid w:val="678F4565"/>
    <w:rsid w:val="67DBAFB4"/>
    <w:rsid w:val="67E907D1"/>
    <w:rsid w:val="67E93B82"/>
    <w:rsid w:val="67FE8B4A"/>
    <w:rsid w:val="6818161D"/>
    <w:rsid w:val="68AC0824"/>
    <w:rsid w:val="690AED81"/>
    <w:rsid w:val="6952A0FF"/>
    <w:rsid w:val="6978F7AB"/>
    <w:rsid w:val="69CB0D0F"/>
    <w:rsid w:val="6A7A2B12"/>
    <w:rsid w:val="6AA01E6B"/>
    <w:rsid w:val="6AAF4F07"/>
    <w:rsid w:val="6ADE212B"/>
    <w:rsid w:val="6B9C84CA"/>
    <w:rsid w:val="6BAA5709"/>
    <w:rsid w:val="6BD4BA4E"/>
    <w:rsid w:val="6BD4F490"/>
    <w:rsid w:val="6C437C9D"/>
    <w:rsid w:val="6C5D8975"/>
    <w:rsid w:val="6C65D500"/>
    <w:rsid w:val="6CF2B91E"/>
    <w:rsid w:val="6D67FD07"/>
    <w:rsid w:val="6D82EAB1"/>
    <w:rsid w:val="6E2651CD"/>
    <w:rsid w:val="6E687631"/>
    <w:rsid w:val="6F70FD28"/>
    <w:rsid w:val="6F9BAC14"/>
    <w:rsid w:val="701E5EC8"/>
    <w:rsid w:val="70F0E255"/>
    <w:rsid w:val="71118812"/>
    <w:rsid w:val="711E8CE3"/>
    <w:rsid w:val="7144B78F"/>
    <w:rsid w:val="714A6C99"/>
    <w:rsid w:val="71885D87"/>
    <w:rsid w:val="71B0B020"/>
    <w:rsid w:val="71B5380A"/>
    <w:rsid w:val="71BAB097"/>
    <w:rsid w:val="71DB5D1E"/>
    <w:rsid w:val="71FEE354"/>
    <w:rsid w:val="72052A77"/>
    <w:rsid w:val="721096A2"/>
    <w:rsid w:val="721202FB"/>
    <w:rsid w:val="729F2305"/>
    <w:rsid w:val="72E8486E"/>
    <w:rsid w:val="732E84E3"/>
    <w:rsid w:val="7399CA07"/>
    <w:rsid w:val="73A6CD61"/>
    <w:rsid w:val="73A80CAB"/>
    <w:rsid w:val="748D4B40"/>
    <w:rsid w:val="7491D4AB"/>
    <w:rsid w:val="75086E9B"/>
    <w:rsid w:val="7588D51B"/>
    <w:rsid w:val="758C008B"/>
    <w:rsid w:val="75CB51AA"/>
    <w:rsid w:val="75F99EB1"/>
    <w:rsid w:val="7601F993"/>
    <w:rsid w:val="76026DD6"/>
    <w:rsid w:val="76780D04"/>
    <w:rsid w:val="7688B71C"/>
    <w:rsid w:val="769A7D68"/>
    <w:rsid w:val="77105E94"/>
    <w:rsid w:val="771533F3"/>
    <w:rsid w:val="77C7E604"/>
    <w:rsid w:val="78079559"/>
    <w:rsid w:val="7816BE6A"/>
    <w:rsid w:val="782197ED"/>
    <w:rsid w:val="78348E78"/>
    <w:rsid w:val="785BD645"/>
    <w:rsid w:val="78746B40"/>
    <w:rsid w:val="78A48F0E"/>
    <w:rsid w:val="78D2C780"/>
    <w:rsid w:val="78E9833A"/>
    <w:rsid w:val="7975E510"/>
    <w:rsid w:val="7978B711"/>
    <w:rsid w:val="798DB26D"/>
    <w:rsid w:val="79E9E562"/>
    <w:rsid w:val="7A35C8CD"/>
    <w:rsid w:val="7A5E3C83"/>
    <w:rsid w:val="7AC5F46E"/>
    <w:rsid w:val="7AE90210"/>
    <w:rsid w:val="7B8FA665"/>
    <w:rsid w:val="7B9835FB"/>
    <w:rsid w:val="7BE80547"/>
    <w:rsid w:val="7C0177CB"/>
    <w:rsid w:val="7C4C3CBD"/>
    <w:rsid w:val="7C6E4A19"/>
    <w:rsid w:val="7C8C79DC"/>
    <w:rsid w:val="7CA8EEBF"/>
    <w:rsid w:val="7CD71C5B"/>
    <w:rsid w:val="7CF60F89"/>
    <w:rsid w:val="7D035F71"/>
    <w:rsid w:val="7D0A59CA"/>
    <w:rsid w:val="7D7C2E77"/>
    <w:rsid w:val="7DC944FD"/>
    <w:rsid w:val="7DC9C1C3"/>
    <w:rsid w:val="7DD1DCB9"/>
    <w:rsid w:val="7E146B87"/>
    <w:rsid w:val="7E2E4963"/>
    <w:rsid w:val="7E35FB41"/>
    <w:rsid w:val="7E6EA697"/>
    <w:rsid w:val="7EAE0D94"/>
    <w:rsid w:val="7EBE73AD"/>
    <w:rsid w:val="7ED30883"/>
    <w:rsid w:val="7EDD7C5D"/>
    <w:rsid w:val="7F0E1DF2"/>
    <w:rsid w:val="7F354E92"/>
  </w:rsids>
  <m:mathPr>
    <m:mathFont m:val="Cambria Math"/>
    <m:brkBin m:val="before"/>
    <m:brkBinSub m:val="--"/>
    <m:smallFrac/>
    <m:dispDef/>
    <m:lMargin m:val="1440"/>
    <m:rMargin m:val="1440"/>
    <m:defJc m:val="centerGroup"/>
    <m:wrapIndent m:val="1440"/>
    <m:intLim m:val="subSup"/>
    <m:naryLim m:val="undOvr"/>
  </m:mathPr>
  <w:attachedSchema w:val="urn:DocumentPartTemplate"/>
  <w:attachedSchema w:val="http://schemas.microsoft.com/temp/samples"/>
  <w:themeFontLang w:val="fr-FR" w:bidi="ks-Dev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1803C"/>
  <w15:docId w15:val="{6E00B410-47C8-449B-9F61-A6210CD8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82A75" w:themeColor="text2"/>
        <w:sz w:val="28"/>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2DD"/>
    <w:pPr>
      <w:spacing w:after="0"/>
    </w:pPr>
  </w:style>
  <w:style w:type="paragraph" w:styleId="Titre1">
    <w:name w:val="heading 1"/>
    <w:basedOn w:val="Normal"/>
    <w:link w:val="Titre1Car"/>
    <w:uiPriority w:val="4"/>
    <w:qFormat/>
    <w:rsid w:val="00D077E9"/>
    <w:pPr>
      <w:keepNext/>
      <w:numPr>
        <w:numId w:val="1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numPr>
        <w:ilvl w:val="1"/>
        <w:numId w:val="11"/>
      </w:numPr>
      <w:spacing w:after="240" w:line="240" w:lineRule="auto"/>
      <w:outlineLvl w:val="1"/>
    </w:pPr>
    <w:rPr>
      <w:rFonts w:eastAsiaTheme="majorEastAsia" w:cstheme="majorBidi"/>
      <w:b/>
      <w:sz w:val="36"/>
      <w:szCs w:val="26"/>
    </w:rPr>
  </w:style>
  <w:style w:type="paragraph" w:styleId="Titre3">
    <w:name w:val="heading 3"/>
    <w:basedOn w:val="Normal"/>
    <w:next w:val="Normal"/>
    <w:link w:val="Titre3Car"/>
    <w:uiPriority w:val="5"/>
    <w:unhideWhenUsed/>
    <w:qFormat/>
    <w:rsid w:val="00D9621C"/>
    <w:pPr>
      <w:keepNext/>
      <w:keepLines/>
      <w:numPr>
        <w:ilvl w:val="2"/>
        <w:numId w:val="11"/>
      </w:numPr>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semiHidden/>
    <w:unhideWhenUsed/>
    <w:qFormat/>
    <w:rsid w:val="00D9621C"/>
    <w:pPr>
      <w:keepNext/>
      <w:keepLines/>
      <w:numPr>
        <w:ilvl w:val="3"/>
        <w:numId w:val="11"/>
      </w:numPr>
      <w:spacing w:before="40"/>
      <w:outlineLvl w:val="3"/>
    </w:pPr>
    <w:rPr>
      <w:rFonts w:asciiTheme="majorHAnsi" w:eastAsiaTheme="majorEastAsia" w:hAnsiTheme="majorHAnsi" w:cstheme="majorBidi"/>
      <w:i/>
      <w:iCs/>
      <w:color w:val="013A57" w:themeColor="accent1" w:themeShade="BF"/>
    </w:rPr>
  </w:style>
  <w:style w:type="paragraph" w:styleId="Titre5">
    <w:name w:val="heading 5"/>
    <w:basedOn w:val="Normal"/>
    <w:next w:val="Normal"/>
    <w:link w:val="Titre5Car"/>
    <w:uiPriority w:val="1"/>
    <w:semiHidden/>
    <w:unhideWhenUsed/>
    <w:qFormat/>
    <w:rsid w:val="00D9621C"/>
    <w:pPr>
      <w:keepNext/>
      <w:keepLines/>
      <w:numPr>
        <w:ilvl w:val="4"/>
        <w:numId w:val="11"/>
      </w:numPr>
      <w:spacing w:before="40"/>
      <w:outlineLvl w:val="4"/>
    </w:pPr>
    <w:rPr>
      <w:rFonts w:asciiTheme="majorHAnsi" w:eastAsiaTheme="majorEastAsia" w:hAnsiTheme="majorHAnsi" w:cstheme="majorBidi"/>
      <w:color w:val="013A57" w:themeColor="accent1" w:themeShade="BF"/>
    </w:rPr>
  </w:style>
  <w:style w:type="paragraph" w:styleId="Titre6">
    <w:name w:val="heading 6"/>
    <w:basedOn w:val="Normal"/>
    <w:next w:val="Normal"/>
    <w:link w:val="Titre6Car"/>
    <w:uiPriority w:val="1"/>
    <w:semiHidden/>
    <w:unhideWhenUsed/>
    <w:qFormat/>
    <w:rsid w:val="00D9621C"/>
    <w:pPr>
      <w:keepNext/>
      <w:keepLines/>
      <w:numPr>
        <w:ilvl w:val="5"/>
        <w:numId w:val="11"/>
      </w:numPr>
      <w:spacing w:before="40"/>
      <w:outlineLvl w:val="5"/>
    </w:pPr>
    <w:rPr>
      <w:rFonts w:asciiTheme="majorHAnsi" w:eastAsiaTheme="majorEastAsia" w:hAnsiTheme="majorHAnsi" w:cstheme="majorBidi"/>
      <w:color w:val="012639" w:themeColor="accent1" w:themeShade="7F"/>
    </w:rPr>
  </w:style>
  <w:style w:type="paragraph" w:styleId="Titre7">
    <w:name w:val="heading 7"/>
    <w:basedOn w:val="Normal"/>
    <w:next w:val="Normal"/>
    <w:link w:val="Titre7Car"/>
    <w:uiPriority w:val="1"/>
    <w:semiHidden/>
    <w:unhideWhenUsed/>
    <w:qFormat/>
    <w:rsid w:val="00D9621C"/>
    <w:pPr>
      <w:keepNext/>
      <w:keepLines/>
      <w:numPr>
        <w:ilvl w:val="6"/>
        <w:numId w:val="11"/>
      </w:numPr>
      <w:spacing w:before="40"/>
      <w:outlineLvl w:val="6"/>
    </w:pPr>
    <w:rPr>
      <w:rFonts w:asciiTheme="majorHAnsi" w:eastAsiaTheme="majorEastAsia" w:hAnsiTheme="majorHAnsi" w:cstheme="majorBidi"/>
      <w:i/>
      <w:iCs/>
      <w:color w:val="012639" w:themeColor="accent1" w:themeShade="7F"/>
    </w:rPr>
  </w:style>
  <w:style w:type="paragraph" w:styleId="Titre8">
    <w:name w:val="heading 8"/>
    <w:basedOn w:val="Normal"/>
    <w:next w:val="Normal"/>
    <w:link w:val="Titre8Car"/>
    <w:uiPriority w:val="1"/>
    <w:semiHidden/>
    <w:unhideWhenUsed/>
    <w:qFormat/>
    <w:rsid w:val="00D9621C"/>
    <w:pPr>
      <w:keepNext/>
      <w:keepLines/>
      <w:numPr>
        <w:ilvl w:val="7"/>
        <w:numId w:val="11"/>
      </w:numPr>
      <w:spacing w:before="40"/>
      <w:outlineLvl w:val="7"/>
    </w:pPr>
    <w:rPr>
      <w:rFonts w:asciiTheme="majorHAnsi" w:eastAsiaTheme="majorEastAsia" w:hAnsiTheme="majorHAnsi" w:cstheme="majorBidi"/>
      <w:color w:val="221D5D" w:themeColor="text1" w:themeTint="D8"/>
      <w:sz w:val="21"/>
      <w:szCs w:val="21"/>
    </w:rPr>
  </w:style>
  <w:style w:type="paragraph" w:styleId="Titre9">
    <w:name w:val="heading 9"/>
    <w:basedOn w:val="Normal"/>
    <w:next w:val="Normal"/>
    <w:link w:val="Titre9Car"/>
    <w:uiPriority w:val="1"/>
    <w:semiHidden/>
    <w:unhideWhenUsed/>
    <w:qFormat/>
    <w:rsid w:val="00D9621C"/>
    <w:pPr>
      <w:keepNext/>
      <w:keepLines/>
      <w:numPr>
        <w:ilvl w:val="8"/>
        <w:numId w:val="1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D5DDE"/>
    <w:rPr>
      <w:rFonts w:ascii="Tahoma" w:hAnsi="Tahoma" w:cs="Tahoma"/>
      <w:sz w:val="16"/>
      <w:szCs w:val="16"/>
    </w:rPr>
  </w:style>
  <w:style w:type="character" w:customStyle="1" w:styleId="TextedebullesCar">
    <w:name w:val="Texte de bulles Car"/>
    <w:basedOn w:val="Policepardfaut"/>
    <w:link w:val="Textedebulles"/>
    <w:uiPriority w:val="99"/>
    <w:semiHidden/>
    <w:rsid w:val="00DD5DDE"/>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b/>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styleId="Lienhypertexte">
    <w:name w:val="Hyperlink"/>
    <w:basedOn w:val="Policepardfaut"/>
    <w:uiPriority w:val="99"/>
    <w:unhideWhenUsed/>
    <w:rsid w:val="00440044"/>
    <w:rPr>
      <w:color w:val="0000FF"/>
      <w:u w:val="single"/>
    </w:rPr>
  </w:style>
  <w:style w:type="paragraph" w:styleId="PrformatHTML">
    <w:name w:val="HTML Preformatted"/>
    <w:basedOn w:val="Normal"/>
    <w:link w:val="PrformatHTMLCar"/>
    <w:uiPriority w:val="99"/>
    <w:semiHidden/>
    <w:unhideWhenUsed/>
    <w:rsid w:val="0044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color w:val="auto"/>
      <w:sz w:val="20"/>
      <w:szCs w:val="20"/>
      <w:lang w:eastAsia="fr-FR" w:bidi="ks-Deva"/>
    </w:rPr>
  </w:style>
  <w:style w:type="character" w:customStyle="1" w:styleId="PrformatHTMLCar">
    <w:name w:val="Préformaté HTML Car"/>
    <w:basedOn w:val="Policepardfaut"/>
    <w:link w:val="PrformatHTML"/>
    <w:uiPriority w:val="99"/>
    <w:semiHidden/>
    <w:rsid w:val="00440044"/>
    <w:rPr>
      <w:rFonts w:ascii="Courier New" w:eastAsia="Times New Roman" w:hAnsi="Courier New" w:cs="Courier New"/>
      <w:sz w:val="20"/>
      <w:szCs w:val="20"/>
      <w:lang w:eastAsia="fr-FR" w:bidi="ks-Deva"/>
    </w:rPr>
  </w:style>
  <w:style w:type="character" w:customStyle="1" w:styleId="nb">
    <w:name w:val="nb"/>
    <w:basedOn w:val="Policepardfaut"/>
    <w:rsid w:val="00440044"/>
  </w:style>
  <w:style w:type="character" w:customStyle="1" w:styleId="m">
    <w:name w:val="m"/>
    <w:basedOn w:val="Policepardfaut"/>
    <w:rsid w:val="00440044"/>
  </w:style>
  <w:style w:type="character" w:styleId="Marquedecommentaire">
    <w:name w:val="annotation reference"/>
    <w:basedOn w:val="Policepardfaut"/>
    <w:uiPriority w:val="99"/>
    <w:semiHidden/>
    <w:unhideWhenUsed/>
    <w:rsid w:val="00440044"/>
    <w:rPr>
      <w:sz w:val="16"/>
      <w:szCs w:val="16"/>
    </w:rPr>
  </w:style>
  <w:style w:type="paragraph" w:styleId="Commentaire">
    <w:name w:val="annotation text"/>
    <w:basedOn w:val="Normal"/>
    <w:link w:val="CommentaireCar"/>
    <w:uiPriority w:val="99"/>
    <w:semiHidden/>
    <w:unhideWhenUsed/>
    <w:rsid w:val="00440044"/>
    <w:pPr>
      <w:spacing w:line="240" w:lineRule="auto"/>
    </w:pPr>
    <w:rPr>
      <w:sz w:val="20"/>
      <w:szCs w:val="20"/>
    </w:rPr>
  </w:style>
  <w:style w:type="character" w:customStyle="1" w:styleId="CommentaireCar">
    <w:name w:val="Commentaire Car"/>
    <w:basedOn w:val="Policepardfaut"/>
    <w:link w:val="Commentaire"/>
    <w:uiPriority w:val="99"/>
    <w:semiHidden/>
    <w:rsid w:val="00440044"/>
    <w:rPr>
      <w:rFonts w:eastAsiaTheme="minorEastAsia"/>
      <w:b/>
      <w:color w:val="082A75" w:themeColor="text2"/>
      <w:sz w:val="20"/>
      <w:szCs w:val="20"/>
    </w:rPr>
  </w:style>
  <w:style w:type="paragraph" w:styleId="Objetducommentaire">
    <w:name w:val="annotation subject"/>
    <w:basedOn w:val="Commentaire"/>
    <w:next w:val="Commentaire"/>
    <w:link w:val="ObjetducommentaireCar"/>
    <w:uiPriority w:val="99"/>
    <w:semiHidden/>
    <w:unhideWhenUsed/>
    <w:rsid w:val="00440044"/>
    <w:rPr>
      <w:bCs/>
    </w:rPr>
  </w:style>
  <w:style w:type="character" w:customStyle="1" w:styleId="ObjetducommentaireCar">
    <w:name w:val="Objet du commentaire Car"/>
    <w:basedOn w:val="CommentaireCar"/>
    <w:link w:val="Objetducommentaire"/>
    <w:uiPriority w:val="99"/>
    <w:semiHidden/>
    <w:rsid w:val="00440044"/>
    <w:rPr>
      <w:rFonts w:eastAsiaTheme="minorEastAsia"/>
      <w:b/>
      <w:bCs/>
      <w:color w:val="082A75" w:themeColor="text2"/>
      <w:sz w:val="20"/>
      <w:szCs w:val="20"/>
    </w:rPr>
  </w:style>
  <w:style w:type="character" w:styleId="CodeHTML">
    <w:name w:val="HTML Code"/>
    <w:basedOn w:val="Policepardfaut"/>
    <w:uiPriority w:val="99"/>
    <w:semiHidden/>
    <w:unhideWhenUsed/>
    <w:rsid w:val="00440044"/>
    <w:rPr>
      <w:rFonts w:ascii="Courier New" w:eastAsia="Times New Roman" w:hAnsi="Courier New" w:cs="Courier New"/>
      <w:sz w:val="20"/>
      <w:szCs w:val="20"/>
    </w:rPr>
  </w:style>
  <w:style w:type="character" w:styleId="Accentuation">
    <w:name w:val="Emphasis"/>
    <w:basedOn w:val="Policepardfaut"/>
    <w:uiPriority w:val="20"/>
    <w:qFormat/>
    <w:rsid w:val="00440044"/>
    <w:rPr>
      <w:i/>
      <w:iCs/>
    </w:rPr>
  </w:style>
  <w:style w:type="character" w:customStyle="1" w:styleId="hll">
    <w:name w:val="hll"/>
    <w:basedOn w:val="Policepardfaut"/>
    <w:rsid w:val="00440044"/>
  </w:style>
  <w:style w:type="character" w:styleId="lev">
    <w:name w:val="Strong"/>
    <w:basedOn w:val="Policepardfaut"/>
    <w:uiPriority w:val="22"/>
    <w:qFormat/>
    <w:rsid w:val="00440044"/>
    <w:rPr>
      <w:b/>
      <w:bCs/>
    </w:rPr>
  </w:style>
  <w:style w:type="character" w:customStyle="1" w:styleId="Titre3Car">
    <w:name w:val="Titre 3 Car"/>
    <w:basedOn w:val="Policepardfaut"/>
    <w:link w:val="Titre3"/>
    <w:uiPriority w:val="5"/>
    <w:rsid w:val="00D9621C"/>
    <w:rPr>
      <w:rFonts w:asciiTheme="majorHAnsi" w:eastAsiaTheme="majorEastAsia" w:hAnsiTheme="majorHAnsi" w:cstheme="majorBidi"/>
      <w:color w:val="012639" w:themeColor="accent1" w:themeShade="7F"/>
      <w:sz w:val="24"/>
      <w:szCs w:val="24"/>
    </w:rPr>
  </w:style>
  <w:style w:type="character" w:customStyle="1" w:styleId="Titre4Car">
    <w:name w:val="Titre 4 Car"/>
    <w:basedOn w:val="Policepardfaut"/>
    <w:link w:val="Titre4"/>
    <w:uiPriority w:val="1"/>
    <w:semiHidden/>
    <w:rsid w:val="00D9621C"/>
    <w:rPr>
      <w:rFonts w:asciiTheme="majorHAnsi" w:eastAsiaTheme="majorEastAsia" w:hAnsiTheme="majorHAnsi" w:cstheme="majorBidi"/>
      <w:i/>
      <w:iCs/>
      <w:color w:val="013A57" w:themeColor="accent1" w:themeShade="BF"/>
    </w:rPr>
  </w:style>
  <w:style w:type="character" w:customStyle="1" w:styleId="Titre5Car">
    <w:name w:val="Titre 5 Car"/>
    <w:basedOn w:val="Policepardfaut"/>
    <w:link w:val="Titre5"/>
    <w:uiPriority w:val="1"/>
    <w:semiHidden/>
    <w:rsid w:val="00D9621C"/>
    <w:rPr>
      <w:rFonts w:asciiTheme="majorHAnsi" w:eastAsiaTheme="majorEastAsia" w:hAnsiTheme="majorHAnsi" w:cstheme="majorBidi"/>
      <w:color w:val="013A57" w:themeColor="accent1" w:themeShade="BF"/>
    </w:rPr>
  </w:style>
  <w:style w:type="character" w:customStyle="1" w:styleId="Titre6Car">
    <w:name w:val="Titre 6 Car"/>
    <w:basedOn w:val="Policepardfaut"/>
    <w:link w:val="Titre6"/>
    <w:uiPriority w:val="1"/>
    <w:semiHidden/>
    <w:rsid w:val="00D9621C"/>
    <w:rPr>
      <w:rFonts w:asciiTheme="majorHAnsi" w:eastAsiaTheme="majorEastAsia" w:hAnsiTheme="majorHAnsi" w:cstheme="majorBidi"/>
      <w:color w:val="012639" w:themeColor="accent1" w:themeShade="7F"/>
    </w:rPr>
  </w:style>
  <w:style w:type="character" w:customStyle="1" w:styleId="Titre7Car">
    <w:name w:val="Titre 7 Car"/>
    <w:basedOn w:val="Policepardfaut"/>
    <w:link w:val="Titre7"/>
    <w:uiPriority w:val="1"/>
    <w:semiHidden/>
    <w:rsid w:val="00D9621C"/>
    <w:rPr>
      <w:rFonts w:asciiTheme="majorHAnsi" w:eastAsiaTheme="majorEastAsia" w:hAnsiTheme="majorHAnsi" w:cstheme="majorBidi"/>
      <w:i/>
      <w:iCs/>
      <w:color w:val="012639" w:themeColor="accent1" w:themeShade="7F"/>
    </w:rPr>
  </w:style>
  <w:style w:type="character" w:customStyle="1" w:styleId="Titre8Car">
    <w:name w:val="Titre 8 Car"/>
    <w:basedOn w:val="Policepardfaut"/>
    <w:link w:val="Titre8"/>
    <w:uiPriority w:val="1"/>
    <w:semiHidden/>
    <w:rsid w:val="00D9621C"/>
    <w:rPr>
      <w:rFonts w:asciiTheme="majorHAnsi" w:eastAsiaTheme="majorEastAsia" w:hAnsiTheme="majorHAnsi" w:cstheme="majorBidi"/>
      <w:color w:val="221D5D" w:themeColor="text1" w:themeTint="D8"/>
      <w:sz w:val="21"/>
      <w:szCs w:val="21"/>
    </w:rPr>
  </w:style>
  <w:style w:type="character" w:customStyle="1" w:styleId="Titre9Car">
    <w:name w:val="Titre 9 Car"/>
    <w:basedOn w:val="Policepardfaut"/>
    <w:link w:val="Titre9"/>
    <w:uiPriority w:val="1"/>
    <w:semiHidden/>
    <w:rsid w:val="00D9621C"/>
    <w:rPr>
      <w:rFonts w:asciiTheme="majorHAnsi" w:eastAsiaTheme="majorEastAsia" w:hAnsiTheme="majorHAnsi" w:cstheme="majorBidi"/>
      <w:i/>
      <w:iCs/>
      <w:color w:val="221D5D" w:themeColor="text1" w:themeTint="D8"/>
      <w:sz w:val="21"/>
      <w:szCs w:val="21"/>
    </w:rPr>
  </w:style>
  <w:style w:type="paragraph" w:styleId="Paragraphedeliste">
    <w:name w:val="List Paragraph"/>
    <w:basedOn w:val="Normal"/>
    <w:uiPriority w:val="34"/>
    <w:qFormat/>
    <w:rsid w:val="00746201"/>
    <w:pPr>
      <w:spacing w:after="160" w:line="259" w:lineRule="auto"/>
      <w:ind w:left="720"/>
      <w:contextualSpacing/>
    </w:pPr>
    <w:rPr>
      <w:rFonts w:cstheme="minorBidi"/>
      <w:bCs/>
      <w:color w:val="auto"/>
      <w:sz w:val="22"/>
    </w:rPr>
  </w:style>
  <w:style w:type="paragraph" w:styleId="NormalWeb">
    <w:name w:val="Normal (Web)"/>
    <w:basedOn w:val="Normal"/>
    <w:uiPriority w:val="99"/>
    <w:semiHidden/>
    <w:unhideWhenUsed/>
    <w:rsid w:val="00B11C97"/>
    <w:pPr>
      <w:spacing w:before="100" w:beforeAutospacing="1" w:after="100" w:afterAutospacing="1" w:line="240" w:lineRule="auto"/>
    </w:pPr>
    <w:rPr>
      <w:rFonts w:ascii="Times New Roman" w:eastAsia="Times New Roman" w:hAnsi="Times New Roman" w:cs="Times New Roman"/>
      <w:bCs/>
      <w:color w:val="auto"/>
      <w:sz w:val="24"/>
      <w:szCs w:val="24"/>
      <w:lang w:eastAsia="fr-FR" w:bidi="ks-Deva"/>
    </w:rPr>
  </w:style>
  <w:style w:type="character" w:customStyle="1" w:styleId="normaltextrun">
    <w:name w:val="normaltextrun"/>
    <w:basedOn w:val="Policepardfaut"/>
    <w:rsid w:val="009B4B1B"/>
  </w:style>
  <w:style w:type="paragraph" w:customStyle="1" w:styleId="paragraph">
    <w:name w:val="paragraph"/>
    <w:basedOn w:val="Normal"/>
    <w:rsid w:val="00CB529D"/>
    <w:pPr>
      <w:spacing w:before="100" w:beforeAutospacing="1" w:after="100" w:afterAutospacing="1" w:line="240" w:lineRule="auto"/>
    </w:pPr>
    <w:rPr>
      <w:rFonts w:ascii="Times New Roman" w:eastAsia="Times New Roman" w:hAnsi="Times New Roman" w:cs="Times New Roman"/>
      <w:bCs/>
      <w:color w:val="auto"/>
      <w:sz w:val="24"/>
      <w:szCs w:val="24"/>
      <w:lang w:eastAsia="fr-FR" w:bidi="ks-Deva"/>
    </w:rPr>
  </w:style>
  <w:style w:type="character" w:customStyle="1" w:styleId="eop">
    <w:name w:val="eop"/>
    <w:basedOn w:val="Policepardfaut"/>
    <w:rsid w:val="00CB529D"/>
  </w:style>
  <w:style w:type="character" w:customStyle="1" w:styleId="spellingerror">
    <w:name w:val="spellingerror"/>
    <w:basedOn w:val="Policepardfaut"/>
    <w:rsid w:val="00CB529D"/>
  </w:style>
  <w:style w:type="paragraph" w:customStyle="1" w:styleId="ih">
    <w:name w:val="ih"/>
    <w:basedOn w:val="Normal"/>
    <w:rsid w:val="001167A4"/>
    <w:pPr>
      <w:spacing w:before="100" w:beforeAutospacing="1" w:after="100" w:afterAutospacing="1" w:line="240" w:lineRule="auto"/>
    </w:pPr>
    <w:rPr>
      <w:rFonts w:ascii="Times New Roman" w:eastAsia="Times New Roman" w:hAnsi="Times New Roman" w:cs="Times New Roman"/>
      <w:bCs/>
      <w:color w:val="auto"/>
      <w:sz w:val="24"/>
      <w:szCs w:val="24"/>
      <w:lang w:eastAsia="fr-FR" w:bidi="ks-Deva"/>
    </w:rPr>
  </w:style>
  <w:style w:type="character" w:styleId="Lienhypertextesuivivisit">
    <w:name w:val="FollowedHyperlink"/>
    <w:basedOn w:val="Policepardfaut"/>
    <w:uiPriority w:val="99"/>
    <w:semiHidden/>
    <w:unhideWhenUsed/>
    <w:rsid w:val="0026726C"/>
    <w:rPr>
      <w:color w:val="3592CF" w:themeColor="followedHyperlink"/>
      <w:u w:val="single"/>
    </w:rPr>
  </w:style>
  <w:style w:type="character" w:customStyle="1" w:styleId="Mentionnonrsolue1">
    <w:name w:val="Mention non résolue1"/>
    <w:basedOn w:val="Policepardfaut"/>
    <w:uiPriority w:val="99"/>
    <w:semiHidden/>
    <w:unhideWhenUsed/>
    <w:rsid w:val="00D0075E"/>
    <w:rPr>
      <w:color w:val="605E5C"/>
      <w:shd w:val="clear" w:color="auto" w:fill="E1DFDD"/>
    </w:rPr>
  </w:style>
  <w:style w:type="paragraph" w:styleId="En-ttedetabledesmatires">
    <w:name w:val="TOC Heading"/>
    <w:basedOn w:val="Titre1"/>
    <w:next w:val="Normal"/>
    <w:uiPriority w:val="39"/>
    <w:unhideWhenUsed/>
    <w:qFormat/>
    <w:rsid w:val="0051441F"/>
    <w:pPr>
      <w:keepLines/>
      <w:numPr>
        <w:numId w:val="0"/>
      </w:numPr>
      <w:spacing w:after="0" w:line="259" w:lineRule="auto"/>
      <w:outlineLvl w:val="9"/>
    </w:pPr>
    <w:rPr>
      <w:color w:val="013A57" w:themeColor="accent1" w:themeShade="BF"/>
      <w:kern w:val="0"/>
      <w:sz w:val="32"/>
      <w:lang w:eastAsia="fr-FR" w:bidi="ks-Deva"/>
    </w:rPr>
  </w:style>
  <w:style w:type="paragraph" w:styleId="TM1">
    <w:name w:val="toc 1"/>
    <w:basedOn w:val="Normal"/>
    <w:next w:val="Normal"/>
    <w:autoRedefine/>
    <w:uiPriority w:val="39"/>
    <w:unhideWhenUsed/>
    <w:rsid w:val="0051441F"/>
    <w:pPr>
      <w:spacing w:after="100"/>
    </w:pPr>
  </w:style>
  <w:style w:type="paragraph" w:styleId="TM2">
    <w:name w:val="toc 2"/>
    <w:basedOn w:val="Normal"/>
    <w:next w:val="Normal"/>
    <w:autoRedefine/>
    <w:uiPriority w:val="39"/>
    <w:unhideWhenUsed/>
    <w:rsid w:val="0051441F"/>
    <w:pPr>
      <w:spacing w:after="100"/>
      <w:ind w:left="280"/>
    </w:pPr>
  </w:style>
  <w:style w:type="paragraph" w:styleId="TM3">
    <w:name w:val="toc 3"/>
    <w:basedOn w:val="Normal"/>
    <w:next w:val="Normal"/>
    <w:autoRedefine/>
    <w:uiPriority w:val="39"/>
    <w:unhideWhenUsed/>
    <w:rsid w:val="008B027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63922">
      <w:bodyDiv w:val="1"/>
      <w:marLeft w:val="0"/>
      <w:marRight w:val="0"/>
      <w:marTop w:val="0"/>
      <w:marBottom w:val="0"/>
      <w:divBdr>
        <w:top w:val="none" w:sz="0" w:space="0" w:color="auto"/>
        <w:left w:val="none" w:sz="0" w:space="0" w:color="auto"/>
        <w:bottom w:val="none" w:sz="0" w:space="0" w:color="auto"/>
        <w:right w:val="none" w:sz="0" w:space="0" w:color="auto"/>
      </w:divBdr>
      <w:divsChild>
        <w:div w:id="1812865920">
          <w:marLeft w:val="0"/>
          <w:marRight w:val="0"/>
          <w:marTop w:val="0"/>
          <w:marBottom w:val="0"/>
          <w:divBdr>
            <w:top w:val="none" w:sz="0" w:space="0" w:color="auto"/>
            <w:left w:val="none" w:sz="0" w:space="0" w:color="auto"/>
            <w:bottom w:val="none" w:sz="0" w:space="0" w:color="auto"/>
            <w:right w:val="none" w:sz="0" w:space="0" w:color="auto"/>
          </w:divBdr>
          <w:divsChild>
            <w:div w:id="2806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904">
      <w:bodyDiv w:val="1"/>
      <w:marLeft w:val="0"/>
      <w:marRight w:val="0"/>
      <w:marTop w:val="0"/>
      <w:marBottom w:val="0"/>
      <w:divBdr>
        <w:top w:val="none" w:sz="0" w:space="0" w:color="auto"/>
        <w:left w:val="none" w:sz="0" w:space="0" w:color="auto"/>
        <w:bottom w:val="none" w:sz="0" w:space="0" w:color="auto"/>
        <w:right w:val="none" w:sz="0" w:space="0" w:color="auto"/>
      </w:divBdr>
    </w:div>
    <w:div w:id="184098009">
      <w:bodyDiv w:val="1"/>
      <w:marLeft w:val="0"/>
      <w:marRight w:val="0"/>
      <w:marTop w:val="0"/>
      <w:marBottom w:val="0"/>
      <w:divBdr>
        <w:top w:val="none" w:sz="0" w:space="0" w:color="auto"/>
        <w:left w:val="none" w:sz="0" w:space="0" w:color="auto"/>
        <w:bottom w:val="none" w:sz="0" w:space="0" w:color="auto"/>
        <w:right w:val="none" w:sz="0" w:space="0" w:color="auto"/>
      </w:divBdr>
    </w:div>
    <w:div w:id="194392492">
      <w:bodyDiv w:val="1"/>
      <w:marLeft w:val="0"/>
      <w:marRight w:val="0"/>
      <w:marTop w:val="0"/>
      <w:marBottom w:val="0"/>
      <w:divBdr>
        <w:top w:val="none" w:sz="0" w:space="0" w:color="auto"/>
        <w:left w:val="none" w:sz="0" w:space="0" w:color="auto"/>
        <w:bottom w:val="none" w:sz="0" w:space="0" w:color="auto"/>
        <w:right w:val="none" w:sz="0" w:space="0" w:color="auto"/>
      </w:divBdr>
    </w:div>
    <w:div w:id="222065439">
      <w:bodyDiv w:val="1"/>
      <w:marLeft w:val="0"/>
      <w:marRight w:val="0"/>
      <w:marTop w:val="0"/>
      <w:marBottom w:val="0"/>
      <w:divBdr>
        <w:top w:val="none" w:sz="0" w:space="0" w:color="auto"/>
        <w:left w:val="none" w:sz="0" w:space="0" w:color="auto"/>
        <w:bottom w:val="none" w:sz="0" w:space="0" w:color="auto"/>
        <w:right w:val="none" w:sz="0" w:space="0" w:color="auto"/>
      </w:divBdr>
    </w:div>
    <w:div w:id="25972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66687">
          <w:marLeft w:val="0"/>
          <w:marRight w:val="0"/>
          <w:marTop w:val="0"/>
          <w:marBottom w:val="0"/>
          <w:divBdr>
            <w:top w:val="none" w:sz="0" w:space="0" w:color="auto"/>
            <w:left w:val="none" w:sz="0" w:space="0" w:color="auto"/>
            <w:bottom w:val="none" w:sz="0" w:space="0" w:color="auto"/>
            <w:right w:val="none" w:sz="0" w:space="0" w:color="auto"/>
          </w:divBdr>
          <w:divsChild>
            <w:div w:id="157038852">
              <w:marLeft w:val="0"/>
              <w:marRight w:val="0"/>
              <w:marTop w:val="0"/>
              <w:marBottom w:val="0"/>
              <w:divBdr>
                <w:top w:val="none" w:sz="0" w:space="0" w:color="auto"/>
                <w:left w:val="none" w:sz="0" w:space="0" w:color="auto"/>
                <w:bottom w:val="none" w:sz="0" w:space="0" w:color="auto"/>
                <w:right w:val="none" w:sz="0" w:space="0" w:color="auto"/>
              </w:divBdr>
            </w:div>
            <w:div w:id="1361468779">
              <w:marLeft w:val="0"/>
              <w:marRight w:val="0"/>
              <w:marTop w:val="0"/>
              <w:marBottom w:val="0"/>
              <w:divBdr>
                <w:top w:val="none" w:sz="0" w:space="0" w:color="auto"/>
                <w:left w:val="none" w:sz="0" w:space="0" w:color="auto"/>
                <w:bottom w:val="none" w:sz="0" w:space="0" w:color="auto"/>
                <w:right w:val="none" w:sz="0" w:space="0" w:color="auto"/>
              </w:divBdr>
            </w:div>
            <w:div w:id="1490174609">
              <w:marLeft w:val="0"/>
              <w:marRight w:val="0"/>
              <w:marTop w:val="0"/>
              <w:marBottom w:val="0"/>
              <w:divBdr>
                <w:top w:val="none" w:sz="0" w:space="0" w:color="auto"/>
                <w:left w:val="none" w:sz="0" w:space="0" w:color="auto"/>
                <w:bottom w:val="none" w:sz="0" w:space="0" w:color="auto"/>
                <w:right w:val="none" w:sz="0" w:space="0" w:color="auto"/>
              </w:divBdr>
            </w:div>
            <w:div w:id="1556699842">
              <w:marLeft w:val="0"/>
              <w:marRight w:val="0"/>
              <w:marTop w:val="0"/>
              <w:marBottom w:val="0"/>
              <w:divBdr>
                <w:top w:val="none" w:sz="0" w:space="0" w:color="auto"/>
                <w:left w:val="none" w:sz="0" w:space="0" w:color="auto"/>
                <w:bottom w:val="none" w:sz="0" w:space="0" w:color="auto"/>
                <w:right w:val="none" w:sz="0" w:space="0" w:color="auto"/>
              </w:divBdr>
            </w:div>
            <w:div w:id="17481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275">
      <w:bodyDiv w:val="1"/>
      <w:marLeft w:val="0"/>
      <w:marRight w:val="0"/>
      <w:marTop w:val="0"/>
      <w:marBottom w:val="0"/>
      <w:divBdr>
        <w:top w:val="none" w:sz="0" w:space="0" w:color="auto"/>
        <w:left w:val="none" w:sz="0" w:space="0" w:color="auto"/>
        <w:bottom w:val="none" w:sz="0" w:space="0" w:color="auto"/>
        <w:right w:val="none" w:sz="0" w:space="0" w:color="auto"/>
      </w:divBdr>
    </w:div>
    <w:div w:id="323049011">
      <w:bodyDiv w:val="1"/>
      <w:marLeft w:val="0"/>
      <w:marRight w:val="0"/>
      <w:marTop w:val="0"/>
      <w:marBottom w:val="0"/>
      <w:divBdr>
        <w:top w:val="none" w:sz="0" w:space="0" w:color="auto"/>
        <w:left w:val="none" w:sz="0" w:space="0" w:color="auto"/>
        <w:bottom w:val="none" w:sz="0" w:space="0" w:color="auto"/>
        <w:right w:val="none" w:sz="0" w:space="0" w:color="auto"/>
      </w:divBdr>
      <w:divsChild>
        <w:div w:id="6353782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4562095">
              <w:marLeft w:val="0"/>
              <w:marRight w:val="0"/>
              <w:marTop w:val="0"/>
              <w:marBottom w:val="0"/>
              <w:divBdr>
                <w:top w:val="none" w:sz="0" w:space="0" w:color="auto"/>
                <w:left w:val="none" w:sz="0" w:space="0" w:color="auto"/>
                <w:bottom w:val="none" w:sz="0" w:space="0" w:color="auto"/>
                <w:right w:val="none" w:sz="0" w:space="0" w:color="auto"/>
              </w:divBdr>
              <w:divsChild>
                <w:div w:id="357045073">
                  <w:marLeft w:val="0"/>
                  <w:marRight w:val="0"/>
                  <w:marTop w:val="0"/>
                  <w:marBottom w:val="0"/>
                  <w:divBdr>
                    <w:top w:val="none" w:sz="0" w:space="0" w:color="auto"/>
                    <w:left w:val="none" w:sz="0" w:space="0" w:color="auto"/>
                    <w:bottom w:val="none" w:sz="0" w:space="0" w:color="auto"/>
                    <w:right w:val="none" w:sz="0" w:space="0" w:color="auto"/>
                  </w:divBdr>
                  <w:divsChild>
                    <w:div w:id="20965164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35978849">
                          <w:marLeft w:val="0"/>
                          <w:marRight w:val="0"/>
                          <w:marTop w:val="0"/>
                          <w:marBottom w:val="0"/>
                          <w:divBdr>
                            <w:top w:val="none" w:sz="0" w:space="0" w:color="auto"/>
                            <w:left w:val="none" w:sz="0" w:space="0" w:color="auto"/>
                            <w:bottom w:val="none" w:sz="0" w:space="0" w:color="auto"/>
                            <w:right w:val="none" w:sz="0" w:space="0" w:color="auto"/>
                          </w:divBdr>
                          <w:divsChild>
                            <w:div w:id="17729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904011">
      <w:bodyDiv w:val="1"/>
      <w:marLeft w:val="0"/>
      <w:marRight w:val="0"/>
      <w:marTop w:val="0"/>
      <w:marBottom w:val="0"/>
      <w:divBdr>
        <w:top w:val="none" w:sz="0" w:space="0" w:color="auto"/>
        <w:left w:val="none" w:sz="0" w:space="0" w:color="auto"/>
        <w:bottom w:val="none" w:sz="0" w:space="0" w:color="auto"/>
        <w:right w:val="none" w:sz="0" w:space="0" w:color="auto"/>
      </w:divBdr>
    </w:div>
    <w:div w:id="501428989">
      <w:bodyDiv w:val="1"/>
      <w:marLeft w:val="0"/>
      <w:marRight w:val="0"/>
      <w:marTop w:val="0"/>
      <w:marBottom w:val="0"/>
      <w:divBdr>
        <w:top w:val="none" w:sz="0" w:space="0" w:color="auto"/>
        <w:left w:val="none" w:sz="0" w:space="0" w:color="auto"/>
        <w:bottom w:val="none" w:sz="0" w:space="0" w:color="auto"/>
        <w:right w:val="none" w:sz="0" w:space="0" w:color="auto"/>
      </w:divBdr>
      <w:divsChild>
        <w:div w:id="1348672848">
          <w:marLeft w:val="0"/>
          <w:marRight w:val="0"/>
          <w:marTop w:val="0"/>
          <w:marBottom w:val="0"/>
          <w:divBdr>
            <w:top w:val="none" w:sz="0" w:space="0" w:color="auto"/>
            <w:left w:val="none" w:sz="0" w:space="0" w:color="auto"/>
            <w:bottom w:val="none" w:sz="0" w:space="0" w:color="auto"/>
            <w:right w:val="none" w:sz="0" w:space="0" w:color="auto"/>
          </w:divBdr>
          <w:divsChild>
            <w:div w:id="1104766101">
              <w:marLeft w:val="0"/>
              <w:marRight w:val="0"/>
              <w:marTop w:val="0"/>
              <w:marBottom w:val="0"/>
              <w:divBdr>
                <w:top w:val="none" w:sz="0" w:space="0" w:color="auto"/>
                <w:left w:val="none" w:sz="0" w:space="0" w:color="auto"/>
                <w:bottom w:val="none" w:sz="0" w:space="0" w:color="auto"/>
                <w:right w:val="none" w:sz="0" w:space="0" w:color="auto"/>
              </w:divBdr>
            </w:div>
            <w:div w:id="1319965891">
              <w:marLeft w:val="0"/>
              <w:marRight w:val="0"/>
              <w:marTop w:val="0"/>
              <w:marBottom w:val="0"/>
              <w:divBdr>
                <w:top w:val="none" w:sz="0" w:space="0" w:color="auto"/>
                <w:left w:val="none" w:sz="0" w:space="0" w:color="auto"/>
                <w:bottom w:val="none" w:sz="0" w:space="0" w:color="auto"/>
                <w:right w:val="none" w:sz="0" w:space="0" w:color="auto"/>
              </w:divBdr>
            </w:div>
            <w:div w:id="2056929566">
              <w:marLeft w:val="0"/>
              <w:marRight w:val="0"/>
              <w:marTop w:val="0"/>
              <w:marBottom w:val="0"/>
              <w:divBdr>
                <w:top w:val="none" w:sz="0" w:space="0" w:color="auto"/>
                <w:left w:val="none" w:sz="0" w:space="0" w:color="auto"/>
                <w:bottom w:val="none" w:sz="0" w:space="0" w:color="auto"/>
                <w:right w:val="none" w:sz="0" w:space="0" w:color="auto"/>
              </w:divBdr>
            </w:div>
            <w:div w:id="20915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7005">
      <w:bodyDiv w:val="1"/>
      <w:marLeft w:val="0"/>
      <w:marRight w:val="0"/>
      <w:marTop w:val="0"/>
      <w:marBottom w:val="0"/>
      <w:divBdr>
        <w:top w:val="none" w:sz="0" w:space="0" w:color="auto"/>
        <w:left w:val="none" w:sz="0" w:space="0" w:color="auto"/>
        <w:bottom w:val="none" w:sz="0" w:space="0" w:color="auto"/>
        <w:right w:val="none" w:sz="0" w:space="0" w:color="auto"/>
      </w:divBdr>
      <w:divsChild>
        <w:div w:id="798181422">
          <w:marLeft w:val="0"/>
          <w:marRight w:val="0"/>
          <w:marTop w:val="0"/>
          <w:marBottom w:val="0"/>
          <w:divBdr>
            <w:top w:val="none" w:sz="0" w:space="0" w:color="auto"/>
            <w:left w:val="none" w:sz="0" w:space="0" w:color="auto"/>
            <w:bottom w:val="none" w:sz="0" w:space="0" w:color="auto"/>
            <w:right w:val="none" w:sz="0" w:space="0" w:color="auto"/>
          </w:divBdr>
          <w:divsChild>
            <w:div w:id="5271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0544">
      <w:bodyDiv w:val="1"/>
      <w:marLeft w:val="0"/>
      <w:marRight w:val="0"/>
      <w:marTop w:val="0"/>
      <w:marBottom w:val="0"/>
      <w:divBdr>
        <w:top w:val="none" w:sz="0" w:space="0" w:color="auto"/>
        <w:left w:val="none" w:sz="0" w:space="0" w:color="auto"/>
        <w:bottom w:val="none" w:sz="0" w:space="0" w:color="auto"/>
        <w:right w:val="none" w:sz="0" w:space="0" w:color="auto"/>
      </w:divBdr>
      <w:divsChild>
        <w:div w:id="2058892860">
          <w:marLeft w:val="0"/>
          <w:marRight w:val="0"/>
          <w:marTop w:val="0"/>
          <w:marBottom w:val="0"/>
          <w:divBdr>
            <w:top w:val="none" w:sz="0" w:space="0" w:color="auto"/>
            <w:left w:val="none" w:sz="0" w:space="0" w:color="auto"/>
            <w:bottom w:val="none" w:sz="0" w:space="0" w:color="auto"/>
            <w:right w:val="none" w:sz="0" w:space="0" w:color="auto"/>
          </w:divBdr>
          <w:divsChild>
            <w:div w:id="391662662">
              <w:marLeft w:val="0"/>
              <w:marRight w:val="0"/>
              <w:marTop w:val="0"/>
              <w:marBottom w:val="0"/>
              <w:divBdr>
                <w:top w:val="none" w:sz="0" w:space="0" w:color="auto"/>
                <w:left w:val="none" w:sz="0" w:space="0" w:color="auto"/>
                <w:bottom w:val="none" w:sz="0" w:space="0" w:color="auto"/>
                <w:right w:val="none" w:sz="0" w:space="0" w:color="auto"/>
              </w:divBdr>
            </w:div>
            <w:div w:id="834344657">
              <w:marLeft w:val="0"/>
              <w:marRight w:val="0"/>
              <w:marTop w:val="0"/>
              <w:marBottom w:val="0"/>
              <w:divBdr>
                <w:top w:val="none" w:sz="0" w:space="0" w:color="auto"/>
                <w:left w:val="none" w:sz="0" w:space="0" w:color="auto"/>
                <w:bottom w:val="none" w:sz="0" w:space="0" w:color="auto"/>
                <w:right w:val="none" w:sz="0" w:space="0" w:color="auto"/>
              </w:divBdr>
            </w:div>
            <w:div w:id="1012759061">
              <w:marLeft w:val="0"/>
              <w:marRight w:val="0"/>
              <w:marTop w:val="0"/>
              <w:marBottom w:val="0"/>
              <w:divBdr>
                <w:top w:val="none" w:sz="0" w:space="0" w:color="auto"/>
                <w:left w:val="none" w:sz="0" w:space="0" w:color="auto"/>
                <w:bottom w:val="none" w:sz="0" w:space="0" w:color="auto"/>
                <w:right w:val="none" w:sz="0" w:space="0" w:color="auto"/>
              </w:divBdr>
            </w:div>
            <w:div w:id="14739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229">
      <w:bodyDiv w:val="1"/>
      <w:marLeft w:val="0"/>
      <w:marRight w:val="0"/>
      <w:marTop w:val="0"/>
      <w:marBottom w:val="0"/>
      <w:divBdr>
        <w:top w:val="none" w:sz="0" w:space="0" w:color="auto"/>
        <w:left w:val="none" w:sz="0" w:space="0" w:color="auto"/>
        <w:bottom w:val="none" w:sz="0" w:space="0" w:color="auto"/>
        <w:right w:val="none" w:sz="0" w:space="0" w:color="auto"/>
      </w:divBdr>
      <w:divsChild>
        <w:div w:id="1813325491">
          <w:marLeft w:val="0"/>
          <w:marRight w:val="0"/>
          <w:marTop w:val="0"/>
          <w:marBottom w:val="0"/>
          <w:divBdr>
            <w:top w:val="none" w:sz="0" w:space="0" w:color="auto"/>
            <w:left w:val="none" w:sz="0" w:space="0" w:color="auto"/>
            <w:bottom w:val="none" w:sz="0" w:space="0" w:color="auto"/>
            <w:right w:val="none" w:sz="0" w:space="0" w:color="auto"/>
          </w:divBdr>
          <w:divsChild>
            <w:div w:id="556164755">
              <w:marLeft w:val="0"/>
              <w:marRight w:val="0"/>
              <w:marTop w:val="0"/>
              <w:marBottom w:val="0"/>
              <w:divBdr>
                <w:top w:val="none" w:sz="0" w:space="0" w:color="auto"/>
                <w:left w:val="none" w:sz="0" w:space="0" w:color="auto"/>
                <w:bottom w:val="none" w:sz="0" w:space="0" w:color="auto"/>
                <w:right w:val="none" w:sz="0" w:space="0" w:color="auto"/>
              </w:divBdr>
            </w:div>
            <w:div w:id="10673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07">
      <w:bodyDiv w:val="1"/>
      <w:marLeft w:val="0"/>
      <w:marRight w:val="0"/>
      <w:marTop w:val="0"/>
      <w:marBottom w:val="0"/>
      <w:divBdr>
        <w:top w:val="none" w:sz="0" w:space="0" w:color="auto"/>
        <w:left w:val="none" w:sz="0" w:space="0" w:color="auto"/>
        <w:bottom w:val="none" w:sz="0" w:space="0" w:color="auto"/>
        <w:right w:val="none" w:sz="0" w:space="0" w:color="auto"/>
      </w:divBdr>
    </w:div>
    <w:div w:id="603152562">
      <w:bodyDiv w:val="1"/>
      <w:marLeft w:val="0"/>
      <w:marRight w:val="0"/>
      <w:marTop w:val="0"/>
      <w:marBottom w:val="0"/>
      <w:divBdr>
        <w:top w:val="none" w:sz="0" w:space="0" w:color="auto"/>
        <w:left w:val="none" w:sz="0" w:space="0" w:color="auto"/>
        <w:bottom w:val="none" w:sz="0" w:space="0" w:color="auto"/>
        <w:right w:val="none" w:sz="0" w:space="0" w:color="auto"/>
      </w:divBdr>
    </w:div>
    <w:div w:id="619338490">
      <w:bodyDiv w:val="1"/>
      <w:marLeft w:val="0"/>
      <w:marRight w:val="0"/>
      <w:marTop w:val="0"/>
      <w:marBottom w:val="0"/>
      <w:divBdr>
        <w:top w:val="none" w:sz="0" w:space="0" w:color="auto"/>
        <w:left w:val="none" w:sz="0" w:space="0" w:color="auto"/>
        <w:bottom w:val="none" w:sz="0" w:space="0" w:color="auto"/>
        <w:right w:val="none" w:sz="0" w:space="0" w:color="auto"/>
      </w:divBdr>
      <w:divsChild>
        <w:div w:id="1726366979">
          <w:marLeft w:val="0"/>
          <w:marRight w:val="0"/>
          <w:marTop w:val="0"/>
          <w:marBottom w:val="0"/>
          <w:divBdr>
            <w:top w:val="none" w:sz="0" w:space="0" w:color="auto"/>
            <w:left w:val="none" w:sz="0" w:space="0" w:color="auto"/>
            <w:bottom w:val="none" w:sz="0" w:space="0" w:color="auto"/>
            <w:right w:val="none" w:sz="0" w:space="0" w:color="auto"/>
          </w:divBdr>
          <w:divsChild>
            <w:div w:id="787704478">
              <w:marLeft w:val="0"/>
              <w:marRight w:val="0"/>
              <w:marTop w:val="0"/>
              <w:marBottom w:val="0"/>
              <w:divBdr>
                <w:top w:val="none" w:sz="0" w:space="0" w:color="auto"/>
                <w:left w:val="none" w:sz="0" w:space="0" w:color="auto"/>
                <w:bottom w:val="none" w:sz="0" w:space="0" w:color="auto"/>
                <w:right w:val="none" w:sz="0" w:space="0" w:color="auto"/>
              </w:divBdr>
            </w:div>
            <w:div w:id="13374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1618">
      <w:bodyDiv w:val="1"/>
      <w:marLeft w:val="0"/>
      <w:marRight w:val="0"/>
      <w:marTop w:val="0"/>
      <w:marBottom w:val="0"/>
      <w:divBdr>
        <w:top w:val="none" w:sz="0" w:space="0" w:color="auto"/>
        <w:left w:val="none" w:sz="0" w:space="0" w:color="auto"/>
        <w:bottom w:val="none" w:sz="0" w:space="0" w:color="auto"/>
        <w:right w:val="none" w:sz="0" w:space="0" w:color="auto"/>
      </w:divBdr>
    </w:div>
    <w:div w:id="751466475">
      <w:bodyDiv w:val="1"/>
      <w:marLeft w:val="0"/>
      <w:marRight w:val="0"/>
      <w:marTop w:val="0"/>
      <w:marBottom w:val="0"/>
      <w:divBdr>
        <w:top w:val="none" w:sz="0" w:space="0" w:color="auto"/>
        <w:left w:val="none" w:sz="0" w:space="0" w:color="auto"/>
        <w:bottom w:val="none" w:sz="0" w:space="0" w:color="auto"/>
        <w:right w:val="none" w:sz="0" w:space="0" w:color="auto"/>
      </w:divBdr>
    </w:div>
    <w:div w:id="771971145">
      <w:bodyDiv w:val="1"/>
      <w:marLeft w:val="0"/>
      <w:marRight w:val="0"/>
      <w:marTop w:val="0"/>
      <w:marBottom w:val="0"/>
      <w:divBdr>
        <w:top w:val="none" w:sz="0" w:space="0" w:color="auto"/>
        <w:left w:val="none" w:sz="0" w:space="0" w:color="auto"/>
        <w:bottom w:val="none" w:sz="0" w:space="0" w:color="auto"/>
        <w:right w:val="none" w:sz="0" w:space="0" w:color="auto"/>
      </w:divBdr>
    </w:div>
    <w:div w:id="881288584">
      <w:bodyDiv w:val="1"/>
      <w:marLeft w:val="0"/>
      <w:marRight w:val="0"/>
      <w:marTop w:val="0"/>
      <w:marBottom w:val="0"/>
      <w:divBdr>
        <w:top w:val="none" w:sz="0" w:space="0" w:color="auto"/>
        <w:left w:val="none" w:sz="0" w:space="0" w:color="auto"/>
        <w:bottom w:val="none" w:sz="0" w:space="0" w:color="auto"/>
        <w:right w:val="none" w:sz="0" w:space="0" w:color="auto"/>
      </w:divBdr>
      <w:divsChild>
        <w:div w:id="1693804569">
          <w:marLeft w:val="0"/>
          <w:marRight w:val="0"/>
          <w:marTop w:val="0"/>
          <w:marBottom w:val="0"/>
          <w:divBdr>
            <w:top w:val="none" w:sz="0" w:space="0" w:color="auto"/>
            <w:left w:val="none" w:sz="0" w:space="0" w:color="auto"/>
            <w:bottom w:val="none" w:sz="0" w:space="0" w:color="auto"/>
            <w:right w:val="none" w:sz="0" w:space="0" w:color="auto"/>
          </w:divBdr>
          <w:divsChild>
            <w:div w:id="277683745">
              <w:marLeft w:val="0"/>
              <w:marRight w:val="0"/>
              <w:marTop w:val="0"/>
              <w:marBottom w:val="0"/>
              <w:divBdr>
                <w:top w:val="none" w:sz="0" w:space="0" w:color="auto"/>
                <w:left w:val="none" w:sz="0" w:space="0" w:color="auto"/>
                <w:bottom w:val="none" w:sz="0" w:space="0" w:color="auto"/>
                <w:right w:val="none" w:sz="0" w:space="0" w:color="auto"/>
              </w:divBdr>
            </w:div>
            <w:div w:id="8888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3889">
      <w:bodyDiv w:val="1"/>
      <w:marLeft w:val="0"/>
      <w:marRight w:val="0"/>
      <w:marTop w:val="0"/>
      <w:marBottom w:val="0"/>
      <w:divBdr>
        <w:top w:val="none" w:sz="0" w:space="0" w:color="auto"/>
        <w:left w:val="none" w:sz="0" w:space="0" w:color="auto"/>
        <w:bottom w:val="none" w:sz="0" w:space="0" w:color="auto"/>
        <w:right w:val="none" w:sz="0" w:space="0" w:color="auto"/>
      </w:divBdr>
      <w:divsChild>
        <w:div w:id="1431196252">
          <w:marLeft w:val="0"/>
          <w:marRight w:val="0"/>
          <w:marTop w:val="0"/>
          <w:marBottom w:val="0"/>
          <w:divBdr>
            <w:top w:val="none" w:sz="0" w:space="0" w:color="auto"/>
            <w:left w:val="none" w:sz="0" w:space="0" w:color="auto"/>
            <w:bottom w:val="none" w:sz="0" w:space="0" w:color="auto"/>
            <w:right w:val="none" w:sz="0" w:space="0" w:color="auto"/>
          </w:divBdr>
          <w:divsChild>
            <w:div w:id="524444501">
              <w:marLeft w:val="0"/>
              <w:marRight w:val="0"/>
              <w:marTop w:val="0"/>
              <w:marBottom w:val="0"/>
              <w:divBdr>
                <w:top w:val="none" w:sz="0" w:space="0" w:color="auto"/>
                <w:left w:val="none" w:sz="0" w:space="0" w:color="auto"/>
                <w:bottom w:val="none" w:sz="0" w:space="0" w:color="auto"/>
                <w:right w:val="none" w:sz="0" w:space="0" w:color="auto"/>
              </w:divBdr>
            </w:div>
            <w:div w:id="6125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233">
      <w:bodyDiv w:val="1"/>
      <w:marLeft w:val="0"/>
      <w:marRight w:val="0"/>
      <w:marTop w:val="0"/>
      <w:marBottom w:val="0"/>
      <w:divBdr>
        <w:top w:val="none" w:sz="0" w:space="0" w:color="auto"/>
        <w:left w:val="none" w:sz="0" w:space="0" w:color="auto"/>
        <w:bottom w:val="none" w:sz="0" w:space="0" w:color="auto"/>
        <w:right w:val="none" w:sz="0" w:space="0" w:color="auto"/>
      </w:divBdr>
      <w:divsChild>
        <w:div w:id="1989164308">
          <w:marLeft w:val="0"/>
          <w:marRight w:val="0"/>
          <w:marTop w:val="0"/>
          <w:marBottom w:val="0"/>
          <w:divBdr>
            <w:top w:val="none" w:sz="0" w:space="0" w:color="auto"/>
            <w:left w:val="none" w:sz="0" w:space="0" w:color="auto"/>
            <w:bottom w:val="none" w:sz="0" w:space="0" w:color="auto"/>
            <w:right w:val="none" w:sz="0" w:space="0" w:color="auto"/>
          </w:divBdr>
          <w:divsChild>
            <w:div w:id="756513743">
              <w:marLeft w:val="0"/>
              <w:marRight w:val="0"/>
              <w:marTop w:val="0"/>
              <w:marBottom w:val="0"/>
              <w:divBdr>
                <w:top w:val="none" w:sz="0" w:space="0" w:color="auto"/>
                <w:left w:val="none" w:sz="0" w:space="0" w:color="auto"/>
                <w:bottom w:val="none" w:sz="0" w:space="0" w:color="auto"/>
                <w:right w:val="none" w:sz="0" w:space="0" w:color="auto"/>
              </w:divBdr>
            </w:div>
            <w:div w:id="964971798">
              <w:marLeft w:val="0"/>
              <w:marRight w:val="0"/>
              <w:marTop w:val="0"/>
              <w:marBottom w:val="0"/>
              <w:divBdr>
                <w:top w:val="none" w:sz="0" w:space="0" w:color="auto"/>
                <w:left w:val="none" w:sz="0" w:space="0" w:color="auto"/>
                <w:bottom w:val="none" w:sz="0" w:space="0" w:color="auto"/>
                <w:right w:val="none" w:sz="0" w:space="0" w:color="auto"/>
              </w:divBdr>
            </w:div>
            <w:div w:id="1557473873">
              <w:marLeft w:val="0"/>
              <w:marRight w:val="0"/>
              <w:marTop w:val="0"/>
              <w:marBottom w:val="0"/>
              <w:divBdr>
                <w:top w:val="none" w:sz="0" w:space="0" w:color="auto"/>
                <w:left w:val="none" w:sz="0" w:space="0" w:color="auto"/>
                <w:bottom w:val="none" w:sz="0" w:space="0" w:color="auto"/>
                <w:right w:val="none" w:sz="0" w:space="0" w:color="auto"/>
              </w:divBdr>
            </w:div>
            <w:div w:id="17805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6612">
      <w:bodyDiv w:val="1"/>
      <w:marLeft w:val="0"/>
      <w:marRight w:val="0"/>
      <w:marTop w:val="0"/>
      <w:marBottom w:val="0"/>
      <w:divBdr>
        <w:top w:val="none" w:sz="0" w:space="0" w:color="auto"/>
        <w:left w:val="none" w:sz="0" w:space="0" w:color="auto"/>
        <w:bottom w:val="none" w:sz="0" w:space="0" w:color="auto"/>
        <w:right w:val="none" w:sz="0" w:space="0" w:color="auto"/>
      </w:divBdr>
      <w:divsChild>
        <w:div w:id="1032416722">
          <w:marLeft w:val="0"/>
          <w:marRight w:val="0"/>
          <w:marTop w:val="0"/>
          <w:marBottom w:val="0"/>
          <w:divBdr>
            <w:top w:val="none" w:sz="0" w:space="0" w:color="auto"/>
            <w:left w:val="none" w:sz="0" w:space="0" w:color="auto"/>
            <w:bottom w:val="none" w:sz="0" w:space="0" w:color="auto"/>
            <w:right w:val="none" w:sz="0" w:space="0" w:color="auto"/>
          </w:divBdr>
        </w:div>
        <w:div w:id="1785071621">
          <w:marLeft w:val="0"/>
          <w:marRight w:val="0"/>
          <w:marTop w:val="0"/>
          <w:marBottom w:val="0"/>
          <w:divBdr>
            <w:top w:val="none" w:sz="0" w:space="0" w:color="auto"/>
            <w:left w:val="none" w:sz="0" w:space="0" w:color="auto"/>
            <w:bottom w:val="none" w:sz="0" w:space="0" w:color="auto"/>
            <w:right w:val="none" w:sz="0" w:space="0" w:color="auto"/>
          </w:divBdr>
        </w:div>
      </w:divsChild>
    </w:div>
    <w:div w:id="956788988">
      <w:bodyDiv w:val="1"/>
      <w:marLeft w:val="0"/>
      <w:marRight w:val="0"/>
      <w:marTop w:val="0"/>
      <w:marBottom w:val="0"/>
      <w:divBdr>
        <w:top w:val="none" w:sz="0" w:space="0" w:color="auto"/>
        <w:left w:val="none" w:sz="0" w:space="0" w:color="auto"/>
        <w:bottom w:val="none" w:sz="0" w:space="0" w:color="auto"/>
        <w:right w:val="none" w:sz="0" w:space="0" w:color="auto"/>
      </w:divBdr>
      <w:divsChild>
        <w:div w:id="1475414595">
          <w:marLeft w:val="0"/>
          <w:marRight w:val="0"/>
          <w:marTop w:val="0"/>
          <w:marBottom w:val="0"/>
          <w:divBdr>
            <w:top w:val="none" w:sz="0" w:space="0" w:color="auto"/>
            <w:left w:val="none" w:sz="0" w:space="0" w:color="auto"/>
            <w:bottom w:val="none" w:sz="0" w:space="0" w:color="auto"/>
            <w:right w:val="none" w:sz="0" w:space="0" w:color="auto"/>
          </w:divBdr>
          <w:divsChild>
            <w:div w:id="785540042">
              <w:marLeft w:val="0"/>
              <w:marRight w:val="0"/>
              <w:marTop w:val="0"/>
              <w:marBottom w:val="0"/>
              <w:divBdr>
                <w:top w:val="none" w:sz="0" w:space="0" w:color="auto"/>
                <w:left w:val="none" w:sz="0" w:space="0" w:color="auto"/>
                <w:bottom w:val="none" w:sz="0" w:space="0" w:color="auto"/>
                <w:right w:val="none" w:sz="0" w:space="0" w:color="auto"/>
              </w:divBdr>
            </w:div>
            <w:div w:id="837426359">
              <w:marLeft w:val="0"/>
              <w:marRight w:val="0"/>
              <w:marTop w:val="0"/>
              <w:marBottom w:val="0"/>
              <w:divBdr>
                <w:top w:val="none" w:sz="0" w:space="0" w:color="auto"/>
                <w:left w:val="none" w:sz="0" w:space="0" w:color="auto"/>
                <w:bottom w:val="none" w:sz="0" w:space="0" w:color="auto"/>
                <w:right w:val="none" w:sz="0" w:space="0" w:color="auto"/>
              </w:divBdr>
            </w:div>
            <w:div w:id="922028307">
              <w:marLeft w:val="0"/>
              <w:marRight w:val="0"/>
              <w:marTop w:val="0"/>
              <w:marBottom w:val="0"/>
              <w:divBdr>
                <w:top w:val="none" w:sz="0" w:space="0" w:color="auto"/>
                <w:left w:val="none" w:sz="0" w:space="0" w:color="auto"/>
                <w:bottom w:val="none" w:sz="0" w:space="0" w:color="auto"/>
                <w:right w:val="none" w:sz="0" w:space="0" w:color="auto"/>
              </w:divBdr>
            </w:div>
            <w:div w:id="1690981128">
              <w:marLeft w:val="0"/>
              <w:marRight w:val="0"/>
              <w:marTop w:val="0"/>
              <w:marBottom w:val="0"/>
              <w:divBdr>
                <w:top w:val="none" w:sz="0" w:space="0" w:color="auto"/>
                <w:left w:val="none" w:sz="0" w:space="0" w:color="auto"/>
                <w:bottom w:val="none" w:sz="0" w:space="0" w:color="auto"/>
                <w:right w:val="none" w:sz="0" w:space="0" w:color="auto"/>
              </w:divBdr>
            </w:div>
            <w:div w:id="20800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5809">
      <w:bodyDiv w:val="1"/>
      <w:marLeft w:val="0"/>
      <w:marRight w:val="0"/>
      <w:marTop w:val="0"/>
      <w:marBottom w:val="0"/>
      <w:divBdr>
        <w:top w:val="none" w:sz="0" w:space="0" w:color="auto"/>
        <w:left w:val="none" w:sz="0" w:space="0" w:color="auto"/>
        <w:bottom w:val="none" w:sz="0" w:space="0" w:color="auto"/>
        <w:right w:val="none" w:sz="0" w:space="0" w:color="auto"/>
      </w:divBdr>
      <w:divsChild>
        <w:div w:id="1324699822">
          <w:marLeft w:val="0"/>
          <w:marRight w:val="0"/>
          <w:marTop w:val="0"/>
          <w:marBottom w:val="0"/>
          <w:divBdr>
            <w:top w:val="none" w:sz="0" w:space="0" w:color="auto"/>
            <w:left w:val="none" w:sz="0" w:space="0" w:color="auto"/>
            <w:bottom w:val="none" w:sz="0" w:space="0" w:color="auto"/>
            <w:right w:val="none" w:sz="0" w:space="0" w:color="auto"/>
          </w:divBdr>
          <w:divsChild>
            <w:div w:id="1446730510">
              <w:marLeft w:val="0"/>
              <w:marRight w:val="0"/>
              <w:marTop w:val="0"/>
              <w:marBottom w:val="0"/>
              <w:divBdr>
                <w:top w:val="none" w:sz="0" w:space="0" w:color="auto"/>
                <w:left w:val="none" w:sz="0" w:space="0" w:color="auto"/>
                <w:bottom w:val="none" w:sz="0" w:space="0" w:color="auto"/>
                <w:right w:val="none" w:sz="0" w:space="0" w:color="auto"/>
              </w:divBdr>
            </w:div>
            <w:div w:id="15452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5558">
      <w:bodyDiv w:val="1"/>
      <w:marLeft w:val="0"/>
      <w:marRight w:val="0"/>
      <w:marTop w:val="0"/>
      <w:marBottom w:val="0"/>
      <w:divBdr>
        <w:top w:val="none" w:sz="0" w:space="0" w:color="auto"/>
        <w:left w:val="none" w:sz="0" w:space="0" w:color="auto"/>
        <w:bottom w:val="none" w:sz="0" w:space="0" w:color="auto"/>
        <w:right w:val="none" w:sz="0" w:space="0" w:color="auto"/>
      </w:divBdr>
      <w:divsChild>
        <w:div w:id="1187065314">
          <w:marLeft w:val="0"/>
          <w:marRight w:val="0"/>
          <w:marTop w:val="0"/>
          <w:marBottom w:val="0"/>
          <w:divBdr>
            <w:top w:val="none" w:sz="0" w:space="0" w:color="auto"/>
            <w:left w:val="none" w:sz="0" w:space="0" w:color="auto"/>
            <w:bottom w:val="none" w:sz="0" w:space="0" w:color="auto"/>
            <w:right w:val="none" w:sz="0" w:space="0" w:color="auto"/>
          </w:divBdr>
          <w:divsChild>
            <w:div w:id="459954694">
              <w:marLeft w:val="0"/>
              <w:marRight w:val="0"/>
              <w:marTop w:val="0"/>
              <w:marBottom w:val="0"/>
              <w:divBdr>
                <w:top w:val="none" w:sz="0" w:space="0" w:color="auto"/>
                <w:left w:val="none" w:sz="0" w:space="0" w:color="auto"/>
                <w:bottom w:val="none" w:sz="0" w:space="0" w:color="auto"/>
                <w:right w:val="none" w:sz="0" w:space="0" w:color="auto"/>
              </w:divBdr>
            </w:div>
            <w:div w:id="16416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2309">
      <w:bodyDiv w:val="1"/>
      <w:marLeft w:val="0"/>
      <w:marRight w:val="0"/>
      <w:marTop w:val="0"/>
      <w:marBottom w:val="0"/>
      <w:divBdr>
        <w:top w:val="none" w:sz="0" w:space="0" w:color="auto"/>
        <w:left w:val="none" w:sz="0" w:space="0" w:color="auto"/>
        <w:bottom w:val="none" w:sz="0" w:space="0" w:color="auto"/>
        <w:right w:val="none" w:sz="0" w:space="0" w:color="auto"/>
      </w:divBdr>
      <w:divsChild>
        <w:div w:id="386955304">
          <w:marLeft w:val="360"/>
          <w:marRight w:val="0"/>
          <w:marTop w:val="0"/>
          <w:marBottom w:val="0"/>
          <w:divBdr>
            <w:top w:val="none" w:sz="0" w:space="0" w:color="auto"/>
            <w:left w:val="none" w:sz="0" w:space="0" w:color="auto"/>
            <w:bottom w:val="none" w:sz="0" w:space="0" w:color="auto"/>
            <w:right w:val="none" w:sz="0" w:space="0" w:color="auto"/>
          </w:divBdr>
          <w:divsChild>
            <w:div w:id="1071124105">
              <w:marLeft w:val="360"/>
              <w:marRight w:val="0"/>
              <w:marTop w:val="0"/>
              <w:marBottom w:val="0"/>
              <w:divBdr>
                <w:top w:val="none" w:sz="0" w:space="0" w:color="auto"/>
                <w:left w:val="none" w:sz="0" w:space="0" w:color="auto"/>
                <w:bottom w:val="none" w:sz="0" w:space="0" w:color="auto"/>
                <w:right w:val="none" w:sz="0" w:space="0" w:color="auto"/>
              </w:divBdr>
            </w:div>
          </w:divsChild>
        </w:div>
        <w:div w:id="1003315205">
          <w:marLeft w:val="360"/>
          <w:marRight w:val="0"/>
          <w:marTop w:val="0"/>
          <w:marBottom w:val="0"/>
          <w:divBdr>
            <w:top w:val="none" w:sz="0" w:space="0" w:color="auto"/>
            <w:left w:val="none" w:sz="0" w:space="0" w:color="auto"/>
            <w:bottom w:val="none" w:sz="0" w:space="0" w:color="auto"/>
            <w:right w:val="none" w:sz="0" w:space="0" w:color="auto"/>
          </w:divBdr>
        </w:div>
        <w:div w:id="1258555911">
          <w:marLeft w:val="360"/>
          <w:marRight w:val="0"/>
          <w:marTop w:val="0"/>
          <w:marBottom w:val="0"/>
          <w:divBdr>
            <w:top w:val="none" w:sz="0" w:space="0" w:color="auto"/>
            <w:left w:val="none" w:sz="0" w:space="0" w:color="auto"/>
            <w:bottom w:val="none" w:sz="0" w:space="0" w:color="auto"/>
            <w:right w:val="none" w:sz="0" w:space="0" w:color="auto"/>
          </w:divBdr>
        </w:div>
        <w:div w:id="1323434035">
          <w:marLeft w:val="360"/>
          <w:marRight w:val="0"/>
          <w:marTop w:val="0"/>
          <w:marBottom w:val="0"/>
          <w:divBdr>
            <w:top w:val="none" w:sz="0" w:space="0" w:color="auto"/>
            <w:left w:val="none" w:sz="0" w:space="0" w:color="auto"/>
            <w:bottom w:val="none" w:sz="0" w:space="0" w:color="auto"/>
            <w:right w:val="none" w:sz="0" w:space="0" w:color="auto"/>
          </w:divBdr>
        </w:div>
      </w:divsChild>
    </w:div>
    <w:div w:id="1109852932">
      <w:bodyDiv w:val="1"/>
      <w:marLeft w:val="0"/>
      <w:marRight w:val="0"/>
      <w:marTop w:val="0"/>
      <w:marBottom w:val="0"/>
      <w:divBdr>
        <w:top w:val="none" w:sz="0" w:space="0" w:color="auto"/>
        <w:left w:val="none" w:sz="0" w:space="0" w:color="auto"/>
        <w:bottom w:val="none" w:sz="0" w:space="0" w:color="auto"/>
        <w:right w:val="none" w:sz="0" w:space="0" w:color="auto"/>
      </w:divBdr>
    </w:div>
    <w:div w:id="1121609371">
      <w:bodyDiv w:val="1"/>
      <w:marLeft w:val="0"/>
      <w:marRight w:val="0"/>
      <w:marTop w:val="0"/>
      <w:marBottom w:val="0"/>
      <w:divBdr>
        <w:top w:val="none" w:sz="0" w:space="0" w:color="auto"/>
        <w:left w:val="none" w:sz="0" w:space="0" w:color="auto"/>
        <w:bottom w:val="none" w:sz="0" w:space="0" w:color="auto"/>
        <w:right w:val="none" w:sz="0" w:space="0" w:color="auto"/>
      </w:divBdr>
      <w:divsChild>
        <w:div w:id="1650817925">
          <w:marLeft w:val="0"/>
          <w:marRight w:val="0"/>
          <w:marTop w:val="0"/>
          <w:marBottom w:val="0"/>
          <w:divBdr>
            <w:top w:val="none" w:sz="0" w:space="0" w:color="auto"/>
            <w:left w:val="none" w:sz="0" w:space="0" w:color="auto"/>
            <w:bottom w:val="none" w:sz="0" w:space="0" w:color="auto"/>
            <w:right w:val="none" w:sz="0" w:space="0" w:color="auto"/>
          </w:divBdr>
          <w:divsChild>
            <w:div w:id="322512206">
              <w:marLeft w:val="0"/>
              <w:marRight w:val="0"/>
              <w:marTop w:val="0"/>
              <w:marBottom w:val="0"/>
              <w:divBdr>
                <w:top w:val="none" w:sz="0" w:space="0" w:color="auto"/>
                <w:left w:val="none" w:sz="0" w:space="0" w:color="auto"/>
                <w:bottom w:val="none" w:sz="0" w:space="0" w:color="auto"/>
                <w:right w:val="none" w:sz="0" w:space="0" w:color="auto"/>
              </w:divBdr>
            </w:div>
            <w:div w:id="475218533">
              <w:marLeft w:val="0"/>
              <w:marRight w:val="0"/>
              <w:marTop w:val="0"/>
              <w:marBottom w:val="0"/>
              <w:divBdr>
                <w:top w:val="none" w:sz="0" w:space="0" w:color="auto"/>
                <w:left w:val="none" w:sz="0" w:space="0" w:color="auto"/>
                <w:bottom w:val="none" w:sz="0" w:space="0" w:color="auto"/>
                <w:right w:val="none" w:sz="0" w:space="0" w:color="auto"/>
              </w:divBdr>
            </w:div>
            <w:div w:id="830757790">
              <w:marLeft w:val="0"/>
              <w:marRight w:val="0"/>
              <w:marTop w:val="0"/>
              <w:marBottom w:val="0"/>
              <w:divBdr>
                <w:top w:val="none" w:sz="0" w:space="0" w:color="auto"/>
                <w:left w:val="none" w:sz="0" w:space="0" w:color="auto"/>
                <w:bottom w:val="none" w:sz="0" w:space="0" w:color="auto"/>
                <w:right w:val="none" w:sz="0" w:space="0" w:color="auto"/>
              </w:divBdr>
            </w:div>
            <w:div w:id="939223343">
              <w:marLeft w:val="0"/>
              <w:marRight w:val="0"/>
              <w:marTop w:val="0"/>
              <w:marBottom w:val="0"/>
              <w:divBdr>
                <w:top w:val="none" w:sz="0" w:space="0" w:color="auto"/>
                <w:left w:val="none" w:sz="0" w:space="0" w:color="auto"/>
                <w:bottom w:val="none" w:sz="0" w:space="0" w:color="auto"/>
                <w:right w:val="none" w:sz="0" w:space="0" w:color="auto"/>
              </w:divBdr>
            </w:div>
            <w:div w:id="961496131">
              <w:marLeft w:val="0"/>
              <w:marRight w:val="0"/>
              <w:marTop w:val="0"/>
              <w:marBottom w:val="0"/>
              <w:divBdr>
                <w:top w:val="none" w:sz="0" w:space="0" w:color="auto"/>
                <w:left w:val="none" w:sz="0" w:space="0" w:color="auto"/>
                <w:bottom w:val="none" w:sz="0" w:space="0" w:color="auto"/>
                <w:right w:val="none" w:sz="0" w:space="0" w:color="auto"/>
              </w:divBdr>
            </w:div>
            <w:div w:id="981234314">
              <w:marLeft w:val="0"/>
              <w:marRight w:val="0"/>
              <w:marTop w:val="0"/>
              <w:marBottom w:val="0"/>
              <w:divBdr>
                <w:top w:val="none" w:sz="0" w:space="0" w:color="auto"/>
                <w:left w:val="none" w:sz="0" w:space="0" w:color="auto"/>
                <w:bottom w:val="none" w:sz="0" w:space="0" w:color="auto"/>
                <w:right w:val="none" w:sz="0" w:space="0" w:color="auto"/>
              </w:divBdr>
            </w:div>
            <w:div w:id="1018386088">
              <w:marLeft w:val="0"/>
              <w:marRight w:val="0"/>
              <w:marTop w:val="0"/>
              <w:marBottom w:val="0"/>
              <w:divBdr>
                <w:top w:val="none" w:sz="0" w:space="0" w:color="auto"/>
                <w:left w:val="none" w:sz="0" w:space="0" w:color="auto"/>
                <w:bottom w:val="none" w:sz="0" w:space="0" w:color="auto"/>
                <w:right w:val="none" w:sz="0" w:space="0" w:color="auto"/>
              </w:divBdr>
            </w:div>
            <w:div w:id="1100569586">
              <w:marLeft w:val="0"/>
              <w:marRight w:val="0"/>
              <w:marTop w:val="0"/>
              <w:marBottom w:val="0"/>
              <w:divBdr>
                <w:top w:val="none" w:sz="0" w:space="0" w:color="auto"/>
                <w:left w:val="none" w:sz="0" w:space="0" w:color="auto"/>
                <w:bottom w:val="none" w:sz="0" w:space="0" w:color="auto"/>
                <w:right w:val="none" w:sz="0" w:space="0" w:color="auto"/>
              </w:divBdr>
            </w:div>
            <w:div w:id="1369991921">
              <w:marLeft w:val="0"/>
              <w:marRight w:val="0"/>
              <w:marTop w:val="0"/>
              <w:marBottom w:val="0"/>
              <w:divBdr>
                <w:top w:val="none" w:sz="0" w:space="0" w:color="auto"/>
                <w:left w:val="none" w:sz="0" w:space="0" w:color="auto"/>
                <w:bottom w:val="none" w:sz="0" w:space="0" w:color="auto"/>
                <w:right w:val="none" w:sz="0" w:space="0" w:color="auto"/>
              </w:divBdr>
            </w:div>
            <w:div w:id="1462652873">
              <w:marLeft w:val="0"/>
              <w:marRight w:val="0"/>
              <w:marTop w:val="0"/>
              <w:marBottom w:val="0"/>
              <w:divBdr>
                <w:top w:val="none" w:sz="0" w:space="0" w:color="auto"/>
                <w:left w:val="none" w:sz="0" w:space="0" w:color="auto"/>
                <w:bottom w:val="none" w:sz="0" w:space="0" w:color="auto"/>
                <w:right w:val="none" w:sz="0" w:space="0" w:color="auto"/>
              </w:divBdr>
            </w:div>
            <w:div w:id="1531844862">
              <w:marLeft w:val="0"/>
              <w:marRight w:val="0"/>
              <w:marTop w:val="0"/>
              <w:marBottom w:val="0"/>
              <w:divBdr>
                <w:top w:val="none" w:sz="0" w:space="0" w:color="auto"/>
                <w:left w:val="none" w:sz="0" w:space="0" w:color="auto"/>
                <w:bottom w:val="none" w:sz="0" w:space="0" w:color="auto"/>
                <w:right w:val="none" w:sz="0" w:space="0" w:color="auto"/>
              </w:divBdr>
            </w:div>
            <w:div w:id="1545407561">
              <w:marLeft w:val="0"/>
              <w:marRight w:val="0"/>
              <w:marTop w:val="0"/>
              <w:marBottom w:val="0"/>
              <w:divBdr>
                <w:top w:val="none" w:sz="0" w:space="0" w:color="auto"/>
                <w:left w:val="none" w:sz="0" w:space="0" w:color="auto"/>
                <w:bottom w:val="none" w:sz="0" w:space="0" w:color="auto"/>
                <w:right w:val="none" w:sz="0" w:space="0" w:color="auto"/>
              </w:divBdr>
            </w:div>
            <w:div w:id="1571386161">
              <w:marLeft w:val="0"/>
              <w:marRight w:val="0"/>
              <w:marTop w:val="0"/>
              <w:marBottom w:val="0"/>
              <w:divBdr>
                <w:top w:val="none" w:sz="0" w:space="0" w:color="auto"/>
                <w:left w:val="none" w:sz="0" w:space="0" w:color="auto"/>
                <w:bottom w:val="none" w:sz="0" w:space="0" w:color="auto"/>
                <w:right w:val="none" w:sz="0" w:space="0" w:color="auto"/>
              </w:divBdr>
            </w:div>
            <w:div w:id="1598322928">
              <w:marLeft w:val="0"/>
              <w:marRight w:val="0"/>
              <w:marTop w:val="0"/>
              <w:marBottom w:val="0"/>
              <w:divBdr>
                <w:top w:val="none" w:sz="0" w:space="0" w:color="auto"/>
                <w:left w:val="none" w:sz="0" w:space="0" w:color="auto"/>
                <w:bottom w:val="none" w:sz="0" w:space="0" w:color="auto"/>
                <w:right w:val="none" w:sz="0" w:space="0" w:color="auto"/>
              </w:divBdr>
            </w:div>
            <w:div w:id="1665743813">
              <w:marLeft w:val="0"/>
              <w:marRight w:val="0"/>
              <w:marTop w:val="0"/>
              <w:marBottom w:val="0"/>
              <w:divBdr>
                <w:top w:val="none" w:sz="0" w:space="0" w:color="auto"/>
                <w:left w:val="none" w:sz="0" w:space="0" w:color="auto"/>
                <w:bottom w:val="none" w:sz="0" w:space="0" w:color="auto"/>
                <w:right w:val="none" w:sz="0" w:space="0" w:color="auto"/>
              </w:divBdr>
            </w:div>
            <w:div w:id="2099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24499">
      <w:bodyDiv w:val="1"/>
      <w:marLeft w:val="0"/>
      <w:marRight w:val="0"/>
      <w:marTop w:val="0"/>
      <w:marBottom w:val="0"/>
      <w:divBdr>
        <w:top w:val="none" w:sz="0" w:space="0" w:color="auto"/>
        <w:left w:val="none" w:sz="0" w:space="0" w:color="auto"/>
        <w:bottom w:val="none" w:sz="0" w:space="0" w:color="auto"/>
        <w:right w:val="none" w:sz="0" w:space="0" w:color="auto"/>
      </w:divBdr>
    </w:div>
    <w:div w:id="1285455044">
      <w:bodyDiv w:val="1"/>
      <w:marLeft w:val="0"/>
      <w:marRight w:val="0"/>
      <w:marTop w:val="0"/>
      <w:marBottom w:val="0"/>
      <w:divBdr>
        <w:top w:val="none" w:sz="0" w:space="0" w:color="auto"/>
        <w:left w:val="none" w:sz="0" w:space="0" w:color="auto"/>
        <w:bottom w:val="none" w:sz="0" w:space="0" w:color="auto"/>
        <w:right w:val="none" w:sz="0" w:space="0" w:color="auto"/>
      </w:divBdr>
      <w:divsChild>
        <w:div w:id="248347632">
          <w:marLeft w:val="547"/>
          <w:marRight w:val="0"/>
          <w:marTop w:val="0"/>
          <w:marBottom w:val="0"/>
          <w:divBdr>
            <w:top w:val="none" w:sz="0" w:space="0" w:color="auto"/>
            <w:left w:val="none" w:sz="0" w:space="0" w:color="auto"/>
            <w:bottom w:val="none" w:sz="0" w:space="0" w:color="auto"/>
            <w:right w:val="none" w:sz="0" w:space="0" w:color="auto"/>
          </w:divBdr>
        </w:div>
      </w:divsChild>
    </w:div>
    <w:div w:id="1300649370">
      <w:bodyDiv w:val="1"/>
      <w:marLeft w:val="0"/>
      <w:marRight w:val="0"/>
      <w:marTop w:val="0"/>
      <w:marBottom w:val="0"/>
      <w:divBdr>
        <w:top w:val="none" w:sz="0" w:space="0" w:color="auto"/>
        <w:left w:val="none" w:sz="0" w:space="0" w:color="auto"/>
        <w:bottom w:val="none" w:sz="0" w:space="0" w:color="auto"/>
        <w:right w:val="none" w:sz="0" w:space="0" w:color="auto"/>
      </w:divBdr>
    </w:div>
    <w:div w:id="1318992961">
      <w:bodyDiv w:val="1"/>
      <w:marLeft w:val="0"/>
      <w:marRight w:val="0"/>
      <w:marTop w:val="0"/>
      <w:marBottom w:val="0"/>
      <w:divBdr>
        <w:top w:val="none" w:sz="0" w:space="0" w:color="auto"/>
        <w:left w:val="none" w:sz="0" w:space="0" w:color="auto"/>
        <w:bottom w:val="none" w:sz="0" w:space="0" w:color="auto"/>
        <w:right w:val="none" w:sz="0" w:space="0" w:color="auto"/>
      </w:divBdr>
    </w:div>
    <w:div w:id="1383824734">
      <w:bodyDiv w:val="1"/>
      <w:marLeft w:val="0"/>
      <w:marRight w:val="0"/>
      <w:marTop w:val="0"/>
      <w:marBottom w:val="0"/>
      <w:divBdr>
        <w:top w:val="none" w:sz="0" w:space="0" w:color="auto"/>
        <w:left w:val="none" w:sz="0" w:space="0" w:color="auto"/>
        <w:bottom w:val="none" w:sz="0" w:space="0" w:color="auto"/>
        <w:right w:val="none" w:sz="0" w:space="0" w:color="auto"/>
      </w:divBdr>
      <w:divsChild>
        <w:div w:id="837841727">
          <w:marLeft w:val="0"/>
          <w:marRight w:val="0"/>
          <w:marTop w:val="0"/>
          <w:marBottom w:val="0"/>
          <w:divBdr>
            <w:top w:val="none" w:sz="0" w:space="0" w:color="auto"/>
            <w:left w:val="none" w:sz="0" w:space="0" w:color="auto"/>
            <w:bottom w:val="none" w:sz="0" w:space="0" w:color="auto"/>
            <w:right w:val="none" w:sz="0" w:space="0" w:color="auto"/>
          </w:divBdr>
          <w:divsChild>
            <w:div w:id="637495055">
              <w:marLeft w:val="0"/>
              <w:marRight w:val="0"/>
              <w:marTop w:val="0"/>
              <w:marBottom w:val="0"/>
              <w:divBdr>
                <w:top w:val="none" w:sz="0" w:space="0" w:color="auto"/>
                <w:left w:val="none" w:sz="0" w:space="0" w:color="auto"/>
                <w:bottom w:val="none" w:sz="0" w:space="0" w:color="auto"/>
                <w:right w:val="none" w:sz="0" w:space="0" w:color="auto"/>
              </w:divBdr>
            </w:div>
            <w:div w:id="1212159049">
              <w:marLeft w:val="0"/>
              <w:marRight w:val="0"/>
              <w:marTop w:val="0"/>
              <w:marBottom w:val="0"/>
              <w:divBdr>
                <w:top w:val="none" w:sz="0" w:space="0" w:color="auto"/>
                <w:left w:val="none" w:sz="0" w:space="0" w:color="auto"/>
                <w:bottom w:val="none" w:sz="0" w:space="0" w:color="auto"/>
                <w:right w:val="none" w:sz="0" w:space="0" w:color="auto"/>
              </w:divBdr>
            </w:div>
            <w:div w:id="1322466757">
              <w:marLeft w:val="0"/>
              <w:marRight w:val="0"/>
              <w:marTop w:val="0"/>
              <w:marBottom w:val="0"/>
              <w:divBdr>
                <w:top w:val="none" w:sz="0" w:space="0" w:color="auto"/>
                <w:left w:val="none" w:sz="0" w:space="0" w:color="auto"/>
                <w:bottom w:val="none" w:sz="0" w:space="0" w:color="auto"/>
                <w:right w:val="none" w:sz="0" w:space="0" w:color="auto"/>
              </w:divBdr>
            </w:div>
            <w:div w:id="15407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5339">
      <w:bodyDiv w:val="1"/>
      <w:marLeft w:val="0"/>
      <w:marRight w:val="0"/>
      <w:marTop w:val="0"/>
      <w:marBottom w:val="0"/>
      <w:divBdr>
        <w:top w:val="none" w:sz="0" w:space="0" w:color="auto"/>
        <w:left w:val="none" w:sz="0" w:space="0" w:color="auto"/>
        <w:bottom w:val="none" w:sz="0" w:space="0" w:color="auto"/>
        <w:right w:val="none" w:sz="0" w:space="0" w:color="auto"/>
      </w:divBdr>
      <w:divsChild>
        <w:div w:id="1536040380">
          <w:marLeft w:val="0"/>
          <w:marRight w:val="0"/>
          <w:marTop w:val="0"/>
          <w:marBottom w:val="0"/>
          <w:divBdr>
            <w:top w:val="none" w:sz="0" w:space="0" w:color="auto"/>
            <w:left w:val="none" w:sz="0" w:space="0" w:color="auto"/>
            <w:bottom w:val="none" w:sz="0" w:space="0" w:color="auto"/>
            <w:right w:val="none" w:sz="0" w:space="0" w:color="auto"/>
          </w:divBdr>
          <w:divsChild>
            <w:div w:id="6447737">
              <w:marLeft w:val="0"/>
              <w:marRight w:val="0"/>
              <w:marTop w:val="0"/>
              <w:marBottom w:val="0"/>
              <w:divBdr>
                <w:top w:val="none" w:sz="0" w:space="0" w:color="auto"/>
                <w:left w:val="none" w:sz="0" w:space="0" w:color="auto"/>
                <w:bottom w:val="none" w:sz="0" w:space="0" w:color="auto"/>
                <w:right w:val="none" w:sz="0" w:space="0" w:color="auto"/>
              </w:divBdr>
            </w:div>
            <w:div w:id="496382566">
              <w:marLeft w:val="0"/>
              <w:marRight w:val="0"/>
              <w:marTop w:val="0"/>
              <w:marBottom w:val="0"/>
              <w:divBdr>
                <w:top w:val="none" w:sz="0" w:space="0" w:color="auto"/>
                <w:left w:val="none" w:sz="0" w:space="0" w:color="auto"/>
                <w:bottom w:val="none" w:sz="0" w:space="0" w:color="auto"/>
                <w:right w:val="none" w:sz="0" w:space="0" w:color="auto"/>
              </w:divBdr>
            </w:div>
            <w:div w:id="558515526">
              <w:marLeft w:val="0"/>
              <w:marRight w:val="0"/>
              <w:marTop w:val="0"/>
              <w:marBottom w:val="0"/>
              <w:divBdr>
                <w:top w:val="none" w:sz="0" w:space="0" w:color="auto"/>
                <w:left w:val="none" w:sz="0" w:space="0" w:color="auto"/>
                <w:bottom w:val="none" w:sz="0" w:space="0" w:color="auto"/>
                <w:right w:val="none" w:sz="0" w:space="0" w:color="auto"/>
              </w:divBdr>
            </w:div>
            <w:div w:id="975330867">
              <w:marLeft w:val="0"/>
              <w:marRight w:val="0"/>
              <w:marTop w:val="0"/>
              <w:marBottom w:val="0"/>
              <w:divBdr>
                <w:top w:val="none" w:sz="0" w:space="0" w:color="auto"/>
                <w:left w:val="none" w:sz="0" w:space="0" w:color="auto"/>
                <w:bottom w:val="none" w:sz="0" w:space="0" w:color="auto"/>
                <w:right w:val="none" w:sz="0" w:space="0" w:color="auto"/>
              </w:divBdr>
            </w:div>
            <w:div w:id="1255088323">
              <w:marLeft w:val="0"/>
              <w:marRight w:val="0"/>
              <w:marTop w:val="0"/>
              <w:marBottom w:val="0"/>
              <w:divBdr>
                <w:top w:val="none" w:sz="0" w:space="0" w:color="auto"/>
                <w:left w:val="none" w:sz="0" w:space="0" w:color="auto"/>
                <w:bottom w:val="none" w:sz="0" w:space="0" w:color="auto"/>
                <w:right w:val="none" w:sz="0" w:space="0" w:color="auto"/>
              </w:divBdr>
            </w:div>
            <w:div w:id="1674649689">
              <w:marLeft w:val="0"/>
              <w:marRight w:val="0"/>
              <w:marTop w:val="0"/>
              <w:marBottom w:val="0"/>
              <w:divBdr>
                <w:top w:val="none" w:sz="0" w:space="0" w:color="auto"/>
                <w:left w:val="none" w:sz="0" w:space="0" w:color="auto"/>
                <w:bottom w:val="none" w:sz="0" w:space="0" w:color="auto"/>
                <w:right w:val="none" w:sz="0" w:space="0" w:color="auto"/>
              </w:divBdr>
            </w:div>
            <w:div w:id="1918324099">
              <w:marLeft w:val="0"/>
              <w:marRight w:val="0"/>
              <w:marTop w:val="0"/>
              <w:marBottom w:val="0"/>
              <w:divBdr>
                <w:top w:val="none" w:sz="0" w:space="0" w:color="auto"/>
                <w:left w:val="none" w:sz="0" w:space="0" w:color="auto"/>
                <w:bottom w:val="none" w:sz="0" w:space="0" w:color="auto"/>
                <w:right w:val="none" w:sz="0" w:space="0" w:color="auto"/>
              </w:divBdr>
            </w:div>
            <w:div w:id="1990282728">
              <w:marLeft w:val="0"/>
              <w:marRight w:val="0"/>
              <w:marTop w:val="0"/>
              <w:marBottom w:val="0"/>
              <w:divBdr>
                <w:top w:val="none" w:sz="0" w:space="0" w:color="auto"/>
                <w:left w:val="none" w:sz="0" w:space="0" w:color="auto"/>
                <w:bottom w:val="none" w:sz="0" w:space="0" w:color="auto"/>
                <w:right w:val="none" w:sz="0" w:space="0" w:color="auto"/>
              </w:divBdr>
            </w:div>
            <w:div w:id="2082290562">
              <w:marLeft w:val="0"/>
              <w:marRight w:val="0"/>
              <w:marTop w:val="0"/>
              <w:marBottom w:val="0"/>
              <w:divBdr>
                <w:top w:val="none" w:sz="0" w:space="0" w:color="auto"/>
                <w:left w:val="none" w:sz="0" w:space="0" w:color="auto"/>
                <w:bottom w:val="none" w:sz="0" w:space="0" w:color="auto"/>
                <w:right w:val="none" w:sz="0" w:space="0" w:color="auto"/>
              </w:divBdr>
            </w:div>
            <w:div w:id="213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6562">
      <w:bodyDiv w:val="1"/>
      <w:marLeft w:val="0"/>
      <w:marRight w:val="0"/>
      <w:marTop w:val="0"/>
      <w:marBottom w:val="0"/>
      <w:divBdr>
        <w:top w:val="none" w:sz="0" w:space="0" w:color="auto"/>
        <w:left w:val="none" w:sz="0" w:space="0" w:color="auto"/>
        <w:bottom w:val="none" w:sz="0" w:space="0" w:color="auto"/>
        <w:right w:val="none" w:sz="0" w:space="0" w:color="auto"/>
      </w:divBdr>
    </w:div>
    <w:div w:id="1598321595">
      <w:bodyDiv w:val="1"/>
      <w:marLeft w:val="0"/>
      <w:marRight w:val="0"/>
      <w:marTop w:val="0"/>
      <w:marBottom w:val="0"/>
      <w:divBdr>
        <w:top w:val="none" w:sz="0" w:space="0" w:color="auto"/>
        <w:left w:val="none" w:sz="0" w:space="0" w:color="auto"/>
        <w:bottom w:val="none" w:sz="0" w:space="0" w:color="auto"/>
        <w:right w:val="none" w:sz="0" w:space="0" w:color="auto"/>
      </w:divBdr>
      <w:divsChild>
        <w:div w:id="107821086">
          <w:marLeft w:val="0"/>
          <w:marRight w:val="0"/>
          <w:marTop w:val="0"/>
          <w:marBottom w:val="0"/>
          <w:divBdr>
            <w:top w:val="none" w:sz="0" w:space="0" w:color="auto"/>
            <w:left w:val="none" w:sz="0" w:space="0" w:color="auto"/>
            <w:bottom w:val="none" w:sz="0" w:space="0" w:color="auto"/>
            <w:right w:val="none" w:sz="0" w:space="0" w:color="auto"/>
          </w:divBdr>
          <w:divsChild>
            <w:div w:id="1104611535">
              <w:marLeft w:val="0"/>
              <w:marRight w:val="0"/>
              <w:marTop w:val="0"/>
              <w:marBottom w:val="0"/>
              <w:divBdr>
                <w:top w:val="none" w:sz="0" w:space="0" w:color="auto"/>
                <w:left w:val="none" w:sz="0" w:space="0" w:color="auto"/>
                <w:bottom w:val="none" w:sz="0" w:space="0" w:color="auto"/>
                <w:right w:val="none" w:sz="0" w:space="0" w:color="auto"/>
              </w:divBdr>
            </w:div>
            <w:div w:id="21473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419">
      <w:bodyDiv w:val="1"/>
      <w:marLeft w:val="0"/>
      <w:marRight w:val="0"/>
      <w:marTop w:val="0"/>
      <w:marBottom w:val="0"/>
      <w:divBdr>
        <w:top w:val="none" w:sz="0" w:space="0" w:color="auto"/>
        <w:left w:val="none" w:sz="0" w:space="0" w:color="auto"/>
        <w:bottom w:val="none" w:sz="0" w:space="0" w:color="auto"/>
        <w:right w:val="none" w:sz="0" w:space="0" w:color="auto"/>
      </w:divBdr>
    </w:div>
    <w:div w:id="1647200891">
      <w:bodyDiv w:val="1"/>
      <w:marLeft w:val="0"/>
      <w:marRight w:val="0"/>
      <w:marTop w:val="0"/>
      <w:marBottom w:val="0"/>
      <w:divBdr>
        <w:top w:val="none" w:sz="0" w:space="0" w:color="auto"/>
        <w:left w:val="none" w:sz="0" w:space="0" w:color="auto"/>
        <w:bottom w:val="none" w:sz="0" w:space="0" w:color="auto"/>
        <w:right w:val="none" w:sz="0" w:space="0" w:color="auto"/>
      </w:divBdr>
      <w:divsChild>
        <w:div w:id="105973082">
          <w:marLeft w:val="0"/>
          <w:marRight w:val="0"/>
          <w:marTop w:val="0"/>
          <w:marBottom w:val="0"/>
          <w:divBdr>
            <w:top w:val="none" w:sz="0" w:space="0" w:color="auto"/>
            <w:left w:val="none" w:sz="0" w:space="0" w:color="auto"/>
            <w:bottom w:val="none" w:sz="0" w:space="0" w:color="auto"/>
            <w:right w:val="none" w:sz="0" w:space="0" w:color="auto"/>
          </w:divBdr>
          <w:divsChild>
            <w:div w:id="500463141">
              <w:marLeft w:val="0"/>
              <w:marRight w:val="0"/>
              <w:marTop w:val="0"/>
              <w:marBottom w:val="0"/>
              <w:divBdr>
                <w:top w:val="none" w:sz="0" w:space="0" w:color="auto"/>
                <w:left w:val="none" w:sz="0" w:space="0" w:color="auto"/>
                <w:bottom w:val="none" w:sz="0" w:space="0" w:color="auto"/>
                <w:right w:val="none" w:sz="0" w:space="0" w:color="auto"/>
              </w:divBdr>
            </w:div>
            <w:div w:id="17728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3939">
      <w:bodyDiv w:val="1"/>
      <w:marLeft w:val="0"/>
      <w:marRight w:val="0"/>
      <w:marTop w:val="0"/>
      <w:marBottom w:val="0"/>
      <w:divBdr>
        <w:top w:val="none" w:sz="0" w:space="0" w:color="auto"/>
        <w:left w:val="none" w:sz="0" w:space="0" w:color="auto"/>
        <w:bottom w:val="none" w:sz="0" w:space="0" w:color="auto"/>
        <w:right w:val="none" w:sz="0" w:space="0" w:color="auto"/>
      </w:divBdr>
    </w:div>
    <w:div w:id="1693871328">
      <w:bodyDiv w:val="1"/>
      <w:marLeft w:val="0"/>
      <w:marRight w:val="0"/>
      <w:marTop w:val="0"/>
      <w:marBottom w:val="0"/>
      <w:divBdr>
        <w:top w:val="none" w:sz="0" w:space="0" w:color="auto"/>
        <w:left w:val="none" w:sz="0" w:space="0" w:color="auto"/>
        <w:bottom w:val="none" w:sz="0" w:space="0" w:color="auto"/>
        <w:right w:val="none" w:sz="0" w:space="0" w:color="auto"/>
      </w:divBdr>
    </w:div>
    <w:div w:id="1743794387">
      <w:bodyDiv w:val="1"/>
      <w:marLeft w:val="0"/>
      <w:marRight w:val="0"/>
      <w:marTop w:val="0"/>
      <w:marBottom w:val="0"/>
      <w:divBdr>
        <w:top w:val="none" w:sz="0" w:space="0" w:color="auto"/>
        <w:left w:val="none" w:sz="0" w:space="0" w:color="auto"/>
        <w:bottom w:val="none" w:sz="0" w:space="0" w:color="auto"/>
        <w:right w:val="none" w:sz="0" w:space="0" w:color="auto"/>
      </w:divBdr>
      <w:divsChild>
        <w:div w:id="516701164">
          <w:marLeft w:val="0"/>
          <w:marRight w:val="0"/>
          <w:marTop w:val="0"/>
          <w:marBottom w:val="0"/>
          <w:divBdr>
            <w:top w:val="none" w:sz="0" w:space="0" w:color="auto"/>
            <w:left w:val="none" w:sz="0" w:space="0" w:color="auto"/>
            <w:bottom w:val="none" w:sz="0" w:space="0" w:color="auto"/>
            <w:right w:val="none" w:sz="0" w:space="0" w:color="auto"/>
          </w:divBdr>
          <w:divsChild>
            <w:div w:id="165831839">
              <w:marLeft w:val="0"/>
              <w:marRight w:val="0"/>
              <w:marTop w:val="0"/>
              <w:marBottom w:val="0"/>
              <w:divBdr>
                <w:top w:val="none" w:sz="0" w:space="0" w:color="auto"/>
                <w:left w:val="none" w:sz="0" w:space="0" w:color="auto"/>
                <w:bottom w:val="none" w:sz="0" w:space="0" w:color="auto"/>
                <w:right w:val="none" w:sz="0" w:space="0" w:color="auto"/>
              </w:divBdr>
            </w:div>
            <w:div w:id="210772936">
              <w:marLeft w:val="0"/>
              <w:marRight w:val="0"/>
              <w:marTop w:val="0"/>
              <w:marBottom w:val="0"/>
              <w:divBdr>
                <w:top w:val="none" w:sz="0" w:space="0" w:color="auto"/>
                <w:left w:val="none" w:sz="0" w:space="0" w:color="auto"/>
                <w:bottom w:val="none" w:sz="0" w:space="0" w:color="auto"/>
                <w:right w:val="none" w:sz="0" w:space="0" w:color="auto"/>
              </w:divBdr>
            </w:div>
            <w:div w:id="306400052">
              <w:marLeft w:val="0"/>
              <w:marRight w:val="0"/>
              <w:marTop w:val="0"/>
              <w:marBottom w:val="0"/>
              <w:divBdr>
                <w:top w:val="none" w:sz="0" w:space="0" w:color="auto"/>
                <w:left w:val="none" w:sz="0" w:space="0" w:color="auto"/>
                <w:bottom w:val="none" w:sz="0" w:space="0" w:color="auto"/>
                <w:right w:val="none" w:sz="0" w:space="0" w:color="auto"/>
              </w:divBdr>
            </w:div>
            <w:div w:id="362872896">
              <w:marLeft w:val="0"/>
              <w:marRight w:val="0"/>
              <w:marTop w:val="0"/>
              <w:marBottom w:val="0"/>
              <w:divBdr>
                <w:top w:val="none" w:sz="0" w:space="0" w:color="auto"/>
                <w:left w:val="none" w:sz="0" w:space="0" w:color="auto"/>
                <w:bottom w:val="none" w:sz="0" w:space="0" w:color="auto"/>
                <w:right w:val="none" w:sz="0" w:space="0" w:color="auto"/>
              </w:divBdr>
            </w:div>
            <w:div w:id="724333424">
              <w:marLeft w:val="0"/>
              <w:marRight w:val="0"/>
              <w:marTop w:val="0"/>
              <w:marBottom w:val="0"/>
              <w:divBdr>
                <w:top w:val="none" w:sz="0" w:space="0" w:color="auto"/>
                <w:left w:val="none" w:sz="0" w:space="0" w:color="auto"/>
                <w:bottom w:val="none" w:sz="0" w:space="0" w:color="auto"/>
                <w:right w:val="none" w:sz="0" w:space="0" w:color="auto"/>
              </w:divBdr>
            </w:div>
            <w:div w:id="807816513">
              <w:marLeft w:val="0"/>
              <w:marRight w:val="0"/>
              <w:marTop w:val="0"/>
              <w:marBottom w:val="0"/>
              <w:divBdr>
                <w:top w:val="none" w:sz="0" w:space="0" w:color="auto"/>
                <w:left w:val="none" w:sz="0" w:space="0" w:color="auto"/>
                <w:bottom w:val="none" w:sz="0" w:space="0" w:color="auto"/>
                <w:right w:val="none" w:sz="0" w:space="0" w:color="auto"/>
              </w:divBdr>
            </w:div>
            <w:div w:id="871922333">
              <w:marLeft w:val="0"/>
              <w:marRight w:val="0"/>
              <w:marTop w:val="0"/>
              <w:marBottom w:val="0"/>
              <w:divBdr>
                <w:top w:val="none" w:sz="0" w:space="0" w:color="auto"/>
                <w:left w:val="none" w:sz="0" w:space="0" w:color="auto"/>
                <w:bottom w:val="none" w:sz="0" w:space="0" w:color="auto"/>
                <w:right w:val="none" w:sz="0" w:space="0" w:color="auto"/>
              </w:divBdr>
            </w:div>
            <w:div w:id="1069383673">
              <w:marLeft w:val="0"/>
              <w:marRight w:val="0"/>
              <w:marTop w:val="0"/>
              <w:marBottom w:val="0"/>
              <w:divBdr>
                <w:top w:val="none" w:sz="0" w:space="0" w:color="auto"/>
                <w:left w:val="none" w:sz="0" w:space="0" w:color="auto"/>
                <w:bottom w:val="none" w:sz="0" w:space="0" w:color="auto"/>
                <w:right w:val="none" w:sz="0" w:space="0" w:color="auto"/>
              </w:divBdr>
            </w:div>
            <w:div w:id="1160075265">
              <w:marLeft w:val="0"/>
              <w:marRight w:val="0"/>
              <w:marTop w:val="0"/>
              <w:marBottom w:val="0"/>
              <w:divBdr>
                <w:top w:val="none" w:sz="0" w:space="0" w:color="auto"/>
                <w:left w:val="none" w:sz="0" w:space="0" w:color="auto"/>
                <w:bottom w:val="none" w:sz="0" w:space="0" w:color="auto"/>
                <w:right w:val="none" w:sz="0" w:space="0" w:color="auto"/>
              </w:divBdr>
            </w:div>
            <w:div w:id="1166745042">
              <w:marLeft w:val="0"/>
              <w:marRight w:val="0"/>
              <w:marTop w:val="0"/>
              <w:marBottom w:val="0"/>
              <w:divBdr>
                <w:top w:val="none" w:sz="0" w:space="0" w:color="auto"/>
                <w:left w:val="none" w:sz="0" w:space="0" w:color="auto"/>
                <w:bottom w:val="none" w:sz="0" w:space="0" w:color="auto"/>
                <w:right w:val="none" w:sz="0" w:space="0" w:color="auto"/>
              </w:divBdr>
            </w:div>
            <w:div w:id="1294561456">
              <w:marLeft w:val="0"/>
              <w:marRight w:val="0"/>
              <w:marTop w:val="0"/>
              <w:marBottom w:val="0"/>
              <w:divBdr>
                <w:top w:val="none" w:sz="0" w:space="0" w:color="auto"/>
                <w:left w:val="none" w:sz="0" w:space="0" w:color="auto"/>
                <w:bottom w:val="none" w:sz="0" w:space="0" w:color="auto"/>
                <w:right w:val="none" w:sz="0" w:space="0" w:color="auto"/>
              </w:divBdr>
            </w:div>
            <w:div w:id="1666593347">
              <w:marLeft w:val="0"/>
              <w:marRight w:val="0"/>
              <w:marTop w:val="0"/>
              <w:marBottom w:val="0"/>
              <w:divBdr>
                <w:top w:val="none" w:sz="0" w:space="0" w:color="auto"/>
                <w:left w:val="none" w:sz="0" w:space="0" w:color="auto"/>
                <w:bottom w:val="none" w:sz="0" w:space="0" w:color="auto"/>
                <w:right w:val="none" w:sz="0" w:space="0" w:color="auto"/>
              </w:divBdr>
            </w:div>
            <w:div w:id="20663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1349">
      <w:bodyDiv w:val="1"/>
      <w:marLeft w:val="0"/>
      <w:marRight w:val="0"/>
      <w:marTop w:val="0"/>
      <w:marBottom w:val="0"/>
      <w:divBdr>
        <w:top w:val="none" w:sz="0" w:space="0" w:color="auto"/>
        <w:left w:val="none" w:sz="0" w:space="0" w:color="auto"/>
        <w:bottom w:val="none" w:sz="0" w:space="0" w:color="auto"/>
        <w:right w:val="none" w:sz="0" w:space="0" w:color="auto"/>
      </w:divBdr>
      <w:divsChild>
        <w:div w:id="1598439561">
          <w:marLeft w:val="0"/>
          <w:marRight w:val="0"/>
          <w:marTop w:val="0"/>
          <w:marBottom w:val="0"/>
          <w:divBdr>
            <w:top w:val="none" w:sz="0" w:space="0" w:color="auto"/>
            <w:left w:val="none" w:sz="0" w:space="0" w:color="auto"/>
            <w:bottom w:val="none" w:sz="0" w:space="0" w:color="auto"/>
            <w:right w:val="none" w:sz="0" w:space="0" w:color="auto"/>
          </w:divBdr>
          <w:divsChild>
            <w:div w:id="3898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5570">
      <w:bodyDiv w:val="1"/>
      <w:marLeft w:val="0"/>
      <w:marRight w:val="0"/>
      <w:marTop w:val="0"/>
      <w:marBottom w:val="0"/>
      <w:divBdr>
        <w:top w:val="none" w:sz="0" w:space="0" w:color="auto"/>
        <w:left w:val="none" w:sz="0" w:space="0" w:color="auto"/>
        <w:bottom w:val="none" w:sz="0" w:space="0" w:color="auto"/>
        <w:right w:val="none" w:sz="0" w:space="0" w:color="auto"/>
      </w:divBdr>
      <w:divsChild>
        <w:div w:id="870344050">
          <w:marLeft w:val="0"/>
          <w:marRight w:val="0"/>
          <w:marTop w:val="0"/>
          <w:marBottom w:val="0"/>
          <w:divBdr>
            <w:top w:val="none" w:sz="0" w:space="0" w:color="auto"/>
            <w:left w:val="none" w:sz="0" w:space="0" w:color="auto"/>
            <w:bottom w:val="none" w:sz="0" w:space="0" w:color="auto"/>
            <w:right w:val="none" w:sz="0" w:space="0" w:color="auto"/>
          </w:divBdr>
        </w:div>
      </w:divsChild>
    </w:div>
    <w:div w:id="2025403013">
      <w:bodyDiv w:val="1"/>
      <w:marLeft w:val="0"/>
      <w:marRight w:val="0"/>
      <w:marTop w:val="0"/>
      <w:marBottom w:val="0"/>
      <w:divBdr>
        <w:top w:val="none" w:sz="0" w:space="0" w:color="auto"/>
        <w:left w:val="none" w:sz="0" w:space="0" w:color="auto"/>
        <w:bottom w:val="none" w:sz="0" w:space="0" w:color="auto"/>
        <w:right w:val="none" w:sz="0" w:space="0" w:color="auto"/>
      </w:divBdr>
    </w:div>
    <w:div w:id="2041391474">
      <w:bodyDiv w:val="1"/>
      <w:marLeft w:val="0"/>
      <w:marRight w:val="0"/>
      <w:marTop w:val="0"/>
      <w:marBottom w:val="0"/>
      <w:divBdr>
        <w:top w:val="none" w:sz="0" w:space="0" w:color="auto"/>
        <w:left w:val="none" w:sz="0" w:space="0" w:color="auto"/>
        <w:bottom w:val="none" w:sz="0" w:space="0" w:color="auto"/>
        <w:right w:val="none" w:sz="0" w:space="0" w:color="auto"/>
      </w:divBdr>
      <w:divsChild>
        <w:div w:id="325674165">
          <w:marLeft w:val="547"/>
          <w:marRight w:val="0"/>
          <w:marTop w:val="0"/>
          <w:marBottom w:val="0"/>
          <w:divBdr>
            <w:top w:val="none" w:sz="0" w:space="0" w:color="auto"/>
            <w:left w:val="none" w:sz="0" w:space="0" w:color="auto"/>
            <w:bottom w:val="none" w:sz="0" w:space="0" w:color="auto"/>
            <w:right w:val="none" w:sz="0" w:space="0" w:color="auto"/>
          </w:divBdr>
        </w:div>
        <w:div w:id="1252006286">
          <w:marLeft w:val="547"/>
          <w:marRight w:val="0"/>
          <w:marTop w:val="0"/>
          <w:marBottom w:val="0"/>
          <w:divBdr>
            <w:top w:val="none" w:sz="0" w:space="0" w:color="auto"/>
            <w:left w:val="none" w:sz="0" w:space="0" w:color="auto"/>
            <w:bottom w:val="none" w:sz="0" w:space="0" w:color="auto"/>
            <w:right w:val="none" w:sz="0" w:space="0" w:color="auto"/>
          </w:divBdr>
        </w:div>
      </w:divsChild>
    </w:div>
    <w:div w:id="2047486784">
      <w:bodyDiv w:val="1"/>
      <w:marLeft w:val="0"/>
      <w:marRight w:val="0"/>
      <w:marTop w:val="0"/>
      <w:marBottom w:val="0"/>
      <w:divBdr>
        <w:top w:val="none" w:sz="0" w:space="0" w:color="auto"/>
        <w:left w:val="none" w:sz="0" w:space="0" w:color="auto"/>
        <w:bottom w:val="none" w:sz="0" w:space="0" w:color="auto"/>
        <w:right w:val="none" w:sz="0" w:space="0" w:color="auto"/>
      </w:divBdr>
      <w:divsChild>
        <w:div w:id="1213614325">
          <w:marLeft w:val="0"/>
          <w:marRight w:val="0"/>
          <w:marTop w:val="0"/>
          <w:marBottom w:val="0"/>
          <w:divBdr>
            <w:top w:val="none" w:sz="0" w:space="0" w:color="auto"/>
            <w:left w:val="none" w:sz="0" w:space="0" w:color="auto"/>
            <w:bottom w:val="none" w:sz="0" w:space="0" w:color="auto"/>
            <w:right w:val="none" w:sz="0" w:space="0" w:color="auto"/>
          </w:divBdr>
          <w:divsChild>
            <w:div w:id="815729757">
              <w:marLeft w:val="0"/>
              <w:marRight w:val="0"/>
              <w:marTop w:val="0"/>
              <w:marBottom w:val="0"/>
              <w:divBdr>
                <w:top w:val="none" w:sz="0" w:space="0" w:color="auto"/>
                <w:left w:val="none" w:sz="0" w:space="0" w:color="auto"/>
                <w:bottom w:val="none" w:sz="0" w:space="0" w:color="auto"/>
                <w:right w:val="none" w:sz="0" w:space="0" w:color="auto"/>
              </w:divBdr>
            </w:div>
            <w:div w:id="2005038432">
              <w:marLeft w:val="0"/>
              <w:marRight w:val="0"/>
              <w:marTop w:val="0"/>
              <w:marBottom w:val="0"/>
              <w:divBdr>
                <w:top w:val="none" w:sz="0" w:space="0" w:color="auto"/>
                <w:left w:val="none" w:sz="0" w:space="0" w:color="auto"/>
                <w:bottom w:val="none" w:sz="0" w:space="0" w:color="auto"/>
                <w:right w:val="none" w:sz="0" w:space="0" w:color="auto"/>
              </w:divBdr>
            </w:div>
            <w:div w:id="21235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1537">
      <w:bodyDiv w:val="1"/>
      <w:marLeft w:val="0"/>
      <w:marRight w:val="0"/>
      <w:marTop w:val="0"/>
      <w:marBottom w:val="0"/>
      <w:divBdr>
        <w:top w:val="none" w:sz="0" w:space="0" w:color="auto"/>
        <w:left w:val="none" w:sz="0" w:space="0" w:color="auto"/>
        <w:bottom w:val="none" w:sz="0" w:space="0" w:color="auto"/>
        <w:right w:val="none" w:sz="0" w:space="0" w:color="auto"/>
      </w:divBdr>
    </w:div>
    <w:div w:id="2067215249">
      <w:bodyDiv w:val="1"/>
      <w:marLeft w:val="0"/>
      <w:marRight w:val="0"/>
      <w:marTop w:val="0"/>
      <w:marBottom w:val="0"/>
      <w:divBdr>
        <w:top w:val="none" w:sz="0" w:space="0" w:color="auto"/>
        <w:left w:val="none" w:sz="0" w:space="0" w:color="auto"/>
        <w:bottom w:val="none" w:sz="0" w:space="0" w:color="auto"/>
        <w:right w:val="none" w:sz="0" w:space="0" w:color="auto"/>
      </w:divBdr>
      <w:divsChild>
        <w:div w:id="675696505">
          <w:marLeft w:val="0"/>
          <w:marRight w:val="0"/>
          <w:marTop w:val="0"/>
          <w:marBottom w:val="0"/>
          <w:divBdr>
            <w:top w:val="none" w:sz="0" w:space="0" w:color="auto"/>
            <w:left w:val="none" w:sz="0" w:space="0" w:color="auto"/>
            <w:bottom w:val="none" w:sz="0" w:space="0" w:color="auto"/>
            <w:right w:val="none" w:sz="0" w:space="0" w:color="auto"/>
          </w:divBdr>
          <w:divsChild>
            <w:div w:id="1007560561">
              <w:marLeft w:val="0"/>
              <w:marRight w:val="0"/>
              <w:marTop w:val="0"/>
              <w:marBottom w:val="0"/>
              <w:divBdr>
                <w:top w:val="none" w:sz="0" w:space="0" w:color="auto"/>
                <w:left w:val="none" w:sz="0" w:space="0" w:color="auto"/>
                <w:bottom w:val="none" w:sz="0" w:space="0" w:color="auto"/>
                <w:right w:val="none" w:sz="0" w:space="0" w:color="auto"/>
              </w:divBdr>
            </w:div>
            <w:div w:id="1152284915">
              <w:marLeft w:val="0"/>
              <w:marRight w:val="0"/>
              <w:marTop w:val="0"/>
              <w:marBottom w:val="0"/>
              <w:divBdr>
                <w:top w:val="none" w:sz="0" w:space="0" w:color="auto"/>
                <w:left w:val="none" w:sz="0" w:space="0" w:color="auto"/>
                <w:bottom w:val="none" w:sz="0" w:space="0" w:color="auto"/>
                <w:right w:val="none" w:sz="0" w:space="0" w:color="auto"/>
              </w:divBdr>
            </w:div>
            <w:div w:id="13738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6262">
      <w:bodyDiv w:val="1"/>
      <w:marLeft w:val="0"/>
      <w:marRight w:val="0"/>
      <w:marTop w:val="0"/>
      <w:marBottom w:val="0"/>
      <w:divBdr>
        <w:top w:val="none" w:sz="0" w:space="0" w:color="auto"/>
        <w:left w:val="none" w:sz="0" w:space="0" w:color="auto"/>
        <w:bottom w:val="none" w:sz="0" w:space="0" w:color="auto"/>
        <w:right w:val="none" w:sz="0" w:space="0" w:color="auto"/>
      </w:divBdr>
    </w:div>
    <w:div w:id="212529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7.png"/><Relationship Id="rId42" Type="http://schemas.openxmlformats.org/officeDocument/2006/relationships/diagramColors" Target="diagrams/colors3.xml"/><Relationship Id="rId63" Type="http://schemas.openxmlformats.org/officeDocument/2006/relationships/oleObject" Target="embeddings/oleObject4.bin"/><Relationship Id="rId84" Type="http://schemas.openxmlformats.org/officeDocument/2006/relationships/diagramData" Target="diagrams/data7.xml"/><Relationship Id="rId138" Type="http://schemas.openxmlformats.org/officeDocument/2006/relationships/footer" Target="footer1.xml"/><Relationship Id="rId16" Type="http://schemas.openxmlformats.org/officeDocument/2006/relationships/diagramData" Target="diagrams/data1.xml"/><Relationship Id="rId107" Type="http://schemas.microsoft.com/office/2007/relationships/diagramDrawing" Target="diagrams/drawing8.xml"/><Relationship Id="rId11" Type="http://schemas.openxmlformats.org/officeDocument/2006/relationships/image" Target="media/image4.jpeg"/><Relationship Id="rId32" Type="http://schemas.microsoft.com/office/2007/relationships/diagramDrawing" Target="diagrams/drawing2.xml"/><Relationship Id="rId37" Type="http://schemas.openxmlformats.org/officeDocument/2006/relationships/image" Target="media/image16.png"/><Relationship Id="rId53" Type="http://schemas.openxmlformats.org/officeDocument/2006/relationships/diagramColors" Target="diagrams/colors4.xml"/><Relationship Id="rId58" Type="http://schemas.openxmlformats.org/officeDocument/2006/relationships/image" Target="media/image25.emf"/><Relationship Id="rId74" Type="http://schemas.openxmlformats.org/officeDocument/2006/relationships/oleObject" Target="embeddings/oleObject5.bin"/><Relationship Id="rId79" Type="http://schemas.openxmlformats.org/officeDocument/2006/relationships/diagramColors" Target="diagrams/colors6.xml"/><Relationship Id="rId102" Type="http://schemas.openxmlformats.org/officeDocument/2006/relationships/hyperlink" Target="https://spark.apache.org/docs/latest/ml-tuning.html" TargetMode="External"/><Relationship Id="rId123" Type="http://schemas.openxmlformats.org/officeDocument/2006/relationships/image" Target="media/image59.png"/><Relationship Id="rId128" Type="http://schemas.openxmlformats.org/officeDocument/2006/relationships/image" Target="media/image62.emf"/><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8.jpeg"/><Relationship Id="rId27" Type="http://schemas.openxmlformats.org/officeDocument/2006/relationships/image" Target="media/image13.jpeg"/><Relationship Id="rId43" Type="http://schemas.microsoft.com/office/2007/relationships/diagramDrawing" Target="diagrams/drawing3.xml"/><Relationship Id="rId48" Type="http://schemas.openxmlformats.org/officeDocument/2006/relationships/image" Target="media/image21.png"/><Relationship Id="rId64" Type="http://schemas.openxmlformats.org/officeDocument/2006/relationships/diagramData" Target="diagrams/data5.xml"/><Relationship Id="rId69" Type="http://schemas.openxmlformats.org/officeDocument/2006/relationships/image" Target="media/image28.png"/><Relationship Id="rId113" Type="http://schemas.openxmlformats.org/officeDocument/2006/relationships/image" Target="media/image52.png"/><Relationship Id="rId118" Type="http://schemas.openxmlformats.org/officeDocument/2006/relationships/image" Target="media/image57.png"/><Relationship Id="rId134" Type="http://schemas.openxmlformats.org/officeDocument/2006/relationships/image" Target="media/image65.emf"/><Relationship Id="rId139" Type="http://schemas.openxmlformats.org/officeDocument/2006/relationships/fontTable" Target="fontTable.xml"/><Relationship Id="rId80" Type="http://schemas.microsoft.com/office/2007/relationships/diagramDrawing" Target="diagrams/drawing6.xml"/><Relationship Id="rId85" Type="http://schemas.openxmlformats.org/officeDocument/2006/relationships/diagramLayout" Target="diagrams/layout7.xml"/><Relationship Id="rId12" Type="http://schemas.openxmlformats.org/officeDocument/2006/relationships/hyperlink" Target="https://www.coursehero.com/file/63005424/TIST-Flight-Delay-finalpdf/" TargetMode="External"/><Relationship Id="rId17" Type="http://schemas.openxmlformats.org/officeDocument/2006/relationships/diagramLayout" Target="diagrams/layout1.xml"/><Relationship Id="rId33" Type="http://schemas.openxmlformats.org/officeDocument/2006/relationships/hyperlink" Target="https://www.transtats.bts.gov/Tables.asp?DB_ID=120&amp;DB_Name=Airline%20On-Time%20Performance%20Data&amp;DB_Short_Name=On-Time" TargetMode="External"/><Relationship Id="rId38" Type="http://schemas.openxmlformats.org/officeDocument/2006/relationships/image" Target="media/image17.png"/><Relationship Id="rId59" Type="http://schemas.openxmlformats.org/officeDocument/2006/relationships/oleObject" Target="embeddings/oleObject2.bin"/><Relationship Id="rId103" Type="http://schemas.openxmlformats.org/officeDocument/2006/relationships/diagramData" Target="diagrams/data8.xml"/><Relationship Id="rId108" Type="http://schemas.openxmlformats.org/officeDocument/2006/relationships/image" Target="media/image49.png"/><Relationship Id="rId124" Type="http://schemas.openxmlformats.org/officeDocument/2006/relationships/image" Target="media/image60.emf"/><Relationship Id="rId129" Type="http://schemas.openxmlformats.org/officeDocument/2006/relationships/oleObject" Target="embeddings/oleObject11.bin"/><Relationship Id="rId54" Type="http://schemas.microsoft.com/office/2007/relationships/diagramDrawing" Target="diagrams/drawing4.xm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image" Target="media/image38.png"/><Relationship Id="rId96" Type="http://schemas.openxmlformats.org/officeDocument/2006/relationships/image" Target="media/image43.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diagramData" Target="diagrams/data2.xml"/><Relationship Id="rId49" Type="http://schemas.openxmlformats.org/officeDocument/2006/relationships/image" Target="media/image22.png"/><Relationship Id="rId114" Type="http://schemas.openxmlformats.org/officeDocument/2006/relationships/image" Target="media/image53.png"/><Relationship Id="rId119" Type="http://schemas.openxmlformats.org/officeDocument/2006/relationships/image" Target="media/image58.png"/><Relationship Id="rId44" Type="http://schemas.openxmlformats.org/officeDocument/2006/relationships/hyperlink" Target="https://www.ncdc.noaa.gov/orders/qclcd/ExplanationofCodes.htm" TargetMode="External"/><Relationship Id="rId60" Type="http://schemas.openxmlformats.org/officeDocument/2006/relationships/image" Target="media/image26.emf"/><Relationship Id="rId65" Type="http://schemas.openxmlformats.org/officeDocument/2006/relationships/diagramLayout" Target="diagrams/layout5.xml"/><Relationship Id="rId81" Type="http://schemas.openxmlformats.org/officeDocument/2006/relationships/image" Target="media/image34.jpeg"/><Relationship Id="rId86" Type="http://schemas.openxmlformats.org/officeDocument/2006/relationships/diagramQuickStyle" Target="diagrams/quickStyle7.xml"/><Relationship Id="rId130" Type="http://schemas.openxmlformats.org/officeDocument/2006/relationships/image" Target="media/image63.emf"/><Relationship Id="rId135" Type="http://schemas.openxmlformats.org/officeDocument/2006/relationships/oleObject" Target="embeddings/oleObject14.bin"/><Relationship Id="rId13" Type="http://schemas.openxmlformats.org/officeDocument/2006/relationships/image" Target="media/image5.emf"/><Relationship Id="rId18" Type="http://schemas.openxmlformats.org/officeDocument/2006/relationships/diagramQuickStyle" Target="diagrams/quickStyle1.xml"/><Relationship Id="rId39" Type="http://schemas.openxmlformats.org/officeDocument/2006/relationships/diagramData" Target="diagrams/data3.xml"/><Relationship Id="rId109" Type="http://schemas.openxmlformats.org/officeDocument/2006/relationships/image" Target="media/image50.png"/><Relationship Id="rId34" Type="http://schemas.openxmlformats.org/officeDocument/2006/relationships/image" Target="media/image14.png"/><Relationship Id="rId50" Type="http://schemas.openxmlformats.org/officeDocument/2006/relationships/diagramData" Target="diagrams/data4.xml"/><Relationship Id="rId55" Type="http://schemas.openxmlformats.org/officeDocument/2006/relationships/image" Target="media/image23.emf"/><Relationship Id="rId76" Type="http://schemas.openxmlformats.org/officeDocument/2006/relationships/diagramData" Target="diagrams/data6.xml"/><Relationship Id="rId97" Type="http://schemas.openxmlformats.org/officeDocument/2006/relationships/image" Target="media/image44.png"/><Relationship Id="rId104" Type="http://schemas.openxmlformats.org/officeDocument/2006/relationships/diagramLayout" Target="diagrams/layout8.xml"/><Relationship Id="rId120" Type="http://schemas.openxmlformats.org/officeDocument/2006/relationships/oleObject" Target="embeddings/oleObject7.bin"/><Relationship Id="rId125" Type="http://schemas.openxmlformats.org/officeDocument/2006/relationships/oleObject" Target="embeddings/oleObject9.bin"/><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diagramLayout" Target="diagrams/layout2.xml"/><Relationship Id="rId24" Type="http://schemas.openxmlformats.org/officeDocument/2006/relationships/image" Target="media/image10.png"/><Relationship Id="rId40" Type="http://schemas.openxmlformats.org/officeDocument/2006/relationships/diagramLayout" Target="diagrams/layout3.xml"/><Relationship Id="rId45" Type="http://schemas.openxmlformats.org/officeDocument/2006/relationships/image" Target="media/image18.png"/><Relationship Id="rId66" Type="http://schemas.openxmlformats.org/officeDocument/2006/relationships/diagramQuickStyle" Target="diagrams/quickStyle5.xml"/><Relationship Id="rId87" Type="http://schemas.openxmlformats.org/officeDocument/2006/relationships/diagramColors" Target="diagrams/colors7.xml"/><Relationship Id="rId110" Type="http://schemas.openxmlformats.org/officeDocument/2006/relationships/hyperlink" Target="https://spark.apache.org/docs/latest/cluster-overview.html" TargetMode="External"/><Relationship Id="rId115" Type="http://schemas.openxmlformats.org/officeDocument/2006/relationships/image" Target="media/image54.png"/><Relationship Id="rId131" Type="http://schemas.openxmlformats.org/officeDocument/2006/relationships/oleObject" Target="embeddings/oleObject12.bin"/><Relationship Id="rId136" Type="http://schemas.openxmlformats.org/officeDocument/2006/relationships/image" Target="media/image66.png"/><Relationship Id="rId61" Type="http://schemas.openxmlformats.org/officeDocument/2006/relationships/oleObject" Target="embeddings/oleObject3.bin"/><Relationship Id="rId82" Type="http://schemas.openxmlformats.org/officeDocument/2006/relationships/image" Target="media/image35.emf"/><Relationship Id="rId19" Type="http://schemas.openxmlformats.org/officeDocument/2006/relationships/diagramColors" Target="diagrams/colors1.xml"/><Relationship Id="rId14" Type="http://schemas.openxmlformats.org/officeDocument/2006/relationships/oleObject" Target="embeddings/oleObject1.bin"/><Relationship Id="rId30" Type="http://schemas.openxmlformats.org/officeDocument/2006/relationships/diagramQuickStyle" Target="diagrams/quickStyle2.xml"/><Relationship Id="rId35" Type="http://schemas.openxmlformats.org/officeDocument/2006/relationships/image" Target="media/image15.png"/><Relationship Id="rId56" Type="http://schemas.openxmlformats.org/officeDocument/2006/relationships/package" Target="embeddings/Feuille_de_calcul_Microsoft_Excel_prenant_en_charge_les_macros.xlsm"/><Relationship Id="rId77" Type="http://schemas.openxmlformats.org/officeDocument/2006/relationships/diagramLayout" Target="diagrams/layout6.xml"/><Relationship Id="rId100" Type="http://schemas.openxmlformats.org/officeDocument/2006/relationships/image" Target="media/image47.png"/><Relationship Id="rId105" Type="http://schemas.openxmlformats.org/officeDocument/2006/relationships/diagramQuickStyle" Target="diagrams/quickStyle8.xml"/><Relationship Id="rId126" Type="http://schemas.openxmlformats.org/officeDocument/2006/relationships/image" Target="media/image61.emf"/><Relationship Id="rId8" Type="http://schemas.openxmlformats.org/officeDocument/2006/relationships/image" Target="media/image1.jpeg"/><Relationship Id="rId51" Type="http://schemas.openxmlformats.org/officeDocument/2006/relationships/diagramLayout" Target="diagrams/layout4.xml"/><Relationship Id="rId72" Type="http://schemas.openxmlformats.org/officeDocument/2006/relationships/image" Target="media/image31.png"/><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oleObject" Target="embeddings/oleObject8.bin"/><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19.png"/><Relationship Id="rId67" Type="http://schemas.openxmlformats.org/officeDocument/2006/relationships/diagramColors" Target="diagrams/colors5.xml"/><Relationship Id="rId116" Type="http://schemas.openxmlformats.org/officeDocument/2006/relationships/image" Target="media/image55.png"/><Relationship Id="rId137" Type="http://schemas.openxmlformats.org/officeDocument/2006/relationships/header" Target="header1.xml"/><Relationship Id="rId20" Type="http://schemas.microsoft.com/office/2007/relationships/diagramDrawing" Target="diagrams/drawing1.xml"/><Relationship Id="rId41" Type="http://schemas.openxmlformats.org/officeDocument/2006/relationships/diagramQuickStyle" Target="diagrams/quickStyle3.xml"/><Relationship Id="rId62" Type="http://schemas.openxmlformats.org/officeDocument/2006/relationships/image" Target="media/image27.emf"/><Relationship Id="rId83" Type="http://schemas.openxmlformats.org/officeDocument/2006/relationships/oleObject" Target="embeddings/oleObject6.bin"/><Relationship Id="rId88" Type="http://schemas.microsoft.com/office/2007/relationships/diagramDrawing" Target="diagrams/drawing7.xml"/><Relationship Id="rId111" Type="http://schemas.openxmlformats.org/officeDocument/2006/relationships/hyperlink" Target="https://spark.apache.org/docs/latest/configuration.html" TargetMode="External"/><Relationship Id="rId132" Type="http://schemas.openxmlformats.org/officeDocument/2006/relationships/image" Target="media/image64.emf"/><Relationship Id="rId15" Type="http://schemas.openxmlformats.org/officeDocument/2006/relationships/image" Target="media/image6.png"/><Relationship Id="rId36" Type="http://schemas.openxmlformats.org/officeDocument/2006/relationships/hyperlink" Target="https://www.ncdc.noaa.gov/data-access/land-based-station-data/land-based-datasets/quality-controlled-local-climatological-data-qclcd" TargetMode="External"/><Relationship Id="rId57" Type="http://schemas.openxmlformats.org/officeDocument/2006/relationships/image" Target="media/image24.png"/><Relationship Id="rId106" Type="http://schemas.openxmlformats.org/officeDocument/2006/relationships/diagramColors" Target="diagrams/colors8.xml"/><Relationship Id="rId12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diagramColors" Target="diagrams/colors2.xml"/><Relationship Id="rId52" Type="http://schemas.openxmlformats.org/officeDocument/2006/relationships/diagramQuickStyle" Target="diagrams/quickStyle4.xml"/><Relationship Id="rId73" Type="http://schemas.openxmlformats.org/officeDocument/2006/relationships/image" Target="media/image32.emf"/><Relationship Id="rId78" Type="http://schemas.openxmlformats.org/officeDocument/2006/relationships/diagramQuickStyle" Target="diagrams/quickStyle6.xml"/><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s://www.kdnuggets.com/2015/06/machine-learning-more-data-better-algorithms.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image" Target="media/image20.png"/><Relationship Id="rId68" Type="http://schemas.microsoft.com/office/2007/relationships/diagramDrawing" Target="diagrams/drawing5.xml"/><Relationship Id="rId89" Type="http://schemas.openxmlformats.org/officeDocument/2006/relationships/image" Target="media/image36.png"/><Relationship Id="rId112" Type="http://schemas.openxmlformats.org/officeDocument/2006/relationships/image" Target="media/image51.png"/><Relationship Id="rId133"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yboui\AppData\Roaming\Microsoft\Templates\Rapport%20.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dgm:t>
        <a:bodyPr/>
        <a:lstStyle/>
        <a:p>
          <a:endParaRPr lang="fr-FR"/>
        </a:p>
      </dgm:t>
    </dgm:pt>
    <dgm:pt modelId="{A11DC29B-DCAE-4D16-B5C9-0519553B22BD}">
      <dgm:prSet phldrT="[Texte]"/>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dgm:t>
        <a:bodyPr/>
        <a:lstStyle/>
        <a:p>
          <a:endParaRPr lang="fr-FR"/>
        </a:p>
      </dgm:t>
    </dgm:pt>
    <dgm:pt modelId="{30F2C580-A630-4237-8E8A-F050F48F3235}">
      <dgm:prSet phldrT="[Texte]"/>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dgm:t>
        <a:bodyPr/>
        <a:lstStyle/>
        <a:p>
          <a:endParaRPr lang="fr-FR"/>
        </a:p>
      </dgm:t>
    </dgm:pt>
    <dgm:pt modelId="{D385A9F5-ED9D-4E2F-A53F-56C243DEE08F}">
      <dgm:prSet/>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dgm:t>
        <a:bodyPr/>
        <a:lstStyle/>
        <a:p>
          <a:endParaRPr lang="fr-FR"/>
        </a:p>
      </dgm:t>
    </dgm:pt>
    <dgm:pt modelId="{A26D2E46-1F4A-4725-AAF4-1F044C483AE1}">
      <dgm:prSet/>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5AD530B6-5611-4480-BFC6-1D654C5AA5C9}" srcId="{D5D3E0F2-0404-4BB6-9CAB-2F544E1E03C8}" destId="{F9EEE658-31FA-4DD4-905D-DFE727F4E037}" srcOrd="0" destOrd="0" parTransId="{22A060F9-453A-4964-AD6B-852B3C4CD7FC}" sibTransId="{FBB0B4C5-44A5-42DC-A7BB-A6C8A2AF01D8}"/>
    <dgm:cxn modelId="{886D7243-5D42-4506-8BB7-0929CEE210EC}" type="presOf" srcId="{FD236F5C-A54F-468A-8062-294B497DE30B}" destId="{88D590BB-8A2A-4F6E-8BDC-E2E4CABBC844}" srcOrd="0" destOrd="0" presId="urn:microsoft.com/office/officeart/2005/8/layout/process1"/>
    <dgm:cxn modelId="{43289F0B-0858-4F45-B192-595ACDB5350D}" srcId="{D5D3E0F2-0404-4BB6-9CAB-2F544E1E03C8}" destId="{A11DC29B-DCAE-4D16-B5C9-0519553B22BD}" srcOrd="1" destOrd="0" parTransId="{12E99CB1-D417-456A-B4F6-D92DBF95E6B4}" sibTransId="{029E00A7-2413-4E9A-ACF8-AA128E9F022D}"/>
    <dgm:cxn modelId="{1072FE64-C386-4E10-B9D4-0194CEAEABF4}" srcId="{D5D3E0F2-0404-4BB6-9CAB-2F544E1E03C8}" destId="{D385A9F5-ED9D-4E2F-A53F-56C243DEE08F}" srcOrd="3" destOrd="0" parTransId="{40E93FD3-1736-415D-B3F2-B096F8CA43DD}" sibTransId="{FD236F5C-A54F-468A-8062-294B497DE30B}"/>
    <dgm:cxn modelId="{C7FD78B6-889A-4E52-852D-F92E15835FED}" srcId="{D5D3E0F2-0404-4BB6-9CAB-2F544E1E03C8}" destId="{A26D2E46-1F4A-4725-AAF4-1F044C483AE1}" srcOrd="4" destOrd="0" parTransId="{12BE757A-5989-4015-B6F4-3E1D10088642}" sibTransId="{717DC0AA-594E-409E-8034-24A9209FB71A}"/>
    <dgm:cxn modelId="{29EDBFF3-2295-4146-9D59-C54CA5DFAD19}" type="presOf" srcId="{F9EEE658-31FA-4DD4-905D-DFE727F4E037}" destId="{79495227-397A-4D34-90B9-863FA58BB02E}" srcOrd="0" destOrd="0" presId="urn:microsoft.com/office/officeart/2005/8/layout/process1"/>
    <dgm:cxn modelId="{EE5788CD-8B43-43F3-A488-BD447AC48F55}" type="presOf" srcId="{D5D3E0F2-0404-4BB6-9CAB-2F544E1E03C8}" destId="{2EEBCAC6-7800-4123-B6BB-C887615D9EF3}" srcOrd="0" destOrd="0" presId="urn:microsoft.com/office/officeart/2005/8/layout/process1"/>
    <dgm:cxn modelId="{BF0BD6FC-2289-4B5B-85CF-F36AB4B1968D}" type="presOf" srcId="{FBB0B4C5-44A5-42DC-A7BB-A6C8A2AF01D8}" destId="{8215F0FC-CA83-4128-A350-208DA24E7CF8}" srcOrd="0" destOrd="0" presId="urn:microsoft.com/office/officeart/2005/8/layout/process1"/>
    <dgm:cxn modelId="{EBEA4BFD-C9B6-467F-8EEF-051C399A973C}" type="presOf" srcId="{D385A9F5-ED9D-4E2F-A53F-56C243DEE08F}" destId="{268455D4-AE7D-4A7B-8727-174A99A49E1A}" srcOrd="0" destOrd="0" presId="urn:microsoft.com/office/officeart/2005/8/layout/process1"/>
    <dgm:cxn modelId="{C4ADDD09-91F8-4CDD-B3D8-CAA86097D03F}" type="presOf" srcId="{A26D2E46-1F4A-4725-AAF4-1F044C483AE1}" destId="{BA549CE8-2F4F-4421-8379-8158087D101F}" srcOrd="0" destOrd="0" presId="urn:microsoft.com/office/officeart/2005/8/layout/process1"/>
    <dgm:cxn modelId="{C18CB77F-8D72-4659-9A89-85AA17C9F5BF}" type="presOf" srcId="{FBB0B4C5-44A5-42DC-A7BB-A6C8A2AF01D8}" destId="{2FCA5D34-5D2B-4800-B285-2AC892BBA77E}" srcOrd="1"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FC1E58A5-A6E2-4DB6-98CE-CF9389665905}" type="presOf" srcId="{40D54698-B6DE-4E8D-B6DE-684E81C6F72A}" destId="{B623B5A3-FB80-4518-BF2F-CE0A5EC1F457}" srcOrd="1" destOrd="0" presId="urn:microsoft.com/office/officeart/2005/8/layout/process1"/>
    <dgm:cxn modelId="{D9EC389F-D958-4263-B691-A176F123FAB2}" type="presOf" srcId="{40D54698-B6DE-4E8D-B6DE-684E81C6F72A}" destId="{BF266B1A-145C-417F-AE91-E8DA27927D9F}" srcOrd="0" destOrd="0" presId="urn:microsoft.com/office/officeart/2005/8/layout/process1"/>
    <dgm:cxn modelId="{77B609E5-5AA8-45E7-809A-BCE993EB5EF8}" type="presOf" srcId="{029E00A7-2413-4E9A-ACF8-AA128E9F022D}" destId="{E9EF268B-86A9-4B3E-ADFB-2165278403B7}" srcOrd="0" destOrd="0" presId="urn:microsoft.com/office/officeart/2005/8/layout/process1"/>
    <dgm:cxn modelId="{8B06C206-A61A-4992-8B06-C4767E8D2CA4}" type="presOf" srcId="{FD236F5C-A54F-468A-8062-294B497DE30B}" destId="{688EB2AC-E665-44F0-8F02-4A8ADA2C02BD}" srcOrd="1" destOrd="0" presId="urn:microsoft.com/office/officeart/2005/8/layout/process1"/>
    <dgm:cxn modelId="{EC0716B5-7684-404D-BF18-AF3BDC1001EF}" type="presOf" srcId="{029E00A7-2413-4E9A-ACF8-AA128E9F022D}" destId="{209DEF45-E384-491B-89D7-42BB4AB3829F}" srcOrd="1" destOrd="0" presId="urn:microsoft.com/office/officeart/2005/8/layout/process1"/>
    <dgm:cxn modelId="{D9669C59-F4D3-480B-BC10-288793FB8D45}" type="presOf" srcId="{A11DC29B-DCAE-4D16-B5C9-0519553B22BD}" destId="{A248E5BB-4672-4AFA-9679-7C677ED39892}" srcOrd="0" destOrd="0" presId="urn:microsoft.com/office/officeart/2005/8/layout/process1"/>
    <dgm:cxn modelId="{ADDE85F4-0CE7-481E-BAA1-11D1C6045464}" type="presOf" srcId="{30F2C580-A630-4237-8E8A-F050F48F3235}" destId="{5BAB8A0E-B398-4093-9A26-956AA43B1E58}" srcOrd="0" destOrd="0" presId="urn:microsoft.com/office/officeart/2005/8/layout/process1"/>
    <dgm:cxn modelId="{B2041FB2-6B05-4CA4-9446-962BE44A819E}" type="presParOf" srcId="{2EEBCAC6-7800-4123-B6BB-C887615D9EF3}" destId="{79495227-397A-4D34-90B9-863FA58BB02E}" srcOrd="0" destOrd="0" presId="urn:microsoft.com/office/officeart/2005/8/layout/process1"/>
    <dgm:cxn modelId="{6C2CC122-17E3-47E0-A43A-B8EF5493D654}" type="presParOf" srcId="{2EEBCAC6-7800-4123-B6BB-C887615D9EF3}" destId="{8215F0FC-CA83-4128-A350-208DA24E7CF8}" srcOrd="1" destOrd="0" presId="urn:microsoft.com/office/officeart/2005/8/layout/process1"/>
    <dgm:cxn modelId="{44A3D25F-A30A-4E2B-8F4B-B11204F8D5B7}" type="presParOf" srcId="{8215F0FC-CA83-4128-A350-208DA24E7CF8}" destId="{2FCA5D34-5D2B-4800-B285-2AC892BBA77E}" srcOrd="0" destOrd="0" presId="urn:microsoft.com/office/officeart/2005/8/layout/process1"/>
    <dgm:cxn modelId="{98C5D7A0-5B3B-47A3-BC44-1FB0ECE060DA}" type="presParOf" srcId="{2EEBCAC6-7800-4123-B6BB-C887615D9EF3}" destId="{A248E5BB-4672-4AFA-9679-7C677ED39892}" srcOrd="2" destOrd="0" presId="urn:microsoft.com/office/officeart/2005/8/layout/process1"/>
    <dgm:cxn modelId="{EBD4C94A-D98F-4B59-BADA-266961212136}" type="presParOf" srcId="{2EEBCAC6-7800-4123-B6BB-C887615D9EF3}" destId="{E9EF268B-86A9-4B3E-ADFB-2165278403B7}" srcOrd="3" destOrd="0" presId="urn:microsoft.com/office/officeart/2005/8/layout/process1"/>
    <dgm:cxn modelId="{C6F19659-ED9E-4467-B9A8-7257014342EA}" type="presParOf" srcId="{E9EF268B-86A9-4B3E-ADFB-2165278403B7}" destId="{209DEF45-E384-491B-89D7-42BB4AB3829F}" srcOrd="0" destOrd="0" presId="urn:microsoft.com/office/officeart/2005/8/layout/process1"/>
    <dgm:cxn modelId="{D485CCF9-6995-4361-853C-CC8CBF69FCB5}" type="presParOf" srcId="{2EEBCAC6-7800-4123-B6BB-C887615D9EF3}" destId="{5BAB8A0E-B398-4093-9A26-956AA43B1E58}" srcOrd="4" destOrd="0" presId="urn:microsoft.com/office/officeart/2005/8/layout/process1"/>
    <dgm:cxn modelId="{9DF46D09-E36C-45DD-B601-30503EFC54A4}" type="presParOf" srcId="{2EEBCAC6-7800-4123-B6BB-C887615D9EF3}" destId="{BF266B1A-145C-417F-AE91-E8DA27927D9F}" srcOrd="5" destOrd="0" presId="urn:microsoft.com/office/officeart/2005/8/layout/process1"/>
    <dgm:cxn modelId="{8B475473-20B0-44F2-8185-5733484F3C4E}" type="presParOf" srcId="{BF266B1A-145C-417F-AE91-E8DA27927D9F}" destId="{B623B5A3-FB80-4518-BF2F-CE0A5EC1F457}" srcOrd="0" destOrd="0" presId="urn:microsoft.com/office/officeart/2005/8/layout/process1"/>
    <dgm:cxn modelId="{541CB820-97B2-4485-8452-8C58EE4106FA}" type="presParOf" srcId="{2EEBCAC6-7800-4123-B6BB-C887615D9EF3}" destId="{268455D4-AE7D-4A7B-8727-174A99A49E1A}" srcOrd="6" destOrd="0" presId="urn:microsoft.com/office/officeart/2005/8/layout/process1"/>
    <dgm:cxn modelId="{89DF5CE6-DBB8-4532-9F29-E8526B6D4DD5}" type="presParOf" srcId="{2EEBCAC6-7800-4123-B6BB-C887615D9EF3}" destId="{88D590BB-8A2A-4F6E-8BDC-E2E4CABBC844}" srcOrd="7" destOrd="0" presId="urn:microsoft.com/office/officeart/2005/8/layout/process1"/>
    <dgm:cxn modelId="{DD1553FB-0C77-4403-B7EE-A0BA28AD5A38}" type="presParOf" srcId="{88D590BB-8A2A-4F6E-8BDC-E2E4CABBC844}" destId="{688EB2AC-E665-44F0-8F02-4A8ADA2C02BD}" srcOrd="0" destOrd="0" presId="urn:microsoft.com/office/officeart/2005/8/layout/process1"/>
    <dgm:cxn modelId="{FCB38340-65E4-41D2-B4EB-22CF878E5FDF}"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a:solidFill>
          <a:schemeClr val="bg2">
            <a:lumMod val="75000"/>
          </a:schemeClr>
        </a:solidFill>
      </dgm:spPr>
      <dgm:t>
        <a:bodyPr/>
        <a:lstStyle/>
        <a:p>
          <a:endParaRPr lang="fr-FR"/>
        </a:p>
      </dgm:t>
    </dgm:pt>
    <dgm:pt modelId="{A11DC29B-DCAE-4D16-B5C9-0519553B22BD}">
      <dgm:prSet phldrT="[Texte]"/>
      <dgm:spPr>
        <a:solidFill>
          <a:schemeClr val="bg2">
            <a:lumMod val="75000"/>
          </a:schemeClr>
        </a:solidFill>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a:solidFill>
          <a:schemeClr val="bg2">
            <a:lumMod val="75000"/>
          </a:schemeClr>
        </a:solidFill>
      </dgm:spPr>
      <dgm:t>
        <a:bodyPr/>
        <a:lstStyle/>
        <a:p>
          <a:endParaRPr lang="fr-FR"/>
        </a:p>
      </dgm:t>
    </dgm:pt>
    <dgm:pt modelId="{30F2C580-A630-4237-8E8A-F050F48F3235}">
      <dgm:prSet phldrT="[Texte]"/>
      <dgm:spPr>
        <a:solidFill>
          <a:schemeClr val="bg2">
            <a:lumMod val="75000"/>
          </a:schemeClr>
        </a:solidFill>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a:solidFill>
          <a:schemeClr val="bg2">
            <a:lumMod val="75000"/>
          </a:schemeClr>
        </a:solidFill>
      </dgm:spPr>
      <dgm:t>
        <a:bodyPr/>
        <a:lstStyle/>
        <a:p>
          <a:endParaRPr lang="fr-FR"/>
        </a:p>
      </dgm:t>
    </dgm:pt>
    <dgm:pt modelId="{D385A9F5-ED9D-4E2F-A53F-56C243DEE08F}">
      <dgm:prSet/>
      <dgm:spPr>
        <a:solidFill>
          <a:schemeClr val="bg2">
            <a:lumMod val="75000"/>
          </a:schemeClr>
        </a:solidFill>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a:solidFill>
          <a:schemeClr val="bg2">
            <a:lumMod val="75000"/>
          </a:schemeClr>
        </a:solidFill>
      </dgm:spPr>
      <dgm:t>
        <a:bodyPr/>
        <a:lstStyle/>
        <a:p>
          <a:endParaRPr lang="fr-FR"/>
        </a:p>
      </dgm:t>
    </dgm:pt>
    <dgm:pt modelId="{A26D2E46-1F4A-4725-AAF4-1F044C483AE1}">
      <dgm:prSet/>
      <dgm:spPr>
        <a:solidFill>
          <a:schemeClr val="bg2">
            <a:lumMod val="75000"/>
          </a:schemeClr>
        </a:solidFill>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9BE431D3-D7C3-4247-9852-CA55CECD8F1F}" type="presOf" srcId="{FD236F5C-A54F-468A-8062-294B497DE30B}" destId="{88D590BB-8A2A-4F6E-8BDC-E2E4CABBC844}" srcOrd="0" destOrd="0" presId="urn:microsoft.com/office/officeart/2005/8/layout/process1"/>
    <dgm:cxn modelId="{5AD530B6-5611-4480-BFC6-1D654C5AA5C9}" srcId="{D5D3E0F2-0404-4BB6-9CAB-2F544E1E03C8}" destId="{F9EEE658-31FA-4DD4-905D-DFE727F4E037}" srcOrd="0" destOrd="0" parTransId="{22A060F9-453A-4964-AD6B-852B3C4CD7FC}" sibTransId="{FBB0B4C5-44A5-42DC-A7BB-A6C8A2AF01D8}"/>
    <dgm:cxn modelId="{0FF65D90-7D49-4DB3-9F98-038442CA8AD8}" type="presOf" srcId="{A26D2E46-1F4A-4725-AAF4-1F044C483AE1}" destId="{BA549CE8-2F4F-4421-8379-8158087D101F}" srcOrd="0" destOrd="0" presId="urn:microsoft.com/office/officeart/2005/8/layout/process1"/>
    <dgm:cxn modelId="{B049850B-E643-4897-977D-5F57625050C3}" type="presOf" srcId="{FD236F5C-A54F-468A-8062-294B497DE30B}" destId="{688EB2AC-E665-44F0-8F02-4A8ADA2C02BD}" srcOrd="1" destOrd="0" presId="urn:microsoft.com/office/officeart/2005/8/layout/process1"/>
    <dgm:cxn modelId="{43289F0B-0858-4F45-B192-595ACDB5350D}" srcId="{D5D3E0F2-0404-4BB6-9CAB-2F544E1E03C8}" destId="{A11DC29B-DCAE-4D16-B5C9-0519553B22BD}" srcOrd="1" destOrd="0" parTransId="{12E99CB1-D417-456A-B4F6-D92DBF95E6B4}" sibTransId="{029E00A7-2413-4E9A-ACF8-AA128E9F022D}"/>
    <dgm:cxn modelId="{1072FE64-C386-4E10-B9D4-0194CEAEABF4}" srcId="{D5D3E0F2-0404-4BB6-9CAB-2F544E1E03C8}" destId="{D385A9F5-ED9D-4E2F-A53F-56C243DEE08F}" srcOrd="3" destOrd="0" parTransId="{40E93FD3-1736-415D-B3F2-B096F8CA43DD}" sibTransId="{FD236F5C-A54F-468A-8062-294B497DE30B}"/>
    <dgm:cxn modelId="{C7FD78B6-889A-4E52-852D-F92E15835FED}" srcId="{D5D3E0F2-0404-4BB6-9CAB-2F544E1E03C8}" destId="{A26D2E46-1F4A-4725-AAF4-1F044C483AE1}" srcOrd="4" destOrd="0" parTransId="{12BE757A-5989-4015-B6F4-3E1D10088642}" sibTransId="{717DC0AA-594E-409E-8034-24A9209FB71A}"/>
    <dgm:cxn modelId="{315772C1-F94D-4F74-B069-F984F79CE597}" type="presOf" srcId="{40D54698-B6DE-4E8D-B6DE-684E81C6F72A}" destId="{B623B5A3-FB80-4518-BF2F-CE0A5EC1F457}" srcOrd="1" destOrd="0" presId="urn:microsoft.com/office/officeart/2005/8/layout/process1"/>
    <dgm:cxn modelId="{C642320B-B716-49AF-B223-981D039F2D0B}" type="presOf" srcId="{F9EEE658-31FA-4DD4-905D-DFE727F4E037}" destId="{79495227-397A-4D34-90B9-863FA58BB02E}" srcOrd="0" destOrd="0" presId="urn:microsoft.com/office/officeart/2005/8/layout/process1"/>
    <dgm:cxn modelId="{38BE52FF-E546-47BA-BE88-2A7E26FFB0B9}" type="presOf" srcId="{029E00A7-2413-4E9A-ACF8-AA128E9F022D}" destId="{209DEF45-E384-491B-89D7-42BB4AB3829F}" srcOrd="1" destOrd="0" presId="urn:microsoft.com/office/officeart/2005/8/layout/process1"/>
    <dgm:cxn modelId="{C2BE4E15-423E-4B64-8754-CD65E4280BEA}" type="presOf" srcId="{D385A9F5-ED9D-4E2F-A53F-56C243DEE08F}" destId="{268455D4-AE7D-4A7B-8727-174A99A49E1A}" srcOrd="0"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9C7EFDF7-9FF7-4A2F-BCEF-BDBF487B0ACE}" type="presOf" srcId="{FBB0B4C5-44A5-42DC-A7BB-A6C8A2AF01D8}" destId="{2FCA5D34-5D2B-4800-B285-2AC892BBA77E}" srcOrd="1" destOrd="0" presId="urn:microsoft.com/office/officeart/2005/8/layout/process1"/>
    <dgm:cxn modelId="{350E456B-9996-4781-A6F3-7610809D1B93}" type="presOf" srcId="{029E00A7-2413-4E9A-ACF8-AA128E9F022D}" destId="{E9EF268B-86A9-4B3E-ADFB-2165278403B7}" srcOrd="0" destOrd="0" presId="urn:microsoft.com/office/officeart/2005/8/layout/process1"/>
    <dgm:cxn modelId="{970EF580-601B-4F1B-BF8D-D1E026D48153}" type="presOf" srcId="{D5D3E0F2-0404-4BB6-9CAB-2F544E1E03C8}" destId="{2EEBCAC6-7800-4123-B6BB-C887615D9EF3}" srcOrd="0" destOrd="0" presId="urn:microsoft.com/office/officeart/2005/8/layout/process1"/>
    <dgm:cxn modelId="{7B69ABFC-2C44-4C60-AE12-2D9A4353A095}" type="presOf" srcId="{30F2C580-A630-4237-8E8A-F050F48F3235}" destId="{5BAB8A0E-B398-4093-9A26-956AA43B1E58}" srcOrd="0" destOrd="0" presId="urn:microsoft.com/office/officeart/2005/8/layout/process1"/>
    <dgm:cxn modelId="{4E467CF1-377D-44C9-8093-FAA75E83604D}" type="presOf" srcId="{40D54698-B6DE-4E8D-B6DE-684E81C6F72A}" destId="{BF266B1A-145C-417F-AE91-E8DA27927D9F}" srcOrd="0" destOrd="0" presId="urn:microsoft.com/office/officeart/2005/8/layout/process1"/>
    <dgm:cxn modelId="{697034BF-5F53-4499-BD4C-C3AD8A663A17}" type="presOf" srcId="{A11DC29B-DCAE-4D16-B5C9-0519553B22BD}" destId="{A248E5BB-4672-4AFA-9679-7C677ED39892}" srcOrd="0" destOrd="0" presId="urn:microsoft.com/office/officeart/2005/8/layout/process1"/>
    <dgm:cxn modelId="{5434ECF6-511B-4851-BEEA-29F32E154763}" type="presOf" srcId="{FBB0B4C5-44A5-42DC-A7BB-A6C8A2AF01D8}" destId="{8215F0FC-CA83-4128-A350-208DA24E7CF8}" srcOrd="0" destOrd="0" presId="urn:microsoft.com/office/officeart/2005/8/layout/process1"/>
    <dgm:cxn modelId="{61F7F673-D129-4278-98DC-1E8EE5200148}" type="presParOf" srcId="{2EEBCAC6-7800-4123-B6BB-C887615D9EF3}" destId="{79495227-397A-4D34-90B9-863FA58BB02E}" srcOrd="0" destOrd="0" presId="urn:microsoft.com/office/officeart/2005/8/layout/process1"/>
    <dgm:cxn modelId="{FEFC0EFA-B410-411A-BC6F-EB4F5A97CABB}" type="presParOf" srcId="{2EEBCAC6-7800-4123-B6BB-C887615D9EF3}" destId="{8215F0FC-CA83-4128-A350-208DA24E7CF8}" srcOrd="1" destOrd="0" presId="urn:microsoft.com/office/officeart/2005/8/layout/process1"/>
    <dgm:cxn modelId="{C64F89DD-9490-4E36-A00D-5933CEC978A3}" type="presParOf" srcId="{8215F0FC-CA83-4128-A350-208DA24E7CF8}" destId="{2FCA5D34-5D2B-4800-B285-2AC892BBA77E}" srcOrd="0" destOrd="0" presId="urn:microsoft.com/office/officeart/2005/8/layout/process1"/>
    <dgm:cxn modelId="{F0AF1B2A-88E4-44C7-B56E-C4867D7FE7D4}" type="presParOf" srcId="{2EEBCAC6-7800-4123-B6BB-C887615D9EF3}" destId="{A248E5BB-4672-4AFA-9679-7C677ED39892}" srcOrd="2" destOrd="0" presId="urn:microsoft.com/office/officeart/2005/8/layout/process1"/>
    <dgm:cxn modelId="{83715F60-C64E-4747-9C4F-FFA58CE5E792}" type="presParOf" srcId="{2EEBCAC6-7800-4123-B6BB-C887615D9EF3}" destId="{E9EF268B-86A9-4B3E-ADFB-2165278403B7}" srcOrd="3" destOrd="0" presId="urn:microsoft.com/office/officeart/2005/8/layout/process1"/>
    <dgm:cxn modelId="{30180A84-D742-4ECE-84F0-C91F13A5DAA1}" type="presParOf" srcId="{E9EF268B-86A9-4B3E-ADFB-2165278403B7}" destId="{209DEF45-E384-491B-89D7-42BB4AB3829F}" srcOrd="0" destOrd="0" presId="urn:microsoft.com/office/officeart/2005/8/layout/process1"/>
    <dgm:cxn modelId="{7E80F825-BEAE-4C16-8B35-9A536168DF1B}" type="presParOf" srcId="{2EEBCAC6-7800-4123-B6BB-C887615D9EF3}" destId="{5BAB8A0E-B398-4093-9A26-956AA43B1E58}" srcOrd="4" destOrd="0" presId="urn:microsoft.com/office/officeart/2005/8/layout/process1"/>
    <dgm:cxn modelId="{B6C60996-AD9E-44B2-914C-B2B8DB486E9A}" type="presParOf" srcId="{2EEBCAC6-7800-4123-B6BB-C887615D9EF3}" destId="{BF266B1A-145C-417F-AE91-E8DA27927D9F}" srcOrd="5" destOrd="0" presId="urn:microsoft.com/office/officeart/2005/8/layout/process1"/>
    <dgm:cxn modelId="{9A007016-9376-4863-BF66-3020EDA7864D}" type="presParOf" srcId="{BF266B1A-145C-417F-AE91-E8DA27927D9F}" destId="{B623B5A3-FB80-4518-BF2F-CE0A5EC1F457}" srcOrd="0" destOrd="0" presId="urn:microsoft.com/office/officeart/2005/8/layout/process1"/>
    <dgm:cxn modelId="{011B9F26-50B9-45E4-9B14-796F099717DB}" type="presParOf" srcId="{2EEBCAC6-7800-4123-B6BB-C887615D9EF3}" destId="{268455D4-AE7D-4A7B-8727-174A99A49E1A}" srcOrd="6" destOrd="0" presId="urn:microsoft.com/office/officeart/2005/8/layout/process1"/>
    <dgm:cxn modelId="{210C7306-DA9E-4C49-91E5-D24528CB784F}" type="presParOf" srcId="{2EEBCAC6-7800-4123-B6BB-C887615D9EF3}" destId="{88D590BB-8A2A-4F6E-8BDC-E2E4CABBC844}" srcOrd="7" destOrd="0" presId="urn:microsoft.com/office/officeart/2005/8/layout/process1"/>
    <dgm:cxn modelId="{73A7BE0C-8A50-4BB0-ADB6-2BB0250FB79B}" type="presParOf" srcId="{88D590BB-8A2A-4F6E-8BDC-E2E4CABBC844}" destId="{688EB2AC-E665-44F0-8F02-4A8ADA2C02BD}" srcOrd="0" destOrd="0" presId="urn:microsoft.com/office/officeart/2005/8/layout/process1"/>
    <dgm:cxn modelId="{CF7F55EA-AD42-42BE-B87B-736774EF2E73}"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ED453AC-C13F-4248-B084-44F87D2CBDDF}" type="doc">
      <dgm:prSet loTypeId="urn:microsoft.com/office/officeart/2005/8/layout/process1" loCatId="process" qsTypeId="urn:microsoft.com/office/officeart/2005/8/quickstyle/simple1" qsCatId="simple" csTypeId="urn:microsoft.com/office/officeart/2005/8/colors/accent2_1" csCatId="accent2" phldr="1"/>
      <dgm:spPr/>
    </dgm:pt>
    <dgm:pt modelId="{2FEDCF2C-565D-46B7-8FB8-68666A83AF64}">
      <dgm:prSet phldrT="[Texte]" custT="1"/>
      <dgm:spPr/>
      <dgm:t>
        <a:bodyPr/>
        <a:lstStyle/>
        <a:p>
          <a:r>
            <a:rPr lang="fr-FR" sz="800"/>
            <a:t>QCLCD201203.zip</a:t>
          </a:r>
        </a:p>
      </dgm:t>
    </dgm:pt>
    <dgm:pt modelId="{A005D8BF-87BA-49FC-9962-9C23B8C379F8}" type="parTrans" cxnId="{4E3D6BCD-354E-40F5-9B3A-587BD2A48A02}">
      <dgm:prSet/>
      <dgm:spPr/>
      <dgm:t>
        <a:bodyPr/>
        <a:lstStyle/>
        <a:p>
          <a:endParaRPr lang="fr-FR" sz="800"/>
        </a:p>
      </dgm:t>
    </dgm:pt>
    <dgm:pt modelId="{ED55A5EE-7212-4567-B3A3-8255EE504207}" type="sibTrans" cxnId="{4E3D6BCD-354E-40F5-9B3A-587BD2A48A02}">
      <dgm:prSet custT="1"/>
      <dgm:spPr/>
      <dgm:t>
        <a:bodyPr/>
        <a:lstStyle/>
        <a:p>
          <a:endParaRPr lang="fr-FR" sz="800"/>
        </a:p>
      </dgm:t>
    </dgm:pt>
    <dgm:pt modelId="{72C6AF19-D505-4D50-AFC8-3A51979360AD}">
      <dgm:prSet phldrT="[Texte]" custT="1"/>
      <dgm:spPr/>
      <dgm:t>
        <a:bodyPr/>
        <a:lstStyle/>
        <a:p>
          <a:r>
            <a:rPr lang="fr-FR" sz="800"/>
            <a:t>201203daily.txt</a:t>
          </a:r>
        </a:p>
        <a:p>
          <a:r>
            <a:rPr lang="fr-FR" sz="800"/>
            <a:t>201203hourly.txt</a:t>
          </a:r>
        </a:p>
        <a:p>
          <a:r>
            <a:rPr lang="fr-FR" sz="800"/>
            <a:t>201203monthly.txt</a:t>
          </a:r>
        </a:p>
        <a:p>
          <a:r>
            <a:rPr lang="fr-FR" sz="800"/>
            <a:t>201203precip.txt</a:t>
          </a:r>
        </a:p>
        <a:p>
          <a:r>
            <a:rPr lang="fr-FR" sz="800"/>
            <a:t>201203remarks.txt</a:t>
          </a:r>
        </a:p>
        <a:p>
          <a:r>
            <a:rPr lang="fr-FR" sz="800"/>
            <a:t>201203station.txt</a:t>
          </a:r>
        </a:p>
      </dgm:t>
    </dgm:pt>
    <dgm:pt modelId="{921E966A-6BEB-4630-B967-D77C30D2FF8E}" type="parTrans" cxnId="{E8961908-E111-4AAA-BB14-8E001EEF94C9}">
      <dgm:prSet/>
      <dgm:spPr/>
      <dgm:t>
        <a:bodyPr/>
        <a:lstStyle/>
        <a:p>
          <a:endParaRPr lang="fr-FR" sz="800"/>
        </a:p>
      </dgm:t>
    </dgm:pt>
    <dgm:pt modelId="{165A2623-82BD-4E1E-BEC6-A429FDA01A9B}" type="sibTrans" cxnId="{E8961908-E111-4AAA-BB14-8E001EEF94C9}">
      <dgm:prSet custT="1"/>
      <dgm:spPr/>
      <dgm:t>
        <a:bodyPr/>
        <a:lstStyle/>
        <a:p>
          <a:endParaRPr lang="fr-FR" sz="800"/>
        </a:p>
      </dgm:t>
    </dgm:pt>
    <dgm:pt modelId="{32DABB69-D0CC-4164-95BD-1F3B25DD054B}">
      <dgm:prSet phldrT="[Texte]" custT="1"/>
      <dgm:spPr/>
      <dgm:t>
        <a:bodyPr/>
        <a:lstStyle/>
        <a:p>
          <a:r>
            <a:rPr lang="fr-FR" sz="800"/>
            <a:t>201203hourly.txt</a:t>
          </a:r>
        </a:p>
        <a:p>
          <a:r>
            <a:rPr lang="fr-FR" sz="800"/>
            <a:t>201203station.txt</a:t>
          </a:r>
        </a:p>
      </dgm:t>
    </dgm:pt>
    <dgm:pt modelId="{95AF57F3-BBF9-4399-B650-E1B327F086D7}" type="parTrans" cxnId="{36F94A26-439A-4F13-84D4-11556D973BD0}">
      <dgm:prSet/>
      <dgm:spPr/>
      <dgm:t>
        <a:bodyPr/>
        <a:lstStyle/>
        <a:p>
          <a:endParaRPr lang="fr-FR" sz="800"/>
        </a:p>
      </dgm:t>
    </dgm:pt>
    <dgm:pt modelId="{50049579-6A5C-4719-88C0-ECC6B1340CC3}" type="sibTrans" cxnId="{36F94A26-439A-4F13-84D4-11556D973BD0}">
      <dgm:prSet/>
      <dgm:spPr/>
      <dgm:t>
        <a:bodyPr/>
        <a:lstStyle/>
        <a:p>
          <a:endParaRPr lang="fr-FR" sz="800"/>
        </a:p>
      </dgm:t>
    </dgm:pt>
    <dgm:pt modelId="{F35C5669-6AAE-45D7-9ACA-793758E50043}" type="pres">
      <dgm:prSet presAssocID="{BED453AC-C13F-4248-B084-44F87D2CBDDF}" presName="Name0" presStyleCnt="0">
        <dgm:presLayoutVars>
          <dgm:dir/>
          <dgm:resizeHandles val="exact"/>
        </dgm:presLayoutVars>
      </dgm:prSet>
      <dgm:spPr/>
    </dgm:pt>
    <dgm:pt modelId="{46D835FF-426B-4620-B7F9-02AA2E12D367}" type="pres">
      <dgm:prSet presAssocID="{2FEDCF2C-565D-46B7-8FB8-68666A83AF64}" presName="node" presStyleLbl="node1" presStyleIdx="0" presStyleCnt="3">
        <dgm:presLayoutVars>
          <dgm:bulletEnabled val="1"/>
        </dgm:presLayoutVars>
      </dgm:prSet>
      <dgm:spPr/>
      <dgm:t>
        <a:bodyPr/>
        <a:lstStyle/>
        <a:p>
          <a:endParaRPr lang="fr-FR"/>
        </a:p>
      </dgm:t>
    </dgm:pt>
    <dgm:pt modelId="{3FBB307C-0A76-4F97-BBCE-FF5E91320C1D}" type="pres">
      <dgm:prSet presAssocID="{ED55A5EE-7212-4567-B3A3-8255EE504207}" presName="sibTrans" presStyleLbl="sibTrans2D1" presStyleIdx="0" presStyleCnt="2"/>
      <dgm:spPr/>
      <dgm:t>
        <a:bodyPr/>
        <a:lstStyle/>
        <a:p>
          <a:endParaRPr lang="fr-FR"/>
        </a:p>
      </dgm:t>
    </dgm:pt>
    <dgm:pt modelId="{1CC75D63-D0B9-4E34-B221-4429D76D9DD2}" type="pres">
      <dgm:prSet presAssocID="{ED55A5EE-7212-4567-B3A3-8255EE504207}" presName="connectorText" presStyleLbl="sibTrans2D1" presStyleIdx="0" presStyleCnt="2"/>
      <dgm:spPr/>
      <dgm:t>
        <a:bodyPr/>
        <a:lstStyle/>
        <a:p>
          <a:endParaRPr lang="fr-FR"/>
        </a:p>
      </dgm:t>
    </dgm:pt>
    <dgm:pt modelId="{21030655-0357-40EF-80DC-C35E4C0FF3ED}" type="pres">
      <dgm:prSet presAssocID="{72C6AF19-D505-4D50-AFC8-3A51979360AD}" presName="node" presStyleLbl="node1" presStyleIdx="1" presStyleCnt="3">
        <dgm:presLayoutVars>
          <dgm:bulletEnabled val="1"/>
        </dgm:presLayoutVars>
      </dgm:prSet>
      <dgm:spPr/>
      <dgm:t>
        <a:bodyPr/>
        <a:lstStyle/>
        <a:p>
          <a:endParaRPr lang="fr-FR"/>
        </a:p>
      </dgm:t>
    </dgm:pt>
    <dgm:pt modelId="{4D795421-7B5A-4FE2-8918-6AF96D78B3D4}" type="pres">
      <dgm:prSet presAssocID="{165A2623-82BD-4E1E-BEC6-A429FDA01A9B}" presName="sibTrans" presStyleLbl="sibTrans2D1" presStyleIdx="1" presStyleCnt="2"/>
      <dgm:spPr/>
      <dgm:t>
        <a:bodyPr/>
        <a:lstStyle/>
        <a:p>
          <a:endParaRPr lang="fr-FR"/>
        </a:p>
      </dgm:t>
    </dgm:pt>
    <dgm:pt modelId="{0788E946-9346-46AD-B651-4E8AD2BC75D9}" type="pres">
      <dgm:prSet presAssocID="{165A2623-82BD-4E1E-BEC6-A429FDA01A9B}" presName="connectorText" presStyleLbl="sibTrans2D1" presStyleIdx="1" presStyleCnt="2"/>
      <dgm:spPr/>
      <dgm:t>
        <a:bodyPr/>
        <a:lstStyle/>
        <a:p>
          <a:endParaRPr lang="fr-FR"/>
        </a:p>
      </dgm:t>
    </dgm:pt>
    <dgm:pt modelId="{A5A7FA1D-A267-4A66-B05B-D4A72AF275D4}" type="pres">
      <dgm:prSet presAssocID="{32DABB69-D0CC-4164-95BD-1F3B25DD054B}" presName="node" presStyleLbl="node1" presStyleIdx="2" presStyleCnt="3">
        <dgm:presLayoutVars>
          <dgm:bulletEnabled val="1"/>
        </dgm:presLayoutVars>
      </dgm:prSet>
      <dgm:spPr/>
      <dgm:t>
        <a:bodyPr/>
        <a:lstStyle/>
        <a:p>
          <a:endParaRPr lang="fr-FR"/>
        </a:p>
      </dgm:t>
    </dgm:pt>
  </dgm:ptLst>
  <dgm:cxnLst>
    <dgm:cxn modelId="{0EF53639-6EFB-4C34-A8D6-FE75F3570634}" type="presOf" srcId="{165A2623-82BD-4E1E-BEC6-A429FDA01A9B}" destId="{4D795421-7B5A-4FE2-8918-6AF96D78B3D4}" srcOrd="0" destOrd="0" presId="urn:microsoft.com/office/officeart/2005/8/layout/process1"/>
    <dgm:cxn modelId="{37632855-B179-4732-8FD3-FECAE6581229}" type="presOf" srcId="{ED55A5EE-7212-4567-B3A3-8255EE504207}" destId="{1CC75D63-D0B9-4E34-B221-4429D76D9DD2}" srcOrd="1" destOrd="0" presId="urn:microsoft.com/office/officeart/2005/8/layout/process1"/>
    <dgm:cxn modelId="{EF3ED95F-C91E-4967-BBB7-242E3621815E}" type="presOf" srcId="{72C6AF19-D505-4D50-AFC8-3A51979360AD}" destId="{21030655-0357-40EF-80DC-C35E4C0FF3ED}" srcOrd="0" destOrd="0" presId="urn:microsoft.com/office/officeart/2005/8/layout/process1"/>
    <dgm:cxn modelId="{880CC54D-9502-4024-A377-5397F1C5CDA6}" type="presOf" srcId="{BED453AC-C13F-4248-B084-44F87D2CBDDF}" destId="{F35C5669-6AAE-45D7-9ACA-793758E50043}" srcOrd="0" destOrd="0" presId="urn:microsoft.com/office/officeart/2005/8/layout/process1"/>
    <dgm:cxn modelId="{A0378812-582D-486C-A6BB-F424BB002F9D}" type="presOf" srcId="{ED55A5EE-7212-4567-B3A3-8255EE504207}" destId="{3FBB307C-0A76-4F97-BBCE-FF5E91320C1D}" srcOrd="0" destOrd="0" presId="urn:microsoft.com/office/officeart/2005/8/layout/process1"/>
    <dgm:cxn modelId="{36F94A26-439A-4F13-84D4-11556D973BD0}" srcId="{BED453AC-C13F-4248-B084-44F87D2CBDDF}" destId="{32DABB69-D0CC-4164-95BD-1F3B25DD054B}" srcOrd="2" destOrd="0" parTransId="{95AF57F3-BBF9-4399-B650-E1B327F086D7}" sibTransId="{50049579-6A5C-4719-88C0-ECC6B1340CC3}"/>
    <dgm:cxn modelId="{15C747E6-C4AF-4E00-B57E-7565DC501F07}" type="presOf" srcId="{2FEDCF2C-565D-46B7-8FB8-68666A83AF64}" destId="{46D835FF-426B-4620-B7F9-02AA2E12D367}" srcOrd="0" destOrd="0" presId="urn:microsoft.com/office/officeart/2005/8/layout/process1"/>
    <dgm:cxn modelId="{E8961908-E111-4AAA-BB14-8E001EEF94C9}" srcId="{BED453AC-C13F-4248-B084-44F87D2CBDDF}" destId="{72C6AF19-D505-4D50-AFC8-3A51979360AD}" srcOrd="1" destOrd="0" parTransId="{921E966A-6BEB-4630-B967-D77C30D2FF8E}" sibTransId="{165A2623-82BD-4E1E-BEC6-A429FDA01A9B}"/>
    <dgm:cxn modelId="{3ADF310A-C975-45FA-8D86-E5C9DE80A41E}" type="presOf" srcId="{32DABB69-D0CC-4164-95BD-1F3B25DD054B}" destId="{A5A7FA1D-A267-4A66-B05B-D4A72AF275D4}" srcOrd="0" destOrd="0" presId="urn:microsoft.com/office/officeart/2005/8/layout/process1"/>
    <dgm:cxn modelId="{4E3D6BCD-354E-40F5-9B3A-587BD2A48A02}" srcId="{BED453AC-C13F-4248-B084-44F87D2CBDDF}" destId="{2FEDCF2C-565D-46B7-8FB8-68666A83AF64}" srcOrd="0" destOrd="0" parTransId="{A005D8BF-87BA-49FC-9962-9C23B8C379F8}" sibTransId="{ED55A5EE-7212-4567-B3A3-8255EE504207}"/>
    <dgm:cxn modelId="{09B41A30-8486-4699-B4B6-B9A784AAB5BD}" type="presOf" srcId="{165A2623-82BD-4E1E-BEC6-A429FDA01A9B}" destId="{0788E946-9346-46AD-B651-4E8AD2BC75D9}" srcOrd="1" destOrd="0" presId="urn:microsoft.com/office/officeart/2005/8/layout/process1"/>
    <dgm:cxn modelId="{63AEC06F-A805-4420-A18E-E60213829EB3}" type="presParOf" srcId="{F35C5669-6AAE-45D7-9ACA-793758E50043}" destId="{46D835FF-426B-4620-B7F9-02AA2E12D367}" srcOrd="0" destOrd="0" presId="urn:microsoft.com/office/officeart/2005/8/layout/process1"/>
    <dgm:cxn modelId="{39A75F0D-2EE7-4A87-95EF-9CE0082FBA7E}" type="presParOf" srcId="{F35C5669-6AAE-45D7-9ACA-793758E50043}" destId="{3FBB307C-0A76-4F97-BBCE-FF5E91320C1D}" srcOrd="1" destOrd="0" presId="urn:microsoft.com/office/officeart/2005/8/layout/process1"/>
    <dgm:cxn modelId="{A063563E-78E1-41F0-94A2-CC005EC8BEC3}" type="presParOf" srcId="{3FBB307C-0A76-4F97-BBCE-FF5E91320C1D}" destId="{1CC75D63-D0B9-4E34-B221-4429D76D9DD2}" srcOrd="0" destOrd="0" presId="urn:microsoft.com/office/officeart/2005/8/layout/process1"/>
    <dgm:cxn modelId="{6AC545D8-67B0-4908-B0B7-956DF7086CA9}" type="presParOf" srcId="{F35C5669-6AAE-45D7-9ACA-793758E50043}" destId="{21030655-0357-40EF-80DC-C35E4C0FF3ED}" srcOrd="2" destOrd="0" presId="urn:microsoft.com/office/officeart/2005/8/layout/process1"/>
    <dgm:cxn modelId="{9FFC9423-4EC1-4FDE-AC5E-F4101B039BF3}" type="presParOf" srcId="{F35C5669-6AAE-45D7-9ACA-793758E50043}" destId="{4D795421-7B5A-4FE2-8918-6AF96D78B3D4}" srcOrd="3" destOrd="0" presId="urn:microsoft.com/office/officeart/2005/8/layout/process1"/>
    <dgm:cxn modelId="{9D220572-A9FD-4B1E-A65C-36D3F6464A3C}" type="presParOf" srcId="{4D795421-7B5A-4FE2-8918-6AF96D78B3D4}" destId="{0788E946-9346-46AD-B651-4E8AD2BC75D9}" srcOrd="0" destOrd="0" presId="urn:microsoft.com/office/officeart/2005/8/layout/process1"/>
    <dgm:cxn modelId="{5D165AE4-841C-4DA7-96C5-0972B4501380}" type="presParOf" srcId="{F35C5669-6AAE-45D7-9ACA-793758E50043}" destId="{A5A7FA1D-A267-4A66-B05B-D4A72AF275D4}"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D453AC-C13F-4248-B084-44F87D2CBDDF}" type="doc">
      <dgm:prSet loTypeId="urn:microsoft.com/office/officeart/2005/8/layout/process1" loCatId="process" qsTypeId="urn:microsoft.com/office/officeart/2005/8/quickstyle/simple1" qsCatId="simple" csTypeId="urn:microsoft.com/office/officeart/2005/8/colors/accent5_1" csCatId="accent5" phldr="1"/>
      <dgm:spPr/>
    </dgm:pt>
    <dgm:pt modelId="{2FEDCF2C-565D-46B7-8FB8-68666A83AF64}">
      <dgm:prSet phldrT="[Texte]"/>
      <dgm:spPr/>
      <dgm:t>
        <a:bodyPr/>
        <a:lstStyle/>
        <a:p>
          <a:r>
            <a:rPr lang="fr-FR">
              <a:solidFill>
                <a:schemeClr val="accent5">
                  <a:lumMod val="50000"/>
                </a:schemeClr>
              </a:solidFill>
            </a:rPr>
            <a:t>AAAA_MM_T_ONTIME_REPORTING.csv</a:t>
          </a:r>
        </a:p>
        <a:p>
          <a:endParaRPr lang="fr-FR">
            <a:solidFill>
              <a:schemeClr val="accent5">
                <a:lumMod val="50000"/>
              </a:schemeClr>
            </a:solidFill>
          </a:endParaRPr>
        </a:p>
        <a:p>
          <a:r>
            <a:rPr lang="fr-FR" u="sng"/>
            <a:t>ORIGIN (ou DEST)</a:t>
          </a:r>
        </a:p>
        <a:p>
          <a:r>
            <a:rPr lang="fr-FR"/>
            <a:t>TEX</a:t>
          </a:r>
        </a:p>
        <a:p>
          <a:r>
            <a:rPr lang="fr-FR"/>
            <a:t>SKX</a:t>
          </a:r>
        </a:p>
      </dgm:t>
    </dgm:pt>
    <dgm:pt modelId="{A005D8BF-87BA-49FC-9962-9C23B8C379F8}" type="parTrans" cxnId="{4E3D6BCD-354E-40F5-9B3A-587BD2A48A02}">
      <dgm:prSet/>
      <dgm:spPr/>
      <dgm:t>
        <a:bodyPr/>
        <a:lstStyle/>
        <a:p>
          <a:endParaRPr lang="fr-FR"/>
        </a:p>
      </dgm:t>
    </dgm:pt>
    <dgm:pt modelId="{ED55A5EE-7212-4567-B3A3-8255EE504207}" type="sibTrans" cxnId="{4E3D6BCD-354E-40F5-9B3A-587BD2A48A02}">
      <dgm:prSet/>
      <dgm:spPr/>
      <dgm:t>
        <a:bodyPr/>
        <a:lstStyle/>
        <a:p>
          <a:endParaRPr lang="fr-FR"/>
        </a:p>
      </dgm:t>
    </dgm:pt>
    <dgm:pt modelId="{72C6AF19-D505-4D50-AFC8-3A51979360AD}">
      <dgm:prSet phldrT="[Texte]"/>
      <dgm:spPr/>
      <dgm:t>
        <a:bodyPr/>
        <a:lstStyle/>
        <a:p>
          <a:pPr algn="ctr"/>
          <a:r>
            <a:rPr lang="fr-FR">
              <a:solidFill>
                <a:schemeClr val="accent5">
                  <a:lumMod val="50000"/>
                </a:schemeClr>
              </a:solidFill>
            </a:rPr>
            <a:t>AAAAMMstation.txt</a:t>
          </a:r>
        </a:p>
        <a:p>
          <a:pPr algn="ctr"/>
          <a:endParaRPr lang="fr-FR">
            <a:solidFill>
              <a:schemeClr val="accent5">
                <a:lumMod val="50000"/>
              </a:schemeClr>
            </a:solidFill>
          </a:endParaRPr>
        </a:p>
        <a:p>
          <a:pPr algn="ctr"/>
          <a:r>
            <a:rPr lang="fr-FR" u="sng"/>
            <a:t>CallSign | WBAN</a:t>
          </a:r>
        </a:p>
        <a:p>
          <a:pPr algn="ctr"/>
          <a:r>
            <a:rPr lang="fr-FR"/>
            <a:t>    TEX | 03011</a:t>
          </a:r>
        </a:p>
        <a:p>
          <a:pPr algn="ctr"/>
          <a:r>
            <a:rPr lang="fr-FR"/>
            <a:t>    SKX | 03012</a:t>
          </a:r>
        </a:p>
      </dgm:t>
    </dgm:pt>
    <dgm:pt modelId="{921E966A-6BEB-4630-B967-D77C30D2FF8E}" type="parTrans" cxnId="{E8961908-E111-4AAA-BB14-8E001EEF94C9}">
      <dgm:prSet/>
      <dgm:spPr/>
      <dgm:t>
        <a:bodyPr/>
        <a:lstStyle/>
        <a:p>
          <a:endParaRPr lang="fr-FR"/>
        </a:p>
      </dgm:t>
    </dgm:pt>
    <dgm:pt modelId="{165A2623-82BD-4E1E-BEC6-A429FDA01A9B}" type="sibTrans" cxnId="{E8961908-E111-4AAA-BB14-8E001EEF94C9}">
      <dgm:prSet/>
      <dgm:spPr/>
      <dgm:t>
        <a:bodyPr/>
        <a:lstStyle/>
        <a:p>
          <a:endParaRPr lang="fr-FR"/>
        </a:p>
      </dgm:t>
    </dgm:pt>
    <dgm:pt modelId="{32DABB69-D0CC-4164-95BD-1F3B25DD054B}">
      <dgm:prSet phldrT="[Texte]"/>
      <dgm:spPr/>
      <dgm:t>
        <a:bodyPr/>
        <a:lstStyle/>
        <a:p>
          <a:r>
            <a:rPr lang="fr-FR">
              <a:solidFill>
                <a:schemeClr val="accent5">
                  <a:lumMod val="50000"/>
                </a:schemeClr>
              </a:solidFill>
            </a:rPr>
            <a:t>201203hourly.txt</a:t>
          </a:r>
        </a:p>
        <a:p>
          <a:endParaRPr lang="fr-FR">
            <a:solidFill>
              <a:schemeClr val="accent5">
                <a:lumMod val="50000"/>
              </a:schemeClr>
            </a:solidFill>
          </a:endParaRPr>
        </a:p>
        <a:p>
          <a:r>
            <a:rPr lang="fr-FR" u="sng"/>
            <a:t>WBAN</a:t>
          </a:r>
        </a:p>
        <a:p>
          <a:r>
            <a:rPr lang="fr-FR"/>
            <a:t>3011</a:t>
          </a:r>
        </a:p>
        <a:p>
          <a:r>
            <a:rPr lang="fr-FR"/>
            <a:t>3012</a:t>
          </a:r>
        </a:p>
      </dgm:t>
    </dgm:pt>
    <dgm:pt modelId="{95AF57F3-BBF9-4399-B650-E1B327F086D7}" type="parTrans" cxnId="{36F94A26-439A-4F13-84D4-11556D973BD0}">
      <dgm:prSet/>
      <dgm:spPr/>
      <dgm:t>
        <a:bodyPr/>
        <a:lstStyle/>
        <a:p>
          <a:endParaRPr lang="fr-FR"/>
        </a:p>
      </dgm:t>
    </dgm:pt>
    <dgm:pt modelId="{50049579-6A5C-4719-88C0-ECC6B1340CC3}" type="sibTrans" cxnId="{36F94A26-439A-4F13-84D4-11556D973BD0}">
      <dgm:prSet/>
      <dgm:spPr/>
      <dgm:t>
        <a:bodyPr/>
        <a:lstStyle/>
        <a:p>
          <a:endParaRPr lang="fr-FR"/>
        </a:p>
      </dgm:t>
    </dgm:pt>
    <dgm:pt modelId="{F35C5669-6AAE-45D7-9ACA-793758E50043}" type="pres">
      <dgm:prSet presAssocID="{BED453AC-C13F-4248-B084-44F87D2CBDDF}" presName="Name0" presStyleCnt="0">
        <dgm:presLayoutVars>
          <dgm:dir val="rev"/>
          <dgm:resizeHandles val="exact"/>
        </dgm:presLayoutVars>
      </dgm:prSet>
      <dgm:spPr/>
    </dgm:pt>
    <dgm:pt modelId="{46D835FF-426B-4620-B7F9-02AA2E12D367}" type="pres">
      <dgm:prSet presAssocID="{2FEDCF2C-565D-46B7-8FB8-68666A83AF64}" presName="node" presStyleLbl="node1" presStyleIdx="0" presStyleCnt="3">
        <dgm:presLayoutVars>
          <dgm:bulletEnabled val="1"/>
        </dgm:presLayoutVars>
      </dgm:prSet>
      <dgm:spPr/>
      <dgm:t>
        <a:bodyPr/>
        <a:lstStyle/>
        <a:p>
          <a:endParaRPr lang="fr-FR"/>
        </a:p>
      </dgm:t>
    </dgm:pt>
    <dgm:pt modelId="{3FBB307C-0A76-4F97-BBCE-FF5E91320C1D}" type="pres">
      <dgm:prSet presAssocID="{ED55A5EE-7212-4567-B3A3-8255EE504207}" presName="sibTrans" presStyleLbl="sibTrans2D1" presStyleIdx="0" presStyleCnt="2" custAng="10800000"/>
      <dgm:spPr/>
      <dgm:t>
        <a:bodyPr/>
        <a:lstStyle/>
        <a:p>
          <a:endParaRPr lang="fr-FR"/>
        </a:p>
      </dgm:t>
    </dgm:pt>
    <dgm:pt modelId="{1CC75D63-D0B9-4E34-B221-4429D76D9DD2}" type="pres">
      <dgm:prSet presAssocID="{ED55A5EE-7212-4567-B3A3-8255EE504207}" presName="connectorText" presStyleLbl="sibTrans2D1" presStyleIdx="0" presStyleCnt="2"/>
      <dgm:spPr/>
      <dgm:t>
        <a:bodyPr/>
        <a:lstStyle/>
        <a:p>
          <a:endParaRPr lang="fr-FR"/>
        </a:p>
      </dgm:t>
    </dgm:pt>
    <dgm:pt modelId="{21030655-0357-40EF-80DC-C35E4C0FF3ED}" type="pres">
      <dgm:prSet presAssocID="{72C6AF19-D505-4D50-AFC8-3A51979360AD}" presName="node" presStyleLbl="node1" presStyleIdx="1" presStyleCnt="3">
        <dgm:presLayoutVars>
          <dgm:bulletEnabled val="1"/>
        </dgm:presLayoutVars>
      </dgm:prSet>
      <dgm:spPr/>
      <dgm:t>
        <a:bodyPr/>
        <a:lstStyle/>
        <a:p>
          <a:endParaRPr lang="fr-FR"/>
        </a:p>
      </dgm:t>
    </dgm:pt>
    <dgm:pt modelId="{4D795421-7B5A-4FE2-8918-6AF96D78B3D4}" type="pres">
      <dgm:prSet presAssocID="{165A2623-82BD-4E1E-BEC6-A429FDA01A9B}" presName="sibTrans" presStyleLbl="sibTrans2D1" presStyleIdx="1" presStyleCnt="2" custAng="10800000"/>
      <dgm:spPr/>
      <dgm:t>
        <a:bodyPr/>
        <a:lstStyle/>
        <a:p>
          <a:endParaRPr lang="fr-FR"/>
        </a:p>
      </dgm:t>
    </dgm:pt>
    <dgm:pt modelId="{0788E946-9346-46AD-B651-4E8AD2BC75D9}" type="pres">
      <dgm:prSet presAssocID="{165A2623-82BD-4E1E-BEC6-A429FDA01A9B}" presName="connectorText" presStyleLbl="sibTrans2D1" presStyleIdx="1" presStyleCnt="2"/>
      <dgm:spPr/>
      <dgm:t>
        <a:bodyPr/>
        <a:lstStyle/>
        <a:p>
          <a:endParaRPr lang="fr-FR"/>
        </a:p>
      </dgm:t>
    </dgm:pt>
    <dgm:pt modelId="{A5A7FA1D-A267-4A66-B05B-D4A72AF275D4}" type="pres">
      <dgm:prSet presAssocID="{32DABB69-D0CC-4164-95BD-1F3B25DD054B}" presName="node" presStyleLbl="node1" presStyleIdx="2" presStyleCnt="3">
        <dgm:presLayoutVars>
          <dgm:bulletEnabled val="1"/>
        </dgm:presLayoutVars>
      </dgm:prSet>
      <dgm:spPr/>
      <dgm:t>
        <a:bodyPr/>
        <a:lstStyle/>
        <a:p>
          <a:endParaRPr lang="fr-FR"/>
        </a:p>
      </dgm:t>
    </dgm:pt>
  </dgm:ptLst>
  <dgm:cxnLst>
    <dgm:cxn modelId="{4E3D6BCD-354E-40F5-9B3A-587BD2A48A02}" srcId="{BED453AC-C13F-4248-B084-44F87D2CBDDF}" destId="{2FEDCF2C-565D-46B7-8FB8-68666A83AF64}" srcOrd="0" destOrd="0" parTransId="{A005D8BF-87BA-49FC-9962-9C23B8C379F8}" sibTransId="{ED55A5EE-7212-4567-B3A3-8255EE504207}"/>
    <dgm:cxn modelId="{200F72FB-48C4-4DB3-9FBB-368C7F6C638B}" type="presOf" srcId="{72C6AF19-D505-4D50-AFC8-3A51979360AD}" destId="{21030655-0357-40EF-80DC-C35E4C0FF3ED}" srcOrd="0" destOrd="0" presId="urn:microsoft.com/office/officeart/2005/8/layout/process1"/>
    <dgm:cxn modelId="{052BBEF4-0EC0-49DB-B89E-236ED708C305}" type="presOf" srcId="{ED55A5EE-7212-4567-B3A3-8255EE504207}" destId="{3FBB307C-0A76-4F97-BBCE-FF5E91320C1D}" srcOrd="0" destOrd="0" presId="urn:microsoft.com/office/officeart/2005/8/layout/process1"/>
    <dgm:cxn modelId="{E8961908-E111-4AAA-BB14-8E001EEF94C9}" srcId="{BED453AC-C13F-4248-B084-44F87D2CBDDF}" destId="{72C6AF19-D505-4D50-AFC8-3A51979360AD}" srcOrd="1" destOrd="0" parTransId="{921E966A-6BEB-4630-B967-D77C30D2FF8E}" sibTransId="{165A2623-82BD-4E1E-BEC6-A429FDA01A9B}"/>
    <dgm:cxn modelId="{70AD3165-8587-44E2-A733-A0DCF8FAFA06}" type="presOf" srcId="{2FEDCF2C-565D-46B7-8FB8-68666A83AF64}" destId="{46D835FF-426B-4620-B7F9-02AA2E12D367}" srcOrd="0" destOrd="0" presId="urn:microsoft.com/office/officeart/2005/8/layout/process1"/>
    <dgm:cxn modelId="{36F94A26-439A-4F13-84D4-11556D973BD0}" srcId="{BED453AC-C13F-4248-B084-44F87D2CBDDF}" destId="{32DABB69-D0CC-4164-95BD-1F3B25DD054B}" srcOrd="2" destOrd="0" parTransId="{95AF57F3-BBF9-4399-B650-E1B327F086D7}" sibTransId="{50049579-6A5C-4719-88C0-ECC6B1340CC3}"/>
    <dgm:cxn modelId="{DB52296F-F383-4FD0-9FA5-36C08876AF45}" type="presOf" srcId="{165A2623-82BD-4E1E-BEC6-A429FDA01A9B}" destId="{4D795421-7B5A-4FE2-8918-6AF96D78B3D4}" srcOrd="0" destOrd="0" presId="urn:microsoft.com/office/officeart/2005/8/layout/process1"/>
    <dgm:cxn modelId="{6B0DA26E-CE76-4A4E-A35F-CD126022275E}" type="presOf" srcId="{32DABB69-D0CC-4164-95BD-1F3B25DD054B}" destId="{A5A7FA1D-A267-4A66-B05B-D4A72AF275D4}" srcOrd="0" destOrd="0" presId="urn:microsoft.com/office/officeart/2005/8/layout/process1"/>
    <dgm:cxn modelId="{1842459A-21D8-4AC9-95AD-37CAF7C11FF6}" type="presOf" srcId="{BED453AC-C13F-4248-B084-44F87D2CBDDF}" destId="{F35C5669-6AAE-45D7-9ACA-793758E50043}" srcOrd="0" destOrd="0" presId="urn:microsoft.com/office/officeart/2005/8/layout/process1"/>
    <dgm:cxn modelId="{604F9A21-EE89-47EB-8E9B-96A8983EA099}" type="presOf" srcId="{165A2623-82BD-4E1E-BEC6-A429FDA01A9B}" destId="{0788E946-9346-46AD-B651-4E8AD2BC75D9}" srcOrd="1" destOrd="0" presId="urn:microsoft.com/office/officeart/2005/8/layout/process1"/>
    <dgm:cxn modelId="{B44B7A3E-C39C-4262-AADB-BDB1C58EEA1E}" type="presOf" srcId="{ED55A5EE-7212-4567-B3A3-8255EE504207}" destId="{1CC75D63-D0B9-4E34-B221-4429D76D9DD2}" srcOrd="1" destOrd="0" presId="urn:microsoft.com/office/officeart/2005/8/layout/process1"/>
    <dgm:cxn modelId="{8269FEDD-7D61-4CB3-B8E8-7DC3DFBF490A}" type="presParOf" srcId="{F35C5669-6AAE-45D7-9ACA-793758E50043}" destId="{46D835FF-426B-4620-B7F9-02AA2E12D367}" srcOrd="0" destOrd="0" presId="urn:microsoft.com/office/officeart/2005/8/layout/process1"/>
    <dgm:cxn modelId="{BBB2D6F6-B78E-4CAB-89C5-049336422B49}" type="presParOf" srcId="{F35C5669-6AAE-45D7-9ACA-793758E50043}" destId="{3FBB307C-0A76-4F97-BBCE-FF5E91320C1D}" srcOrd="1" destOrd="0" presId="urn:microsoft.com/office/officeart/2005/8/layout/process1"/>
    <dgm:cxn modelId="{58E76971-9E11-46F7-BC47-4BF56BDC0475}" type="presParOf" srcId="{3FBB307C-0A76-4F97-BBCE-FF5E91320C1D}" destId="{1CC75D63-D0B9-4E34-B221-4429D76D9DD2}" srcOrd="0" destOrd="0" presId="urn:microsoft.com/office/officeart/2005/8/layout/process1"/>
    <dgm:cxn modelId="{CA0510CF-1512-44BD-AB46-D284369B27C2}" type="presParOf" srcId="{F35C5669-6AAE-45D7-9ACA-793758E50043}" destId="{21030655-0357-40EF-80DC-C35E4C0FF3ED}" srcOrd="2" destOrd="0" presId="urn:microsoft.com/office/officeart/2005/8/layout/process1"/>
    <dgm:cxn modelId="{21E403E5-70C7-4088-86B4-806D660A7C7C}" type="presParOf" srcId="{F35C5669-6AAE-45D7-9ACA-793758E50043}" destId="{4D795421-7B5A-4FE2-8918-6AF96D78B3D4}" srcOrd="3" destOrd="0" presId="urn:microsoft.com/office/officeart/2005/8/layout/process1"/>
    <dgm:cxn modelId="{CF926D75-82E5-4FE3-8C2F-C3B0E99B5E20}" type="presParOf" srcId="{4D795421-7B5A-4FE2-8918-6AF96D78B3D4}" destId="{0788E946-9346-46AD-B651-4E8AD2BC75D9}" srcOrd="0" destOrd="0" presId="urn:microsoft.com/office/officeart/2005/8/layout/process1"/>
    <dgm:cxn modelId="{F6563DFB-48B5-4E02-9A1E-1FD165CFCB80}" type="presParOf" srcId="{F35C5669-6AAE-45D7-9ACA-793758E50043}" destId="{A5A7FA1D-A267-4A66-B05B-D4A72AF275D4}" srcOrd="4" destOrd="0" presId="urn:microsoft.com/office/officeart/2005/8/layout/process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dgm:t>
        <a:bodyPr/>
        <a:lstStyle/>
        <a:p>
          <a:endParaRPr lang="fr-FR"/>
        </a:p>
      </dgm:t>
    </dgm:pt>
    <dgm:pt modelId="{A11DC29B-DCAE-4D16-B5C9-0519553B22BD}">
      <dgm:prSet phldrT="[Texte]"/>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a:solidFill>
          <a:schemeClr val="bg2">
            <a:lumMod val="75000"/>
          </a:schemeClr>
        </a:solidFill>
      </dgm:spPr>
      <dgm:t>
        <a:bodyPr/>
        <a:lstStyle/>
        <a:p>
          <a:endParaRPr lang="fr-FR"/>
        </a:p>
      </dgm:t>
    </dgm:pt>
    <dgm:pt modelId="{30F2C580-A630-4237-8E8A-F050F48F3235}">
      <dgm:prSet phldrT="[Texte]"/>
      <dgm:spPr>
        <a:solidFill>
          <a:schemeClr val="bg2">
            <a:lumMod val="75000"/>
          </a:schemeClr>
        </a:solidFill>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a:solidFill>
          <a:schemeClr val="bg2">
            <a:lumMod val="75000"/>
          </a:schemeClr>
        </a:solidFill>
      </dgm:spPr>
      <dgm:t>
        <a:bodyPr/>
        <a:lstStyle/>
        <a:p>
          <a:endParaRPr lang="fr-FR"/>
        </a:p>
      </dgm:t>
    </dgm:pt>
    <dgm:pt modelId="{D385A9F5-ED9D-4E2F-A53F-56C243DEE08F}">
      <dgm:prSet/>
      <dgm:spPr>
        <a:solidFill>
          <a:schemeClr val="bg2">
            <a:lumMod val="75000"/>
          </a:schemeClr>
        </a:solidFill>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a:solidFill>
          <a:schemeClr val="bg2">
            <a:lumMod val="75000"/>
          </a:schemeClr>
        </a:solidFill>
      </dgm:spPr>
      <dgm:t>
        <a:bodyPr/>
        <a:lstStyle/>
        <a:p>
          <a:endParaRPr lang="fr-FR"/>
        </a:p>
      </dgm:t>
    </dgm:pt>
    <dgm:pt modelId="{A26D2E46-1F4A-4725-AAF4-1F044C483AE1}">
      <dgm:prSet/>
      <dgm:spPr>
        <a:solidFill>
          <a:schemeClr val="bg2">
            <a:lumMod val="75000"/>
          </a:schemeClr>
        </a:solidFill>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9605A349-BC72-4ED1-ADAD-E67E58E90D0E}" type="presOf" srcId="{40D54698-B6DE-4E8D-B6DE-684E81C6F72A}" destId="{B623B5A3-FB80-4518-BF2F-CE0A5EC1F457}" srcOrd="1" destOrd="0" presId="urn:microsoft.com/office/officeart/2005/8/layout/process1"/>
    <dgm:cxn modelId="{B8D30F3A-60F6-4172-A309-4E850D658F02}" type="presOf" srcId="{A11DC29B-DCAE-4D16-B5C9-0519553B22BD}" destId="{A248E5BB-4672-4AFA-9679-7C677ED39892}" srcOrd="0" destOrd="0" presId="urn:microsoft.com/office/officeart/2005/8/layout/process1"/>
    <dgm:cxn modelId="{A1DD2FCE-C9A1-489F-B04A-D5D98C520AF2}" type="presOf" srcId="{D385A9F5-ED9D-4E2F-A53F-56C243DEE08F}" destId="{268455D4-AE7D-4A7B-8727-174A99A49E1A}" srcOrd="0"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F10AC332-CDE8-4921-BD22-EDA2342C8ECB}" type="presOf" srcId="{FD236F5C-A54F-468A-8062-294B497DE30B}" destId="{88D590BB-8A2A-4F6E-8BDC-E2E4CABBC844}" srcOrd="0" destOrd="0" presId="urn:microsoft.com/office/officeart/2005/8/layout/process1"/>
    <dgm:cxn modelId="{DD8969BC-B8FF-4821-97E6-6814D53292DC}" type="presOf" srcId="{30F2C580-A630-4237-8E8A-F050F48F3235}" destId="{5BAB8A0E-B398-4093-9A26-956AA43B1E58}" srcOrd="0" destOrd="0" presId="urn:microsoft.com/office/officeart/2005/8/layout/process1"/>
    <dgm:cxn modelId="{86FF5B40-1239-449F-A0E1-F31B6824AEA0}" type="presOf" srcId="{F9EEE658-31FA-4DD4-905D-DFE727F4E037}" destId="{79495227-397A-4D34-90B9-863FA58BB02E}" srcOrd="0" destOrd="0" presId="urn:microsoft.com/office/officeart/2005/8/layout/process1"/>
    <dgm:cxn modelId="{F0D62EAC-A6DA-437F-9042-E6983436EDAE}" type="presOf" srcId="{40D54698-B6DE-4E8D-B6DE-684E81C6F72A}" destId="{BF266B1A-145C-417F-AE91-E8DA27927D9F}" srcOrd="0" destOrd="0" presId="urn:microsoft.com/office/officeart/2005/8/layout/process1"/>
    <dgm:cxn modelId="{52B8D4D7-B27E-4D69-8ECB-42D698A7A50C}" type="presOf" srcId="{A26D2E46-1F4A-4725-AAF4-1F044C483AE1}" destId="{BA549CE8-2F4F-4421-8379-8158087D101F}" srcOrd="0" destOrd="0" presId="urn:microsoft.com/office/officeart/2005/8/layout/process1"/>
    <dgm:cxn modelId="{DEB7D3A8-3BEE-4F62-85BA-BE6E97140E0E}" type="presOf" srcId="{FD236F5C-A54F-468A-8062-294B497DE30B}" destId="{688EB2AC-E665-44F0-8F02-4A8ADA2C02BD}" srcOrd="1" destOrd="0" presId="urn:microsoft.com/office/officeart/2005/8/layout/process1"/>
    <dgm:cxn modelId="{C7FD78B6-889A-4E52-852D-F92E15835FED}" srcId="{D5D3E0F2-0404-4BB6-9CAB-2F544E1E03C8}" destId="{A26D2E46-1F4A-4725-AAF4-1F044C483AE1}" srcOrd="4" destOrd="0" parTransId="{12BE757A-5989-4015-B6F4-3E1D10088642}" sibTransId="{717DC0AA-594E-409E-8034-24A9209FB71A}"/>
    <dgm:cxn modelId="{43289F0B-0858-4F45-B192-595ACDB5350D}" srcId="{D5D3E0F2-0404-4BB6-9CAB-2F544E1E03C8}" destId="{A11DC29B-DCAE-4D16-B5C9-0519553B22BD}" srcOrd="1" destOrd="0" parTransId="{12E99CB1-D417-456A-B4F6-D92DBF95E6B4}" sibTransId="{029E00A7-2413-4E9A-ACF8-AA128E9F022D}"/>
    <dgm:cxn modelId="{250710FE-BDC5-4D09-95D3-E227AA1666A7}" type="presOf" srcId="{D5D3E0F2-0404-4BB6-9CAB-2F544E1E03C8}" destId="{2EEBCAC6-7800-4123-B6BB-C887615D9EF3}" srcOrd="0" destOrd="0" presId="urn:microsoft.com/office/officeart/2005/8/layout/process1"/>
    <dgm:cxn modelId="{F41E63D3-0592-45B8-BBD2-A5AA8190EDDA}" type="presOf" srcId="{FBB0B4C5-44A5-42DC-A7BB-A6C8A2AF01D8}" destId="{8215F0FC-CA83-4128-A350-208DA24E7CF8}" srcOrd="0" destOrd="0" presId="urn:microsoft.com/office/officeart/2005/8/layout/process1"/>
    <dgm:cxn modelId="{18F89B45-320B-46A0-9E67-B5AA42CD9303}" type="presOf" srcId="{029E00A7-2413-4E9A-ACF8-AA128E9F022D}" destId="{209DEF45-E384-491B-89D7-42BB4AB3829F}" srcOrd="1" destOrd="0" presId="urn:microsoft.com/office/officeart/2005/8/layout/process1"/>
    <dgm:cxn modelId="{7407B72B-5879-4BDB-B7FC-9846B33DE3DE}" type="presOf" srcId="{029E00A7-2413-4E9A-ACF8-AA128E9F022D}" destId="{E9EF268B-86A9-4B3E-ADFB-2165278403B7}" srcOrd="0" destOrd="0" presId="urn:microsoft.com/office/officeart/2005/8/layout/process1"/>
    <dgm:cxn modelId="{5AD530B6-5611-4480-BFC6-1D654C5AA5C9}" srcId="{D5D3E0F2-0404-4BB6-9CAB-2F544E1E03C8}" destId="{F9EEE658-31FA-4DD4-905D-DFE727F4E037}" srcOrd="0" destOrd="0" parTransId="{22A060F9-453A-4964-AD6B-852B3C4CD7FC}" sibTransId="{FBB0B4C5-44A5-42DC-A7BB-A6C8A2AF01D8}"/>
    <dgm:cxn modelId="{1072FE64-C386-4E10-B9D4-0194CEAEABF4}" srcId="{D5D3E0F2-0404-4BB6-9CAB-2F544E1E03C8}" destId="{D385A9F5-ED9D-4E2F-A53F-56C243DEE08F}" srcOrd="3" destOrd="0" parTransId="{40E93FD3-1736-415D-B3F2-B096F8CA43DD}" sibTransId="{FD236F5C-A54F-468A-8062-294B497DE30B}"/>
    <dgm:cxn modelId="{0CC43BB8-D4FB-43E3-AD66-1081028740F1}" type="presOf" srcId="{FBB0B4C5-44A5-42DC-A7BB-A6C8A2AF01D8}" destId="{2FCA5D34-5D2B-4800-B285-2AC892BBA77E}" srcOrd="1" destOrd="0" presId="urn:microsoft.com/office/officeart/2005/8/layout/process1"/>
    <dgm:cxn modelId="{2AA3C797-5ACC-4C36-8932-804B562655BA}" type="presParOf" srcId="{2EEBCAC6-7800-4123-B6BB-C887615D9EF3}" destId="{79495227-397A-4D34-90B9-863FA58BB02E}" srcOrd="0" destOrd="0" presId="urn:microsoft.com/office/officeart/2005/8/layout/process1"/>
    <dgm:cxn modelId="{65DE761B-09EF-4B79-8AE0-3DC4152EE21F}" type="presParOf" srcId="{2EEBCAC6-7800-4123-B6BB-C887615D9EF3}" destId="{8215F0FC-CA83-4128-A350-208DA24E7CF8}" srcOrd="1" destOrd="0" presId="urn:microsoft.com/office/officeart/2005/8/layout/process1"/>
    <dgm:cxn modelId="{3DF72F1A-03D4-477D-B30B-1DC4FB2D2EA1}" type="presParOf" srcId="{8215F0FC-CA83-4128-A350-208DA24E7CF8}" destId="{2FCA5D34-5D2B-4800-B285-2AC892BBA77E}" srcOrd="0" destOrd="0" presId="urn:microsoft.com/office/officeart/2005/8/layout/process1"/>
    <dgm:cxn modelId="{6EE6D909-1C21-4AB6-9601-0949429E94C1}" type="presParOf" srcId="{2EEBCAC6-7800-4123-B6BB-C887615D9EF3}" destId="{A248E5BB-4672-4AFA-9679-7C677ED39892}" srcOrd="2" destOrd="0" presId="urn:microsoft.com/office/officeart/2005/8/layout/process1"/>
    <dgm:cxn modelId="{EDB52531-E132-4F80-A999-D81AD13FE185}" type="presParOf" srcId="{2EEBCAC6-7800-4123-B6BB-C887615D9EF3}" destId="{E9EF268B-86A9-4B3E-ADFB-2165278403B7}" srcOrd="3" destOrd="0" presId="urn:microsoft.com/office/officeart/2005/8/layout/process1"/>
    <dgm:cxn modelId="{253C0A3B-7F8E-4C6D-A815-FCCB8A6CCCD7}" type="presParOf" srcId="{E9EF268B-86A9-4B3E-ADFB-2165278403B7}" destId="{209DEF45-E384-491B-89D7-42BB4AB3829F}" srcOrd="0" destOrd="0" presId="urn:microsoft.com/office/officeart/2005/8/layout/process1"/>
    <dgm:cxn modelId="{BE11798A-91BC-4627-B6AC-0F123E92C741}" type="presParOf" srcId="{2EEBCAC6-7800-4123-B6BB-C887615D9EF3}" destId="{5BAB8A0E-B398-4093-9A26-956AA43B1E58}" srcOrd="4" destOrd="0" presId="urn:microsoft.com/office/officeart/2005/8/layout/process1"/>
    <dgm:cxn modelId="{F697016C-41B5-4223-B11C-1ADF5C536861}" type="presParOf" srcId="{2EEBCAC6-7800-4123-B6BB-C887615D9EF3}" destId="{BF266B1A-145C-417F-AE91-E8DA27927D9F}" srcOrd="5" destOrd="0" presId="urn:microsoft.com/office/officeart/2005/8/layout/process1"/>
    <dgm:cxn modelId="{645CDC0C-CFD4-4CB4-B604-AC5F3335683B}" type="presParOf" srcId="{BF266B1A-145C-417F-AE91-E8DA27927D9F}" destId="{B623B5A3-FB80-4518-BF2F-CE0A5EC1F457}" srcOrd="0" destOrd="0" presId="urn:microsoft.com/office/officeart/2005/8/layout/process1"/>
    <dgm:cxn modelId="{CD0CED59-1E67-46FC-A7C1-B169AFD082AC}" type="presParOf" srcId="{2EEBCAC6-7800-4123-B6BB-C887615D9EF3}" destId="{268455D4-AE7D-4A7B-8727-174A99A49E1A}" srcOrd="6" destOrd="0" presId="urn:microsoft.com/office/officeart/2005/8/layout/process1"/>
    <dgm:cxn modelId="{9CE93DDC-5F9B-4E6B-845A-6910F16BBF83}" type="presParOf" srcId="{2EEBCAC6-7800-4123-B6BB-C887615D9EF3}" destId="{88D590BB-8A2A-4F6E-8BDC-E2E4CABBC844}" srcOrd="7" destOrd="0" presId="urn:microsoft.com/office/officeart/2005/8/layout/process1"/>
    <dgm:cxn modelId="{9725A252-02BB-4DB5-984B-E52711C2C144}" type="presParOf" srcId="{88D590BB-8A2A-4F6E-8BDC-E2E4CABBC844}" destId="{688EB2AC-E665-44F0-8F02-4A8ADA2C02BD}" srcOrd="0" destOrd="0" presId="urn:microsoft.com/office/officeart/2005/8/layout/process1"/>
    <dgm:cxn modelId="{9ECEEF50-AADE-43A3-A41A-66CC68CD0972}"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dgm:t>
        <a:bodyPr/>
        <a:lstStyle/>
        <a:p>
          <a:endParaRPr lang="fr-FR"/>
        </a:p>
      </dgm:t>
    </dgm:pt>
    <dgm:pt modelId="{A11DC29B-DCAE-4D16-B5C9-0519553B22BD}">
      <dgm:prSet phldrT="[Texte]"/>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dgm:t>
        <a:bodyPr/>
        <a:lstStyle/>
        <a:p>
          <a:endParaRPr lang="fr-FR"/>
        </a:p>
      </dgm:t>
    </dgm:pt>
    <dgm:pt modelId="{30F2C580-A630-4237-8E8A-F050F48F3235}">
      <dgm:prSet phldrT="[Texte]"/>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a:solidFill>
          <a:schemeClr val="bg2">
            <a:lumMod val="75000"/>
          </a:schemeClr>
        </a:solidFill>
      </dgm:spPr>
      <dgm:t>
        <a:bodyPr/>
        <a:lstStyle/>
        <a:p>
          <a:endParaRPr lang="fr-FR"/>
        </a:p>
      </dgm:t>
    </dgm:pt>
    <dgm:pt modelId="{D385A9F5-ED9D-4E2F-A53F-56C243DEE08F}">
      <dgm:prSet/>
      <dgm:spPr>
        <a:solidFill>
          <a:schemeClr val="bg2">
            <a:lumMod val="75000"/>
          </a:schemeClr>
        </a:solidFill>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a:solidFill>
          <a:schemeClr val="bg2">
            <a:lumMod val="75000"/>
          </a:schemeClr>
        </a:solidFill>
      </dgm:spPr>
      <dgm:t>
        <a:bodyPr/>
        <a:lstStyle/>
        <a:p>
          <a:endParaRPr lang="fr-FR"/>
        </a:p>
      </dgm:t>
    </dgm:pt>
    <dgm:pt modelId="{A26D2E46-1F4A-4725-AAF4-1F044C483AE1}">
      <dgm:prSet/>
      <dgm:spPr>
        <a:solidFill>
          <a:schemeClr val="bg2">
            <a:lumMod val="75000"/>
          </a:schemeClr>
        </a:solidFill>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5AD530B6-5611-4480-BFC6-1D654C5AA5C9}" srcId="{D5D3E0F2-0404-4BB6-9CAB-2F544E1E03C8}" destId="{F9EEE658-31FA-4DD4-905D-DFE727F4E037}" srcOrd="0" destOrd="0" parTransId="{22A060F9-453A-4964-AD6B-852B3C4CD7FC}" sibTransId="{FBB0B4C5-44A5-42DC-A7BB-A6C8A2AF01D8}"/>
    <dgm:cxn modelId="{EB47295C-4627-4688-8DC4-1832D85BCEFD}" type="presOf" srcId="{FBB0B4C5-44A5-42DC-A7BB-A6C8A2AF01D8}" destId="{2FCA5D34-5D2B-4800-B285-2AC892BBA77E}" srcOrd="1" destOrd="0" presId="urn:microsoft.com/office/officeart/2005/8/layout/process1"/>
    <dgm:cxn modelId="{43289F0B-0858-4F45-B192-595ACDB5350D}" srcId="{D5D3E0F2-0404-4BB6-9CAB-2F544E1E03C8}" destId="{A11DC29B-DCAE-4D16-B5C9-0519553B22BD}" srcOrd="1" destOrd="0" parTransId="{12E99CB1-D417-456A-B4F6-D92DBF95E6B4}" sibTransId="{029E00A7-2413-4E9A-ACF8-AA128E9F022D}"/>
    <dgm:cxn modelId="{630F28D8-2D77-48BA-A1E9-050164441F2D}" type="presOf" srcId="{D385A9F5-ED9D-4E2F-A53F-56C243DEE08F}" destId="{268455D4-AE7D-4A7B-8727-174A99A49E1A}" srcOrd="0" destOrd="0" presId="urn:microsoft.com/office/officeart/2005/8/layout/process1"/>
    <dgm:cxn modelId="{1072FE64-C386-4E10-B9D4-0194CEAEABF4}" srcId="{D5D3E0F2-0404-4BB6-9CAB-2F544E1E03C8}" destId="{D385A9F5-ED9D-4E2F-A53F-56C243DEE08F}" srcOrd="3" destOrd="0" parTransId="{40E93FD3-1736-415D-B3F2-B096F8CA43DD}" sibTransId="{FD236F5C-A54F-468A-8062-294B497DE30B}"/>
    <dgm:cxn modelId="{C7FD78B6-889A-4E52-852D-F92E15835FED}" srcId="{D5D3E0F2-0404-4BB6-9CAB-2F544E1E03C8}" destId="{A26D2E46-1F4A-4725-AAF4-1F044C483AE1}" srcOrd="4" destOrd="0" parTransId="{12BE757A-5989-4015-B6F4-3E1D10088642}" sibTransId="{717DC0AA-594E-409E-8034-24A9209FB71A}"/>
    <dgm:cxn modelId="{7D12649A-6DAE-4CEC-85DE-1A90D0EF0A88}" type="presOf" srcId="{FD236F5C-A54F-468A-8062-294B497DE30B}" destId="{88D590BB-8A2A-4F6E-8BDC-E2E4CABBC844}" srcOrd="0" destOrd="0" presId="urn:microsoft.com/office/officeart/2005/8/layout/process1"/>
    <dgm:cxn modelId="{1DEABE4F-32A7-4B07-8A62-38DDE3210F15}" type="presOf" srcId="{40D54698-B6DE-4E8D-B6DE-684E81C6F72A}" destId="{B623B5A3-FB80-4518-BF2F-CE0A5EC1F457}" srcOrd="1" destOrd="0" presId="urn:microsoft.com/office/officeart/2005/8/layout/process1"/>
    <dgm:cxn modelId="{A1CDDFF4-1BE8-4E94-9D4B-C1BB401055A8}" type="presOf" srcId="{D5D3E0F2-0404-4BB6-9CAB-2F544E1E03C8}" destId="{2EEBCAC6-7800-4123-B6BB-C887615D9EF3}" srcOrd="0" destOrd="0" presId="urn:microsoft.com/office/officeart/2005/8/layout/process1"/>
    <dgm:cxn modelId="{135BD594-635E-4961-9C2A-C087154FD2CC}" type="presOf" srcId="{FD236F5C-A54F-468A-8062-294B497DE30B}" destId="{688EB2AC-E665-44F0-8F02-4A8ADA2C02BD}" srcOrd="1" destOrd="0" presId="urn:microsoft.com/office/officeart/2005/8/layout/process1"/>
    <dgm:cxn modelId="{2702DB4B-5934-4071-85E1-F938049058C5}" type="presOf" srcId="{A26D2E46-1F4A-4725-AAF4-1F044C483AE1}" destId="{BA549CE8-2F4F-4421-8379-8158087D101F}" srcOrd="0" destOrd="0" presId="urn:microsoft.com/office/officeart/2005/8/layout/process1"/>
    <dgm:cxn modelId="{7A8ED5D3-BED5-4264-9F9F-094627B052FF}" type="presOf" srcId="{F9EEE658-31FA-4DD4-905D-DFE727F4E037}" destId="{79495227-397A-4D34-90B9-863FA58BB02E}" srcOrd="0"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DD1EEFAD-E339-4D28-B1E0-6FF632993039}" type="presOf" srcId="{FBB0B4C5-44A5-42DC-A7BB-A6C8A2AF01D8}" destId="{8215F0FC-CA83-4128-A350-208DA24E7CF8}" srcOrd="0" destOrd="0" presId="urn:microsoft.com/office/officeart/2005/8/layout/process1"/>
    <dgm:cxn modelId="{E37C0920-32C4-4FAC-8192-2C541DABDF4A}" type="presOf" srcId="{029E00A7-2413-4E9A-ACF8-AA128E9F022D}" destId="{209DEF45-E384-491B-89D7-42BB4AB3829F}" srcOrd="1" destOrd="0" presId="urn:microsoft.com/office/officeart/2005/8/layout/process1"/>
    <dgm:cxn modelId="{D5995A8A-BC46-4A81-8527-8142B0E96E47}" type="presOf" srcId="{30F2C580-A630-4237-8E8A-F050F48F3235}" destId="{5BAB8A0E-B398-4093-9A26-956AA43B1E58}" srcOrd="0" destOrd="0" presId="urn:microsoft.com/office/officeart/2005/8/layout/process1"/>
    <dgm:cxn modelId="{78BC727A-5A8E-4769-84AF-025EA1491B46}" type="presOf" srcId="{029E00A7-2413-4E9A-ACF8-AA128E9F022D}" destId="{E9EF268B-86A9-4B3E-ADFB-2165278403B7}" srcOrd="0" destOrd="0" presId="urn:microsoft.com/office/officeart/2005/8/layout/process1"/>
    <dgm:cxn modelId="{48184DEC-3A46-4810-B05C-13D07E7112FC}" type="presOf" srcId="{A11DC29B-DCAE-4D16-B5C9-0519553B22BD}" destId="{A248E5BB-4672-4AFA-9679-7C677ED39892}" srcOrd="0" destOrd="0" presId="urn:microsoft.com/office/officeart/2005/8/layout/process1"/>
    <dgm:cxn modelId="{2BD9A716-AD4C-4D60-8350-6FC3F318C18A}" type="presOf" srcId="{40D54698-B6DE-4E8D-B6DE-684E81C6F72A}" destId="{BF266B1A-145C-417F-AE91-E8DA27927D9F}" srcOrd="0" destOrd="0" presId="urn:microsoft.com/office/officeart/2005/8/layout/process1"/>
    <dgm:cxn modelId="{C3792A44-5034-47B5-9D3D-9E7C70815B93}" type="presParOf" srcId="{2EEBCAC6-7800-4123-B6BB-C887615D9EF3}" destId="{79495227-397A-4D34-90B9-863FA58BB02E}" srcOrd="0" destOrd="0" presId="urn:microsoft.com/office/officeart/2005/8/layout/process1"/>
    <dgm:cxn modelId="{1C531BCF-D5C0-49D1-B526-D87C71294BF1}" type="presParOf" srcId="{2EEBCAC6-7800-4123-B6BB-C887615D9EF3}" destId="{8215F0FC-CA83-4128-A350-208DA24E7CF8}" srcOrd="1" destOrd="0" presId="urn:microsoft.com/office/officeart/2005/8/layout/process1"/>
    <dgm:cxn modelId="{65886B60-B968-4821-B3D2-0B1036669633}" type="presParOf" srcId="{8215F0FC-CA83-4128-A350-208DA24E7CF8}" destId="{2FCA5D34-5D2B-4800-B285-2AC892BBA77E}" srcOrd="0" destOrd="0" presId="urn:microsoft.com/office/officeart/2005/8/layout/process1"/>
    <dgm:cxn modelId="{961A6E57-B525-4DEC-94A0-484E6BB89DAB}" type="presParOf" srcId="{2EEBCAC6-7800-4123-B6BB-C887615D9EF3}" destId="{A248E5BB-4672-4AFA-9679-7C677ED39892}" srcOrd="2" destOrd="0" presId="urn:microsoft.com/office/officeart/2005/8/layout/process1"/>
    <dgm:cxn modelId="{985D2759-084D-4AF1-AB33-632EF70E8ED1}" type="presParOf" srcId="{2EEBCAC6-7800-4123-B6BB-C887615D9EF3}" destId="{E9EF268B-86A9-4B3E-ADFB-2165278403B7}" srcOrd="3" destOrd="0" presId="urn:microsoft.com/office/officeart/2005/8/layout/process1"/>
    <dgm:cxn modelId="{152FE7FF-C3D7-4702-955B-7277458A2AAD}" type="presParOf" srcId="{E9EF268B-86A9-4B3E-ADFB-2165278403B7}" destId="{209DEF45-E384-491B-89D7-42BB4AB3829F}" srcOrd="0" destOrd="0" presId="urn:microsoft.com/office/officeart/2005/8/layout/process1"/>
    <dgm:cxn modelId="{8FB481B9-2DF7-4AF1-A1C1-1C93A1C3D14A}" type="presParOf" srcId="{2EEBCAC6-7800-4123-B6BB-C887615D9EF3}" destId="{5BAB8A0E-B398-4093-9A26-956AA43B1E58}" srcOrd="4" destOrd="0" presId="urn:microsoft.com/office/officeart/2005/8/layout/process1"/>
    <dgm:cxn modelId="{DD9C1715-B54D-4A08-A4E8-D3DFEEBC2B2E}" type="presParOf" srcId="{2EEBCAC6-7800-4123-B6BB-C887615D9EF3}" destId="{BF266B1A-145C-417F-AE91-E8DA27927D9F}" srcOrd="5" destOrd="0" presId="urn:microsoft.com/office/officeart/2005/8/layout/process1"/>
    <dgm:cxn modelId="{365F5817-82F1-49C8-9F7E-70ABA6D79CBA}" type="presParOf" srcId="{BF266B1A-145C-417F-AE91-E8DA27927D9F}" destId="{B623B5A3-FB80-4518-BF2F-CE0A5EC1F457}" srcOrd="0" destOrd="0" presId="urn:microsoft.com/office/officeart/2005/8/layout/process1"/>
    <dgm:cxn modelId="{C5E37DC1-3103-4A5E-98A0-1720142CFC1D}" type="presParOf" srcId="{2EEBCAC6-7800-4123-B6BB-C887615D9EF3}" destId="{268455D4-AE7D-4A7B-8727-174A99A49E1A}" srcOrd="6" destOrd="0" presId="urn:microsoft.com/office/officeart/2005/8/layout/process1"/>
    <dgm:cxn modelId="{8DC19BAA-C6A2-4700-B8C6-2E440814A8C0}" type="presParOf" srcId="{2EEBCAC6-7800-4123-B6BB-C887615D9EF3}" destId="{88D590BB-8A2A-4F6E-8BDC-E2E4CABBC844}" srcOrd="7" destOrd="0" presId="urn:microsoft.com/office/officeart/2005/8/layout/process1"/>
    <dgm:cxn modelId="{AE48A039-C533-4BD7-A2E8-E9B1DE0E41F1}" type="presParOf" srcId="{88D590BB-8A2A-4F6E-8BDC-E2E4CABBC844}" destId="{688EB2AC-E665-44F0-8F02-4A8ADA2C02BD}" srcOrd="0" destOrd="0" presId="urn:microsoft.com/office/officeart/2005/8/layout/process1"/>
    <dgm:cxn modelId="{A04C01CA-92AC-47EC-8707-AAE550C7C94B}"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dgm:t>
        <a:bodyPr/>
        <a:lstStyle/>
        <a:p>
          <a:endParaRPr lang="fr-FR"/>
        </a:p>
      </dgm:t>
    </dgm:pt>
    <dgm:pt modelId="{A11DC29B-DCAE-4D16-B5C9-0519553B22BD}">
      <dgm:prSet phldrT="[Texte]"/>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dgm:t>
        <a:bodyPr/>
        <a:lstStyle/>
        <a:p>
          <a:endParaRPr lang="fr-FR"/>
        </a:p>
      </dgm:t>
    </dgm:pt>
    <dgm:pt modelId="{30F2C580-A630-4237-8E8A-F050F48F3235}">
      <dgm:prSet phldrT="[Texte]"/>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dgm:t>
        <a:bodyPr/>
        <a:lstStyle/>
        <a:p>
          <a:endParaRPr lang="fr-FR"/>
        </a:p>
      </dgm:t>
    </dgm:pt>
    <dgm:pt modelId="{D385A9F5-ED9D-4E2F-A53F-56C243DEE08F}">
      <dgm:prSet/>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a:solidFill>
          <a:schemeClr val="bg2">
            <a:lumMod val="75000"/>
          </a:schemeClr>
        </a:solidFill>
      </dgm:spPr>
      <dgm:t>
        <a:bodyPr/>
        <a:lstStyle/>
        <a:p>
          <a:endParaRPr lang="fr-FR"/>
        </a:p>
      </dgm:t>
    </dgm:pt>
    <dgm:pt modelId="{A26D2E46-1F4A-4725-AAF4-1F044C483AE1}">
      <dgm:prSet/>
      <dgm:spPr>
        <a:solidFill>
          <a:schemeClr val="bg2">
            <a:lumMod val="75000"/>
          </a:schemeClr>
        </a:solidFill>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59824371-E106-4D9F-8431-EC00A0E91997}" type="presOf" srcId="{D5D3E0F2-0404-4BB6-9CAB-2F544E1E03C8}" destId="{2EEBCAC6-7800-4123-B6BB-C887615D9EF3}" srcOrd="0" destOrd="0" presId="urn:microsoft.com/office/officeart/2005/8/layout/process1"/>
    <dgm:cxn modelId="{5AD530B6-5611-4480-BFC6-1D654C5AA5C9}" srcId="{D5D3E0F2-0404-4BB6-9CAB-2F544E1E03C8}" destId="{F9EEE658-31FA-4DD4-905D-DFE727F4E037}" srcOrd="0" destOrd="0" parTransId="{22A060F9-453A-4964-AD6B-852B3C4CD7FC}" sibTransId="{FBB0B4C5-44A5-42DC-A7BB-A6C8A2AF01D8}"/>
    <dgm:cxn modelId="{26A9EEC2-D705-4453-9D69-3359A6466DC7}" type="presOf" srcId="{FD236F5C-A54F-468A-8062-294B497DE30B}" destId="{88D590BB-8A2A-4F6E-8BDC-E2E4CABBC844}" srcOrd="0" destOrd="0" presId="urn:microsoft.com/office/officeart/2005/8/layout/process1"/>
    <dgm:cxn modelId="{76774259-712B-47CD-B180-80C00B209F67}" type="presOf" srcId="{D385A9F5-ED9D-4E2F-A53F-56C243DEE08F}" destId="{268455D4-AE7D-4A7B-8727-174A99A49E1A}" srcOrd="0" destOrd="0" presId="urn:microsoft.com/office/officeart/2005/8/layout/process1"/>
    <dgm:cxn modelId="{43289F0B-0858-4F45-B192-595ACDB5350D}" srcId="{D5D3E0F2-0404-4BB6-9CAB-2F544E1E03C8}" destId="{A11DC29B-DCAE-4D16-B5C9-0519553B22BD}" srcOrd="1" destOrd="0" parTransId="{12E99CB1-D417-456A-B4F6-D92DBF95E6B4}" sibTransId="{029E00A7-2413-4E9A-ACF8-AA128E9F022D}"/>
    <dgm:cxn modelId="{235E4026-DC1B-482F-A0B8-FD8ED519B508}" type="presOf" srcId="{029E00A7-2413-4E9A-ACF8-AA128E9F022D}" destId="{E9EF268B-86A9-4B3E-ADFB-2165278403B7}" srcOrd="0" destOrd="0" presId="urn:microsoft.com/office/officeart/2005/8/layout/process1"/>
    <dgm:cxn modelId="{1072FE64-C386-4E10-B9D4-0194CEAEABF4}" srcId="{D5D3E0F2-0404-4BB6-9CAB-2F544E1E03C8}" destId="{D385A9F5-ED9D-4E2F-A53F-56C243DEE08F}" srcOrd="3" destOrd="0" parTransId="{40E93FD3-1736-415D-B3F2-B096F8CA43DD}" sibTransId="{FD236F5C-A54F-468A-8062-294B497DE30B}"/>
    <dgm:cxn modelId="{C7FD78B6-889A-4E52-852D-F92E15835FED}" srcId="{D5D3E0F2-0404-4BB6-9CAB-2F544E1E03C8}" destId="{A26D2E46-1F4A-4725-AAF4-1F044C483AE1}" srcOrd="4" destOrd="0" parTransId="{12BE757A-5989-4015-B6F4-3E1D10088642}" sibTransId="{717DC0AA-594E-409E-8034-24A9209FB71A}"/>
    <dgm:cxn modelId="{F65C48CD-09BF-45E9-A12B-5D5754A80ECB}" type="presOf" srcId="{029E00A7-2413-4E9A-ACF8-AA128E9F022D}" destId="{209DEF45-E384-491B-89D7-42BB4AB3829F}" srcOrd="1" destOrd="0" presId="urn:microsoft.com/office/officeart/2005/8/layout/process1"/>
    <dgm:cxn modelId="{48CDFC6A-EDA5-4734-8A8C-BBBB2D6F7E7F}" type="presOf" srcId="{FD236F5C-A54F-468A-8062-294B497DE30B}" destId="{688EB2AC-E665-44F0-8F02-4A8ADA2C02BD}" srcOrd="1" destOrd="0" presId="urn:microsoft.com/office/officeart/2005/8/layout/process1"/>
    <dgm:cxn modelId="{F827DC0A-FA4E-453D-84F9-64B04E43CEEF}" type="presOf" srcId="{F9EEE658-31FA-4DD4-905D-DFE727F4E037}" destId="{79495227-397A-4D34-90B9-863FA58BB02E}" srcOrd="0" destOrd="0" presId="urn:microsoft.com/office/officeart/2005/8/layout/process1"/>
    <dgm:cxn modelId="{EEEFF8AF-18D3-477C-BF6D-4B0CA1497AA5}" type="presOf" srcId="{FBB0B4C5-44A5-42DC-A7BB-A6C8A2AF01D8}" destId="{2FCA5D34-5D2B-4800-B285-2AC892BBA77E}" srcOrd="1" destOrd="0" presId="urn:microsoft.com/office/officeart/2005/8/layout/process1"/>
    <dgm:cxn modelId="{9C2AE83C-85D7-41D6-B582-95CDB488580B}" type="presOf" srcId="{A26D2E46-1F4A-4725-AAF4-1F044C483AE1}" destId="{BA549CE8-2F4F-4421-8379-8158087D101F}" srcOrd="0"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04600094-944F-4179-BDDD-E72A543278B0}" type="presOf" srcId="{FBB0B4C5-44A5-42DC-A7BB-A6C8A2AF01D8}" destId="{8215F0FC-CA83-4128-A350-208DA24E7CF8}" srcOrd="0" destOrd="0" presId="urn:microsoft.com/office/officeart/2005/8/layout/process1"/>
    <dgm:cxn modelId="{AF2F73DF-6353-4A46-9AE7-6ABEAB105DC1}" type="presOf" srcId="{40D54698-B6DE-4E8D-B6DE-684E81C6F72A}" destId="{BF266B1A-145C-417F-AE91-E8DA27927D9F}" srcOrd="0" destOrd="0" presId="urn:microsoft.com/office/officeart/2005/8/layout/process1"/>
    <dgm:cxn modelId="{1674DE91-AF0F-4FF4-ADB0-D1167A52B00C}" type="presOf" srcId="{30F2C580-A630-4237-8E8A-F050F48F3235}" destId="{5BAB8A0E-B398-4093-9A26-956AA43B1E58}" srcOrd="0" destOrd="0" presId="urn:microsoft.com/office/officeart/2005/8/layout/process1"/>
    <dgm:cxn modelId="{E4F1E7EE-E71D-4C7C-979B-6926F685DF86}" type="presOf" srcId="{40D54698-B6DE-4E8D-B6DE-684E81C6F72A}" destId="{B623B5A3-FB80-4518-BF2F-CE0A5EC1F457}" srcOrd="1" destOrd="0" presId="urn:microsoft.com/office/officeart/2005/8/layout/process1"/>
    <dgm:cxn modelId="{FBA88F9A-D33E-4BE6-B63A-C76E99CAA76F}" type="presOf" srcId="{A11DC29B-DCAE-4D16-B5C9-0519553B22BD}" destId="{A248E5BB-4672-4AFA-9679-7C677ED39892}" srcOrd="0" destOrd="0" presId="urn:microsoft.com/office/officeart/2005/8/layout/process1"/>
    <dgm:cxn modelId="{4B66A1CB-04C9-4128-84A2-43ACC4E97446}" type="presParOf" srcId="{2EEBCAC6-7800-4123-B6BB-C887615D9EF3}" destId="{79495227-397A-4D34-90B9-863FA58BB02E}" srcOrd="0" destOrd="0" presId="urn:microsoft.com/office/officeart/2005/8/layout/process1"/>
    <dgm:cxn modelId="{F9D37C82-97C1-49CA-A775-6DAC2ED344D8}" type="presParOf" srcId="{2EEBCAC6-7800-4123-B6BB-C887615D9EF3}" destId="{8215F0FC-CA83-4128-A350-208DA24E7CF8}" srcOrd="1" destOrd="0" presId="urn:microsoft.com/office/officeart/2005/8/layout/process1"/>
    <dgm:cxn modelId="{9BB0FDB4-DA55-4891-A022-7D1477A6BF85}" type="presParOf" srcId="{8215F0FC-CA83-4128-A350-208DA24E7CF8}" destId="{2FCA5D34-5D2B-4800-B285-2AC892BBA77E}" srcOrd="0" destOrd="0" presId="urn:microsoft.com/office/officeart/2005/8/layout/process1"/>
    <dgm:cxn modelId="{E513D862-E0F2-49C5-93F5-43AC7AC82FAD}" type="presParOf" srcId="{2EEBCAC6-7800-4123-B6BB-C887615D9EF3}" destId="{A248E5BB-4672-4AFA-9679-7C677ED39892}" srcOrd="2" destOrd="0" presId="urn:microsoft.com/office/officeart/2005/8/layout/process1"/>
    <dgm:cxn modelId="{8A87A669-973D-42C4-B9AE-9FC347AECBFB}" type="presParOf" srcId="{2EEBCAC6-7800-4123-B6BB-C887615D9EF3}" destId="{E9EF268B-86A9-4B3E-ADFB-2165278403B7}" srcOrd="3" destOrd="0" presId="urn:microsoft.com/office/officeart/2005/8/layout/process1"/>
    <dgm:cxn modelId="{FEE4EED4-009B-4252-9A6E-BB189F678F8D}" type="presParOf" srcId="{E9EF268B-86A9-4B3E-ADFB-2165278403B7}" destId="{209DEF45-E384-491B-89D7-42BB4AB3829F}" srcOrd="0" destOrd="0" presId="urn:microsoft.com/office/officeart/2005/8/layout/process1"/>
    <dgm:cxn modelId="{D5B8DE77-5E6C-4960-9FFA-652D7EDFC242}" type="presParOf" srcId="{2EEBCAC6-7800-4123-B6BB-C887615D9EF3}" destId="{5BAB8A0E-B398-4093-9A26-956AA43B1E58}" srcOrd="4" destOrd="0" presId="urn:microsoft.com/office/officeart/2005/8/layout/process1"/>
    <dgm:cxn modelId="{E3882C6C-7A66-4AA8-86EE-35247842332E}" type="presParOf" srcId="{2EEBCAC6-7800-4123-B6BB-C887615D9EF3}" destId="{BF266B1A-145C-417F-AE91-E8DA27927D9F}" srcOrd="5" destOrd="0" presId="urn:microsoft.com/office/officeart/2005/8/layout/process1"/>
    <dgm:cxn modelId="{6933ED24-3395-4107-81C9-DB34D1BCF63C}" type="presParOf" srcId="{BF266B1A-145C-417F-AE91-E8DA27927D9F}" destId="{B623B5A3-FB80-4518-BF2F-CE0A5EC1F457}" srcOrd="0" destOrd="0" presId="urn:microsoft.com/office/officeart/2005/8/layout/process1"/>
    <dgm:cxn modelId="{43D3615E-3607-428B-BD9B-E751C93C79D6}" type="presParOf" srcId="{2EEBCAC6-7800-4123-B6BB-C887615D9EF3}" destId="{268455D4-AE7D-4A7B-8727-174A99A49E1A}" srcOrd="6" destOrd="0" presId="urn:microsoft.com/office/officeart/2005/8/layout/process1"/>
    <dgm:cxn modelId="{0093D364-81A9-4D1C-8270-3F4C8D388117}" type="presParOf" srcId="{2EEBCAC6-7800-4123-B6BB-C887615D9EF3}" destId="{88D590BB-8A2A-4F6E-8BDC-E2E4CABBC844}" srcOrd="7" destOrd="0" presId="urn:microsoft.com/office/officeart/2005/8/layout/process1"/>
    <dgm:cxn modelId="{650EF364-3E45-4F9C-B850-0C8B6044B36F}" type="presParOf" srcId="{88D590BB-8A2A-4F6E-8BDC-E2E4CABBC844}" destId="{688EB2AC-E665-44F0-8F02-4A8ADA2C02BD}" srcOrd="0" destOrd="0" presId="urn:microsoft.com/office/officeart/2005/8/layout/process1"/>
    <dgm:cxn modelId="{7349F4B5-2C57-44AA-A1F3-ACFC92AD7664}"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5D3E0F2-0404-4BB6-9CAB-2F544E1E03C8}" type="doc">
      <dgm:prSet loTypeId="urn:microsoft.com/office/officeart/2005/8/layout/process1" loCatId="process" qsTypeId="urn:microsoft.com/office/officeart/2005/8/quickstyle/simple1" qsCatId="simple" csTypeId="urn:microsoft.com/office/officeart/2005/8/colors/colorful2" csCatId="colorful" phldr="1"/>
      <dgm:spPr/>
    </dgm:pt>
    <dgm:pt modelId="{F9EEE658-31FA-4DD4-905D-DFE727F4E037}">
      <dgm:prSet phldrT="[Texte]"/>
      <dgm:spPr/>
      <dgm:t>
        <a:bodyPr/>
        <a:lstStyle/>
        <a:p>
          <a:r>
            <a:rPr lang="fr-FR"/>
            <a:t>1.</a:t>
          </a:r>
        </a:p>
        <a:p>
          <a:r>
            <a:rPr lang="fr-FR"/>
            <a:t>Récupération des données et nettoyage</a:t>
          </a:r>
        </a:p>
      </dgm:t>
    </dgm:pt>
    <dgm:pt modelId="{22A060F9-453A-4964-AD6B-852B3C4CD7FC}" type="parTrans" cxnId="{5AD530B6-5611-4480-BFC6-1D654C5AA5C9}">
      <dgm:prSet/>
      <dgm:spPr/>
      <dgm:t>
        <a:bodyPr/>
        <a:lstStyle/>
        <a:p>
          <a:endParaRPr lang="fr-FR"/>
        </a:p>
      </dgm:t>
    </dgm:pt>
    <dgm:pt modelId="{FBB0B4C5-44A5-42DC-A7BB-A6C8A2AF01D8}" type="sibTrans" cxnId="{5AD530B6-5611-4480-BFC6-1D654C5AA5C9}">
      <dgm:prSet/>
      <dgm:spPr/>
      <dgm:t>
        <a:bodyPr/>
        <a:lstStyle/>
        <a:p>
          <a:endParaRPr lang="fr-FR"/>
        </a:p>
      </dgm:t>
    </dgm:pt>
    <dgm:pt modelId="{A11DC29B-DCAE-4D16-B5C9-0519553B22BD}">
      <dgm:prSet phldrT="[Texte]"/>
      <dgm:spPr/>
      <dgm:t>
        <a:bodyPr/>
        <a:lstStyle/>
        <a:p>
          <a:r>
            <a:rPr lang="fr-FR"/>
            <a:t>2.</a:t>
          </a:r>
        </a:p>
        <a:p>
          <a:r>
            <a:rPr lang="fr-FR"/>
            <a:t>Exploration des données</a:t>
          </a:r>
        </a:p>
      </dgm:t>
    </dgm:pt>
    <dgm:pt modelId="{12E99CB1-D417-456A-B4F6-D92DBF95E6B4}" type="parTrans" cxnId="{43289F0B-0858-4F45-B192-595ACDB5350D}">
      <dgm:prSet/>
      <dgm:spPr/>
      <dgm:t>
        <a:bodyPr/>
        <a:lstStyle/>
        <a:p>
          <a:endParaRPr lang="fr-FR"/>
        </a:p>
      </dgm:t>
    </dgm:pt>
    <dgm:pt modelId="{029E00A7-2413-4E9A-ACF8-AA128E9F022D}" type="sibTrans" cxnId="{43289F0B-0858-4F45-B192-595ACDB5350D}">
      <dgm:prSet/>
      <dgm:spPr/>
      <dgm:t>
        <a:bodyPr/>
        <a:lstStyle/>
        <a:p>
          <a:endParaRPr lang="fr-FR"/>
        </a:p>
      </dgm:t>
    </dgm:pt>
    <dgm:pt modelId="{30F2C580-A630-4237-8E8A-F050F48F3235}">
      <dgm:prSet phldrT="[Texte]"/>
      <dgm:spPr/>
      <dgm:t>
        <a:bodyPr/>
        <a:lstStyle/>
        <a:p>
          <a:r>
            <a:rPr lang="fr-FR"/>
            <a:t>3.</a:t>
          </a:r>
        </a:p>
        <a:p>
          <a:r>
            <a:rPr lang="fr-FR"/>
            <a:t>jointure entre les données VOL et METEO</a:t>
          </a:r>
        </a:p>
      </dgm:t>
    </dgm:pt>
    <dgm:pt modelId="{3CDB1EB6-85F6-41A4-9BE5-20CA6F9490AE}" type="parTrans" cxnId="{7DBD27AF-7F26-4CBE-BA4D-E26DB9511098}">
      <dgm:prSet/>
      <dgm:spPr/>
      <dgm:t>
        <a:bodyPr/>
        <a:lstStyle/>
        <a:p>
          <a:endParaRPr lang="fr-FR"/>
        </a:p>
      </dgm:t>
    </dgm:pt>
    <dgm:pt modelId="{40D54698-B6DE-4E8D-B6DE-684E81C6F72A}" type="sibTrans" cxnId="{7DBD27AF-7F26-4CBE-BA4D-E26DB9511098}">
      <dgm:prSet/>
      <dgm:spPr/>
      <dgm:t>
        <a:bodyPr/>
        <a:lstStyle/>
        <a:p>
          <a:endParaRPr lang="fr-FR"/>
        </a:p>
      </dgm:t>
    </dgm:pt>
    <dgm:pt modelId="{D385A9F5-ED9D-4E2F-A53F-56C243DEE08F}">
      <dgm:prSet/>
      <dgm:spPr/>
      <dgm:t>
        <a:bodyPr/>
        <a:lstStyle/>
        <a:p>
          <a:r>
            <a:rPr lang="fr-FR"/>
            <a:t>4.</a:t>
          </a:r>
        </a:p>
        <a:p>
          <a:r>
            <a:rPr lang="fr-FR"/>
            <a:t>Pipeline et modèles</a:t>
          </a:r>
        </a:p>
      </dgm:t>
    </dgm:pt>
    <dgm:pt modelId="{40E93FD3-1736-415D-B3F2-B096F8CA43DD}" type="parTrans" cxnId="{1072FE64-C386-4E10-B9D4-0194CEAEABF4}">
      <dgm:prSet/>
      <dgm:spPr/>
      <dgm:t>
        <a:bodyPr/>
        <a:lstStyle/>
        <a:p>
          <a:endParaRPr lang="fr-FR"/>
        </a:p>
      </dgm:t>
    </dgm:pt>
    <dgm:pt modelId="{FD236F5C-A54F-468A-8062-294B497DE30B}" type="sibTrans" cxnId="{1072FE64-C386-4E10-B9D4-0194CEAEABF4}">
      <dgm:prSet/>
      <dgm:spPr>
        <a:solidFill>
          <a:schemeClr val="bg2">
            <a:lumMod val="90000"/>
          </a:schemeClr>
        </a:solidFill>
      </dgm:spPr>
      <dgm:t>
        <a:bodyPr/>
        <a:lstStyle/>
        <a:p>
          <a:endParaRPr lang="fr-FR"/>
        </a:p>
      </dgm:t>
    </dgm:pt>
    <dgm:pt modelId="{A26D2E46-1F4A-4725-AAF4-1F044C483AE1}">
      <dgm:prSet/>
      <dgm:spPr>
        <a:solidFill>
          <a:schemeClr val="bg2">
            <a:lumMod val="75000"/>
          </a:schemeClr>
        </a:solidFill>
      </dgm:spPr>
      <dgm:t>
        <a:bodyPr/>
        <a:lstStyle/>
        <a:p>
          <a:r>
            <a:rPr lang="fr-FR"/>
            <a:t>5.</a:t>
          </a:r>
        </a:p>
        <a:p>
          <a:r>
            <a:rPr lang="fr-FR"/>
            <a:t>Résultats</a:t>
          </a:r>
        </a:p>
      </dgm:t>
    </dgm:pt>
    <dgm:pt modelId="{12BE757A-5989-4015-B6F4-3E1D10088642}" type="parTrans" cxnId="{C7FD78B6-889A-4E52-852D-F92E15835FED}">
      <dgm:prSet/>
      <dgm:spPr/>
      <dgm:t>
        <a:bodyPr/>
        <a:lstStyle/>
        <a:p>
          <a:endParaRPr lang="fr-FR"/>
        </a:p>
      </dgm:t>
    </dgm:pt>
    <dgm:pt modelId="{717DC0AA-594E-409E-8034-24A9209FB71A}" type="sibTrans" cxnId="{C7FD78B6-889A-4E52-852D-F92E15835FED}">
      <dgm:prSet/>
      <dgm:spPr/>
      <dgm:t>
        <a:bodyPr/>
        <a:lstStyle/>
        <a:p>
          <a:endParaRPr lang="fr-FR"/>
        </a:p>
      </dgm:t>
    </dgm:pt>
    <dgm:pt modelId="{2EEBCAC6-7800-4123-B6BB-C887615D9EF3}" type="pres">
      <dgm:prSet presAssocID="{D5D3E0F2-0404-4BB6-9CAB-2F544E1E03C8}" presName="Name0" presStyleCnt="0">
        <dgm:presLayoutVars>
          <dgm:dir/>
          <dgm:resizeHandles val="exact"/>
        </dgm:presLayoutVars>
      </dgm:prSet>
      <dgm:spPr/>
    </dgm:pt>
    <dgm:pt modelId="{79495227-397A-4D34-90B9-863FA58BB02E}" type="pres">
      <dgm:prSet presAssocID="{F9EEE658-31FA-4DD4-905D-DFE727F4E037}" presName="node" presStyleLbl="node1" presStyleIdx="0" presStyleCnt="5">
        <dgm:presLayoutVars>
          <dgm:bulletEnabled val="1"/>
        </dgm:presLayoutVars>
      </dgm:prSet>
      <dgm:spPr/>
      <dgm:t>
        <a:bodyPr/>
        <a:lstStyle/>
        <a:p>
          <a:endParaRPr lang="fr-FR"/>
        </a:p>
      </dgm:t>
    </dgm:pt>
    <dgm:pt modelId="{8215F0FC-CA83-4128-A350-208DA24E7CF8}" type="pres">
      <dgm:prSet presAssocID="{FBB0B4C5-44A5-42DC-A7BB-A6C8A2AF01D8}" presName="sibTrans" presStyleLbl="sibTrans2D1" presStyleIdx="0" presStyleCnt="4"/>
      <dgm:spPr/>
      <dgm:t>
        <a:bodyPr/>
        <a:lstStyle/>
        <a:p>
          <a:endParaRPr lang="fr-FR"/>
        </a:p>
      </dgm:t>
    </dgm:pt>
    <dgm:pt modelId="{2FCA5D34-5D2B-4800-B285-2AC892BBA77E}" type="pres">
      <dgm:prSet presAssocID="{FBB0B4C5-44A5-42DC-A7BB-A6C8A2AF01D8}" presName="connectorText" presStyleLbl="sibTrans2D1" presStyleIdx="0" presStyleCnt="4"/>
      <dgm:spPr/>
      <dgm:t>
        <a:bodyPr/>
        <a:lstStyle/>
        <a:p>
          <a:endParaRPr lang="fr-FR"/>
        </a:p>
      </dgm:t>
    </dgm:pt>
    <dgm:pt modelId="{A248E5BB-4672-4AFA-9679-7C677ED39892}" type="pres">
      <dgm:prSet presAssocID="{A11DC29B-DCAE-4D16-B5C9-0519553B22BD}" presName="node" presStyleLbl="node1" presStyleIdx="1" presStyleCnt="5">
        <dgm:presLayoutVars>
          <dgm:bulletEnabled val="1"/>
        </dgm:presLayoutVars>
      </dgm:prSet>
      <dgm:spPr/>
      <dgm:t>
        <a:bodyPr/>
        <a:lstStyle/>
        <a:p>
          <a:endParaRPr lang="fr-FR"/>
        </a:p>
      </dgm:t>
    </dgm:pt>
    <dgm:pt modelId="{E9EF268B-86A9-4B3E-ADFB-2165278403B7}" type="pres">
      <dgm:prSet presAssocID="{029E00A7-2413-4E9A-ACF8-AA128E9F022D}" presName="sibTrans" presStyleLbl="sibTrans2D1" presStyleIdx="1" presStyleCnt="4"/>
      <dgm:spPr/>
      <dgm:t>
        <a:bodyPr/>
        <a:lstStyle/>
        <a:p>
          <a:endParaRPr lang="fr-FR"/>
        </a:p>
      </dgm:t>
    </dgm:pt>
    <dgm:pt modelId="{209DEF45-E384-491B-89D7-42BB4AB3829F}" type="pres">
      <dgm:prSet presAssocID="{029E00A7-2413-4E9A-ACF8-AA128E9F022D}" presName="connectorText" presStyleLbl="sibTrans2D1" presStyleIdx="1" presStyleCnt="4"/>
      <dgm:spPr/>
      <dgm:t>
        <a:bodyPr/>
        <a:lstStyle/>
        <a:p>
          <a:endParaRPr lang="fr-FR"/>
        </a:p>
      </dgm:t>
    </dgm:pt>
    <dgm:pt modelId="{5BAB8A0E-B398-4093-9A26-956AA43B1E58}" type="pres">
      <dgm:prSet presAssocID="{30F2C580-A630-4237-8E8A-F050F48F3235}" presName="node" presStyleLbl="node1" presStyleIdx="2" presStyleCnt="5">
        <dgm:presLayoutVars>
          <dgm:bulletEnabled val="1"/>
        </dgm:presLayoutVars>
      </dgm:prSet>
      <dgm:spPr/>
      <dgm:t>
        <a:bodyPr/>
        <a:lstStyle/>
        <a:p>
          <a:endParaRPr lang="fr-FR"/>
        </a:p>
      </dgm:t>
    </dgm:pt>
    <dgm:pt modelId="{BF266B1A-145C-417F-AE91-E8DA27927D9F}" type="pres">
      <dgm:prSet presAssocID="{40D54698-B6DE-4E8D-B6DE-684E81C6F72A}" presName="sibTrans" presStyleLbl="sibTrans2D1" presStyleIdx="2" presStyleCnt="4"/>
      <dgm:spPr/>
      <dgm:t>
        <a:bodyPr/>
        <a:lstStyle/>
        <a:p>
          <a:endParaRPr lang="fr-FR"/>
        </a:p>
      </dgm:t>
    </dgm:pt>
    <dgm:pt modelId="{B623B5A3-FB80-4518-BF2F-CE0A5EC1F457}" type="pres">
      <dgm:prSet presAssocID="{40D54698-B6DE-4E8D-B6DE-684E81C6F72A}" presName="connectorText" presStyleLbl="sibTrans2D1" presStyleIdx="2" presStyleCnt="4"/>
      <dgm:spPr/>
      <dgm:t>
        <a:bodyPr/>
        <a:lstStyle/>
        <a:p>
          <a:endParaRPr lang="fr-FR"/>
        </a:p>
      </dgm:t>
    </dgm:pt>
    <dgm:pt modelId="{268455D4-AE7D-4A7B-8727-174A99A49E1A}" type="pres">
      <dgm:prSet presAssocID="{D385A9F5-ED9D-4E2F-A53F-56C243DEE08F}" presName="node" presStyleLbl="node1" presStyleIdx="3" presStyleCnt="5">
        <dgm:presLayoutVars>
          <dgm:bulletEnabled val="1"/>
        </dgm:presLayoutVars>
      </dgm:prSet>
      <dgm:spPr/>
      <dgm:t>
        <a:bodyPr/>
        <a:lstStyle/>
        <a:p>
          <a:endParaRPr lang="fr-FR"/>
        </a:p>
      </dgm:t>
    </dgm:pt>
    <dgm:pt modelId="{88D590BB-8A2A-4F6E-8BDC-E2E4CABBC844}" type="pres">
      <dgm:prSet presAssocID="{FD236F5C-A54F-468A-8062-294B497DE30B}" presName="sibTrans" presStyleLbl="sibTrans2D1" presStyleIdx="3" presStyleCnt="4"/>
      <dgm:spPr/>
      <dgm:t>
        <a:bodyPr/>
        <a:lstStyle/>
        <a:p>
          <a:endParaRPr lang="fr-FR"/>
        </a:p>
      </dgm:t>
    </dgm:pt>
    <dgm:pt modelId="{688EB2AC-E665-44F0-8F02-4A8ADA2C02BD}" type="pres">
      <dgm:prSet presAssocID="{FD236F5C-A54F-468A-8062-294B497DE30B}" presName="connectorText" presStyleLbl="sibTrans2D1" presStyleIdx="3" presStyleCnt="4"/>
      <dgm:spPr/>
      <dgm:t>
        <a:bodyPr/>
        <a:lstStyle/>
        <a:p>
          <a:endParaRPr lang="fr-FR"/>
        </a:p>
      </dgm:t>
    </dgm:pt>
    <dgm:pt modelId="{BA549CE8-2F4F-4421-8379-8158087D101F}" type="pres">
      <dgm:prSet presAssocID="{A26D2E46-1F4A-4725-AAF4-1F044C483AE1}" presName="node" presStyleLbl="node1" presStyleIdx="4" presStyleCnt="5">
        <dgm:presLayoutVars>
          <dgm:bulletEnabled val="1"/>
        </dgm:presLayoutVars>
      </dgm:prSet>
      <dgm:spPr/>
      <dgm:t>
        <a:bodyPr/>
        <a:lstStyle/>
        <a:p>
          <a:endParaRPr lang="fr-FR"/>
        </a:p>
      </dgm:t>
    </dgm:pt>
  </dgm:ptLst>
  <dgm:cxnLst>
    <dgm:cxn modelId="{5AD530B6-5611-4480-BFC6-1D654C5AA5C9}" srcId="{D5D3E0F2-0404-4BB6-9CAB-2F544E1E03C8}" destId="{F9EEE658-31FA-4DD4-905D-DFE727F4E037}" srcOrd="0" destOrd="0" parTransId="{22A060F9-453A-4964-AD6B-852B3C4CD7FC}" sibTransId="{FBB0B4C5-44A5-42DC-A7BB-A6C8A2AF01D8}"/>
    <dgm:cxn modelId="{43289F0B-0858-4F45-B192-595ACDB5350D}" srcId="{D5D3E0F2-0404-4BB6-9CAB-2F544E1E03C8}" destId="{A11DC29B-DCAE-4D16-B5C9-0519553B22BD}" srcOrd="1" destOrd="0" parTransId="{12E99CB1-D417-456A-B4F6-D92DBF95E6B4}" sibTransId="{029E00A7-2413-4E9A-ACF8-AA128E9F022D}"/>
    <dgm:cxn modelId="{1072FE64-C386-4E10-B9D4-0194CEAEABF4}" srcId="{D5D3E0F2-0404-4BB6-9CAB-2F544E1E03C8}" destId="{D385A9F5-ED9D-4E2F-A53F-56C243DEE08F}" srcOrd="3" destOrd="0" parTransId="{40E93FD3-1736-415D-B3F2-B096F8CA43DD}" sibTransId="{FD236F5C-A54F-468A-8062-294B497DE30B}"/>
    <dgm:cxn modelId="{C7FD78B6-889A-4E52-852D-F92E15835FED}" srcId="{D5D3E0F2-0404-4BB6-9CAB-2F544E1E03C8}" destId="{A26D2E46-1F4A-4725-AAF4-1F044C483AE1}" srcOrd="4" destOrd="0" parTransId="{12BE757A-5989-4015-B6F4-3E1D10088642}" sibTransId="{717DC0AA-594E-409E-8034-24A9209FB71A}"/>
    <dgm:cxn modelId="{88A475F5-4C80-44B2-B88A-17E78FDDC22A}" type="presOf" srcId="{029E00A7-2413-4E9A-ACF8-AA128E9F022D}" destId="{E9EF268B-86A9-4B3E-ADFB-2165278403B7}" srcOrd="0" destOrd="0" presId="urn:microsoft.com/office/officeart/2005/8/layout/process1"/>
    <dgm:cxn modelId="{EDB8E3FC-6D52-46E6-9BAE-7E64B7831397}" type="presOf" srcId="{F9EEE658-31FA-4DD4-905D-DFE727F4E037}" destId="{79495227-397A-4D34-90B9-863FA58BB02E}" srcOrd="0" destOrd="0" presId="urn:microsoft.com/office/officeart/2005/8/layout/process1"/>
    <dgm:cxn modelId="{9C8B10DF-89B2-49A0-92C3-23E4CB1A82EA}" type="presOf" srcId="{FBB0B4C5-44A5-42DC-A7BB-A6C8A2AF01D8}" destId="{8215F0FC-CA83-4128-A350-208DA24E7CF8}" srcOrd="0" destOrd="0" presId="urn:microsoft.com/office/officeart/2005/8/layout/process1"/>
    <dgm:cxn modelId="{9949DD41-0441-4514-958E-476C637E99BA}" type="presOf" srcId="{D5D3E0F2-0404-4BB6-9CAB-2F544E1E03C8}" destId="{2EEBCAC6-7800-4123-B6BB-C887615D9EF3}" srcOrd="0" destOrd="0" presId="urn:microsoft.com/office/officeart/2005/8/layout/process1"/>
    <dgm:cxn modelId="{7DBD27AF-7F26-4CBE-BA4D-E26DB9511098}" srcId="{D5D3E0F2-0404-4BB6-9CAB-2F544E1E03C8}" destId="{30F2C580-A630-4237-8E8A-F050F48F3235}" srcOrd="2" destOrd="0" parTransId="{3CDB1EB6-85F6-41A4-9BE5-20CA6F9490AE}" sibTransId="{40D54698-B6DE-4E8D-B6DE-684E81C6F72A}"/>
    <dgm:cxn modelId="{62C822CF-0EE0-4965-8394-7DE455C5E003}" type="presOf" srcId="{40D54698-B6DE-4E8D-B6DE-684E81C6F72A}" destId="{B623B5A3-FB80-4518-BF2F-CE0A5EC1F457}" srcOrd="1" destOrd="0" presId="urn:microsoft.com/office/officeart/2005/8/layout/process1"/>
    <dgm:cxn modelId="{2289A0A1-0CB4-42D5-AFE5-73C6D2B80E1A}" type="presOf" srcId="{FD236F5C-A54F-468A-8062-294B497DE30B}" destId="{88D590BB-8A2A-4F6E-8BDC-E2E4CABBC844}" srcOrd="0" destOrd="0" presId="urn:microsoft.com/office/officeart/2005/8/layout/process1"/>
    <dgm:cxn modelId="{153469F6-F220-4EB4-981B-CBB1ABA2DBC2}" type="presOf" srcId="{FD236F5C-A54F-468A-8062-294B497DE30B}" destId="{688EB2AC-E665-44F0-8F02-4A8ADA2C02BD}" srcOrd="1" destOrd="0" presId="urn:microsoft.com/office/officeart/2005/8/layout/process1"/>
    <dgm:cxn modelId="{FC777C68-8DB6-4E52-BDAB-05F56640191A}" type="presOf" srcId="{A11DC29B-DCAE-4D16-B5C9-0519553B22BD}" destId="{A248E5BB-4672-4AFA-9679-7C677ED39892}" srcOrd="0" destOrd="0" presId="urn:microsoft.com/office/officeart/2005/8/layout/process1"/>
    <dgm:cxn modelId="{0C7A7303-CFD9-4D87-B4F0-8A2FCF823F8E}" type="presOf" srcId="{029E00A7-2413-4E9A-ACF8-AA128E9F022D}" destId="{209DEF45-E384-491B-89D7-42BB4AB3829F}" srcOrd="1" destOrd="0" presId="urn:microsoft.com/office/officeart/2005/8/layout/process1"/>
    <dgm:cxn modelId="{911128B1-FAFD-4440-942E-68F64E99A7B1}" type="presOf" srcId="{A26D2E46-1F4A-4725-AAF4-1F044C483AE1}" destId="{BA549CE8-2F4F-4421-8379-8158087D101F}" srcOrd="0" destOrd="0" presId="urn:microsoft.com/office/officeart/2005/8/layout/process1"/>
    <dgm:cxn modelId="{5E5E1978-6E8B-48CD-A8C9-94030DCD0548}" type="presOf" srcId="{40D54698-B6DE-4E8D-B6DE-684E81C6F72A}" destId="{BF266B1A-145C-417F-AE91-E8DA27927D9F}" srcOrd="0" destOrd="0" presId="urn:microsoft.com/office/officeart/2005/8/layout/process1"/>
    <dgm:cxn modelId="{BA1BB3E5-3BA3-4F35-9C4F-EF63A990A285}" type="presOf" srcId="{30F2C580-A630-4237-8E8A-F050F48F3235}" destId="{5BAB8A0E-B398-4093-9A26-956AA43B1E58}" srcOrd="0" destOrd="0" presId="urn:microsoft.com/office/officeart/2005/8/layout/process1"/>
    <dgm:cxn modelId="{B747B31E-EF9A-4131-9C97-0947EFBDA235}" type="presOf" srcId="{D385A9F5-ED9D-4E2F-A53F-56C243DEE08F}" destId="{268455D4-AE7D-4A7B-8727-174A99A49E1A}" srcOrd="0" destOrd="0" presId="urn:microsoft.com/office/officeart/2005/8/layout/process1"/>
    <dgm:cxn modelId="{DEC63D47-8F84-4103-B28F-571A14DDAA46}" type="presOf" srcId="{FBB0B4C5-44A5-42DC-A7BB-A6C8A2AF01D8}" destId="{2FCA5D34-5D2B-4800-B285-2AC892BBA77E}" srcOrd="1" destOrd="0" presId="urn:microsoft.com/office/officeart/2005/8/layout/process1"/>
    <dgm:cxn modelId="{A866BEA0-41D9-4FC1-916A-E305F316EE0D}" type="presParOf" srcId="{2EEBCAC6-7800-4123-B6BB-C887615D9EF3}" destId="{79495227-397A-4D34-90B9-863FA58BB02E}" srcOrd="0" destOrd="0" presId="urn:microsoft.com/office/officeart/2005/8/layout/process1"/>
    <dgm:cxn modelId="{E0DE9CEB-4088-47D2-B2A5-03D83053A107}" type="presParOf" srcId="{2EEBCAC6-7800-4123-B6BB-C887615D9EF3}" destId="{8215F0FC-CA83-4128-A350-208DA24E7CF8}" srcOrd="1" destOrd="0" presId="urn:microsoft.com/office/officeart/2005/8/layout/process1"/>
    <dgm:cxn modelId="{5A28342B-0089-419C-A2EE-6592155D595E}" type="presParOf" srcId="{8215F0FC-CA83-4128-A350-208DA24E7CF8}" destId="{2FCA5D34-5D2B-4800-B285-2AC892BBA77E}" srcOrd="0" destOrd="0" presId="urn:microsoft.com/office/officeart/2005/8/layout/process1"/>
    <dgm:cxn modelId="{6D5B5914-1E50-4785-B56D-615CB2740FB6}" type="presParOf" srcId="{2EEBCAC6-7800-4123-B6BB-C887615D9EF3}" destId="{A248E5BB-4672-4AFA-9679-7C677ED39892}" srcOrd="2" destOrd="0" presId="urn:microsoft.com/office/officeart/2005/8/layout/process1"/>
    <dgm:cxn modelId="{361AFAAD-A2B9-4D09-A8EB-0096C1DD051A}" type="presParOf" srcId="{2EEBCAC6-7800-4123-B6BB-C887615D9EF3}" destId="{E9EF268B-86A9-4B3E-ADFB-2165278403B7}" srcOrd="3" destOrd="0" presId="urn:microsoft.com/office/officeart/2005/8/layout/process1"/>
    <dgm:cxn modelId="{524F611F-B599-4968-ABB7-E41E2AC18C4B}" type="presParOf" srcId="{E9EF268B-86A9-4B3E-ADFB-2165278403B7}" destId="{209DEF45-E384-491B-89D7-42BB4AB3829F}" srcOrd="0" destOrd="0" presId="urn:microsoft.com/office/officeart/2005/8/layout/process1"/>
    <dgm:cxn modelId="{0D624285-0F10-4CCB-A731-CD5C11F798B2}" type="presParOf" srcId="{2EEBCAC6-7800-4123-B6BB-C887615D9EF3}" destId="{5BAB8A0E-B398-4093-9A26-956AA43B1E58}" srcOrd="4" destOrd="0" presId="urn:microsoft.com/office/officeart/2005/8/layout/process1"/>
    <dgm:cxn modelId="{49E4D406-1B76-4D0F-BD3E-E4070B26F08E}" type="presParOf" srcId="{2EEBCAC6-7800-4123-B6BB-C887615D9EF3}" destId="{BF266B1A-145C-417F-AE91-E8DA27927D9F}" srcOrd="5" destOrd="0" presId="urn:microsoft.com/office/officeart/2005/8/layout/process1"/>
    <dgm:cxn modelId="{CCC5AD72-0775-4352-9AA6-A57F34B4815C}" type="presParOf" srcId="{BF266B1A-145C-417F-AE91-E8DA27927D9F}" destId="{B623B5A3-FB80-4518-BF2F-CE0A5EC1F457}" srcOrd="0" destOrd="0" presId="urn:microsoft.com/office/officeart/2005/8/layout/process1"/>
    <dgm:cxn modelId="{76356864-71DB-4019-9B57-9F60C7184A10}" type="presParOf" srcId="{2EEBCAC6-7800-4123-B6BB-C887615D9EF3}" destId="{268455D4-AE7D-4A7B-8727-174A99A49E1A}" srcOrd="6" destOrd="0" presId="urn:microsoft.com/office/officeart/2005/8/layout/process1"/>
    <dgm:cxn modelId="{95640441-7D03-4075-B871-B88C9BC7A616}" type="presParOf" srcId="{2EEBCAC6-7800-4123-B6BB-C887615D9EF3}" destId="{88D590BB-8A2A-4F6E-8BDC-E2E4CABBC844}" srcOrd="7" destOrd="0" presId="urn:microsoft.com/office/officeart/2005/8/layout/process1"/>
    <dgm:cxn modelId="{9EC0E685-53D9-44CF-A3C4-2AEE4D9DF424}" type="presParOf" srcId="{88D590BB-8A2A-4F6E-8BDC-E2E4CABBC844}" destId="{688EB2AC-E665-44F0-8F02-4A8ADA2C02BD}" srcOrd="0" destOrd="0" presId="urn:microsoft.com/office/officeart/2005/8/layout/process1"/>
    <dgm:cxn modelId="{4B7D31B1-ACCD-42DB-AF9A-A87D31C7BC6A}" type="presParOf" srcId="{2EEBCAC6-7800-4123-B6BB-C887615D9EF3}" destId="{BA549CE8-2F4F-4421-8379-8158087D101F}" srcOrd="8" destOrd="0" presId="urn:microsoft.com/office/officeart/2005/8/layout/process1"/>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accent2">
            <a:hueOff val="-424555"/>
            <a:satOff val="-2059"/>
            <a:lumOff val="-181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accent2">
            <a:hueOff val="-566073"/>
            <a:satOff val="-2746"/>
            <a:lumOff val="-24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accent2">
            <a:hueOff val="-849109"/>
            <a:satOff val="-4118"/>
            <a:lumOff val="-3627"/>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accent2">
            <a:hueOff val="-1132146"/>
            <a:satOff val="-5491"/>
            <a:lumOff val="-48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accent2">
            <a:hueOff val="-1273664"/>
            <a:satOff val="-6178"/>
            <a:lumOff val="-5441"/>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accent2">
            <a:hueOff val="-1698219"/>
            <a:satOff val="-8237"/>
            <a:lumOff val="-725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accent2">
            <a:hueOff val="-1698219"/>
            <a:satOff val="-8237"/>
            <a:lumOff val="-725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835FF-426B-4620-B7F9-02AA2E12D367}">
      <dsp:nvSpPr>
        <dsp:cNvPr id="0" name=""/>
        <dsp:cNvSpPr/>
      </dsp:nvSpPr>
      <dsp:spPr>
        <a:xfrm>
          <a:off x="5317" y="107134"/>
          <a:ext cx="1589380" cy="1043030"/>
        </a:xfrm>
        <a:prstGeom prst="roundRect">
          <a:avLst>
            <a:gd name="adj" fmla="val 10000"/>
          </a:avLst>
        </a:prstGeom>
        <a:solidFill>
          <a:schemeClr val="lt1">
            <a:hueOff val="0"/>
            <a:satOff val="0"/>
            <a:lumOff val="0"/>
            <a:alphaOff val="0"/>
          </a:schemeClr>
        </a:solidFill>
        <a:ln w="25400">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QCLCD201203.zip</a:t>
          </a:r>
        </a:p>
      </dsp:txBody>
      <dsp:txXfrm>
        <a:off x="35866" y="137683"/>
        <a:ext cx="1528282" cy="981932"/>
      </dsp:txXfrm>
    </dsp:sp>
    <dsp:sp modelId="{3FBB307C-0A76-4F97-BBCE-FF5E91320C1D}">
      <dsp:nvSpPr>
        <dsp:cNvPr id="0" name=""/>
        <dsp:cNvSpPr/>
      </dsp:nvSpPr>
      <dsp:spPr>
        <a:xfrm>
          <a:off x="1753635" y="431566"/>
          <a:ext cx="336948" cy="394166"/>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1753635" y="510399"/>
        <a:ext cx="235864" cy="236500"/>
      </dsp:txXfrm>
    </dsp:sp>
    <dsp:sp modelId="{21030655-0357-40EF-80DC-C35E4C0FF3ED}">
      <dsp:nvSpPr>
        <dsp:cNvPr id="0" name=""/>
        <dsp:cNvSpPr/>
      </dsp:nvSpPr>
      <dsp:spPr>
        <a:xfrm>
          <a:off x="2230449" y="107134"/>
          <a:ext cx="1589380" cy="1043030"/>
        </a:xfrm>
        <a:prstGeom prst="roundRect">
          <a:avLst>
            <a:gd name="adj" fmla="val 10000"/>
          </a:avLst>
        </a:prstGeom>
        <a:solidFill>
          <a:schemeClr val="lt1">
            <a:hueOff val="0"/>
            <a:satOff val="0"/>
            <a:lumOff val="0"/>
            <a:alphaOff val="0"/>
          </a:schemeClr>
        </a:solidFill>
        <a:ln w="25400">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201203daily.txt</a:t>
          </a:r>
        </a:p>
        <a:p>
          <a:pPr lvl="0" algn="ctr" defTabSz="355600">
            <a:lnSpc>
              <a:spcPct val="90000"/>
            </a:lnSpc>
            <a:spcBef>
              <a:spcPct val="0"/>
            </a:spcBef>
            <a:spcAft>
              <a:spcPct val="35000"/>
            </a:spcAft>
          </a:pPr>
          <a:r>
            <a:rPr lang="fr-FR" sz="800" kern="1200"/>
            <a:t>201203hourly.txt</a:t>
          </a:r>
        </a:p>
        <a:p>
          <a:pPr lvl="0" algn="ctr" defTabSz="355600">
            <a:lnSpc>
              <a:spcPct val="90000"/>
            </a:lnSpc>
            <a:spcBef>
              <a:spcPct val="0"/>
            </a:spcBef>
            <a:spcAft>
              <a:spcPct val="35000"/>
            </a:spcAft>
          </a:pPr>
          <a:r>
            <a:rPr lang="fr-FR" sz="800" kern="1200"/>
            <a:t>201203monthly.txt</a:t>
          </a:r>
        </a:p>
        <a:p>
          <a:pPr lvl="0" algn="ctr" defTabSz="355600">
            <a:lnSpc>
              <a:spcPct val="90000"/>
            </a:lnSpc>
            <a:spcBef>
              <a:spcPct val="0"/>
            </a:spcBef>
            <a:spcAft>
              <a:spcPct val="35000"/>
            </a:spcAft>
          </a:pPr>
          <a:r>
            <a:rPr lang="fr-FR" sz="800" kern="1200"/>
            <a:t>201203precip.txt</a:t>
          </a:r>
        </a:p>
        <a:p>
          <a:pPr lvl="0" algn="ctr" defTabSz="355600">
            <a:lnSpc>
              <a:spcPct val="90000"/>
            </a:lnSpc>
            <a:spcBef>
              <a:spcPct val="0"/>
            </a:spcBef>
            <a:spcAft>
              <a:spcPct val="35000"/>
            </a:spcAft>
          </a:pPr>
          <a:r>
            <a:rPr lang="fr-FR" sz="800" kern="1200"/>
            <a:t>201203remarks.txt</a:t>
          </a:r>
        </a:p>
        <a:p>
          <a:pPr lvl="0" algn="ctr" defTabSz="355600">
            <a:lnSpc>
              <a:spcPct val="90000"/>
            </a:lnSpc>
            <a:spcBef>
              <a:spcPct val="0"/>
            </a:spcBef>
            <a:spcAft>
              <a:spcPct val="35000"/>
            </a:spcAft>
          </a:pPr>
          <a:r>
            <a:rPr lang="fr-FR" sz="800" kern="1200"/>
            <a:t>201203station.txt</a:t>
          </a:r>
        </a:p>
      </dsp:txBody>
      <dsp:txXfrm>
        <a:off x="2260998" y="137683"/>
        <a:ext cx="1528282" cy="981932"/>
      </dsp:txXfrm>
    </dsp:sp>
    <dsp:sp modelId="{4D795421-7B5A-4FE2-8918-6AF96D78B3D4}">
      <dsp:nvSpPr>
        <dsp:cNvPr id="0" name=""/>
        <dsp:cNvSpPr/>
      </dsp:nvSpPr>
      <dsp:spPr>
        <a:xfrm>
          <a:off x="3978768" y="431566"/>
          <a:ext cx="336948" cy="394166"/>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978768" y="510399"/>
        <a:ext cx="235864" cy="236500"/>
      </dsp:txXfrm>
    </dsp:sp>
    <dsp:sp modelId="{A5A7FA1D-A267-4A66-B05B-D4A72AF275D4}">
      <dsp:nvSpPr>
        <dsp:cNvPr id="0" name=""/>
        <dsp:cNvSpPr/>
      </dsp:nvSpPr>
      <dsp:spPr>
        <a:xfrm>
          <a:off x="4455582" y="107134"/>
          <a:ext cx="1589380" cy="1043030"/>
        </a:xfrm>
        <a:prstGeom prst="roundRect">
          <a:avLst>
            <a:gd name="adj" fmla="val 10000"/>
          </a:avLst>
        </a:prstGeom>
        <a:solidFill>
          <a:schemeClr val="lt1">
            <a:hueOff val="0"/>
            <a:satOff val="0"/>
            <a:lumOff val="0"/>
            <a:alphaOff val="0"/>
          </a:schemeClr>
        </a:solidFill>
        <a:ln w="25400">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201203hourly.txt</a:t>
          </a:r>
        </a:p>
        <a:p>
          <a:pPr lvl="0" algn="ctr" defTabSz="355600">
            <a:lnSpc>
              <a:spcPct val="90000"/>
            </a:lnSpc>
            <a:spcBef>
              <a:spcPct val="0"/>
            </a:spcBef>
            <a:spcAft>
              <a:spcPct val="35000"/>
            </a:spcAft>
          </a:pPr>
          <a:r>
            <a:rPr lang="fr-FR" sz="800" kern="1200"/>
            <a:t>201203station.txt</a:t>
          </a:r>
        </a:p>
      </dsp:txBody>
      <dsp:txXfrm>
        <a:off x="4486131" y="137683"/>
        <a:ext cx="1528282" cy="981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835FF-426B-4620-B7F9-02AA2E12D367}">
      <dsp:nvSpPr>
        <dsp:cNvPr id="0" name=""/>
        <dsp:cNvSpPr/>
      </dsp:nvSpPr>
      <dsp:spPr>
        <a:xfrm>
          <a:off x="4429394" y="201404"/>
          <a:ext cx="1580038" cy="948023"/>
        </a:xfrm>
        <a:prstGeom prst="roundRect">
          <a:avLst>
            <a:gd name="adj" fmla="val 10000"/>
          </a:avLst>
        </a:prstGeom>
        <a:solidFill>
          <a:schemeClr val="lt1">
            <a:hueOff val="0"/>
            <a:satOff val="0"/>
            <a:lumOff val="0"/>
            <a:alphaOff val="0"/>
          </a:schemeClr>
        </a:solidFill>
        <a:ln w="25400">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solidFill>
                <a:schemeClr val="accent5">
                  <a:lumMod val="50000"/>
                </a:schemeClr>
              </a:solidFill>
            </a:rPr>
            <a:t>AAAA_MM_T_ONTIME_REPORTING.csv</a:t>
          </a:r>
        </a:p>
        <a:p>
          <a:pPr lvl="0" algn="ctr" defTabSz="311150">
            <a:lnSpc>
              <a:spcPct val="90000"/>
            </a:lnSpc>
            <a:spcBef>
              <a:spcPct val="0"/>
            </a:spcBef>
            <a:spcAft>
              <a:spcPct val="35000"/>
            </a:spcAft>
          </a:pPr>
          <a:endParaRPr lang="fr-FR" sz="700" kern="1200">
            <a:solidFill>
              <a:schemeClr val="accent5">
                <a:lumMod val="50000"/>
              </a:schemeClr>
            </a:solidFill>
          </a:endParaRPr>
        </a:p>
        <a:p>
          <a:pPr lvl="0" algn="ctr" defTabSz="311150">
            <a:lnSpc>
              <a:spcPct val="90000"/>
            </a:lnSpc>
            <a:spcBef>
              <a:spcPct val="0"/>
            </a:spcBef>
            <a:spcAft>
              <a:spcPct val="35000"/>
            </a:spcAft>
          </a:pPr>
          <a:r>
            <a:rPr lang="fr-FR" sz="700" u="sng" kern="1200"/>
            <a:t>ORIGIN (ou DEST)</a:t>
          </a:r>
        </a:p>
        <a:p>
          <a:pPr lvl="0" algn="ctr" defTabSz="311150">
            <a:lnSpc>
              <a:spcPct val="90000"/>
            </a:lnSpc>
            <a:spcBef>
              <a:spcPct val="0"/>
            </a:spcBef>
            <a:spcAft>
              <a:spcPct val="35000"/>
            </a:spcAft>
          </a:pPr>
          <a:r>
            <a:rPr lang="fr-FR" sz="700" kern="1200"/>
            <a:t>TEX</a:t>
          </a:r>
        </a:p>
        <a:p>
          <a:pPr lvl="0" algn="ctr" defTabSz="311150">
            <a:lnSpc>
              <a:spcPct val="90000"/>
            </a:lnSpc>
            <a:spcBef>
              <a:spcPct val="0"/>
            </a:spcBef>
            <a:spcAft>
              <a:spcPct val="35000"/>
            </a:spcAft>
          </a:pPr>
          <a:r>
            <a:rPr lang="fr-FR" sz="700" kern="1200"/>
            <a:t>SKX</a:t>
          </a:r>
        </a:p>
      </dsp:txBody>
      <dsp:txXfrm>
        <a:off x="4457161" y="229171"/>
        <a:ext cx="1524504" cy="892489"/>
      </dsp:txXfrm>
    </dsp:sp>
    <dsp:sp modelId="{3FBB307C-0A76-4F97-BBCE-FF5E91320C1D}">
      <dsp:nvSpPr>
        <dsp:cNvPr id="0" name=""/>
        <dsp:cNvSpPr/>
      </dsp:nvSpPr>
      <dsp:spPr>
        <a:xfrm>
          <a:off x="3936422" y="479491"/>
          <a:ext cx="334968" cy="391849"/>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36422" y="557861"/>
        <a:ext cx="234478" cy="235109"/>
      </dsp:txXfrm>
    </dsp:sp>
    <dsp:sp modelId="{21030655-0357-40EF-80DC-C35E4C0FF3ED}">
      <dsp:nvSpPr>
        <dsp:cNvPr id="0" name=""/>
        <dsp:cNvSpPr/>
      </dsp:nvSpPr>
      <dsp:spPr>
        <a:xfrm>
          <a:off x="2217340" y="201404"/>
          <a:ext cx="1580038" cy="948023"/>
        </a:xfrm>
        <a:prstGeom prst="roundRect">
          <a:avLst>
            <a:gd name="adj" fmla="val 10000"/>
          </a:avLst>
        </a:prstGeom>
        <a:solidFill>
          <a:schemeClr val="lt1">
            <a:hueOff val="0"/>
            <a:satOff val="0"/>
            <a:lumOff val="0"/>
            <a:alphaOff val="0"/>
          </a:schemeClr>
        </a:solidFill>
        <a:ln w="25400">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solidFill>
                <a:schemeClr val="accent5">
                  <a:lumMod val="50000"/>
                </a:schemeClr>
              </a:solidFill>
            </a:rPr>
            <a:t>AAAAMMstation.txt</a:t>
          </a:r>
        </a:p>
        <a:p>
          <a:pPr lvl="0" algn="ctr" defTabSz="311150">
            <a:lnSpc>
              <a:spcPct val="90000"/>
            </a:lnSpc>
            <a:spcBef>
              <a:spcPct val="0"/>
            </a:spcBef>
            <a:spcAft>
              <a:spcPct val="35000"/>
            </a:spcAft>
          </a:pPr>
          <a:endParaRPr lang="fr-FR" sz="700" kern="1200">
            <a:solidFill>
              <a:schemeClr val="accent5">
                <a:lumMod val="50000"/>
              </a:schemeClr>
            </a:solidFill>
          </a:endParaRPr>
        </a:p>
        <a:p>
          <a:pPr lvl="0" algn="ctr" defTabSz="311150">
            <a:lnSpc>
              <a:spcPct val="90000"/>
            </a:lnSpc>
            <a:spcBef>
              <a:spcPct val="0"/>
            </a:spcBef>
            <a:spcAft>
              <a:spcPct val="35000"/>
            </a:spcAft>
          </a:pPr>
          <a:r>
            <a:rPr lang="fr-FR" sz="700" u="sng" kern="1200"/>
            <a:t>CallSign | WBAN</a:t>
          </a:r>
        </a:p>
        <a:p>
          <a:pPr lvl="0" algn="ctr" defTabSz="311150">
            <a:lnSpc>
              <a:spcPct val="90000"/>
            </a:lnSpc>
            <a:spcBef>
              <a:spcPct val="0"/>
            </a:spcBef>
            <a:spcAft>
              <a:spcPct val="35000"/>
            </a:spcAft>
          </a:pPr>
          <a:r>
            <a:rPr lang="fr-FR" sz="700" kern="1200"/>
            <a:t>    TEX | 03011</a:t>
          </a:r>
        </a:p>
        <a:p>
          <a:pPr lvl="0" algn="ctr" defTabSz="311150">
            <a:lnSpc>
              <a:spcPct val="90000"/>
            </a:lnSpc>
            <a:spcBef>
              <a:spcPct val="0"/>
            </a:spcBef>
            <a:spcAft>
              <a:spcPct val="35000"/>
            </a:spcAft>
          </a:pPr>
          <a:r>
            <a:rPr lang="fr-FR" sz="700" kern="1200"/>
            <a:t>    SKX | 03012</a:t>
          </a:r>
        </a:p>
      </dsp:txBody>
      <dsp:txXfrm>
        <a:off x="2245107" y="229171"/>
        <a:ext cx="1524504" cy="892489"/>
      </dsp:txXfrm>
    </dsp:sp>
    <dsp:sp modelId="{4D795421-7B5A-4FE2-8918-6AF96D78B3D4}">
      <dsp:nvSpPr>
        <dsp:cNvPr id="0" name=""/>
        <dsp:cNvSpPr/>
      </dsp:nvSpPr>
      <dsp:spPr>
        <a:xfrm>
          <a:off x="1724368" y="479491"/>
          <a:ext cx="334968" cy="391849"/>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724368" y="557861"/>
        <a:ext cx="234478" cy="235109"/>
      </dsp:txXfrm>
    </dsp:sp>
    <dsp:sp modelId="{A5A7FA1D-A267-4A66-B05B-D4A72AF275D4}">
      <dsp:nvSpPr>
        <dsp:cNvPr id="0" name=""/>
        <dsp:cNvSpPr/>
      </dsp:nvSpPr>
      <dsp:spPr>
        <a:xfrm>
          <a:off x="5286" y="201404"/>
          <a:ext cx="1580038" cy="948023"/>
        </a:xfrm>
        <a:prstGeom prst="roundRect">
          <a:avLst>
            <a:gd name="adj" fmla="val 10000"/>
          </a:avLst>
        </a:prstGeom>
        <a:solidFill>
          <a:schemeClr val="lt1">
            <a:hueOff val="0"/>
            <a:satOff val="0"/>
            <a:lumOff val="0"/>
            <a:alphaOff val="0"/>
          </a:schemeClr>
        </a:solidFill>
        <a:ln w="25400">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solidFill>
                <a:schemeClr val="accent5">
                  <a:lumMod val="50000"/>
                </a:schemeClr>
              </a:solidFill>
            </a:rPr>
            <a:t>201203hourly.txt</a:t>
          </a:r>
        </a:p>
        <a:p>
          <a:pPr lvl="0" algn="ctr" defTabSz="311150">
            <a:lnSpc>
              <a:spcPct val="90000"/>
            </a:lnSpc>
            <a:spcBef>
              <a:spcPct val="0"/>
            </a:spcBef>
            <a:spcAft>
              <a:spcPct val="35000"/>
            </a:spcAft>
          </a:pPr>
          <a:endParaRPr lang="fr-FR" sz="700" kern="1200">
            <a:solidFill>
              <a:schemeClr val="accent5">
                <a:lumMod val="50000"/>
              </a:schemeClr>
            </a:solidFill>
          </a:endParaRPr>
        </a:p>
        <a:p>
          <a:pPr lvl="0" algn="ctr" defTabSz="311150">
            <a:lnSpc>
              <a:spcPct val="90000"/>
            </a:lnSpc>
            <a:spcBef>
              <a:spcPct val="0"/>
            </a:spcBef>
            <a:spcAft>
              <a:spcPct val="35000"/>
            </a:spcAft>
          </a:pPr>
          <a:r>
            <a:rPr lang="fr-FR" sz="700" u="sng" kern="1200"/>
            <a:t>WBAN</a:t>
          </a:r>
        </a:p>
        <a:p>
          <a:pPr lvl="0" algn="ctr" defTabSz="311150">
            <a:lnSpc>
              <a:spcPct val="90000"/>
            </a:lnSpc>
            <a:spcBef>
              <a:spcPct val="0"/>
            </a:spcBef>
            <a:spcAft>
              <a:spcPct val="35000"/>
            </a:spcAft>
          </a:pPr>
          <a:r>
            <a:rPr lang="fr-FR" sz="700" kern="1200"/>
            <a:t>3011</a:t>
          </a:r>
        </a:p>
        <a:p>
          <a:pPr lvl="0" algn="ctr" defTabSz="311150">
            <a:lnSpc>
              <a:spcPct val="90000"/>
            </a:lnSpc>
            <a:spcBef>
              <a:spcPct val="0"/>
            </a:spcBef>
            <a:spcAft>
              <a:spcPct val="35000"/>
            </a:spcAft>
          </a:pPr>
          <a:r>
            <a:rPr lang="fr-FR" sz="700" kern="1200"/>
            <a:t>3012</a:t>
          </a:r>
        </a:p>
      </dsp:txBody>
      <dsp:txXfrm>
        <a:off x="33053" y="229171"/>
        <a:ext cx="1524504" cy="89248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accent2">
            <a:hueOff val="-424555"/>
            <a:satOff val="-2059"/>
            <a:lumOff val="-181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accent2">
            <a:hueOff val="-424555"/>
            <a:satOff val="-2059"/>
            <a:lumOff val="-181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accent2">
            <a:hueOff val="-566073"/>
            <a:satOff val="-2746"/>
            <a:lumOff val="-24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accent2">
            <a:hueOff val="-849109"/>
            <a:satOff val="-4118"/>
            <a:lumOff val="-3627"/>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accent2">
            <a:hueOff val="-424555"/>
            <a:satOff val="-2059"/>
            <a:lumOff val="-181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accent2">
            <a:hueOff val="-566073"/>
            <a:satOff val="-2746"/>
            <a:lumOff val="-24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accent2">
            <a:hueOff val="-849109"/>
            <a:satOff val="-4118"/>
            <a:lumOff val="-3627"/>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accent2">
            <a:hueOff val="-1132146"/>
            <a:satOff val="-5491"/>
            <a:lumOff val="-48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accent2">
            <a:hueOff val="-1273664"/>
            <a:satOff val="-6178"/>
            <a:lumOff val="-5441"/>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bg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95227-397A-4D34-90B9-863FA58BB02E}">
      <dsp:nvSpPr>
        <dsp:cNvPr id="0" name=""/>
        <dsp:cNvSpPr/>
      </dsp:nvSpPr>
      <dsp:spPr>
        <a:xfrm>
          <a:off x="2868" y="120849"/>
          <a:ext cx="889285" cy="733660"/>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1.</a:t>
          </a:r>
        </a:p>
        <a:p>
          <a:pPr lvl="0" algn="ctr" defTabSz="444500">
            <a:lnSpc>
              <a:spcPct val="90000"/>
            </a:lnSpc>
            <a:spcBef>
              <a:spcPct val="0"/>
            </a:spcBef>
            <a:spcAft>
              <a:spcPct val="35000"/>
            </a:spcAft>
          </a:pPr>
          <a:r>
            <a:rPr lang="fr-FR" sz="1000" kern="1200"/>
            <a:t>Récupération des données et nettoyage</a:t>
          </a:r>
        </a:p>
      </dsp:txBody>
      <dsp:txXfrm>
        <a:off x="24356" y="142337"/>
        <a:ext cx="846309" cy="690684"/>
      </dsp:txXfrm>
    </dsp:sp>
    <dsp:sp modelId="{8215F0FC-CA83-4128-A350-208DA24E7CF8}">
      <dsp:nvSpPr>
        <dsp:cNvPr id="0" name=""/>
        <dsp:cNvSpPr/>
      </dsp:nvSpPr>
      <dsp:spPr>
        <a:xfrm>
          <a:off x="981082" y="377408"/>
          <a:ext cx="188528" cy="22054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981082" y="421516"/>
        <a:ext cx="131970" cy="132326"/>
      </dsp:txXfrm>
    </dsp:sp>
    <dsp:sp modelId="{A248E5BB-4672-4AFA-9679-7C677ED39892}">
      <dsp:nvSpPr>
        <dsp:cNvPr id="0" name=""/>
        <dsp:cNvSpPr/>
      </dsp:nvSpPr>
      <dsp:spPr>
        <a:xfrm>
          <a:off x="1247868" y="120849"/>
          <a:ext cx="889285" cy="733660"/>
        </a:xfrm>
        <a:prstGeom prst="roundRect">
          <a:avLst>
            <a:gd name="adj" fmla="val 10000"/>
          </a:avLst>
        </a:prstGeom>
        <a:solidFill>
          <a:schemeClr val="accent2">
            <a:hueOff val="-424555"/>
            <a:satOff val="-2059"/>
            <a:lumOff val="-1814"/>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2.</a:t>
          </a:r>
        </a:p>
        <a:p>
          <a:pPr lvl="0" algn="ctr" defTabSz="444500">
            <a:lnSpc>
              <a:spcPct val="90000"/>
            </a:lnSpc>
            <a:spcBef>
              <a:spcPct val="0"/>
            </a:spcBef>
            <a:spcAft>
              <a:spcPct val="35000"/>
            </a:spcAft>
          </a:pPr>
          <a:r>
            <a:rPr lang="fr-FR" sz="1000" kern="1200"/>
            <a:t>Exploration des données</a:t>
          </a:r>
        </a:p>
      </dsp:txBody>
      <dsp:txXfrm>
        <a:off x="1269356" y="142337"/>
        <a:ext cx="846309" cy="690684"/>
      </dsp:txXfrm>
    </dsp:sp>
    <dsp:sp modelId="{E9EF268B-86A9-4B3E-ADFB-2165278403B7}">
      <dsp:nvSpPr>
        <dsp:cNvPr id="0" name=""/>
        <dsp:cNvSpPr/>
      </dsp:nvSpPr>
      <dsp:spPr>
        <a:xfrm>
          <a:off x="2226081" y="377408"/>
          <a:ext cx="188528" cy="220542"/>
        </a:xfrm>
        <a:prstGeom prst="rightArrow">
          <a:avLst>
            <a:gd name="adj1" fmla="val 60000"/>
            <a:gd name="adj2" fmla="val 50000"/>
          </a:avLst>
        </a:prstGeom>
        <a:solidFill>
          <a:schemeClr val="accent2">
            <a:hueOff val="-566073"/>
            <a:satOff val="-2746"/>
            <a:lumOff val="-24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2226081" y="421516"/>
        <a:ext cx="131970" cy="132326"/>
      </dsp:txXfrm>
    </dsp:sp>
    <dsp:sp modelId="{5BAB8A0E-B398-4093-9A26-956AA43B1E58}">
      <dsp:nvSpPr>
        <dsp:cNvPr id="0" name=""/>
        <dsp:cNvSpPr/>
      </dsp:nvSpPr>
      <dsp:spPr>
        <a:xfrm>
          <a:off x="2492867" y="120849"/>
          <a:ext cx="889285" cy="733660"/>
        </a:xfrm>
        <a:prstGeom prst="roundRect">
          <a:avLst>
            <a:gd name="adj" fmla="val 10000"/>
          </a:avLst>
        </a:prstGeom>
        <a:solidFill>
          <a:schemeClr val="accent2">
            <a:hueOff val="-849109"/>
            <a:satOff val="-4118"/>
            <a:lumOff val="-3627"/>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3.</a:t>
          </a:r>
        </a:p>
        <a:p>
          <a:pPr lvl="0" algn="ctr" defTabSz="444500">
            <a:lnSpc>
              <a:spcPct val="90000"/>
            </a:lnSpc>
            <a:spcBef>
              <a:spcPct val="0"/>
            </a:spcBef>
            <a:spcAft>
              <a:spcPct val="35000"/>
            </a:spcAft>
          </a:pPr>
          <a:r>
            <a:rPr lang="fr-FR" sz="1000" kern="1200"/>
            <a:t>jointure entre les données VOL et METEO</a:t>
          </a:r>
        </a:p>
      </dsp:txBody>
      <dsp:txXfrm>
        <a:off x="2514355" y="142337"/>
        <a:ext cx="846309" cy="690684"/>
      </dsp:txXfrm>
    </dsp:sp>
    <dsp:sp modelId="{BF266B1A-145C-417F-AE91-E8DA27927D9F}">
      <dsp:nvSpPr>
        <dsp:cNvPr id="0" name=""/>
        <dsp:cNvSpPr/>
      </dsp:nvSpPr>
      <dsp:spPr>
        <a:xfrm>
          <a:off x="3471081" y="377408"/>
          <a:ext cx="188528" cy="220542"/>
        </a:xfrm>
        <a:prstGeom prst="rightArrow">
          <a:avLst>
            <a:gd name="adj1" fmla="val 60000"/>
            <a:gd name="adj2" fmla="val 50000"/>
          </a:avLst>
        </a:prstGeom>
        <a:solidFill>
          <a:schemeClr val="accent2">
            <a:hueOff val="-1132146"/>
            <a:satOff val="-5491"/>
            <a:lumOff val="-48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3471081" y="421516"/>
        <a:ext cx="131970" cy="132326"/>
      </dsp:txXfrm>
    </dsp:sp>
    <dsp:sp modelId="{268455D4-AE7D-4A7B-8727-174A99A49E1A}">
      <dsp:nvSpPr>
        <dsp:cNvPr id="0" name=""/>
        <dsp:cNvSpPr/>
      </dsp:nvSpPr>
      <dsp:spPr>
        <a:xfrm>
          <a:off x="3737866" y="120849"/>
          <a:ext cx="889285" cy="733660"/>
        </a:xfrm>
        <a:prstGeom prst="roundRect">
          <a:avLst>
            <a:gd name="adj" fmla="val 10000"/>
          </a:avLst>
        </a:prstGeom>
        <a:solidFill>
          <a:schemeClr val="accent2">
            <a:hueOff val="-1273664"/>
            <a:satOff val="-6178"/>
            <a:lumOff val="-5441"/>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4.</a:t>
          </a:r>
        </a:p>
        <a:p>
          <a:pPr lvl="0" algn="ctr" defTabSz="444500">
            <a:lnSpc>
              <a:spcPct val="90000"/>
            </a:lnSpc>
            <a:spcBef>
              <a:spcPct val="0"/>
            </a:spcBef>
            <a:spcAft>
              <a:spcPct val="35000"/>
            </a:spcAft>
          </a:pPr>
          <a:r>
            <a:rPr lang="fr-FR" sz="1000" kern="1200"/>
            <a:t>Pipeline et modèles</a:t>
          </a:r>
        </a:p>
      </dsp:txBody>
      <dsp:txXfrm>
        <a:off x="3759354" y="142337"/>
        <a:ext cx="846309" cy="690684"/>
      </dsp:txXfrm>
    </dsp:sp>
    <dsp:sp modelId="{88D590BB-8A2A-4F6E-8BDC-E2E4CABBC844}">
      <dsp:nvSpPr>
        <dsp:cNvPr id="0" name=""/>
        <dsp:cNvSpPr/>
      </dsp:nvSpPr>
      <dsp:spPr>
        <a:xfrm>
          <a:off x="4716080" y="377408"/>
          <a:ext cx="188528" cy="220542"/>
        </a:xfrm>
        <a:prstGeom prst="rightArrow">
          <a:avLst>
            <a:gd name="adj1" fmla="val 60000"/>
            <a:gd name="adj2" fmla="val 50000"/>
          </a:avLst>
        </a:prstGeom>
        <a:solidFill>
          <a:schemeClr val="bg2">
            <a:lumMod val="9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fr-FR" sz="800" kern="1200"/>
        </a:p>
      </dsp:txBody>
      <dsp:txXfrm>
        <a:off x="4716080" y="421516"/>
        <a:ext cx="131970" cy="132326"/>
      </dsp:txXfrm>
    </dsp:sp>
    <dsp:sp modelId="{BA549CE8-2F4F-4421-8379-8158087D101F}">
      <dsp:nvSpPr>
        <dsp:cNvPr id="0" name=""/>
        <dsp:cNvSpPr/>
      </dsp:nvSpPr>
      <dsp:spPr>
        <a:xfrm>
          <a:off x="4982866" y="120849"/>
          <a:ext cx="889285" cy="733660"/>
        </a:xfrm>
        <a:prstGeom prst="roundRect">
          <a:avLst>
            <a:gd name="adj" fmla="val 10000"/>
          </a:avLst>
        </a:prstGeom>
        <a:solidFill>
          <a:schemeClr val="bg2">
            <a:lumMod val="7500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5.</a:t>
          </a:r>
        </a:p>
        <a:p>
          <a:pPr lvl="0" algn="ctr" defTabSz="444500">
            <a:lnSpc>
              <a:spcPct val="90000"/>
            </a:lnSpc>
            <a:spcBef>
              <a:spcPct val="0"/>
            </a:spcBef>
            <a:spcAft>
              <a:spcPct val="35000"/>
            </a:spcAft>
          </a:pPr>
          <a:r>
            <a:rPr lang="fr-FR" sz="1000" kern="1200"/>
            <a:t>Résultats</a:t>
          </a:r>
        </a:p>
      </dsp:txBody>
      <dsp:txXfrm>
        <a:off x="5004354" y="142337"/>
        <a:ext cx="846309" cy="6906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E2986-CF12-4F50-BFE6-DC1442556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1</TotalTime>
  <Pages>79</Pages>
  <Words>17008</Words>
  <Characters>93550</Characters>
  <Application>Microsoft Office Word</Application>
  <DocSecurity>0</DocSecurity>
  <Lines>779</Lines>
  <Paragraphs>220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Hyboui</dc:creator>
  <cp:lastModifiedBy>hyboui chang</cp:lastModifiedBy>
  <cp:revision>2</cp:revision>
  <cp:lastPrinted>2006-08-01T17:47:00Z</cp:lastPrinted>
  <dcterms:created xsi:type="dcterms:W3CDTF">2020-11-18T21:35:00Z</dcterms:created>
  <dcterms:modified xsi:type="dcterms:W3CDTF">2020-11-18T21:35:00Z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2f0eac6c-116b-4188-8365-850c269708e7_Enabled">
    <vt:lpwstr>true</vt:lpwstr>
  </property>
  <property fmtid="{D5CDD505-2E9C-101B-9397-08002B2CF9AE}" pid="4" name="MSIP_Label_2f0eac6c-116b-4188-8365-850c269708e7_SetDate">
    <vt:lpwstr>2020-11-13T16:40:21Z</vt:lpwstr>
  </property>
  <property fmtid="{D5CDD505-2E9C-101B-9397-08002B2CF9AE}" pid="5" name="MSIP_Label_2f0eac6c-116b-4188-8365-850c269708e7_Method">
    <vt:lpwstr>Standard</vt:lpwstr>
  </property>
  <property fmtid="{D5CDD505-2E9C-101B-9397-08002B2CF9AE}" pid="6" name="MSIP_Label_2f0eac6c-116b-4188-8365-850c269708e7_Name">
    <vt:lpwstr>2f0eac6c-116b-4188-8365-850c269708e7</vt:lpwstr>
  </property>
  <property fmtid="{D5CDD505-2E9C-101B-9397-08002B2CF9AE}" pid="7" name="MSIP_Label_2f0eac6c-116b-4188-8365-850c269708e7_SiteId">
    <vt:lpwstr>4a7c8238-5799-4b16-9fc6-9ad8fce5a7d9</vt:lpwstr>
  </property>
  <property fmtid="{D5CDD505-2E9C-101B-9397-08002B2CF9AE}" pid="8" name="MSIP_Label_2f0eac6c-116b-4188-8365-850c269708e7_ActionId">
    <vt:lpwstr>f56d0b9b-f7c4-47ba-9f8b-d47431e9865d</vt:lpwstr>
  </property>
  <property fmtid="{D5CDD505-2E9C-101B-9397-08002B2CF9AE}" pid="9" name="MSIP_Label_2f0eac6c-116b-4188-8365-850c269708e7_ContentBits">
    <vt:lpwstr>2</vt:lpwstr>
  </property>
</Properties>
</file>